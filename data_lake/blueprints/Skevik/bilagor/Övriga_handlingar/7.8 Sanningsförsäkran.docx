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  <Default Extension="gif" ContentType="image/gif"/>
  <Default Extension="rtf" ContentType="application/rtf"/>
  <Default Extension="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DACC8" w14:textId="77777777" w:rsidR="00DF2EC3" w:rsidRDefault="00DF2EC3" w:rsidP="006F579B">
      <w:pPr>
        <w:pStyle w:val="Kontaktuppgifter"/>
        <w:spacing w:before="0" w:after="120" w:line="276" w:lineRule="auto"/>
        <w:sectPr w:rsidR="00DF2EC3" w:rsidSect="006F579B">
          <w:headerReference w:type="default" r:id="rId8"/>
          <w:headerReference w:type="first" r:id="rId9"/>
          <w:footerReference w:type="first" r:id="rId10"/>
          <w:type w:val="continuous"/>
          <w:pgSz w:w="11906" w:h="16838"/>
          <w:pgMar w:top="1440" w:right="2546" w:bottom="1440" w:left="1440" w:header="720" w:footer="720" w:gutter="0"/>
          <w:cols w:space="720"/>
          <w:titlePg/>
          <w:docGrid w:linePitch="360"/>
        </w:sectPr>
      </w:pPr>
    </w:p>
    <w:tbl>
      <w:tblPr>
        <w:tblStyle w:val="Tabellrutnt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3827"/>
      </w:tblGrid>
      <w:tr w:rsidR="006F579B" w14:paraId="1CACC024" w14:textId="77777777" w:rsidTr="00C34190">
        <w:tc>
          <w:tcPr>
            <w:tcW w:w="5387" w:type="dxa"/>
          </w:tcPr>
          <w:p w14:paraId="723F681D" w14:textId="5E08ADCF" w:rsidR="006F579B" w:rsidRDefault="006F579B" w:rsidP="006F579B">
            <w:pPr>
              <w:pStyle w:val="Kontaktuppgifter"/>
              <w:spacing w:before="0" w:after="120" w:line="276" w:lineRule="auto"/>
              <w:rPr>
                <w:b/>
                <w:bCs/>
                <w:szCs w:val="19"/>
              </w:rPr>
            </w:pPr>
            <w:r w:rsidRPr="00607A46">
              <w:rPr>
                <w:b/>
                <w:bCs/>
                <w:szCs w:val="19"/>
              </w:rPr>
              <w:t>Värmd</w:t>
            </w:r>
            <w:r>
              <w:rPr>
                <w:b/>
                <w:bCs/>
                <w:szCs w:val="19"/>
              </w:rPr>
              <w:t>öbostäder AB</w:t>
            </w:r>
            <w:r w:rsidR="002D4232">
              <w:rPr>
                <w:b/>
                <w:bCs/>
                <w:szCs w:val="19"/>
              </w:rPr>
              <w:br/>
            </w:r>
            <w:r w:rsidR="002D4232" w:rsidRPr="002D4232">
              <w:rPr>
                <w:szCs w:val="19"/>
              </w:rPr>
              <w:t>Box 23</w:t>
            </w:r>
            <w:r>
              <w:rPr>
                <w:b/>
                <w:bCs/>
                <w:szCs w:val="19"/>
              </w:rPr>
              <w:br/>
            </w:r>
            <w:r w:rsidRPr="00607A46">
              <w:rPr>
                <w:szCs w:val="19"/>
              </w:rPr>
              <w:t xml:space="preserve">134 </w:t>
            </w:r>
            <w:r>
              <w:rPr>
                <w:szCs w:val="19"/>
              </w:rPr>
              <w:t>2</w:t>
            </w:r>
            <w:r w:rsidRPr="00607A46">
              <w:rPr>
                <w:szCs w:val="19"/>
              </w:rPr>
              <w:t>1 Gustavsberg</w:t>
            </w:r>
            <w:r>
              <w:rPr>
                <w:szCs w:val="19"/>
              </w:rPr>
              <w:br/>
            </w:r>
            <w:hyperlink r:id="rId11" w:history="1">
              <w:r w:rsidRPr="00607A46">
                <w:rPr>
                  <w:rStyle w:val="Hyperlnk"/>
                  <w:szCs w:val="19"/>
                </w:rPr>
                <w:t xml:space="preserve">08-570 </w:t>
              </w:r>
              <w:r>
                <w:rPr>
                  <w:rStyle w:val="Hyperlnk"/>
                  <w:szCs w:val="19"/>
                </w:rPr>
                <w:t>399</w:t>
              </w:r>
              <w:r w:rsidRPr="00607A46">
                <w:rPr>
                  <w:rStyle w:val="Hyperlnk"/>
                  <w:szCs w:val="19"/>
                </w:rPr>
                <w:t xml:space="preserve"> 00</w:t>
              </w:r>
            </w:hyperlink>
            <w:r>
              <w:rPr>
                <w:rStyle w:val="Hyperlnk"/>
                <w:szCs w:val="19"/>
              </w:rPr>
              <w:br/>
            </w:r>
            <w:hyperlink r:id="rId12" w:history="1">
              <w:r w:rsidRPr="007F5BE5">
                <w:rPr>
                  <w:rStyle w:val="Hyperlnk"/>
                </w:rPr>
                <w:t>www.varmdobo.se</w:t>
              </w:r>
            </w:hyperlink>
            <w:r>
              <w:rPr>
                <w:b/>
                <w:bCs/>
                <w:szCs w:val="19"/>
              </w:rPr>
              <w:br/>
            </w:r>
          </w:p>
        </w:tc>
        <w:tc>
          <w:tcPr>
            <w:tcW w:w="3827" w:type="dxa"/>
          </w:tcPr>
          <w:p w14:paraId="3B2A3C8E" w14:textId="79DA130F" w:rsidR="006F579B" w:rsidRPr="00607A46" w:rsidRDefault="00267C99" w:rsidP="00C34190">
            <w:pPr>
              <w:pStyle w:val="Kontaktuppgifter"/>
              <w:spacing w:before="0" w:after="120" w:line="276" w:lineRule="auto"/>
              <w:jc w:val="right"/>
              <w:rPr>
                <w:szCs w:val="19"/>
              </w:rPr>
            </w:pPr>
            <w:r w:rsidRPr="00267C99">
              <w:rPr>
                <w:b/>
                <w:bCs/>
                <w:szCs w:val="19"/>
              </w:rPr>
              <w:t>Skevik 1:190</w:t>
            </w:r>
            <w:r w:rsidR="006F579B">
              <w:rPr>
                <w:szCs w:val="19"/>
              </w:rPr>
              <w:t xml:space="preserve"> </w:t>
            </w:r>
            <w:r w:rsidR="006F579B">
              <w:rPr>
                <w:szCs w:val="19"/>
              </w:rPr>
              <w:br/>
            </w:r>
            <w:r>
              <w:rPr>
                <w:szCs w:val="19"/>
              </w:rPr>
              <w:t>Nyproduktiom bostäder</w:t>
            </w:r>
            <w:r w:rsidR="006F579B">
              <w:rPr>
                <w:szCs w:val="19"/>
              </w:rPr>
              <w:t xml:space="preserve"> </w:t>
            </w:r>
            <w:r w:rsidR="006F579B">
              <w:rPr>
                <w:szCs w:val="19"/>
              </w:rPr>
              <w:br/>
            </w:r>
            <w:r w:rsidR="006F579B" w:rsidRPr="00607A46">
              <w:rPr>
                <w:szCs w:val="19"/>
              </w:rPr>
              <w:t>Diarienummer:</w:t>
            </w:r>
            <w:r w:rsidR="006F579B">
              <w:rPr>
                <w:szCs w:val="19"/>
              </w:rPr>
              <w:t xml:space="preserve"> </w:t>
            </w:r>
            <w:r w:rsidR="006F579B" w:rsidRPr="00267C99">
              <w:rPr>
                <w:szCs w:val="19"/>
                <w:highlight w:val="yellow"/>
              </w:rPr>
              <w:t>UH-2024-</w:t>
            </w:r>
            <w:r w:rsidRPr="00267C99">
              <w:rPr>
                <w:szCs w:val="19"/>
                <w:highlight w:val="yellow"/>
              </w:rPr>
              <w:t>XX</w:t>
            </w:r>
          </w:p>
          <w:p w14:paraId="058A10A2" w14:textId="45E71298" w:rsidR="006F579B" w:rsidRPr="006F579B" w:rsidRDefault="006F579B" w:rsidP="006F579B">
            <w:pPr>
              <w:pStyle w:val="Kontaktuppgifter"/>
              <w:spacing w:before="0" w:after="120" w:line="276" w:lineRule="auto"/>
              <w:rPr>
                <w:szCs w:val="19"/>
              </w:rPr>
            </w:pPr>
          </w:p>
        </w:tc>
      </w:tr>
    </w:tbl>
    <w:p w14:paraId="51B134B2" w14:textId="77777777" w:rsidR="006F579B" w:rsidRDefault="006F579B" w:rsidP="006F579B">
      <w:pPr>
        <w:pStyle w:val="Kontaktuppgifter"/>
        <w:spacing w:before="0" w:after="120" w:line="276" w:lineRule="auto"/>
        <w:rPr>
          <w:b/>
          <w:bCs/>
          <w:szCs w:val="19"/>
        </w:rPr>
      </w:pPr>
    </w:p>
    <w:p w14:paraId="199610DE" w14:textId="77777777" w:rsidR="005F0B52" w:rsidRPr="00A874A1" w:rsidRDefault="005F0B52" w:rsidP="006F579B">
      <w:pPr>
        <w:pStyle w:val="Kontaktuppgifter"/>
        <w:spacing w:before="0" w:after="120" w:line="276" w:lineRule="auto"/>
        <w:sectPr w:rsidR="005F0B52" w:rsidRPr="00A874A1" w:rsidSect="005F0B52">
          <w:type w:val="continuous"/>
          <w:pgSz w:w="11906" w:h="16838"/>
          <w:pgMar w:top="1440" w:right="2546" w:bottom="1440" w:left="1440" w:header="720" w:footer="720" w:gutter="0"/>
          <w:cols w:space="720"/>
          <w:titlePg/>
          <w:docGrid w:linePitch="360"/>
        </w:sectPr>
      </w:pPr>
    </w:p>
    <w:p w14:paraId="592B6FD7" w14:textId="77777777" w:rsidR="00C34190" w:rsidRDefault="00C34190" w:rsidP="006F579B">
      <w:pPr>
        <w:pStyle w:val="Rubrik"/>
        <w:spacing w:before="0" w:after="120" w:line="276" w:lineRule="auto"/>
        <w:ind w:right="-1152"/>
        <w:jc w:val="left"/>
        <w:rPr>
          <w:rFonts w:ascii="Roboto Slab Black" w:hAnsi="Roboto Slab Black" w:cs="Roboto Slab Black"/>
        </w:rPr>
      </w:pPr>
    </w:p>
    <w:p w14:paraId="7CD79168" w14:textId="77777777" w:rsidR="002D4232" w:rsidRDefault="002D4232" w:rsidP="002D4232">
      <w:pPr>
        <w:pStyle w:val="Rubrik"/>
        <w:spacing w:before="180" w:after="120" w:line="276" w:lineRule="auto"/>
        <w:ind w:right="-1152"/>
        <w:jc w:val="left"/>
        <w:rPr>
          <w:rFonts w:ascii="Roboto Slab Black" w:hAnsi="Roboto Slab Black" w:cs="Roboto Slab Black"/>
        </w:rPr>
      </w:pPr>
    </w:p>
    <w:p w14:paraId="0ECC7A9B" w14:textId="77777777" w:rsidR="002D4232" w:rsidRDefault="002D4232" w:rsidP="002D4232">
      <w:pPr>
        <w:pStyle w:val="Rubrik"/>
        <w:spacing w:before="180" w:after="120" w:line="276" w:lineRule="auto"/>
        <w:ind w:right="-1152"/>
        <w:jc w:val="left"/>
        <w:rPr>
          <w:rFonts w:ascii="Roboto Slab Black" w:hAnsi="Roboto Slab Black" w:cs="Roboto Slab Black"/>
        </w:rPr>
      </w:pPr>
    </w:p>
    <w:p w14:paraId="70B94786" w14:textId="77777777" w:rsidR="002D4232" w:rsidRDefault="002D4232" w:rsidP="002D4232">
      <w:pPr>
        <w:pStyle w:val="Rubrik"/>
        <w:spacing w:before="180" w:after="120" w:line="276" w:lineRule="auto"/>
        <w:ind w:right="-1152"/>
        <w:jc w:val="left"/>
        <w:rPr>
          <w:rFonts w:ascii="Roboto Slab Black" w:hAnsi="Roboto Slab Black" w:cs="Roboto Slab Black"/>
        </w:rPr>
      </w:pPr>
    </w:p>
    <w:p w14:paraId="2D11CBDF" w14:textId="1F0A7F10" w:rsidR="009B1529" w:rsidRDefault="00CC4471" w:rsidP="002D4232">
      <w:pPr>
        <w:pStyle w:val="Rubrik"/>
        <w:spacing w:before="180" w:line="276" w:lineRule="auto"/>
        <w:ind w:right="-1152"/>
        <w:rPr>
          <w:rFonts w:ascii="Roboto Slab Black" w:hAnsi="Roboto Slab Black" w:cs="Roboto Slab Black"/>
        </w:rPr>
      </w:pPr>
      <w:r w:rsidRPr="006F579B">
        <w:rPr>
          <w:rFonts w:ascii="Roboto Slab Black" w:hAnsi="Roboto Slab Black" w:cs="Roboto Slab Black"/>
        </w:rPr>
        <w:t>Sanningsförsäkran</w:t>
      </w:r>
    </w:p>
    <w:p w14:paraId="20B45B1F" w14:textId="24F7636B" w:rsidR="00BE37E2" w:rsidRDefault="00BE37E2" w:rsidP="00BE37E2">
      <w:pPr>
        <w:rPr>
          <w:b/>
        </w:rPr>
      </w:pPr>
      <w:r w:rsidRPr="00BE37E2">
        <w:rPr>
          <w:rFonts w:ascii="Crimson" w:hAnsi="Crimson"/>
          <w:sz w:val="22"/>
          <w:szCs w:val="22"/>
        </w:rPr>
        <w:t>Sanningsförsäkran avser:</w:t>
      </w:r>
      <w:r>
        <w:t xml:space="preserve"> </w:t>
      </w:r>
      <w:r>
        <w:br/>
      </w:r>
      <w:sdt>
        <w:sdtPr>
          <w:rPr>
            <w:rFonts w:ascii="Crimson" w:hAnsi="Crimson"/>
            <w:sz w:val="22"/>
            <w:szCs w:val="22"/>
          </w:rPr>
          <w:id w:val="3143835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5152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BE37E2">
        <w:rPr>
          <w:rFonts w:ascii="Crimson" w:hAnsi="Crimson"/>
          <w:sz w:val="22"/>
          <w:szCs w:val="22"/>
        </w:rPr>
        <w:t xml:space="preserve"> anbudsgivare i upphandlingen</w:t>
      </w:r>
      <w:r w:rsidRPr="00BE37E2">
        <w:rPr>
          <w:rFonts w:ascii="Crimson" w:hAnsi="Crimson"/>
          <w:sz w:val="22"/>
          <w:szCs w:val="22"/>
        </w:rPr>
        <w:br/>
      </w:r>
      <w:sdt>
        <w:sdtPr>
          <w:rPr>
            <w:rFonts w:ascii="Crimson" w:hAnsi="Crimson"/>
            <w:sz w:val="22"/>
            <w:szCs w:val="22"/>
          </w:rPr>
          <w:id w:val="685945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5152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BE37E2">
        <w:rPr>
          <w:rFonts w:ascii="Crimson" w:hAnsi="Crimson"/>
          <w:sz w:val="22"/>
          <w:szCs w:val="22"/>
        </w:rPr>
        <w:t xml:space="preserve"> ett företag vars kapacitet åberopas av </w:t>
      </w:r>
      <w:r w:rsidR="00E35152">
        <w:rPr>
          <w:rFonts w:ascii="Crimson" w:hAnsi="Crimson"/>
          <w:sz w:val="22"/>
          <w:szCs w:val="22"/>
        </w:rPr>
        <w:t xml:space="preserve">en </w:t>
      </w:r>
      <w:r w:rsidRPr="00BE37E2">
        <w:rPr>
          <w:rFonts w:ascii="Crimson" w:hAnsi="Crimson"/>
          <w:sz w:val="22"/>
          <w:szCs w:val="22"/>
        </w:rPr>
        <w:t>anbudsgivare i upphandlingen</w:t>
      </w:r>
    </w:p>
    <w:p w14:paraId="1EC6FED5" w14:textId="3895E1F3" w:rsidR="009B1529" w:rsidRPr="006F579B" w:rsidRDefault="00CC4471" w:rsidP="002D4232">
      <w:pPr>
        <w:pStyle w:val="OnumreradBrdtext"/>
        <w:spacing w:before="180" w:after="120"/>
        <w:ind w:right="-1152"/>
        <w:rPr>
          <w:rFonts w:ascii="Crimson" w:hAnsi="Crimson" w:hint="eastAsia"/>
          <w:sz w:val="22"/>
          <w:szCs w:val="22"/>
          <w:lang w:val="sv-SE"/>
        </w:rPr>
      </w:pPr>
      <w:r w:rsidRPr="006F579B">
        <w:rPr>
          <w:rFonts w:ascii="Crimson" w:hAnsi="Crimson"/>
          <w:sz w:val="22"/>
          <w:szCs w:val="22"/>
          <w:lang w:val="sv-SE"/>
        </w:rPr>
        <w:t xml:space="preserve">I samband med </w:t>
      </w:r>
      <w:r w:rsidR="006F579B" w:rsidRPr="006F579B">
        <w:rPr>
          <w:rFonts w:ascii="Crimson" w:hAnsi="Crimson"/>
          <w:sz w:val="22"/>
          <w:szCs w:val="22"/>
          <w:lang w:val="sv-SE"/>
        </w:rPr>
        <w:t xml:space="preserve">anbudsgivning </w:t>
      </w:r>
      <w:r w:rsidRPr="006F579B">
        <w:rPr>
          <w:rFonts w:ascii="Crimson" w:hAnsi="Crimson"/>
          <w:bCs/>
          <w:sz w:val="22"/>
          <w:szCs w:val="22"/>
          <w:lang w:val="sv-SE"/>
        </w:rPr>
        <w:t>ska</w:t>
      </w:r>
      <w:r w:rsidRPr="006F579B">
        <w:rPr>
          <w:rFonts w:ascii="Crimson" w:hAnsi="Crimson"/>
          <w:sz w:val="22"/>
          <w:szCs w:val="22"/>
          <w:lang w:val="sv-SE"/>
        </w:rPr>
        <w:t xml:space="preserve"> </w:t>
      </w:r>
      <w:proofErr w:type="gramStart"/>
      <w:r w:rsidRPr="006F579B">
        <w:rPr>
          <w:rFonts w:ascii="Crimson" w:hAnsi="Crimson"/>
          <w:sz w:val="22"/>
          <w:szCs w:val="22"/>
          <w:lang w:val="sv-SE"/>
        </w:rPr>
        <w:t>denna sanningsförsäkran</w:t>
      </w:r>
      <w:proofErr w:type="gramEnd"/>
      <w:r w:rsidRPr="006F579B">
        <w:rPr>
          <w:rFonts w:ascii="Crimson" w:hAnsi="Crimson"/>
          <w:sz w:val="22"/>
          <w:szCs w:val="22"/>
          <w:lang w:val="sv-SE"/>
        </w:rPr>
        <w:t xml:space="preserve"> </w:t>
      </w:r>
    </w:p>
    <w:p w14:paraId="532AFC88" w14:textId="77777777" w:rsidR="009B1529" w:rsidRPr="006F579B" w:rsidRDefault="00CC4471" w:rsidP="002D4232">
      <w:pPr>
        <w:pStyle w:val="OnumreradBrdtext"/>
        <w:numPr>
          <w:ilvl w:val="0"/>
          <w:numId w:val="1"/>
        </w:numPr>
        <w:spacing w:before="180" w:after="120"/>
        <w:ind w:right="-1152"/>
        <w:rPr>
          <w:rFonts w:ascii="Crimson" w:hAnsi="Crimson" w:hint="eastAsia"/>
          <w:sz w:val="22"/>
          <w:szCs w:val="22"/>
          <w:lang w:val="sv-SE"/>
        </w:rPr>
      </w:pPr>
      <w:r w:rsidRPr="006F579B">
        <w:rPr>
          <w:rFonts w:ascii="Crimson" w:hAnsi="Crimson"/>
          <w:sz w:val="22"/>
          <w:szCs w:val="22"/>
          <w:lang w:val="sv-SE"/>
        </w:rPr>
        <w:t xml:space="preserve">Skrivas ut, </w:t>
      </w:r>
    </w:p>
    <w:p w14:paraId="3326CE5D" w14:textId="77777777" w:rsidR="009B1529" w:rsidRPr="006F579B" w:rsidRDefault="00CC4471" w:rsidP="002D4232">
      <w:pPr>
        <w:pStyle w:val="OnumreradBrdtext"/>
        <w:numPr>
          <w:ilvl w:val="0"/>
          <w:numId w:val="1"/>
        </w:numPr>
        <w:spacing w:before="180" w:after="120"/>
        <w:ind w:right="-1152"/>
        <w:rPr>
          <w:rFonts w:ascii="Crimson" w:hAnsi="Crimson" w:hint="eastAsia"/>
          <w:sz w:val="22"/>
          <w:szCs w:val="22"/>
          <w:lang w:val="sv-SE"/>
        </w:rPr>
      </w:pPr>
      <w:r w:rsidRPr="006F579B">
        <w:rPr>
          <w:rFonts w:ascii="Crimson" w:hAnsi="Crimson"/>
          <w:sz w:val="22"/>
          <w:szCs w:val="22"/>
          <w:lang w:val="sv-SE"/>
        </w:rPr>
        <w:t xml:space="preserve">Undertecknas av en behörig företrädare för leverantören, </w:t>
      </w:r>
    </w:p>
    <w:p w14:paraId="72C7A145" w14:textId="77777777" w:rsidR="009B1529" w:rsidRPr="006F579B" w:rsidRDefault="00CC4471" w:rsidP="002D4232">
      <w:pPr>
        <w:pStyle w:val="OnumreradBrdtext"/>
        <w:numPr>
          <w:ilvl w:val="0"/>
          <w:numId w:val="1"/>
        </w:numPr>
        <w:spacing w:before="180" w:after="120"/>
        <w:ind w:right="-1152"/>
        <w:rPr>
          <w:rFonts w:ascii="Crimson" w:hAnsi="Crimson" w:hint="eastAsia"/>
          <w:sz w:val="22"/>
          <w:szCs w:val="22"/>
          <w:lang w:val="sv-SE"/>
        </w:rPr>
      </w:pPr>
      <w:proofErr w:type="gramStart"/>
      <w:r w:rsidRPr="006F579B">
        <w:rPr>
          <w:rFonts w:ascii="Crimson" w:hAnsi="Crimson"/>
          <w:sz w:val="22"/>
          <w:szCs w:val="22"/>
          <w:lang w:val="sv-SE"/>
        </w:rPr>
        <w:t>Scannas</w:t>
      </w:r>
      <w:proofErr w:type="gramEnd"/>
      <w:r w:rsidRPr="006F579B">
        <w:rPr>
          <w:rFonts w:ascii="Crimson" w:hAnsi="Crimson"/>
          <w:sz w:val="22"/>
          <w:szCs w:val="22"/>
          <w:lang w:val="sv-SE"/>
        </w:rPr>
        <w:t xml:space="preserve"> in, och </w:t>
      </w:r>
    </w:p>
    <w:p w14:paraId="6F82CBF3" w14:textId="7F39319F" w:rsidR="009B1529" w:rsidRDefault="006F579B" w:rsidP="002D4232">
      <w:pPr>
        <w:pStyle w:val="OnumreradBrdtext"/>
        <w:numPr>
          <w:ilvl w:val="0"/>
          <w:numId w:val="1"/>
        </w:numPr>
        <w:spacing w:before="180" w:after="120"/>
        <w:ind w:right="-1152"/>
        <w:rPr>
          <w:rFonts w:ascii="Crimson" w:hAnsi="Crimson" w:hint="eastAsia"/>
          <w:sz w:val="22"/>
          <w:szCs w:val="22"/>
          <w:lang w:val="sv-SE"/>
        </w:rPr>
      </w:pPr>
      <w:r w:rsidRPr="006F579B">
        <w:rPr>
          <w:rFonts w:ascii="Crimson" w:hAnsi="Crimson"/>
          <w:sz w:val="22"/>
          <w:szCs w:val="22"/>
          <w:lang w:val="sv-SE"/>
        </w:rPr>
        <w:t xml:space="preserve">Bifogas till </w:t>
      </w:r>
      <w:r w:rsidR="000F6CD8" w:rsidRPr="006F579B">
        <w:rPr>
          <w:rFonts w:ascii="Crimson" w:hAnsi="Crimson"/>
          <w:sz w:val="22"/>
          <w:szCs w:val="22"/>
          <w:lang w:val="sv-SE"/>
        </w:rPr>
        <w:t xml:space="preserve">Värmdöbostäder </w:t>
      </w:r>
      <w:proofErr w:type="gramStart"/>
      <w:r w:rsidR="000F6CD8" w:rsidRPr="006F579B">
        <w:rPr>
          <w:rFonts w:ascii="Crimson" w:hAnsi="Crimson"/>
          <w:sz w:val="22"/>
          <w:szCs w:val="22"/>
          <w:lang w:val="sv-SE"/>
        </w:rPr>
        <w:t>AB</w:t>
      </w:r>
      <w:r w:rsidRPr="006F579B">
        <w:rPr>
          <w:rFonts w:ascii="Crimson" w:hAnsi="Crimson"/>
          <w:sz w:val="22"/>
          <w:szCs w:val="22"/>
          <w:lang w:val="sv-SE"/>
        </w:rPr>
        <w:t>s</w:t>
      </w:r>
      <w:proofErr w:type="gramEnd"/>
      <w:r w:rsidRPr="006F579B">
        <w:rPr>
          <w:rFonts w:ascii="Crimson" w:hAnsi="Crimson"/>
          <w:sz w:val="22"/>
          <w:szCs w:val="22"/>
          <w:lang w:val="sv-SE"/>
        </w:rPr>
        <w:t xml:space="preserve"> upphandling</w:t>
      </w:r>
      <w:r w:rsidR="00CC4471" w:rsidRPr="006F579B">
        <w:rPr>
          <w:rFonts w:ascii="Crimson" w:hAnsi="Crimson"/>
          <w:sz w:val="22"/>
          <w:szCs w:val="22"/>
          <w:lang w:val="sv-SE"/>
        </w:rPr>
        <w:t xml:space="preserve"> </w:t>
      </w:r>
      <w:r w:rsidR="000B071A" w:rsidRPr="006F579B">
        <w:rPr>
          <w:rFonts w:ascii="Crimson" w:hAnsi="Crimson"/>
          <w:sz w:val="22"/>
          <w:szCs w:val="22"/>
          <w:lang w:val="sv-SE"/>
        </w:rPr>
        <w:t xml:space="preserve">via </w:t>
      </w:r>
      <w:r w:rsidR="00F2472E" w:rsidRPr="006F579B">
        <w:rPr>
          <w:rFonts w:ascii="Crimson" w:hAnsi="Crimson"/>
          <w:sz w:val="22"/>
          <w:szCs w:val="22"/>
          <w:lang w:val="sv-SE"/>
        </w:rPr>
        <w:t>e-Avrop.</w:t>
      </w:r>
    </w:p>
    <w:p w14:paraId="07D71B19" w14:textId="77777777" w:rsidR="009B1529" w:rsidRPr="006F579B" w:rsidRDefault="00CC4471" w:rsidP="002D4232">
      <w:pPr>
        <w:pStyle w:val="OnumreradBrdtext"/>
        <w:spacing w:before="180" w:after="120"/>
        <w:ind w:right="-1152"/>
        <w:rPr>
          <w:rFonts w:ascii="Crimson" w:hAnsi="Crimson" w:hint="eastAsia"/>
          <w:sz w:val="22"/>
          <w:szCs w:val="22"/>
          <w:lang w:val="sv-SE"/>
        </w:rPr>
      </w:pPr>
      <w:r w:rsidRPr="006F579B">
        <w:rPr>
          <w:rFonts w:ascii="Crimson" w:hAnsi="Crimson"/>
          <w:sz w:val="22"/>
          <w:szCs w:val="22"/>
          <w:lang w:val="sv-SE"/>
        </w:rPr>
        <w:t>Vänligen observera att en osann försäkran kan leda till straffansvar enligt 15 kap. 10 § brottsbalken (1962:700).</w:t>
      </w:r>
    </w:p>
    <w:p w14:paraId="62373E42" w14:textId="77777777" w:rsidR="009B1529" w:rsidRPr="006F579B" w:rsidRDefault="00CC4471" w:rsidP="002D4232">
      <w:pPr>
        <w:pStyle w:val="OnumreradBrdtext"/>
        <w:spacing w:before="180" w:after="120"/>
        <w:ind w:right="-1152"/>
        <w:rPr>
          <w:rFonts w:ascii="Crimson" w:hAnsi="Crimson" w:hint="eastAsia"/>
          <w:sz w:val="22"/>
          <w:szCs w:val="22"/>
          <w:lang w:val="sv-SE"/>
        </w:rPr>
      </w:pPr>
      <w:r w:rsidRPr="006F579B">
        <w:rPr>
          <w:rFonts w:ascii="Crimson" w:hAnsi="Crimson"/>
          <w:sz w:val="22"/>
          <w:szCs w:val="22"/>
          <w:lang w:val="sv-SE"/>
        </w:rPr>
        <w:t xml:space="preserve">Undertecknad försäkrar härmed på heder och samvete att varken </w:t>
      </w:r>
    </w:p>
    <w:p w14:paraId="7C5C624F" w14:textId="77777777" w:rsidR="009B1529" w:rsidRPr="006F579B" w:rsidRDefault="00CC4471" w:rsidP="002D4232">
      <w:pPr>
        <w:pStyle w:val="OnumreradBrdtext"/>
        <w:numPr>
          <w:ilvl w:val="0"/>
          <w:numId w:val="2"/>
        </w:numPr>
        <w:spacing w:before="180" w:after="120"/>
        <w:ind w:right="-1152"/>
        <w:rPr>
          <w:rFonts w:ascii="Crimson" w:hAnsi="Crimson" w:hint="eastAsia"/>
          <w:sz w:val="22"/>
          <w:szCs w:val="22"/>
          <w:lang w:val="sv-SE"/>
        </w:rPr>
      </w:pPr>
      <w:r w:rsidRPr="006F579B">
        <w:rPr>
          <w:rFonts w:ascii="Crimson" w:hAnsi="Crimson"/>
          <w:sz w:val="22"/>
          <w:szCs w:val="22"/>
          <w:lang w:val="sv-SE"/>
        </w:rPr>
        <w:t>Leverantören,</w:t>
      </w:r>
    </w:p>
    <w:p w14:paraId="7F3465F5" w14:textId="77777777" w:rsidR="009B1529" w:rsidRPr="006F579B" w:rsidRDefault="00CC4471" w:rsidP="002D4232">
      <w:pPr>
        <w:pStyle w:val="OnumreradBrdtext"/>
        <w:numPr>
          <w:ilvl w:val="0"/>
          <w:numId w:val="2"/>
        </w:numPr>
        <w:spacing w:before="180" w:after="120"/>
        <w:ind w:right="-1152"/>
        <w:rPr>
          <w:rFonts w:ascii="Crimson" w:hAnsi="Crimson" w:hint="eastAsia"/>
          <w:sz w:val="22"/>
          <w:szCs w:val="22"/>
          <w:lang w:val="sv-SE"/>
        </w:rPr>
      </w:pPr>
      <w:r w:rsidRPr="006F579B">
        <w:rPr>
          <w:rFonts w:ascii="Crimson" w:hAnsi="Crimson"/>
          <w:sz w:val="22"/>
          <w:szCs w:val="22"/>
          <w:lang w:val="sv-SE"/>
        </w:rPr>
        <w:t>Någon person som ingår i leverantörens förvaltnings-, lednings- eller tillsynsorgan, eller</w:t>
      </w:r>
    </w:p>
    <w:p w14:paraId="1838728D" w14:textId="77777777" w:rsidR="009B1529" w:rsidRPr="006F579B" w:rsidRDefault="00CC4471" w:rsidP="002D4232">
      <w:pPr>
        <w:pStyle w:val="OnumreradBrdtext"/>
        <w:numPr>
          <w:ilvl w:val="0"/>
          <w:numId w:val="2"/>
        </w:numPr>
        <w:spacing w:before="180" w:after="120"/>
        <w:ind w:right="-1152"/>
        <w:rPr>
          <w:rFonts w:ascii="Crimson" w:hAnsi="Crimson" w:hint="eastAsia"/>
          <w:sz w:val="22"/>
          <w:szCs w:val="22"/>
          <w:lang w:val="sv-SE"/>
        </w:rPr>
      </w:pPr>
      <w:r w:rsidRPr="006F579B">
        <w:rPr>
          <w:rFonts w:ascii="Crimson" w:hAnsi="Crimson"/>
          <w:sz w:val="22"/>
          <w:szCs w:val="22"/>
          <w:lang w:val="sv-SE"/>
        </w:rPr>
        <w:t xml:space="preserve">Någon annan person som har befogenhet att företräda, fatta beslut om eller kontrollera leverantören </w:t>
      </w:r>
    </w:p>
    <w:p w14:paraId="488F3927" w14:textId="77777777" w:rsidR="009B1529" w:rsidRPr="006F579B" w:rsidRDefault="00CC4471" w:rsidP="002D4232">
      <w:pPr>
        <w:pStyle w:val="OnumreradBrdtext"/>
        <w:spacing w:before="180" w:after="120"/>
        <w:ind w:right="-1152"/>
        <w:rPr>
          <w:rFonts w:ascii="Crimson" w:hAnsi="Crimson" w:hint="eastAsia"/>
          <w:sz w:val="22"/>
          <w:szCs w:val="22"/>
          <w:lang w:val="sv-SE"/>
        </w:rPr>
      </w:pPr>
      <w:r w:rsidRPr="006F579B">
        <w:rPr>
          <w:rFonts w:ascii="Crimson" w:hAnsi="Crimson"/>
          <w:sz w:val="22"/>
          <w:szCs w:val="22"/>
          <w:lang w:val="sv-SE"/>
        </w:rPr>
        <w:lastRenderedPageBreak/>
        <w:t>är dömd för ett sådant brott som framgår av 13 kap. 1 § LOU, genom en dom som vunnit laga kraft.</w:t>
      </w:r>
    </w:p>
    <w:p w14:paraId="39907445" w14:textId="77777777" w:rsidR="009B1529" w:rsidRPr="006F579B" w:rsidRDefault="00CC4471" w:rsidP="002D4232">
      <w:pPr>
        <w:pStyle w:val="OnumreradBrdtext"/>
        <w:spacing w:before="180" w:after="120"/>
        <w:ind w:right="-1152"/>
        <w:rPr>
          <w:rFonts w:ascii="Crimson" w:hAnsi="Crimson" w:hint="eastAsia"/>
          <w:sz w:val="22"/>
          <w:szCs w:val="22"/>
          <w:lang w:val="sv-SE"/>
        </w:rPr>
      </w:pPr>
      <w:r w:rsidRPr="006F579B">
        <w:rPr>
          <w:rFonts w:ascii="Crimson" w:hAnsi="Crimson"/>
          <w:sz w:val="22"/>
          <w:szCs w:val="22"/>
          <w:lang w:val="sv-SE"/>
        </w:rPr>
        <w:t xml:space="preserve">Dessutom försäkras på heder och samvete att leverantören inte har ingått någon frivillig ackordsuppgörelse med borgenärer eller är föremål för tvångsförvaltning. </w:t>
      </w:r>
    </w:p>
    <w:p w14:paraId="75C95281" w14:textId="77777777" w:rsidR="009B1529" w:rsidRPr="006F579B" w:rsidRDefault="00CC4471" w:rsidP="002D4232">
      <w:pPr>
        <w:pStyle w:val="OnumreradBrdtext"/>
        <w:spacing w:before="180" w:after="120"/>
        <w:ind w:right="-1152"/>
        <w:rPr>
          <w:rFonts w:ascii="Crimson" w:hAnsi="Crimson" w:hint="eastAsia"/>
          <w:sz w:val="22"/>
          <w:szCs w:val="22"/>
          <w:lang w:val="sv-SE"/>
        </w:rPr>
      </w:pPr>
      <w:r w:rsidRPr="006F579B">
        <w:rPr>
          <w:rFonts w:ascii="Crimson" w:hAnsi="Crimson"/>
          <w:sz w:val="22"/>
          <w:szCs w:val="22"/>
          <w:lang w:val="sv-SE"/>
        </w:rPr>
        <w:t>Som en följd av EU:s sanktioner mot Ryssland och Belarus försäkrar undertecknad på heder och samvete även att leverantören</w:t>
      </w:r>
    </w:p>
    <w:p w14:paraId="476F1E17" w14:textId="77777777" w:rsidR="009B1529" w:rsidRPr="006F579B" w:rsidRDefault="00CC4471" w:rsidP="002D4232">
      <w:pPr>
        <w:numPr>
          <w:ilvl w:val="0"/>
          <w:numId w:val="3"/>
        </w:numPr>
        <w:spacing w:before="180" w:after="120"/>
        <w:ind w:right="-1152"/>
        <w:rPr>
          <w:rFonts w:ascii="Crimson" w:eastAsia="Times New Roman" w:hAnsi="Crimson" w:cs="Times New Roman"/>
          <w:sz w:val="22"/>
          <w:szCs w:val="22"/>
        </w:rPr>
      </w:pPr>
      <w:r w:rsidRPr="006F579B">
        <w:rPr>
          <w:rFonts w:ascii="Crimson" w:eastAsia="Times New Roman" w:hAnsi="Crimson" w:cs="Times New Roman"/>
          <w:sz w:val="22"/>
          <w:szCs w:val="22"/>
        </w:rPr>
        <w:t>inte direkt eller indirekt omfattas av sanktionerna,</w:t>
      </w:r>
    </w:p>
    <w:p w14:paraId="0CE242AF" w14:textId="77777777" w:rsidR="009B1529" w:rsidRPr="006F579B" w:rsidRDefault="00CC4471" w:rsidP="002D4232">
      <w:pPr>
        <w:numPr>
          <w:ilvl w:val="0"/>
          <w:numId w:val="3"/>
        </w:numPr>
        <w:spacing w:before="180" w:after="120"/>
        <w:ind w:right="-1152"/>
        <w:rPr>
          <w:rFonts w:ascii="Crimson" w:eastAsia="Times New Roman" w:hAnsi="Crimson" w:cs="Times New Roman"/>
          <w:sz w:val="22"/>
          <w:szCs w:val="22"/>
        </w:rPr>
      </w:pPr>
      <w:r w:rsidRPr="006F579B">
        <w:rPr>
          <w:rFonts w:ascii="Crimson" w:eastAsia="Times New Roman" w:hAnsi="Crimson" w:cs="Times New Roman"/>
          <w:sz w:val="22"/>
          <w:szCs w:val="22"/>
        </w:rPr>
        <w:t>inte kommer att använda sig av underleverantörer med mera som omfattas av sanktionerna, eller åberopa kapaciteten hos sådana aktörer i upphandlingen,</w:t>
      </w:r>
    </w:p>
    <w:p w14:paraId="5F24DD62" w14:textId="77777777" w:rsidR="009B1529" w:rsidRPr="006F579B" w:rsidRDefault="00CC4471" w:rsidP="002D4232">
      <w:pPr>
        <w:numPr>
          <w:ilvl w:val="0"/>
          <w:numId w:val="3"/>
        </w:numPr>
        <w:spacing w:before="180" w:after="120"/>
        <w:ind w:right="-1152"/>
        <w:rPr>
          <w:rFonts w:ascii="Crimson" w:eastAsia="Times New Roman" w:hAnsi="Crimson" w:cs="Times New Roman"/>
          <w:sz w:val="22"/>
          <w:szCs w:val="22"/>
        </w:rPr>
      </w:pPr>
      <w:r w:rsidRPr="006F579B">
        <w:rPr>
          <w:rFonts w:ascii="Crimson" w:eastAsia="Times New Roman" w:hAnsi="Crimson" w:cs="Times New Roman"/>
          <w:sz w:val="22"/>
          <w:szCs w:val="22"/>
        </w:rPr>
        <w:t>inom ramen för avtalsförhållandet inte kommer att medverka till köp, import eller transport av sådana produkter och tjänster som omfattas av EU:s importrestriktioner,</w:t>
      </w:r>
    </w:p>
    <w:p w14:paraId="244DE014" w14:textId="77777777" w:rsidR="009B1529" w:rsidRPr="006F579B" w:rsidRDefault="00CC4471" w:rsidP="002D4232">
      <w:pPr>
        <w:numPr>
          <w:ilvl w:val="0"/>
          <w:numId w:val="3"/>
        </w:numPr>
        <w:spacing w:before="180" w:after="120"/>
        <w:ind w:right="-1152"/>
        <w:rPr>
          <w:rFonts w:ascii="Crimson" w:eastAsia="Times New Roman" w:hAnsi="Crimson" w:cs="Times New Roman"/>
          <w:sz w:val="22"/>
          <w:szCs w:val="22"/>
        </w:rPr>
      </w:pPr>
      <w:r w:rsidRPr="006F579B">
        <w:rPr>
          <w:rFonts w:ascii="Crimson" w:eastAsia="Times New Roman" w:hAnsi="Crimson" w:cs="Times New Roman"/>
          <w:sz w:val="22"/>
          <w:szCs w:val="22"/>
        </w:rPr>
        <w:t xml:space="preserve">att leverantören omedelbart upplyser </w:t>
      </w:r>
      <w:r w:rsidR="000F6CD8" w:rsidRPr="006F579B">
        <w:rPr>
          <w:rFonts w:ascii="Crimson" w:hAnsi="Crimson"/>
          <w:sz w:val="22"/>
          <w:szCs w:val="22"/>
        </w:rPr>
        <w:t>Värmdöbostäder AB</w:t>
      </w:r>
      <w:r w:rsidRPr="006F579B">
        <w:rPr>
          <w:rFonts w:ascii="Crimson" w:hAnsi="Crimson"/>
          <w:sz w:val="22"/>
          <w:szCs w:val="22"/>
        </w:rPr>
        <w:t xml:space="preserve"> </w:t>
      </w:r>
      <w:r w:rsidRPr="006F579B">
        <w:rPr>
          <w:rFonts w:ascii="Crimson" w:eastAsia="Times New Roman" w:hAnsi="Crimson" w:cs="Times New Roman"/>
          <w:sz w:val="22"/>
          <w:szCs w:val="22"/>
        </w:rPr>
        <w:t>om leverantörens rättsliga status, ägarförhållanden eller representation innebär, eller förändras på ett sådant sätt, att den omfattas av sanktionerna,</w:t>
      </w:r>
    </w:p>
    <w:p w14:paraId="5A9A332F" w14:textId="77777777" w:rsidR="009B1529" w:rsidRPr="006F579B" w:rsidRDefault="00CC4471" w:rsidP="002D4232">
      <w:pPr>
        <w:numPr>
          <w:ilvl w:val="0"/>
          <w:numId w:val="3"/>
        </w:numPr>
        <w:spacing w:before="180" w:after="120"/>
        <w:ind w:right="-1152"/>
        <w:rPr>
          <w:rFonts w:ascii="Crimson" w:eastAsia="Times New Roman" w:hAnsi="Crimson" w:cs="Times New Roman"/>
          <w:sz w:val="22"/>
          <w:szCs w:val="22"/>
        </w:rPr>
      </w:pPr>
      <w:r w:rsidRPr="006F579B">
        <w:rPr>
          <w:rFonts w:ascii="Crimson" w:eastAsia="Times New Roman" w:hAnsi="Crimson" w:cs="Times New Roman"/>
          <w:sz w:val="22"/>
          <w:szCs w:val="22"/>
        </w:rPr>
        <w:t xml:space="preserve">att leverantören omedelbart upplyser </w:t>
      </w:r>
      <w:r w:rsidR="000F6CD8" w:rsidRPr="006F579B">
        <w:rPr>
          <w:rFonts w:ascii="Crimson" w:hAnsi="Crimson"/>
          <w:sz w:val="22"/>
          <w:szCs w:val="22"/>
        </w:rPr>
        <w:t>Värmdöbostäder</w:t>
      </w:r>
      <w:r w:rsidRPr="006F579B">
        <w:rPr>
          <w:rFonts w:ascii="Crimson" w:hAnsi="Crimson"/>
          <w:sz w:val="22"/>
          <w:szCs w:val="22"/>
        </w:rPr>
        <w:t xml:space="preserve"> </w:t>
      </w:r>
      <w:r w:rsidRPr="006F579B">
        <w:rPr>
          <w:rFonts w:ascii="Crimson" w:eastAsia="Times New Roman" w:hAnsi="Crimson" w:cs="Times New Roman"/>
          <w:sz w:val="22"/>
          <w:szCs w:val="22"/>
        </w:rPr>
        <w:t xml:space="preserve">om det finns anledning att misstänka att förhållandena är sådana att en underleverantör eller ett åberopat företag omfattas av sanktionerna, och </w:t>
      </w:r>
    </w:p>
    <w:p w14:paraId="3BC286D6" w14:textId="709134EB" w:rsidR="002D4232" w:rsidRPr="005C2EA5" w:rsidRDefault="00CC4471" w:rsidP="002D4232">
      <w:pPr>
        <w:numPr>
          <w:ilvl w:val="0"/>
          <w:numId w:val="3"/>
        </w:numPr>
        <w:spacing w:before="180" w:after="120"/>
        <w:ind w:right="-1152"/>
        <w:rPr>
          <w:rFonts w:ascii="Crimson" w:eastAsia="Times New Roman" w:hAnsi="Crimson" w:cs="Times New Roman"/>
          <w:sz w:val="22"/>
          <w:szCs w:val="22"/>
        </w:rPr>
      </w:pPr>
      <w:r w:rsidRPr="005C2EA5">
        <w:rPr>
          <w:rFonts w:ascii="Crimson" w:hAnsi="Crimson"/>
          <w:sz w:val="22"/>
          <w:szCs w:val="22"/>
        </w:rPr>
        <w:t>att leverantören fullt ut kommer samarbeta i frågor som rör efterlevnaden av sanktionerna och tillhandahålla de uppgifter som är nödvändiga i detta avseende.</w:t>
      </w:r>
    </w:p>
    <w:tbl>
      <w:tblPr>
        <w:tblpPr w:leftFromText="141" w:rightFromText="141" w:vertAnchor="text" w:horzAnchor="margin" w:tblpY="20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11"/>
        <w:gridCol w:w="6356"/>
      </w:tblGrid>
      <w:tr w:rsidR="00E645E9" w:rsidRPr="006F579B" w14:paraId="527454AA" w14:textId="77777777" w:rsidTr="006F579B">
        <w:tc>
          <w:tcPr>
            <w:tcW w:w="2711" w:type="dxa"/>
            <w:shd w:val="clear" w:color="auto" w:fill="D0CECE"/>
          </w:tcPr>
          <w:p w14:paraId="6F7EA4B5" w14:textId="77777777" w:rsidR="009B1529" w:rsidRPr="00A847CE" w:rsidRDefault="00CC4471" w:rsidP="002D4232">
            <w:pPr>
              <w:pStyle w:val="OnumreradBrdtext"/>
              <w:spacing w:before="180" w:after="120"/>
              <w:ind w:right="-1152"/>
              <w:rPr>
                <w:rFonts w:ascii="Crimson" w:hAnsi="Crimson" w:hint="eastAsia"/>
                <w:b/>
                <w:sz w:val="22"/>
                <w:szCs w:val="22"/>
              </w:rPr>
            </w:pPr>
            <w:proofErr w:type="spellStart"/>
            <w:r w:rsidRPr="00A847CE">
              <w:rPr>
                <w:rFonts w:ascii="Crimson" w:hAnsi="Crimson"/>
                <w:b/>
                <w:sz w:val="22"/>
                <w:szCs w:val="22"/>
              </w:rPr>
              <w:t>Leverantör</w:t>
            </w:r>
            <w:proofErr w:type="spellEnd"/>
          </w:p>
        </w:tc>
        <w:tc>
          <w:tcPr>
            <w:tcW w:w="6356" w:type="dxa"/>
          </w:tcPr>
          <w:p w14:paraId="6881B11B" w14:textId="77777777" w:rsidR="009B1529" w:rsidRPr="00A847CE" w:rsidRDefault="00CC4471" w:rsidP="002D4232">
            <w:pPr>
              <w:pStyle w:val="OnumreradBrdtext"/>
              <w:spacing w:before="180" w:after="120"/>
              <w:ind w:right="-1152"/>
              <w:rPr>
                <w:rFonts w:ascii="Crimson" w:hAnsi="Crimson" w:hint="eastAsia"/>
                <w:sz w:val="22"/>
                <w:szCs w:val="22"/>
              </w:rPr>
            </w:pPr>
            <w:r w:rsidRPr="00A847CE">
              <w:rPr>
                <w:rFonts w:ascii="Crimson" w:hAnsi="Crimson"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847CE">
              <w:rPr>
                <w:rFonts w:ascii="Crimson" w:hAnsi="Crimson"/>
                <w:sz w:val="22"/>
                <w:szCs w:val="22"/>
              </w:rPr>
              <w:instrText xml:space="preserve"> FORMTEXT </w:instrText>
            </w:r>
            <w:r w:rsidRPr="00A847CE">
              <w:rPr>
                <w:rFonts w:ascii="Crimson" w:hAnsi="Crimson"/>
                <w:sz w:val="22"/>
                <w:szCs w:val="22"/>
              </w:rPr>
            </w:r>
            <w:r w:rsidRPr="00A847CE">
              <w:rPr>
                <w:rFonts w:ascii="Crimson" w:hAnsi="Crimson"/>
                <w:sz w:val="22"/>
                <w:szCs w:val="22"/>
              </w:rPr>
              <w:fldChar w:fldCharType="separate"/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fldChar w:fldCharType="end"/>
            </w:r>
          </w:p>
        </w:tc>
      </w:tr>
      <w:tr w:rsidR="00E645E9" w:rsidRPr="006F579B" w14:paraId="1A2C24E7" w14:textId="77777777" w:rsidTr="006F579B">
        <w:tc>
          <w:tcPr>
            <w:tcW w:w="2711" w:type="dxa"/>
            <w:shd w:val="clear" w:color="auto" w:fill="D0CECE"/>
          </w:tcPr>
          <w:p w14:paraId="53E0E143" w14:textId="77777777" w:rsidR="009B1529" w:rsidRPr="00A847CE" w:rsidRDefault="00CC4471" w:rsidP="002D4232">
            <w:pPr>
              <w:pStyle w:val="OnumreradBrdtext"/>
              <w:spacing w:before="180" w:after="120"/>
              <w:ind w:right="-1152"/>
              <w:rPr>
                <w:rFonts w:ascii="Crimson" w:hAnsi="Crimson" w:hint="eastAsia"/>
                <w:b/>
                <w:sz w:val="22"/>
                <w:szCs w:val="22"/>
              </w:rPr>
            </w:pPr>
            <w:proofErr w:type="spellStart"/>
            <w:r w:rsidRPr="00A847CE">
              <w:rPr>
                <w:rFonts w:ascii="Crimson" w:hAnsi="Crimson"/>
                <w:b/>
                <w:sz w:val="22"/>
                <w:szCs w:val="22"/>
              </w:rPr>
              <w:t>Organisationsnummer</w:t>
            </w:r>
            <w:proofErr w:type="spellEnd"/>
          </w:p>
        </w:tc>
        <w:tc>
          <w:tcPr>
            <w:tcW w:w="6356" w:type="dxa"/>
          </w:tcPr>
          <w:p w14:paraId="752EA991" w14:textId="77777777" w:rsidR="009B1529" w:rsidRPr="00A847CE" w:rsidRDefault="00CC4471" w:rsidP="002D4232">
            <w:pPr>
              <w:pStyle w:val="OnumreradBrdtext"/>
              <w:spacing w:before="180" w:after="120"/>
              <w:ind w:right="-1152"/>
              <w:rPr>
                <w:rFonts w:ascii="Crimson" w:hAnsi="Crimson" w:hint="eastAsia"/>
                <w:sz w:val="22"/>
                <w:szCs w:val="22"/>
              </w:rPr>
            </w:pPr>
            <w:r w:rsidRPr="00A847CE">
              <w:rPr>
                <w:rFonts w:ascii="Crimson" w:hAnsi="Crimson"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0" w:name="Text3"/>
            <w:r w:rsidRPr="00A847CE">
              <w:rPr>
                <w:rFonts w:ascii="Crimson" w:hAnsi="Crimson"/>
                <w:sz w:val="22"/>
                <w:szCs w:val="22"/>
              </w:rPr>
              <w:instrText xml:space="preserve"> FORMTEXT </w:instrText>
            </w:r>
            <w:r w:rsidRPr="00A847CE">
              <w:rPr>
                <w:rFonts w:ascii="Crimson" w:hAnsi="Crimson"/>
                <w:sz w:val="22"/>
                <w:szCs w:val="22"/>
              </w:rPr>
            </w:r>
            <w:r w:rsidRPr="00A847CE">
              <w:rPr>
                <w:rFonts w:ascii="Crimson" w:hAnsi="Crimson"/>
                <w:sz w:val="22"/>
                <w:szCs w:val="22"/>
              </w:rPr>
              <w:fldChar w:fldCharType="separate"/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fldChar w:fldCharType="end"/>
            </w:r>
            <w:bookmarkEnd w:id="0"/>
          </w:p>
        </w:tc>
      </w:tr>
      <w:tr w:rsidR="00E645E9" w:rsidRPr="006F579B" w14:paraId="5DEA745C" w14:textId="77777777" w:rsidTr="006F579B">
        <w:tc>
          <w:tcPr>
            <w:tcW w:w="2711" w:type="dxa"/>
            <w:shd w:val="clear" w:color="auto" w:fill="D0CECE"/>
          </w:tcPr>
          <w:p w14:paraId="2A9063E6" w14:textId="77777777" w:rsidR="009B1529" w:rsidRPr="00A847CE" w:rsidRDefault="00CC4471" w:rsidP="002D4232">
            <w:pPr>
              <w:pStyle w:val="OnumreradBrdtext"/>
              <w:spacing w:before="180" w:after="120"/>
              <w:ind w:right="-1152"/>
              <w:rPr>
                <w:rFonts w:ascii="Crimson" w:hAnsi="Crimson" w:hint="eastAsia"/>
                <w:b/>
                <w:sz w:val="22"/>
                <w:szCs w:val="22"/>
              </w:rPr>
            </w:pPr>
            <w:r w:rsidRPr="00A847CE">
              <w:rPr>
                <w:rFonts w:ascii="Crimson" w:hAnsi="Crimson"/>
                <w:b/>
                <w:sz w:val="22"/>
                <w:szCs w:val="22"/>
              </w:rPr>
              <w:t xml:space="preserve">Ort </w:t>
            </w:r>
            <w:proofErr w:type="spellStart"/>
            <w:r w:rsidRPr="00A847CE">
              <w:rPr>
                <w:rFonts w:ascii="Crimson" w:hAnsi="Crimson"/>
                <w:b/>
                <w:sz w:val="22"/>
                <w:szCs w:val="22"/>
              </w:rPr>
              <w:t>och</w:t>
            </w:r>
            <w:proofErr w:type="spellEnd"/>
            <w:r w:rsidRPr="00A847CE">
              <w:rPr>
                <w:rFonts w:ascii="Crimson" w:hAnsi="Crimson"/>
                <w:b/>
                <w:sz w:val="22"/>
                <w:szCs w:val="22"/>
              </w:rPr>
              <w:t xml:space="preserve"> datum</w:t>
            </w:r>
          </w:p>
        </w:tc>
        <w:tc>
          <w:tcPr>
            <w:tcW w:w="6356" w:type="dxa"/>
          </w:tcPr>
          <w:p w14:paraId="005527F4" w14:textId="77777777" w:rsidR="009B1529" w:rsidRPr="00A847CE" w:rsidRDefault="00CC4471" w:rsidP="002D4232">
            <w:pPr>
              <w:pStyle w:val="OnumreradBrdtext"/>
              <w:spacing w:before="180" w:after="120"/>
              <w:ind w:right="-1152"/>
              <w:rPr>
                <w:rFonts w:ascii="Crimson" w:hAnsi="Crimson" w:hint="eastAsia"/>
                <w:sz w:val="22"/>
                <w:szCs w:val="22"/>
              </w:rPr>
            </w:pPr>
            <w:r w:rsidRPr="00A847CE">
              <w:rPr>
                <w:rFonts w:ascii="Crimson" w:hAnsi="Crimson"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847CE">
              <w:rPr>
                <w:rFonts w:ascii="Crimson" w:hAnsi="Crimson"/>
                <w:sz w:val="22"/>
                <w:szCs w:val="22"/>
              </w:rPr>
              <w:instrText xml:space="preserve"> FORMTEXT </w:instrText>
            </w:r>
            <w:r w:rsidRPr="00A847CE">
              <w:rPr>
                <w:rFonts w:ascii="Crimson" w:hAnsi="Crimson"/>
                <w:sz w:val="22"/>
                <w:szCs w:val="22"/>
              </w:rPr>
            </w:r>
            <w:r w:rsidRPr="00A847CE">
              <w:rPr>
                <w:rFonts w:ascii="Crimson" w:hAnsi="Crimson"/>
                <w:sz w:val="22"/>
                <w:szCs w:val="22"/>
              </w:rPr>
              <w:fldChar w:fldCharType="separate"/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fldChar w:fldCharType="end"/>
            </w:r>
          </w:p>
        </w:tc>
      </w:tr>
      <w:tr w:rsidR="00E645E9" w:rsidRPr="006F579B" w14:paraId="3950AC8D" w14:textId="77777777" w:rsidTr="006F579B">
        <w:tc>
          <w:tcPr>
            <w:tcW w:w="2711" w:type="dxa"/>
            <w:shd w:val="clear" w:color="auto" w:fill="D0CECE"/>
          </w:tcPr>
          <w:p w14:paraId="067EDA86" w14:textId="77777777" w:rsidR="009B1529" w:rsidRPr="00A847CE" w:rsidRDefault="00CC4471" w:rsidP="002D4232">
            <w:pPr>
              <w:pStyle w:val="OnumreradBrdtext"/>
              <w:spacing w:before="180" w:after="120"/>
              <w:ind w:right="-1152"/>
              <w:rPr>
                <w:rFonts w:ascii="Crimson" w:hAnsi="Crimson" w:hint="eastAsia"/>
                <w:b/>
                <w:sz w:val="22"/>
                <w:szCs w:val="22"/>
              </w:rPr>
            </w:pPr>
            <w:proofErr w:type="spellStart"/>
            <w:r w:rsidRPr="00A847CE">
              <w:rPr>
                <w:rFonts w:ascii="Crimson" w:hAnsi="Crimson"/>
                <w:b/>
                <w:sz w:val="22"/>
                <w:szCs w:val="22"/>
              </w:rPr>
              <w:t>Undertecknande</w:t>
            </w:r>
            <w:proofErr w:type="spellEnd"/>
          </w:p>
        </w:tc>
        <w:tc>
          <w:tcPr>
            <w:tcW w:w="6356" w:type="dxa"/>
          </w:tcPr>
          <w:p w14:paraId="3B24EF67" w14:textId="77777777" w:rsidR="009B1529" w:rsidRPr="00A847CE" w:rsidRDefault="009B1529" w:rsidP="002D4232">
            <w:pPr>
              <w:pStyle w:val="OnumreradBrdtext"/>
              <w:spacing w:before="180" w:after="120"/>
              <w:ind w:right="-1152"/>
              <w:rPr>
                <w:rFonts w:ascii="Crimson" w:hAnsi="Crimson" w:hint="eastAsia"/>
                <w:sz w:val="22"/>
                <w:szCs w:val="22"/>
              </w:rPr>
            </w:pPr>
          </w:p>
          <w:p w14:paraId="4B91F429" w14:textId="774AE10A" w:rsidR="00A847CE" w:rsidRPr="00A847CE" w:rsidRDefault="00A847CE" w:rsidP="002D4232">
            <w:pPr>
              <w:pStyle w:val="OnumreradBrdtext"/>
              <w:spacing w:before="180" w:after="120"/>
              <w:ind w:right="-1152"/>
              <w:rPr>
                <w:rFonts w:ascii="Crimson" w:hAnsi="Crimson" w:hint="eastAsia"/>
                <w:sz w:val="22"/>
                <w:szCs w:val="22"/>
              </w:rPr>
            </w:pPr>
          </w:p>
        </w:tc>
      </w:tr>
      <w:tr w:rsidR="00E645E9" w:rsidRPr="006F579B" w14:paraId="14E453D6" w14:textId="77777777" w:rsidTr="006F579B">
        <w:tc>
          <w:tcPr>
            <w:tcW w:w="2711" w:type="dxa"/>
            <w:shd w:val="clear" w:color="auto" w:fill="D0CECE"/>
          </w:tcPr>
          <w:p w14:paraId="66F86706" w14:textId="77777777" w:rsidR="009B1529" w:rsidRPr="00A847CE" w:rsidRDefault="00CC4471" w:rsidP="002D4232">
            <w:pPr>
              <w:pStyle w:val="OnumreradBrdtext"/>
              <w:spacing w:before="180" w:after="120"/>
              <w:ind w:right="-1152"/>
              <w:rPr>
                <w:rFonts w:ascii="Crimson" w:hAnsi="Crimson" w:hint="eastAsia"/>
                <w:b/>
                <w:sz w:val="22"/>
                <w:szCs w:val="22"/>
              </w:rPr>
            </w:pPr>
            <w:proofErr w:type="spellStart"/>
            <w:r w:rsidRPr="00A847CE">
              <w:rPr>
                <w:rFonts w:ascii="Crimson" w:hAnsi="Crimson"/>
                <w:b/>
                <w:sz w:val="22"/>
                <w:szCs w:val="22"/>
              </w:rPr>
              <w:t>Namnförtydligande</w:t>
            </w:r>
            <w:proofErr w:type="spellEnd"/>
          </w:p>
        </w:tc>
        <w:tc>
          <w:tcPr>
            <w:tcW w:w="6356" w:type="dxa"/>
          </w:tcPr>
          <w:p w14:paraId="62954E29" w14:textId="77777777" w:rsidR="009B1529" w:rsidRPr="00A847CE" w:rsidRDefault="00CC4471" w:rsidP="002D4232">
            <w:pPr>
              <w:pStyle w:val="OnumreradBrdtext"/>
              <w:spacing w:before="180" w:after="120"/>
              <w:ind w:right="-1152"/>
              <w:rPr>
                <w:rFonts w:ascii="Crimson" w:hAnsi="Crimson" w:hint="eastAsia"/>
                <w:sz w:val="22"/>
                <w:szCs w:val="22"/>
              </w:rPr>
            </w:pPr>
            <w:r w:rsidRPr="00A847CE">
              <w:rPr>
                <w:rFonts w:ascii="Crimson" w:hAnsi="Crimson"/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847CE">
              <w:rPr>
                <w:rFonts w:ascii="Crimson" w:hAnsi="Crimson"/>
                <w:sz w:val="22"/>
                <w:szCs w:val="22"/>
              </w:rPr>
              <w:instrText xml:space="preserve"> FORMTEXT </w:instrText>
            </w:r>
            <w:r w:rsidRPr="00A847CE">
              <w:rPr>
                <w:rFonts w:ascii="Crimson" w:hAnsi="Crimson"/>
                <w:sz w:val="22"/>
                <w:szCs w:val="22"/>
              </w:rPr>
            </w:r>
            <w:r w:rsidRPr="00A847CE">
              <w:rPr>
                <w:rFonts w:ascii="Crimson" w:hAnsi="Crimson"/>
                <w:sz w:val="22"/>
                <w:szCs w:val="22"/>
              </w:rPr>
              <w:fldChar w:fldCharType="separate"/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t> </w:t>
            </w:r>
            <w:r w:rsidRPr="00A847CE">
              <w:rPr>
                <w:rFonts w:ascii="Crimson" w:hAnsi="Crimson"/>
                <w:sz w:val="22"/>
                <w:szCs w:val="22"/>
              </w:rPr>
              <w:fldChar w:fldCharType="end"/>
            </w:r>
          </w:p>
        </w:tc>
      </w:tr>
    </w:tbl>
    <w:p w14:paraId="16710386" w14:textId="77777777" w:rsidR="009B1529" w:rsidRDefault="009B1529" w:rsidP="006F579B">
      <w:pPr>
        <w:pStyle w:val="OnumreradBrdtext"/>
        <w:spacing w:before="0" w:after="120" w:line="276" w:lineRule="auto"/>
      </w:pPr>
    </w:p>
    <w:sectPr w:rsidR="009B1529" w:rsidSect="00566AC3">
      <w:type w:val="continuous"/>
      <w:pgSz w:w="11906" w:h="16838"/>
      <w:pgMar w:top="1440" w:right="2546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509BF" w14:textId="77777777" w:rsidR="00AB73A6" w:rsidRDefault="00AB73A6" w:rsidP="00566AC3">
      <w:pPr>
        <w:spacing w:after="0" w:line="240" w:lineRule="auto"/>
      </w:pPr>
      <w:r>
        <w:separator/>
      </w:r>
    </w:p>
  </w:endnote>
  <w:endnote w:type="continuationSeparator" w:id="0">
    <w:p w14:paraId="52B1BED8" w14:textId="77777777" w:rsidR="00AB73A6" w:rsidRDefault="00AB73A6" w:rsidP="00566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263388F-4668-4138-8E68-663577EF8E21}"/>
    <w:embedBold r:id="rId2" w:fontKey="{2728E99F-BEE3-4B15-BF69-F2BB90A21FC7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29072DE3-9AC4-467D-80AC-96B4EB992F90}"/>
    <w:embedBold r:id="rId4" w:fontKey="{53022A47-9D1C-484E-B610-82362E6B02A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867A0A6E-429A-4136-8AD6-2E84AE83864D}"/>
    <w:embedItalic r:id="rId6" w:fontKey="{C3771DBB-CE3F-49F3-8874-8AF943A6581E}"/>
    <w:embedBoldItalic r:id="rId7" w:fontKey="{E925E745-9412-4701-93C3-1D60F6B68F53}"/>
  </w:font>
  <w:font w:name="Avenir Next LT Pro Light">
    <w:charset w:val="00"/>
    <w:family w:val="swiss"/>
    <w:pitch w:val="variable"/>
    <w:sig w:usb0="A00000EF" w:usb1="5000204B" w:usb2="00000000" w:usb3="00000000" w:csb0="00000093" w:csb1="00000000"/>
    <w:embedRegular r:id="rId8" w:fontKey="{48DAD203-6EEA-4407-B5A6-548AE6E929F9}"/>
    <w:embedBold r:id="rId9" w:fontKey="{62FB64C2-62FD-43D0-B5E5-E19D70168287}"/>
  </w:font>
  <w:font w:name="Avenir Next LT Pro Demi">
    <w:charset w:val="00"/>
    <w:family w:val="swiss"/>
    <w:pitch w:val="variable"/>
    <w:sig w:usb0="800000EF" w:usb1="5000204A" w:usb2="00000000" w:usb3="00000000" w:csb0="00000093" w:csb1="00000000"/>
    <w:embedRegular r:id="rId10" w:fontKey="{D73BC0A0-A66A-4155-9033-4D8A6B2E1C8F}"/>
    <w:embedBold r:id="rId11" w:fontKey="{195360A3-3183-4305-BDF9-15CFE4397F03}"/>
  </w:font>
  <w:font w:name="Avenir Next LT Pro">
    <w:charset w:val="00"/>
    <w:family w:val="swiss"/>
    <w:pitch w:val="variable"/>
    <w:sig w:usb0="800000EF" w:usb1="5000204A" w:usb2="00000000" w:usb3="00000000" w:csb0="00000093" w:csb1="00000000"/>
    <w:embedRegular r:id="rId12" w:fontKey="{86DEE49A-EC8D-45F8-ADBA-CDE5FB4A29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3" w:fontKey="{5D9FB302-5C71-454D-AEDC-3C474161B776}"/>
    <w:embedItalic r:id="rId14" w:fontKey="{605EF9B8-3F5F-4D8A-BF89-F0D158AD58B1}"/>
  </w:font>
  <w:font w:name="Roboto Slab Black">
    <w:charset w:val="00"/>
    <w:family w:val="auto"/>
    <w:pitch w:val="variable"/>
    <w:sig w:usb0="000004FF" w:usb1="8000405F" w:usb2="00000022" w:usb3="00000000" w:csb0="0000019F" w:csb1="00000000"/>
    <w:embedBold r:id="rId15" w:fontKey="{9230E90A-0686-4C07-8F65-25CD47B7F232}"/>
    <w:embedItalic r:id="rId16" w:fontKey="{F76D33DD-A7BD-4B49-B4A0-9F3BADBB6393}"/>
  </w:font>
  <w:font w:name="Crimson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7" w:subsetted="1" w:fontKey="{BC867CA2-E443-4C1C-9760-7DBE53491D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DE4D21" w14:textId="77777777" w:rsidR="00A57FA2" w:rsidRPr="006F579B" w:rsidRDefault="00A57FA2" w:rsidP="006F579B">
    <w:pPr>
      <w:pStyle w:val="Sidfot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3600D7" w14:textId="77777777" w:rsidR="00AB73A6" w:rsidRDefault="00AB73A6" w:rsidP="00566AC3">
      <w:pPr>
        <w:spacing w:after="0" w:line="240" w:lineRule="auto"/>
      </w:pPr>
      <w:r>
        <w:separator/>
      </w:r>
    </w:p>
  </w:footnote>
  <w:footnote w:type="continuationSeparator" w:id="0">
    <w:p w14:paraId="51F5542C" w14:textId="77777777" w:rsidR="00AB73A6" w:rsidRDefault="00AB73A6" w:rsidP="00566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05AA3B97" w14:textId="77777777" w:rsidR="00C34190" w:rsidRDefault="00AC1C9B" w:rsidP="00D86FDB">
        <w:pPr>
          <w:pStyle w:val="Sidhuvud"/>
          <w:ind w:left="3311" w:firstLine="3209"/>
          <w:jc w:val="center"/>
          <w:rPr>
            <w:b/>
            <w:bCs/>
          </w:rPr>
        </w:pPr>
        <w:r>
          <w:t xml:space="preserve">Sida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t xml:space="preserve"> av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  <w:p w14:paraId="49D5A5EE" w14:textId="77777777" w:rsidR="00C34190" w:rsidRDefault="00C34190" w:rsidP="00D86FDB">
        <w:pPr>
          <w:pStyle w:val="Sidhuvud"/>
          <w:ind w:left="3311" w:firstLine="3209"/>
          <w:jc w:val="center"/>
          <w:rPr>
            <w:b/>
            <w:bCs/>
          </w:rPr>
        </w:pPr>
      </w:p>
      <w:p w14:paraId="1814E09C" w14:textId="59E53957" w:rsidR="00AC1C9B" w:rsidRDefault="00267C99" w:rsidP="00D86FDB">
        <w:pPr>
          <w:pStyle w:val="Sidhuvud"/>
          <w:ind w:left="3311" w:firstLine="3209"/>
          <w:jc w:val="center"/>
        </w:pPr>
      </w:p>
    </w:sdtContent>
  </w:sdt>
  <w:p w14:paraId="73F97951" w14:textId="77777777" w:rsidR="00AC1C9B" w:rsidRDefault="00AC1C9B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E94458" w14:textId="698BB0CD" w:rsidR="00C34190" w:rsidRDefault="00C34190" w:rsidP="00C34190">
    <w:pPr>
      <w:pStyle w:val="Sidhuvud"/>
      <w:ind w:right="-1152"/>
      <w:jc w:val="center"/>
    </w:pPr>
    <w:r>
      <w:rPr>
        <w:rFonts w:ascii="Calibri Light" w:hAnsi="Calibri Light" w:cs="Calibri Light"/>
        <w:noProof/>
      </w:rPr>
      <w:drawing>
        <wp:anchor distT="0" distB="0" distL="114300" distR="114300" simplePos="0" relativeHeight="251658240" behindDoc="0" locked="0" layoutInCell="1" allowOverlap="1" wp14:anchorId="10D5C0FB" wp14:editId="2F0A9592">
          <wp:simplePos x="0" y="0"/>
          <wp:positionH relativeFrom="page">
            <wp:align>center</wp:align>
          </wp:positionH>
          <wp:positionV relativeFrom="paragraph">
            <wp:posOffset>-304800</wp:posOffset>
          </wp:positionV>
          <wp:extent cx="1863090" cy="762000"/>
          <wp:effectExtent l="0" t="0" r="3810" b="0"/>
          <wp:wrapNone/>
          <wp:docPr id="1058375131" name="Bildobjekt 1058375131" descr="En bild som visar text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Bildobjekt 8" descr="En bild som visar text&#10;&#10;Automatiskt genererad beskrivnin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309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F78A68" w14:textId="77777777" w:rsidR="00C34190" w:rsidRDefault="00C34190" w:rsidP="00C34190">
    <w:pPr>
      <w:pStyle w:val="Sidhuvud"/>
      <w:ind w:right="-1152"/>
      <w:jc w:val="center"/>
    </w:pPr>
  </w:p>
  <w:p w14:paraId="0772C67C" w14:textId="77777777" w:rsidR="00C34190" w:rsidRDefault="00C34190" w:rsidP="00C34190">
    <w:pPr>
      <w:pStyle w:val="Sidhuvud"/>
      <w:ind w:right="-1152"/>
      <w:jc w:val="center"/>
    </w:pPr>
  </w:p>
  <w:p w14:paraId="0B48BCEF" w14:textId="15228D19" w:rsidR="00214322" w:rsidRDefault="00214322" w:rsidP="00C34190">
    <w:pPr>
      <w:pStyle w:val="Sidhuvud"/>
      <w:ind w:right="-1152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5E8E3"/>
    <w:multiLevelType w:val="hybridMultilevel"/>
    <w:tmpl w:val="81AC3F7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06133"/>
    <w:multiLevelType w:val="hybridMultilevel"/>
    <w:tmpl w:val="7BE688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1BCF66"/>
    <w:multiLevelType w:val="multilevel"/>
    <w:tmpl w:val="F1E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915AC"/>
    <w:multiLevelType w:val="hybridMultilevel"/>
    <w:tmpl w:val="81AC3F7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8CBB27"/>
    <w:multiLevelType w:val="hybridMultilevel"/>
    <w:tmpl w:val="7BE688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0A5C1"/>
    <w:multiLevelType w:val="multilevel"/>
    <w:tmpl w:val="F1E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63559">
    <w:abstractNumId w:val="3"/>
    <w:lvlOverride w:ilvl="0">
      <w:startOverride w:val="1"/>
    </w:lvlOverride>
  </w:num>
  <w:num w:numId="2" w16cid:durableId="1989631808">
    <w:abstractNumId w:val="4"/>
  </w:num>
  <w:num w:numId="3" w16cid:durableId="1932201472">
    <w:abstractNumId w:val="5"/>
  </w:num>
  <w:num w:numId="4" w16cid:durableId="1517770679">
    <w:abstractNumId w:val="0"/>
  </w:num>
  <w:num w:numId="5" w16cid:durableId="1401947886">
    <w:abstractNumId w:val="0"/>
    <w:lvlOverride w:ilvl="0">
      <w:startOverride w:val="1"/>
    </w:lvlOverride>
  </w:num>
  <w:num w:numId="6" w16cid:durableId="1681858829">
    <w:abstractNumId w:val="1"/>
  </w:num>
  <w:num w:numId="7" w16cid:durableId="2089886038">
    <w:abstractNumId w:val="2"/>
  </w:num>
  <w:num w:numId="8" w16cid:durableId="1894385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Theme/>
  <w:styleLockQFSet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56"/>
    <w:rsid w:val="00030393"/>
    <w:rsid w:val="00033614"/>
    <w:rsid w:val="00051ADA"/>
    <w:rsid w:val="00054909"/>
    <w:rsid w:val="00092269"/>
    <w:rsid w:val="000A4C56"/>
    <w:rsid w:val="000B071A"/>
    <w:rsid w:val="000F261A"/>
    <w:rsid w:val="000F6CD8"/>
    <w:rsid w:val="0014586D"/>
    <w:rsid w:val="00150D9D"/>
    <w:rsid w:val="0018190D"/>
    <w:rsid w:val="001A087E"/>
    <w:rsid w:val="001D68F1"/>
    <w:rsid w:val="002003F7"/>
    <w:rsid w:val="00214322"/>
    <w:rsid w:val="00267C99"/>
    <w:rsid w:val="002805D0"/>
    <w:rsid w:val="002C2A83"/>
    <w:rsid w:val="002D4232"/>
    <w:rsid w:val="002D55A3"/>
    <w:rsid w:val="003018FC"/>
    <w:rsid w:val="003101B4"/>
    <w:rsid w:val="00311D44"/>
    <w:rsid w:val="00315ADD"/>
    <w:rsid w:val="0031777F"/>
    <w:rsid w:val="00350D11"/>
    <w:rsid w:val="00386F90"/>
    <w:rsid w:val="003C360F"/>
    <w:rsid w:val="003D1B66"/>
    <w:rsid w:val="003E18CA"/>
    <w:rsid w:val="003F6BF7"/>
    <w:rsid w:val="00405BB4"/>
    <w:rsid w:val="00467C0C"/>
    <w:rsid w:val="004E71EE"/>
    <w:rsid w:val="00512479"/>
    <w:rsid w:val="00537F9A"/>
    <w:rsid w:val="00545CAE"/>
    <w:rsid w:val="00565EF4"/>
    <w:rsid w:val="00566AC3"/>
    <w:rsid w:val="005C2EA5"/>
    <w:rsid w:val="005C5945"/>
    <w:rsid w:val="005E3C2A"/>
    <w:rsid w:val="005F0B52"/>
    <w:rsid w:val="00604DF6"/>
    <w:rsid w:val="00607A46"/>
    <w:rsid w:val="00652C2A"/>
    <w:rsid w:val="00660999"/>
    <w:rsid w:val="006A74D3"/>
    <w:rsid w:val="006B1611"/>
    <w:rsid w:val="006B2857"/>
    <w:rsid w:val="006C40A5"/>
    <w:rsid w:val="006D2119"/>
    <w:rsid w:val="006F579B"/>
    <w:rsid w:val="007216EC"/>
    <w:rsid w:val="00753212"/>
    <w:rsid w:val="00792F74"/>
    <w:rsid w:val="00794512"/>
    <w:rsid w:val="008475E5"/>
    <w:rsid w:val="0086544B"/>
    <w:rsid w:val="00893D8F"/>
    <w:rsid w:val="008A025E"/>
    <w:rsid w:val="008B2D1F"/>
    <w:rsid w:val="008C7C9E"/>
    <w:rsid w:val="00903B96"/>
    <w:rsid w:val="00903E81"/>
    <w:rsid w:val="00943302"/>
    <w:rsid w:val="00954439"/>
    <w:rsid w:val="009B1529"/>
    <w:rsid w:val="009B2585"/>
    <w:rsid w:val="009F3461"/>
    <w:rsid w:val="00A16415"/>
    <w:rsid w:val="00A25000"/>
    <w:rsid w:val="00A57FA2"/>
    <w:rsid w:val="00A847CE"/>
    <w:rsid w:val="00A874A1"/>
    <w:rsid w:val="00A93290"/>
    <w:rsid w:val="00A979B3"/>
    <w:rsid w:val="00AB73A6"/>
    <w:rsid w:val="00AC1C9B"/>
    <w:rsid w:val="00AC59F7"/>
    <w:rsid w:val="00AC78FB"/>
    <w:rsid w:val="00B01B1F"/>
    <w:rsid w:val="00B108F3"/>
    <w:rsid w:val="00B86A5A"/>
    <w:rsid w:val="00BC5FC6"/>
    <w:rsid w:val="00BE37E2"/>
    <w:rsid w:val="00C06346"/>
    <w:rsid w:val="00C269E9"/>
    <w:rsid w:val="00C34190"/>
    <w:rsid w:val="00C537B1"/>
    <w:rsid w:val="00C94557"/>
    <w:rsid w:val="00C9650E"/>
    <w:rsid w:val="00CA060A"/>
    <w:rsid w:val="00CC4471"/>
    <w:rsid w:val="00D35CE8"/>
    <w:rsid w:val="00D86FDB"/>
    <w:rsid w:val="00DF2EC3"/>
    <w:rsid w:val="00E35152"/>
    <w:rsid w:val="00E647A0"/>
    <w:rsid w:val="00E936E3"/>
    <w:rsid w:val="00E9529C"/>
    <w:rsid w:val="00EE34A2"/>
    <w:rsid w:val="00EF6E73"/>
    <w:rsid w:val="00F2472E"/>
    <w:rsid w:val="00F35039"/>
    <w:rsid w:val="00F40470"/>
    <w:rsid w:val="00F65077"/>
    <w:rsid w:val="00F81777"/>
    <w:rsid w:val="00F85D52"/>
    <w:rsid w:val="00FA073A"/>
    <w:rsid w:val="00FC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ADE2B6"/>
  <w15:chartTrackingRefBased/>
  <w15:docId w15:val="{830394EF-5326-4F3B-9850-F83995FF0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077"/>
    <w:pPr>
      <w:widowControl w:val="0"/>
      <w:suppressAutoHyphens/>
      <w:autoSpaceDN w:val="0"/>
      <w:spacing w:after="240" w:line="360" w:lineRule="auto"/>
      <w:textAlignment w:val="baseline"/>
    </w:pPr>
    <w:rPr>
      <w:rFonts w:ascii="Garamond" w:eastAsia="Arial Unicode MS" w:hAnsi="Garamond" w:cs="Tahoma"/>
      <w:iCs/>
      <w:kern w:val="3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qFormat/>
    <w:rsid w:val="007216EC"/>
    <w:pPr>
      <w:keepNext/>
      <w:widowControl/>
      <w:outlineLvl w:val="0"/>
    </w:pPr>
    <w:rPr>
      <w:rFonts w:ascii="Avenir Next LT Pro Light" w:eastAsia="Tahoma" w:hAnsi="Avenir Next LT Pro Light" w:cs="Times New Roman"/>
      <w:iCs w:val="0"/>
      <w:sz w:val="36"/>
      <w:szCs w:val="22"/>
    </w:rPr>
  </w:style>
  <w:style w:type="paragraph" w:styleId="Rubrik2">
    <w:name w:val="heading 2"/>
    <w:basedOn w:val="Normal"/>
    <w:next w:val="Normal"/>
    <w:link w:val="Rubrik2Char"/>
    <w:qFormat/>
    <w:rsid w:val="007216EC"/>
    <w:pPr>
      <w:keepNext/>
      <w:widowControl/>
      <w:outlineLvl w:val="1"/>
    </w:pPr>
    <w:rPr>
      <w:rFonts w:ascii="Avenir Next LT Pro Demi" w:eastAsia="Times New Roman" w:hAnsi="Avenir Next LT Pro Demi" w:cs="Times New Roman"/>
      <w:b/>
      <w:bCs/>
      <w:iCs w:val="0"/>
      <w:sz w:val="28"/>
      <w:szCs w:val="22"/>
    </w:rPr>
  </w:style>
  <w:style w:type="paragraph" w:styleId="Rubrik3">
    <w:name w:val="heading 3"/>
    <w:basedOn w:val="Normal"/>
    <w:next w:val="Normal"/>
    <w:link w:val="Rubrik3Char"/>
    <w:qFormat/>
    <w:rsid w:val="007216EC"/>
    <w:pPr>
      <w:keepNext/>
      <w:widowControl/>
      <w:spacing w:after="120"/>
      <w:outlineLvl w:val="2"/>
    </w:pPr>
    <w:rPr>
      <w:rFonts w:ascii="Avenir Next LT Pro" w:eastAsia="Times New Roman" w:hAnsi="Avenir Next LT Pro" w:cs="Times New Roman"/>
      <w:iCs w:val="0"/>
      <w:sz w:val="28"/>
      <w:szCs w:val="21"/>
    </w:rPr>
  </w:style>
  <w:style w:type="paragraph" w:styleId="Rubrik4">
    <w:name w:val="heading 4"/>
    <w:basedOn w:val="Rubrik2"/>
    <w:next w:val="Normal"/>
    <w:link w:val="Rubrik4Char"/>
    <w:uiPriority w:val="9"/>
    <w:unhideWhenUsed/>
    <w:qFormat/>
    <w:rsid w:val="002C2A83"/>
    <w:pPr>
      <w:spacing w:after="120"/>
      <w:outlineLvl w:val="3"/>
    </w:pPr>
    <w:rPr>
      <w:b w:val="0"/>
      <w:sz w:val="24"/>
      <w:szCs w:val="21"/>
    </w:rPr>
  </w:style>
  <w:style w:type="paragraph" w:styleId="Rubrik5">
    <w:name w:val="heading 5"/>
    <w:basedOn w:val="Rubrik2"/>
    <w:next w:val="Normal"/>
    <w:link w:val="Rubrik5Char"/>
    <w:uiPriority w:val="9"/>
    <w:unhideWhenUsed/>
    <w:qFormat/>
    <w:rsid w:val="002C2A83"/>
    <w:pPr>
      <w:spacing w:after="120"/>
      <w:outlineLvl w:val="4"/>
    </w:pPr>
    <w:rPr>
      <w:rFonts w:ascii="Avenir Next LT Pro Light" w:hAnsi="Avenir Next LT Pro Light"/>
      <w:bCs w:val="0"/>
      <w:sz w:val="24"/>
      <w:szCs w:val="21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8190D"/>
    <w:pPr>
      <w:keepNext/>
      <w:keepLines/>
      <w:spacing w:after="0"/>
      <w:outlineLvl w:val="5"/>
    </w:pPr>
    <w:rPr>
      <w:rFonts w:eastAsiaTheme="majorEastAsia" w:cstheme="majorBidi"/>
      <w:b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rsid w:val="007216EC"/>
    <w:rPr>
      <w:rFonts w:ascii="Avenir Next LT Pro Light" w:eastAsia="Tahoma" w:hAnsi="Avenir Next LT Pro Light" w:cs="Times New Roman"/>
      <w:kern w:val="3"/>
      <w:sz w:val="36"/>
      <w:lang w:eastAsia="sv-SE"/>
    </w:rPr>
  </w:style>
  <w:style w:type="character" w:customStyle="1" w:styleId="Rubrik2Char">
    <w:name w:val="Rubrik 2 Char"/>
    <w:basedOn w:val="Standardstycketeckensnitt"/>
    <w:link w:val="Rubrik2"/>
    <w:rsid w:val="007216EC"/>
    <w:rPr>
      <w:rFonts w:ascii="Avenir Next LT Pro Demi" w:eastAsia="Times New Roman" w:hAnsi="Avenir Next LT Pro Demi" w:cs="Times New Roman"/>
      <w:b/>
      <w:bCs/>
      <w:kern w:val="3"/>
      <w:sz w:val="28"/>
      <w:lang w:eastAsia="sv-SE"/>
    </w:rPr>
  </w:style>
  <w:style w:type="character" w:customStyle="1" w:styleId="Rubrik3Char">
    <w:name w:val="Rubrik 3 Char"/>
    <w:basedOn w:val="Standardstycketeckensnitt"/>
    <w:link w:val="Rubrik3"/>
    <w:rsid w:val="007216EC"/>
    <w:rPr>
      <w:rFonts w:ascii="Avenir Next LT Pro" w:eastAsia="Times New Roman" w:hAnsi="Avenir Next LT Pro" w:cs="Times New Roman"/>
      <w:kern w:val="3"/>
      <w:sz w:val="28"/>
      <w:szCs w:val="21"/>
      <w:lang w:eastAsia="sv-SE"/>
    </w:rPr>
  </w:style>
  <w:style w:type="character" w:customStyle="1" w:styleId="Rubrik4Char">
    <w:name w:val="Rubrik 4 Char"/>
    <w:basedOn w:val="Standardstycketeckensnitt"/>
    <w:link w:val="Rubrik4"/>
    <w:uiPriority w:val="9"/>
    <w:rsid w:val="002C2A83"/>
    <w:rPr>
      <w:rFonts w:ascii="Avenir Next LT Pro Demi" w:eastAsia="Times New Roman" w:hAnsi="Avenir Next LT Pro Demi" w:cs="Times New Roman"/>
      <w:bCs/>
      <w:kern w:val="3"/>
      <w:sz w:val="24"/>
      <w:szCs w:val="21"/>
      <w:lang w:eastAsia="sv-SE"/>
    </w:rPr>
  </w:style>
  <w:style w:type="character" w:customStyle="1" w:styleId="Rubrik5Char">
    <w:name w:val="Rubrik 5 Char"/>
    <w:basedOn w:val="Standardstycketeckensnitt"/>
    <w:link w:val="Rubrik5"/>
    <w:uiPriority w:val="9"/>
    <w:rsid w:val="002C2A83"/>
    <w:rPr>
      <w:rFonts w:ascii="Avenir Next LT Pro Light" w:eastAsia="Times New Roman" w:hAnsi="Avenir Next LT Pro Light" w:cs="Times New Roman"/>
      <w:b/>
      <w:kern w:val="3"/>
      <w:sz w:val="24"/>
      <w:szCs w:val="21"/>
      <w:lang w:eastAsia="sv-SE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8190D"/>
    <w:rPr>
      <w:rFonts w:ascii="Garamond" w:eastAsiaTheme="majorEastAsia" w:hAnsi="Garamond" w:cstheme="majorBidi"/>
      <w:b/>
      <w:iCs/>
      <w:kern w:val="3"/>
      <w:sz w:val="24"/>
      <w:szCs w:val="24"/>
      <w:lang w:eastAsia="sv-SE"/>
    </w:rPr>
  </w:style>
  <w:style w:type="paragraph" w:styleId="Sidhuvud">
    <w:name w:val="header"/>
    <w:basedOn w:val="Normal"/>
    <w:link w:val="SidhuvudChar"/>
    <w:unhideWhenUsed/>
    <w:rsid w:val="00566A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rsid w:val="00566AC3"/>
    <w:rPr>
      <w:rFonts w:ascii="Garamond" w:eastAsia="Arial Unicode MS" w:hAnsi="Garamond" w:cs="Tahoma"/>
      <w:iCs/>
      <w:kern w:val="3"/>
      <w:sz w:val="24"/>
      <w:szCs w:val="24"/>
      <w:lang w:eastAsia="sv-SE"/>
    </w:rPr>
  </w:style>
  <w:style w:type="paragraph" w:styleId="Sidfot">
    <w:name w:val="footer"/>
    <w:basedOn w:val="Kontaktuppgifter"/>
    <w:link w:val="SidfotChar"/>
    <w:uiPriority w:val="99"/>
    <w:unhideWhenUsed/>
    <w:rsid w:val="00A57FA2"/>
    <w:pPr>
      <w:ind w:right="-900"/>
      <w:jc w:val="center"/>
    </w:pPr>
    <w:rPr>
      <w:b/>
      <w:bCs/>
      <w:sz w:val="17"/>
      <w:szCs w:val="20"/>
    </w:rPr>
  </w:style>
  <w:style w:type="character" w:customStyle="1" w:styleId="SidfotChar">
    <w:name w:val="Sidfot Char"/>
    <w:basedOn w:val="Standardstycketeckensnitt"/>
    <w:link w:val="Sidfot"/>
    <w:uiPriority w:val="99"/>
    <w:rsid w:val="00A57FA2"/>
    <w:rPr>
      <w:rFonts w:ascii="Avenir Next LT Pro Light" w:eastAsia="Arial Unicode MS" w:hAnsi="Avenir Next LT Pro Light" w:cs="Tahoma"/>
      <w:b/>
      <w:bCs/>
      <w:iCs/>
      <w:noProof/>
      <w:kern w:val="3"/>
      <w:sz w:val="17"/>
      <w:szCs w:val="20"/>
      <w:lang w:eastAsia="sv-SE"/>
    </w:rPr>
  </w:style>
  <w:style w:type="paragraph" w:customStyle="1" w:styleId="Dokumenttitel">
    <w:name w:val="Dokumenttitel"/>
    <w:basedOn w:val="Rubrik3"/>
    <w:qFormat/>
    <w:rsid w:val="00B01B1F"/>
    <w:pPr>
      <w:spacing w:before="1600" w:after="0"/>
      <w:outlineLvl w:val="0"/>
    </w:pPr>
    <w:rPr>
      <w:sz w:val="56"/>
    </w:rPr>
  </w:style>
  <w:style w:type="paragraph" w:customStyle="1" w:styleId="Kontaktuppgifter">
    <w:name w:val="Kontaktuppgifter"/>
    <w:basedOn w:val="Normal"/>
    <w:qFormat/>
    <w:rsid w:val="00512479"/>
    <w:pPr>
      <w:spacing w:before="300"/>
    </w:pPr>
    <w:rPr>
      <w:rFonts w:ascii="Avenir Next LT Pro Light" w:hAnsi="Avenir Next LT Pro Light"/>
      <w:noProof/>
      <w:sz w:val="22"/>
    </w:rPr>
  </w:style>
  <w:style w:type="character" w:styleId="Hyperlnk">
    <w:name w:val="Hyperlink"/>
    <w:basedOn w:val="Standardstycketeckensnitt"/>
    <w:uiPriority w:val="99"/>
    <w:unhideWhenUsed/>
    <w:rsid w:val="005F0B52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5F0B52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2D5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4dekorfrg1">
    <w:name w:val="Grid Table 4 Accent 1"/>
    <w:basedOn w:val="Normaltabell"/>
    <w:uiPriority w:val="49"/>
    <w:rsid w:val="002D55A3"/>
    <w:pPr>
      <w:spacing w:after="0" w:line="240" w:lineRule="auto"/>
    </w:pPr>
    <w:tblPr>
      <w:tblStyleRowBandSize w:val="1"/>
      <w:tblStyleColBandSize w:val="1"/>
      <w:tblBorders>
        <w:top w:val="single" w:sz="4" w:space="0" w:color="16CFFF" w:themeColor="accent1" w:themeTint="99"/>
        <w:left w:val="single" w:sz="4" w:space="0" w:color="16CFFF" w:themeColor="accent1" w:themeTint="99"/>
        <w:bottom w:val="single" w:sz="4" w:space="0" w:color="16CFFF" w:themeColor="accent1" w:themeTint="99"/>
        <w:right w:val="single" w:sz="4" w:space="0" w:color="16CFFF" w:themeColor="accent1" w:themeTint="99"/>
        <w:insideH w:val="single" w:sz="4" w:space="0" w:color="16CFFF" w:themeColor="accent1" w:themeTint="99"/>
        <w:insideV w:val="single" w:sz="4" w:space="0" w:color="16CF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27B" w:themeColor="accent1"/>
          <w:left w:val="single" w:sz="4" w:space="0" w:color="00627B" w:themeColor="accent1"/>
          <w:bottom w:val="single" w:sz="4" w:space="0" w:color="00627B" w:themeColor="accent1"/>
          <w:right w:val="single" w:sz="4" w:space="0" w:color="00627B" w:themeColor="accent1"/>
          <w:insideH w:val="nil"/>
          <w:insideV w:val="nil"/>
        </w:tcBorders>
        <w:shd w:val="clear" w:color="auto" w:fill="00627B" w:themeFill="accent1"/>
      </w:tcPr>
    </w:tblStylePr>
    <w:tblStylePr w:type="lastRow">
      <w:rPr>
        <w:b/>
        <w:bCs/>
      </w:rPr>
      <w:tblPr/>
      <w:tcPr>
        <w:tcBorders>
          <w:top w:val="double" w:sz="4" w:space="0" w:color="00627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FFF" w:themeFill="accent1" w:themeFillTint="33"/>
      </w:tcPr>
    </w:tblStylePr>
    <w:tblStylePr w:type="band1Horz">
      <w:tblPr/>
      <w:tcPr>
        <w:shd w:val="clear" w:color="auto" w:fill="B1EFFF" w:themeFill="accent1" w:themeFillTint="33"/>
      </w:tcPr>
    </w:tblStylePr>
  </w:style>
  <w:style w:type="table" w:styleId="Rutntstabell5mrkdekorfrg1">
    <w:name w:val="Grid Table 5 Dark Accent 1"/>
    <w:basedOn w:val="Normaltabell"/>
    <w:uiPriority w:val="50"/>
    <w:rsid w:val="002D55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1EF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27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27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27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27B" w:themeFill="accent1"/>
      </w:tcPr>
    </w:tblStylePr>
    <w:tblStylePr w:type="band1Vert">
      <w:tblPr/>
      <w:tcPr>
        <w:shd w:val="clear" w:color="auto" w:fill="64DFFF" w:themeFill="accent1" w:themeFillTint="66"/>
      </w:tcPr>
    </w:tblStylePr>
    <w:tblStylePr w:type="band1Horz">
      <w:tblPr/>
      <w:tcPr>
        <w:shd w:val="clear" w:color="auto" w:fill="64DFFF" w:themeFill="accent1" w:themeFillTint="66"/>
      </w:tcPr>
    </w:tblStylePr>
  </w:style>
  <w:style w:type="paragraph" w:customStyle="1" w:styleId="Tabellrubrik">
    <w:name w:val="Tabellrubrik"/>
    <w:basedOn w:val="Kontaktuppgifter"/>
    <w:qFormat/>
    <w:rsid w:val="008A025E"/>
    <w:pPr>
      <w:spacing w:before="160" w:after="160"/>
    </w:pPr>
    <w:rPr>
      <w:b/>
    </w:rPr>
  </w:style>
  <w:style w:type="paragraph" w:customStyle="1" w:styleId="Tabellcell">
    <w:name w:val="Tabellcell"/>
    <w:basedOn w:val="Kontaktuppgifter"/>
    <w:qFormat/>
    <w:rsid w:val="008A025E"/>
    <w:pPr>
      <w:spacing w:before="160" w:after="160"/>
    </w:pPr>
  </w:style>
  <w:style w:type="paragraph" w:styleId="Innehll1">
    <w:name w:val="toc 1"/>
    <w:basedOn w:val="Normal"/>
    <w:next w:val="Normal"/>
    <w:autoRedefine/>
    <w:uiPriority w:val="39"/>
    <w:unhideWhenUsed/>
    <w:rsid w:val="00604DF6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604DF6"/>
    <w:pPr>
      <w:spacing w:after="100"/>
      <w:ind w:left="240"/>
    </w:pPr>
  </w:style>
  <w:style w:type="paragraph" w:styleId="Innehll3">
    <w:name w:val="toc 3"/>
    <w:basedOn w:val="Normal"/>
    <w:next w:val="Normal"/>
    <w:autoRedefine/>
    <w:uiPriority w:val="39"/>
    <w:unhideWhenUsed/>
    <w:rsid w:val="00604DF6"/>
    <w:pPr>
      <w:spacing w:after="100"/>
      <w:ind w:left="480"/>
    </w:pPr>
  </w:style>
  <w:style w:type="paragraph" w:customStyle="1" w:styleId="Rubrikinnehllsfrteckning">
    <w:name w:val="Rubrik innehållsförteckning"/>
    <w:basedOn w:val="Rubrik1"/>
    <w:qFormat/>
    <w:rsid w:val="005E3C2A"/>
  </w:style>
  <w:style w:type="character" w:styleId="Platshllartext">
    <w:name w:val="Placeholder Text"/>
    <w:basedOn w:val="Standardstycketeckensnitt"/>
    <w:uiPriority w:val="99"/>
    <w:semiHidden/>
    <w:rsid w:val="00214322"/>
    <w:rPr>
      <w:color w:val="808080"/>
    </w:rPr>
  </w:style>
  <w:style w:type="paragraph" w:styleId="Rubrik">
    <w:name w:val="Title"/>
    <w:basedOn w:val="Normal"/>
    <w:next w:val="Normal"/>
    <w:link w:val="RubrikChar"/>
    <w:uiPriority w:val="10"/>
    <w:qFormat/>
    <w:rsid w:val="00461E98"/>
    <w:pPr>
      <w:spacing w:before="40" w:after="360"/>
      <w:contextualSpacing/>
      <w:jc w:val="center"/>
    </w:pPr>
    <w:rPr>
      <w:rFonts w:eastAsia="Times New Roman" w:cs="Arial"/>
      <w:b/>
      <w:caps/>
      <w:sz w:val="28"/>
      <w:szCs w:val="32"/>
    </w:rPr>
  </w:style>
  <w:style w:type="character" w:customStyle="1" w:styleId="RubrikChar">
    <w:name w:val="Rubrik Char"/>
    <w:basedOn w:val="Standardstycketeckensnitt"/>
    <w:link w:val="Rubrik"/>
    <w:uiPriority w:val="10"/>
    <w:rsid w:val="00461E98"/>
    <w:rPr>
      <w:rFonts w:eastAsia="Times New Roman" w:cs="Arial"/>
      <w:b/>
      <w:caps/>
      <w:sz w:val="28"/>
      <w:szCs w:val="32"/>
      <w:lang w:eastAsia="sv-SE"/>
    </w:rPr>
  </w:style>
  <w:style w:type="paragraph" w:customStyle="1" w:styleId="OnumreradBrdtext">
    <w:name w:val="Onumrerad Brödtext"/>
    <w:basedOn w:val="Normal"/>
    <w:qFormat/>
    <w:rsid w:val="00211F31"/>
    <w:pPr>
      <w:spacing w:before="120" w:after="180"/>
    </w:pPr>
    <w:rPr>
      <w:lang w:val="en-US"/>
    </w:rPr>
  </w:style>
  <w:style w:type="paragraph" w:styleId="Liststycke">
    <w:name w:val="List Paragraph"/>
    <w:basedOn w:val="Normal"/>
    <w:uiPriority w:val="34"/>
    <w:qFormat/>
    <w:rsid w:val="006F57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header" Target="header1.xml" />
  <Relationship Id="rId13" Type="http://schemas.openxmlformats.org/officeDocument/2006/relationships/fontTable" Target="fontTable.xml" />
  <Relationship Id="rId3" Type="http://schemas.openxmlformats.org/officeDocument/2006/relationships/styles" Target="styles.xml" />
  <Relationship Id="rId7" Type="http://schemas.openxmlformats.org/officeDocument/2006/relationships/endnotes" Target="endnotes.xml" />
  <Relationship Id="rId12" Type="http://schemas.openxmlformats.org/officeDocument/2006/relationships/hyperlink" Target="http://www.varmdobo.se" TargetMode="Externa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11" Type="http://schemas.openxmlformats.org/officeDocument/2006/relationships/hyperlink" Target="tel://08-570-470-00" TargetMode="External" />
  <Relationship Id="rId5" Type="http://schemas.openxmlformats.org/officeDocument/2006/relationships/webSettings" Target="webSettings.xml" />
  <Relationship Id="rId10" Type="http://schemas.openxmlformats.org/officeDocument/2006/relationships/footer" Target="footer1.xml" />
  <Relationship Id="rId4" Type="http://schemas.openxmlformats.org/officeDocument/2006/relationships/settings" Target="settings.xml" />
  <Relationship Id="rId9" Type="http://schemas.openxmlformats.org/officeDocument/2006/relationships/header" Target="header2.xml" />
  <Relationship Id="rId14" Type="http://schemas.openxmlformats.org/officeDocument/2006/relationships/theme" Target="theme/theme1.xml" />
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&#65279;<?xml version="1.0" encoding="UTF-8" standalone="yes"?>
<Relationships xmlns="http://schemas.openxmlformats.org/package/2006/relationships">
  <Relationship Id="rId2" Type="http://schemas.openxmlformats.org/officeDocument/2006/relationships/image" Target="cid:image001.png@01D74599.86987450" TargetMode="External" />
  <Relationship Id="rId1" Type="http://schemas.openxmlformats.org/officeDocument/2006/relationships/image" Target="media/image1.png" />
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allar\V&#228;rmd&#246;%20Kommun\Microsoft%20Office%202013\Brevmall.dotx" TargetMode="External"/></Relationships>
</file>

<file path=word/theme/theme1.xml><?xml version="1.0" encoding="utf-8"?>
<a:theme xmlns:a="http://schemas.openxmlformats.org/drawingml/2006/main" name="Office-tema">
  <a:themeElements>
    <a:clrScheme name="Värmdö Kommun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627B"/>
      </a:accent1>
      <a:accent2>
        <a:srgbClr val="9BA999"/>
      </a:accent2>
      <a:accent3>
        <a:srgbClr val="602482"/>
      </a:accent3>
      <a:accent4>
        <a:srgbClr val="A9538A"/>
      </a:accent4>
      <a:accent5>
        <a:srgbClr val="4B825D"/>
      </a:accent5>
      <a:accent6>
        <a:srgbClr val="00405C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1C6CE-2DB1-4DB3-8BEB-F150AB635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Brevmall</Template>
  <TotalTime>51</TotalTime>
  <Pages>2</Pages>
  <Words>386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Värmdö - Brevmall</vt:lpstr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Värmdö - Brevmall</dc:title>
  <dc:subject/>
  <dc:creator>Moa Persson</dc:creator>
  <cp:keywords>Brev; Mall; Word</cp:keywords>
  <dc:description/>
  <cp:lastModifiedBy>Ingrid Ahlström</cp:lastModifiedBy>
  <cp:revision>13</cp:revision>
  <cp:lastPrinted>2024-05-03T13:40:00Z</cp:lastPrinted>
  <dcterms:created xsi:type="dcterms:W3CDTF">2024-04-11T05:28:00Z</dcterms:created>
  <dcterms:modified xsi:type="dcterms:W3CDTF">2024-07-15T05:59:00Z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04e70-7868-4f0f-afcb-86e6839078cc_Enabled">
    <vt:lpwstr>true</vt:lpwstr>
  </property>
  <property fmtid="{D5CDD505-2E9C-101B-9397-08002B2CF9AE}" pid="3" name="MSIP_Label_f4204e70-7868-4f0f-afcb-86e6839078cc_SetDate">
    <vt:lpwstr>2022-06-07T08:52:13Z</vt:lpwstr>
  </property>
  <property fmtid="{D5CDD505-2E9C-101B-9397-08002B2CF9AE}" pid="4" name="MSIP_Label_f4204e70-7868-4f0f-afcb-86e6839078cc_Method">
    <vt:lpwstr>Privileged</vt:lpwstr>
  </property>
  <property fmtid="{D5CDD505-2E9C-101B-9397-08002B2CF9AE}" pid="5" name="MSIP_Label_f4204e70-7868-4f0f-afcb-86e6839078cc_Name">
    <vt:lpwstr>Internt</vt:lpwstr>
  </property>
  <property fmtid="{D5CDD505-2E9C-101B-9397-08002B2CF9AE}" pid="6" name="MSIP_Label_f4204e70-7868-4f0f-afcb-86e6839078cc_SiteId">
    <vt:lpwstr>8ba9d3a6-cb6c-4247-b39e-71cb0d999014</vt:lpwstr>
  </property>
  <property fmtid="{D5CDD505-2E9C-101B-9397-08002B2CF9AE}" pid="7" name="MSIP_Label_f4204e70-7868-4f0f-afcb-86e6839078cc_ActionId">
    <vt:lpwstr>71bce4cc-b640-4f2d-a298-000028712347</vt:lpwstr>
  </property>
  <property fmtid="{D5CDD505-2E9C-101B-9397-08002B2CF9AE}" pid="8" name="MSIP_Label_f4204e70-7868-4f0f-afcb-86e6839078cc_ContentBits">
    <vt:lpwstr>1</vt:lpwstr>
  </property>
</Properties>
</file>