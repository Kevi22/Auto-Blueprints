
<file path=[Content_Types].xml><?xml version="1.0" encoding="utf-8"?>
<Types xmlns="http://schemas.openxmlformats.org/package/2006/content-types">
  <Default Extension="bin" ContentType="application/vnd.ms-word.attachedToolbar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eg" ContentType="image/jpeg"/>
  <Default Extension="gif" ContentType="image/gif"/>
  <Default Extension="rtf" ContentType="application/rtf"/>
  <Default Extension="html" ContentType="text/ht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D43548" w14:textId="6783E5E0" w:rsidR="00021027" w:rsidRPr="00021027" w:rsidRDefault="00D62D2C" w:rsidP="00DA1873">
      <w:pPr>
        <w:pStyle w:val="Rubrik"/>
        <w:spacing w:line="276" w:lineRule="auto"/>
        <w:ind w:left="0"/>
        <w:rPr>
          <w:rFonts w:ascii="Roboto Slab Black" w:eastAsia="SimHei" w:hAnsi="Roboto Slab Black"/>
          <w:bCs/>
          <w:sz w:val="84"/>
          <w:szCs w:val="48"/>
          <w:lang w:eastAsia="en-US"/>
        </w:rPr>
      </w:pPr>
      <w:sdt>
        <w:sdtPr>
          <w:rPr>
            <w:rFonts w:ascii="Roboto Slab Black" w:eastAsia="SimHei" w:hAnsi="Roboto Slab Black"/>
            <w:bCs/>
            <w:lang w:eastAsia="en-US"/>
          </w:rPr>
          <w:alias w:val="Title"/>
          <w:tag w:val=""/>
          <w:id w:val="132076077"/>
          <w:placeholder>
            <w:docPart w:val="016585958CC14F90A339C2FAF58607D4"/>
          </w:placeholder>
          <w:dataBinding w:prefixMappings="xmlns:ns0='http://purl.org/dc/elements/1.1/' xmlns:ns1='http://schemas.openxmlformats.org/package/2006/metadata/core-properties' " w:xpath="/ns1:coreProperties[1]/ns0:title[1]" w:storeItemID="{6C3C8BC8-F283-45AE-878A-BAB7291924A1}"/>
          <w:text/>
        </w:sdtPr>
        <w:sdtEndPr/>
        <w:sdtContent>
          <w:r w:rsidR="00021027" w:rsidRPr="009254E7">
            <w:rPr>
              <w:rFonts w:ascii="Roboto Slab Black" w:eastAsia="SimHei" w:hAnsi="Roboto Slab Black"/>
              <w:bCs/>
              <w:lang w:eastAsia="en-US"/>
            </w:rPr>
            <w:t>Rambeskrivning Måleri</w:t>
          </w:r>
        </w:sdtContent>
      </w:sdt>
    </w:p>
    <w:p w14:paraId="65A7A917" w14:textId="77777777" w:rsidR="00021027" w:rsidRDefault="00021027" w:rsidP="00DA1873">
      <w:pPr>
        <w:numPr>
          <w:ilvl w:val="1"/>
          <w:numId w:val="0"/>
        </w:numPr>
        <w:tabs>
          <w:tab w:val="clear" w:pos="9979"/>
        </w:tabs>
        <w:spacing w:after="240" w:line="276" w:lineRule="auto"/>
        <w:contextualSpacing/>
        <w:rPr>
          <w:rFonts w:ascii="Roboto Slab Black" w:eastAsia="SimHei" w:hAnsi="Roboto Slab Black"/>
          <w:bCs/>
          <w:color w:val="A6382E"/>
          <w:sz w:val="40"/>
          <w:szCs w:val="24"/>
          <w:lang w:eastAsia="en-US"/>
        </w:rPr>
      </w:pPr>
    </w:p>
    <w:p w14:paraId="0CB60590" w14:textId="77777777" w:rsidR="00021027" w:rsidRDefault="00021027" w:rsidP="00DA1873">
      <w:pPr>
        <w:numPr>
          <w:ilvl w:val="1"/>
          <w:numId w:val="0"/>
        </w:numPr>
        <w:tabs>
          <w:tab w:val="clear" w:pos="9979"/>
        </w:tabs>
        <w:spacing w:after="240" w:line="276" w:lineRule="auto"/>
        <w:contextualSpacing/>
        <w:rPr>
          <w:rFonts w:ascii="Roboto Slab Black" w:eastAsia="SimHei" w:hAnsi="Roboto Slab Black"/>
          <w:bCs/>
          <w:color w:val="A6382E"/>
          <w:sz w:val="40"/>
          <w:szCs w:val="24"/>
          <w:lang w:eastAsia="en-US"/>
        </w:rPr>
      </w:pPr>
    </w:p>
    <w:p w14:paraId="180D0D02" w14:textId="370008C0" w:rsidR="00021027" w:rsidRDefault="00DA1873" w:rsidP="00DA1873">
      <w:pPr>
        <w:numPr>
          <w:ilvl w:val="1"/>
          <w:numId w:val="0"/>
        </w:numPr>
        <w:tabs>
          <w:tab w:val="clear" w:pos="9979"/>
        </w:tabs>
        <w:spacing w:after="240" w:line="276" w:lineRule="auto"/>
        <w:contextualSpacing/>
        <w:rPr>
          <w:rFonts w:ascii="Roboto Slab Black" w:eastAsia="SimHei" w:hAnsi="Roboto Slab Black"/>
          <w:bCs/>
          <w:color w:val="A6382E"/>
          <w:sz w:val="40"/>
          <w:szCs w:val="24"/>
          <w:lang w:eastAsia="en-US"/>
        </w:rPr>
      </w:pPr>
      <w:proofErr w:type="spellStart"/>
      <w:r>
        <w:rPr>
          <w:rFonts w:ascii="Roboto Slab Black" w:eastAsia="SimHei" w:hAnsi="Roboto Slab Black"/>
          <w:bCs/>
          <w:color w:val="A6382E"/>
          <w:sz w:val="40"/>
          <w:szCs w:val="24"/>
          <w:lang w:eastAsia="en-US"/>
        </w:rPr>
        <w:t>Skevik</w:t>
      </w:r>
      <w:proofErr w:type="spellEnd"/>
      <w:r>
        <w:rPr>
          <w:rFonts w:ascii="Roboto Slab Black" w:eastAsia="SimHei" w:hAnsi="Roboto Slab Black"/>
          <w:bCs/>
          <w:color w:val="A6382E"/>
          <w:sz w:val="40"/>
          <w:szCs w:val="24"/>
          <w:lang w:eastAsia="en-US"/>
        </w:rPr>
        <w:t xml:space="preserve"> 1:190</w:t>
      </w:r>
    </w:p>
    <w:p w14:paraId="31C8EBAA" w14:textId="02D3701D" w:rsidR="00021027" w:rsidRPr="00021027" w:rsidRDefault="00DA1873" w:rsidP="00DA1873">
      <w:pPr>
        <w:numPr>
          <w:ilvl w:val="1"/>
          <w:numId w:val="0"/>
        </w:numPr>
        <w:tabs>
          <w:tab w:val="clear" w:pos="9979"/>
        </w:tabs>
        <w:spacing w:after="240" w:line="276" w:lineRule="auto"/>
        <w:contextualSpacing/>
        <w:rPr>
          <w:rFonts w:ascii="Roboto Slab Black" w:eastAsia="SimHei" w:hAnsi="Roboto Slab Black"/>
          <w:bCs/>
          <w:color w:val="A6382E"/>
          <w:sz w:val="40"/>
          <w:szCs w:val="24"/>
          <w:lang w:eastAsia="en-US"/>
        </w:rPr>
      </w:pPr>
      <w:r>
        <w:rPr>
          <w:rFonts w:ascii="Roboto Slab Black" w:eastAsia="SimHei" w:hAnsi="Roboto Slab Black"/>
          <w:bCs/>
          <w:color w:val="A6382E"/>
          <w:sz w:val="40"/>
          <w:szCs w:val="24"/>
          <w:lang w:eastAsia="en-US"/>
        </w:rPr>
        <w:t>Nyproduktion bostäder</w:t>
      </w:r>
    </w:p>
    <w:p w14:paraId="3C694749" w14:textId="47B8D753" w:rsidR="00021027" w:rsidRDefault="00021027" w:rsidP="00DA1873">
      <w:pPr>
        <w:tabs>
          <w:tab w:val="clear" w:pos="9979"/>
        </w:tabs>
        <w:spacing w:line="276" w:lineRule="auto"/>
        <w:ind w:left="0"/>
        <w:rPr>
          <w:rFonts w:ascii="Roboto Slab Black" w:hAnsi="Roboto Slab Black"/>
          <w:b/>
          <w:caps/>
          <w:sz w:val="26"/>
        </w:rPr>
      </w:pPr>
    </w:p>
    <w:p w14:paraId="74E44A21" w14:textId="77777777" w:rsidR="00021027" w:rsidRDefault="00021027" w:rsidP="00DA1873">
      <w:pPr>
        <w:tabs>
          <w:tab w:val="clear" w:pos="9979"/>
        </w:tabs>
        <w:spacing w:line="276" w:lineRule="auto"/>
        <w:ind w:left="0"/>
        <w:rPr>
          <w:rFonts w:ascii="Roboto Slab Black" w:hAnsi="Roboto Slab Black"/>
          <w:b/>
          <w:caps/>
          <w:sz w:val="26"/>
        </w:rPr>
      </w:pPr>
      <w:r>
        <w:br w:type="page"/>
      </w:r>
    </w:p>
    <w:p w14:paraId="2C7917D5" w14:textId="122FEAE0" w:rsidR="00E66DBA" w:rsidRPr="00123082" w:rsidRDefault="00157AF5" w:rsidP="00DA1873">
      <w:pPr>
        <w:pStyle w:val="Rubrik3"/>
        <w:spacing w:line="276" w:lineRule="auto"/>
      </w:pPr>
      <w:r w:rsidRPr="00EA0ADA">
        <w:lastRenderedPageBreak/>
        <w:t>Innehållsförtec</w:t>
      </w:r>
      <w:r w:rsidR="00BF49EA">
        <w:t>knin</w:t>
      </w:r>
      <w:r w:rsidRPr="00EA0ADA">
        <w:t>g</w:t>
      </w:r>
    </w:p>
    <w:sdt>
      <w:sdtPr>
        <w:rPr>
          <w:rFonts w:ascii="Crimson Text" w:eastAsia="Times New Roman" w:hAnsi="Crimson Text" w:cs="Times New Roman"/>
          <w:color w:val="auto"/>
          <w:sz w:val="22"/>
          <w:szCs w:val="20"/>
        </w:rPr>
        <w:id w:val="-128479289"/>
        <w:docPartObj>
          <w:docPartGallery w:val="Table of Contents"/>
          <w:docPartUnique/>
        </w:docPartObj>
      </w:sdtPr>
      <w:sdtEndPr>
        <w:rPr>
          <w:b/>
          <w:bCs/>
        </w:rPr>
      </w:sdtEndPr>
      <w:sdtContent>
        <w:p w14:paraId="78C21656" w14:textId="2EF9FDE5" w:rsidR="00021027" w:rsidRDefault="00021027" w:rsidP="00DA1873">
          <w:pPr>
            <w:pStyle w:val="Innehllsfrteckningsrubrik"/>
            <w:spacing w:line="276" w:lineRule="auto"/>
          </w:pPr>
        </w:p>
        <w:p w14:paraId="6B7571CD" w14:textId="2C853242" w:rsidR="00D62D2C" w:rsidRDefault="00123082" w:rsidP="00D62D2C">
          <w:pPr>
            <w:pStyle w:val="Innehll1"/>
            <w:rPr>
              <w:rFonts w:asciiTheme="minorHAnsi" w:eastAsiaTheme="minorEastAsia" w:hAnsiTheme="minorHAnsi" w:cstheme="minorBidi"/>
              <w:noProof/>
              <w:kern w:val="2"/>
              <w:sz w:val="24"/>
              <w:szCs w:val="24"/>
              <w14:ligatures w14:val="standardContextual"/>
            </w:rPr>
          </w:pPr>
          <w:r>
            <w:fldChar w:fldCharType="begin"/>
          </w:r>
          <w:r>
            <w:instrText xml:space="preserve"> TOC \o "1-1" \h \z \u </w:instrText>
          </w:r>
          <w:r>
            <w:fldChar w:fldCharType="separate"/>
          </w:r>
          <w:hyperlink w:anchor="_Toc184891215" w:history="1">
            <w:r w:rsidR="00D62D2C" w:rsidRPr="00E413DA">
              <w:rPr>
                <w:rStyle w:val="Hyperlnk"/>
                <w:noProof/>
              </w:rPr>
              <w:t>Allmänt</w:t>
            </w:r>
            <w:r w:rsidR="00D62D2C">
              <w:rPr>
                <w:noProof/>
                <w:webHidden/>
              </w:rPr>
              <w:tab/>
              <w:t>…</w:t>
            </w:r>
            <w:r w:rsidR="00D62D2C">
              <w:rPr>
                <w:noProof/>
                <w:webHidden/>
              </w:rPr>
              <w:tab/>
              <w:t>……………………………………………………………………………………………………………</w:t>
            </w:r>
            <w:r w:rsidR="00D62D2C">
              <w:rPr>
                <w:noProof/>
                <w:webHidden/>
              </w:rPr>
              <w:fldChar w:fldCharType="begin"/>
            </w:r>
            <w:r w:rsidR="00D62D2C">
              <w:rPr>
                <w:noProof/>
                <w:webHidden/>
              </w:rPr>
              <w:instrText xml:space="preserve"> PAGEREF _Toc184891215 \h </w:instrText>
            </w:r>
            <w:r w:rsidR="00D62D2C">
              <w:rPr>
                <w:noProof/>
                <w:webHidden/>
              </w:rPr>
            </w:r>
            <w:r w:rsidR="00D62D2C">
              <w:rPr>
                <w:noProof/>
                <w:webHidden/>
              </w:rPr>
              <w:fldChar w:fldCharType="separate"/>
            </w:r>
            <w:r w:rsidR="00D62D2C">
              <w:rPr>
                <w:noProof/>
                <w:webHidden/>
              </w:rPr>
              <w:t>3</w:t>
            </w:r>
            <w:r w:rsidR="00D62D2C">
              <w:rPr>
                <w:noProof/>
                <w:webHidden/>
              </w:rPr>
              <w:fldChar w:fldCharType="end"/>
            </w:r>
          </w:hyperlink>
        </w:p>
        <w:p w14:paraId="139BB485" w14:textId="73A8CCCC" w:rsidR="00D62D2C" w:rsidRDefault="00D62D2C" w:rsidP="00D62D2C">
          <w:pPr>
            <w:pStyle w:val="Innehll1"/>
            <w:rPr>
              <w:rFonts w:asciiTheme="minorHAnsi" w:eastAsiaTheme="minorEastAsia" w:hAnsiTheme="minorHAnsi" w:cstheme="minorBidi"/>
              <w:noProof/>
              <w:kern w:val="2"/>
              <w:sz w:val="24"/>
              <w:szCs w:val="24"/>
              <w14:ligatures w14:val="standardContextual"/>
            </w:rPr>
          </w:pPr>
          <w:hyperlink w:anchor="_Toc184891216" w:history="1">
            <w:r w:rsidRPr="00E413DA">
              <w:rPr>
                <w:rStyle w:val="Hyperlnk"/>
                <w:noProof/>
              </w:rPr>
              <w:t>Utförandekrav</w:t>
            </w:r>
            <w:r>
              <w:rPr>
                <w:noProof/>
                <w:webHidden/>
              </w:rPr>
              <w:tab/>
            </w:r>
            <w:r>
              <w:rPr>
                <w:noProof/>
                <w:webHidden/>
              </w:rPr>
              <w:fldChar w:fldCharType="begin"/>
            </w:r>
            <w:r>
              <w:rPr>
                <w:noProof/>
                <w:webHidden/>
              </w:rPr>
              <w:instrText xml:space="preserve"> PAGEREF _Toc184891216 \h </w:instrText>
            </w:r>
            <w:r>
              <w:rPr>
                <w:noProof/>
                <w:webHidden/>
              </w:rPr>
            </w:r>
            <w:r>
              <w:rPr>
                <w:noProof/>
                <w:webHidden/>
              </w:rPr>
              <w:fldChar w:fldCharType="separate"/>
            </w:r>
            <w:r>
              <w:rPr>
                <w:noProof/>
                <w:webHidden/>
              </w:rPr>
              <w:t>3</w:t>
            </w:r>
            <w:r>
              <w:rPr>
                <w:noProof/>
                <w:webHidden/>
              </w:rPr>
              <w:fldChar w:fldCharType="end"/>
            </w:r>
          </w:hyperlink>
        </w:p>
        <w:p w14:paraId="57690D49" w14:textId="364569E5" w:rsidR="00D62D2C" w:rsidRDefault="00D62D2C" w:rsidP="00D62D2C">
          <w:pPr>
            <w:pStyle w:val="Innehll1"/>
            <w:rPr>
              <w:rFonts w:asciiTheme="minorHAnsi" w:eastAsiaTheme="minorEastAsia" w:hAnsiTheme="minorHAnsi" w:cstheme="minorBidi"/>
              <w:noProof/>
              <w:kern w:val="2"/>
              <w:sz w:val="24"/>
              <w:szCs w:val="24"/>
              <w14:ligatures w14:val="standardContextual"/>
            </w:rPr>
          </w:pPr>
          <w:hyperlink w:anchor="_Toc184891217" w:history="1">
            <w:r w:rsidRPr="00E413DA">
              <w:rPr>
                <w:rStyle w:val="Hyperlnk"/>
                <w:noProof/>
              </w:rPr>
              <w:t xml:space="preserve">LC </w:t>
            </w:r>
            <w:r>
              <w:rPr>
                <w:rFonts w:asciiTheme="minorHAnsi" w:eastAsiaTheme="minorEastAsia" w:hAnsiTheme="minorHAnsi" w:cstheme="minorBidi"/>
                <w:noProof/>
                <w:kern w:val="2"/>
                <w:sz w:val="24"/>
                <w:szCs w:val="24"/>
                <w14:ligatures w14:val="standardContextual"/>
              </w:rPr>
              <w:tab/>
            </w:r>
            <w:r w:rsidRPr="00E413DA">
              <w:rPr>
                <w:rStyle w:val="Hyperlnk"/>
                <w:noProof/>
              </w:rPr>
              <w:t>MÅLNING M M</w:t>
            </w:r>
            <w:r>
              <w:rPr>
                <w:noProof/>
                <w:webHidden/>
              </w:rPr>
              <w:tab/>
            </w:r>
            <w:r>
              <w:rPr>
                <w:noProof/>
                <w:webHidden/>
              </w:rPr>
              <w:fldChar w:fldCharType="begin"/>
            </w:r>
            <w:r>
              <w:rPr>
                <w:noProof/>
                <w:webHidden/>
              </w:rPr>
              <w:instrText xml:space="preserve"> PAGEREF _Toc184891217 \h </w:instrText>
            </w:r>
            <w:r>
              <w:rPr>
                <w:noProof/>
                <w:webHidden/>
              </w:rPr>
            </w:r>
            <w:r>
              <w:rPr>
                <w:noProof/>
                <w:webHidden/>
              </w:rPr>
              <w:fldChar w:fldCharType="separate"/>
            </w:r>
            <w:r>
              <w:rPr>
                <w:noProof/>
                <w:webHidden/>
              </w:rPr>
              <w:t>4</w:t>
            </w:r>
            <w:r>
              <w:rPr>
                <w:noProof/>
                <w:webHidden/>
              </w:rPr>
              <w:fldChar w:fldCharType="end"/>
            </w:r>
          </w:hyperlink>
        </w:p>
        <w:p w14:paraId="742F817C" w14:textId="20154FD7" w:rsidR="00D62D2C" w:rsidRDefault="00D62D2C" w:rsidP="00D62D2C">
          <w:pPr>
            <w:pStyle w:val="Innehll1"/>
            <w:rPr>
              <w:rFonts w:asciiTheme="minorHAnsi" w:eastAsiaTheme="minorEastAsia" w:hAnsiTheme="minorHAnsi" w:cstheme="minorBidi"/>
              <w:noProof/>
              <w:kern w:val="2"/>
              <w:sz w:val="24"/>
              <w:szCs w:val="24"/>
              <w14:ligatures w14:val="standardContextual"/>
            </w:rPr>
          </w:pPr>
          <w:hyperlink w:anchor="_Toc184891218" w:history="1">
            <w:r w:rsidRPr="00E413DA">
              <w:rPr>
                <w:rStyle w:val="Hyperlnk"/>
                <w:noProof/>
              </w:rPr>
              <w:t xml:space="preserve">LCS </w:t>
            </w:r>
            <w:r>
              <w:rPr>
                <w:rFonts w:asciiTheme="minorHAnsi" w:eastAsiaTheme="minorEastAsia" w:hAnsiTheme="minorHAnsi" w:cstheme="minorBidi"/>
                <w:noProof/>
                <w:kern w:val="2"/>
                <w:sz w:val="24"/>
                <w:szCs w:val="24"/>
                <w14:ligatures w14:val="standardContextual"/>
              </w:rPr>
              <w:tab/>
            </w:r>
            <w:r w:rsidRPr="00E413DA">
              <w:rPr>
                <w:rStyle w:val="Hyperlnk"/>
                <w:noProof/>
              </w:rPr>
              <w:t>BYGGPLATSMÅLNING AV HUS</w:t>
            </w:r>
            <w:r>
              <w:rPr>
                <w:noProof/>
                <w:webHidden/>
              </w:rPr>
              <w:tab/>
            </w:r>
            <w:r>
              <w:rPr>
                <w:noProof/>
                <w:webHidden/>
              </w:rPr>
              <w:fldChar w:fldCharType="begin"/>
            </w:r>
            <w:r>
              <w:rPr>
                <w:noProof/>
                <w:webHidden/>
              </w:rPr>
              <w:instrText xml:space="preserve"> PAGEREF _Toc184891218 \h </w:instrText>
            </w:r>
            <w:r>
              <w:rPr>
                <w:noProof/>
                <w:webHidden/>
              </w:rPr>
            </w:r>
            <w:r>
              <w:rPr>
                <w:noProof/>
                <w:webHidden/>
              </w:rPr>
              <w:fldChar w:fldCharType="separate"/>
            </w:r>
            <w:r>
              <w:rPr>
                <w:noProof/>
                <w:webHidden/>
              </w:rPr>
              <w:t>4</w:t>
            </w:r>
            <w:r>
              <w:rPr>
                <w:noProof/>
                <w:webHidden/>
              </w:rPr>
              <w:fldChar w:fldCharType="end"/>
            </w:r>
          </w:hyperlink>
        </w:p>
        <w:p w14:paraId="5D875553" w14:textId="63D19B56" w:rsidR="00D62D2C" w:rsidRDefault="00D62D2C" w:rsidP="00D62D2C">
          <w:pPr>
            <w:pStyle w:val="Innehll1"/>
            <w:rPr>
              <w:rFonts w:asciiTheme="minorHAnsi" w:eastAsiaTheme="minorEastAsia" w:hAnsiTheme="minorHAnsi" w:cstheme="minorBidi"/>
              <w:noProof/>
              <w:kern w:val="2"/>
              <w:sz w:val="24"/>
              <w:szCs w:val="24"/>
              <w14:ligatures w14:val="standardContextual"/>
            </w:rPr>
          </w:pPr>
          <w:hyperlink w:anchor="_Toc184891219" w:history="1">
            <w:r w:rsidRPr="00E413DA">
              <w:rPr>
                <w:rStyle w:val="Hyperlnk"/>
                <w:rFonts w:eastAsia="Aptos"/>
                <w:noProof/>
                <w:lang w:eastAsia="en-US"/>
              </w:rPr>
              <w:t xml:space="preserve">LCS.22 </w:t>
            </w:r>
            <w:r>
              <w:rPr>
                <w:rFonts w:asciiTheme="minorHAnsi" w:eastAsiaTheme="minorEastAsia" w:hAnsiTheme="minorHAnsi" w:cstheme="minorBidi"/>
                <w:noProof/>
                <w:kern w:val="2"/>
                <w:sz w:val="24"/>
                <w:szCs w:val="24"/>
                <w14:ligatures w14:val="standardContextual"/>
              </w:rPr>
              <w:tab/>
            </w:r>
            <w:r w:rsidRPr="00E413DA">
              <w:rPr>
                <w:rStyle w:val="Hyperlnk"/>
                <w:rFonts w:eastAsia="Aptos"/>
                <w:noProof/>
                <w:lang w:eastAsia="en-US"/>
              </w:rPr>
              <w:t>Invändig målning</w:t>
            </w:r>
            <w:r>
              <w:rPr>
                <w:noProof/>
                <w:webHidden/>
              </w:rPr>
              <w:tab/>
            </w:r>
            <w:r>
              <w:rPr>
                <w:noProof/>
                <w:webHidden/>
              </w:rPr>
              <w:fldChar w:fldCharType="begin"/>
            </w:r>
            <w:r>
              <w:rPr>
                <w:noProof/>
                <w:webHidden/>
              </w:rPr>
              <w:instrText xml:space="preserve"> PAGEREF _Toc184891219 \h </w:instrText>
            </w:r>
            <w:r>
              <w:rPr>
                <w:noProof/>
                <w:webHidden/>
              </w:rPr>
            </w:r>
            <w:r>
              <w:rPr>
                <w:noProof/>
                <w:webHidden/>
              </w:rPr>
              <w:fldChar w:fldCharType="separate"/>
            </w:r>
            <w:r>
              <w:rPr>
                <w:noProof/>
                <w:webHidden/>
              </w:rPr>
              <w:t>7</w:t>
            </w:r>
            <w:r>
              <w:rPr>
                <w:noProof/>
                <w:webHidden/>
              </w:rPr>
              <w:fldChar w:fldCharType="end"/>
            </w:r>
          </w:hyperlink>
        </w:p>
        <w:p w14:paraId="2BE144EB" w14:textId="333C0930" w:rsidR="00D62D2C" w:rsidRDefault="00D62D2C" w:rsidP="00D62D2C">
          <w:pPr>
            <w:pStyle w:val="Innehll1"/>
            <w:rPr>
              <w:rFonts w:asciiTheme="minorHAnsi" w:eastAsiaTheme="minorEastAsia" w:hAnsiTheme="minorHAnsi" w:cstheme="minorBidi"/>
              <w:noProof/>
              <w:kern w:val="2"/>
              <w:sz w:val="24"/>
              <w:szCs w:val="24"/>
              <w14:ligatures w14:val="standardContextual"/>
            </w:rPr>
          </w:pPr>
          <w:hyperlink w:anchor="_Toc184891220" w:history="1">
            <w:r w:rsidRPr="00E413DA">
              <w:rPr>
                <w:rStyle w:val="Hyperlnk"/>
                <w:rFonts w:eastAsia="Aptos"/>
                <w:noProof/>
                <w:lang w:eastAsia="en-US"/>
              </w:rPr>
              <w:t xml:space="preserve">LCS.221 </w:t>
            </w:r>
            <w:r>
              <w:rPr>
                <w:rFonts w:asciiTheme="minorHAnsi" w:eastAsiaTheme="minorEastAsia" w:hAnsiTheme="minorHAnsi" w:cstheme="minorBidi"/>
                <w:noProof/>
                <w:kern w:val="2"/>
                <w:sz w:val="24"/>
                <w:szCs w:val="24"/>
                <w14:ligatures w14:val="standardContextual"/>
              </w:rPr>
              <w:tab/>
            </w:r>
            <w:r w:rsidRPr="00E413DA">
              <w:rPr>
                <w:rStyle w:val="Hyperlnk"/>
                <w:rFonts w:eastAsia="Aptos"/>
                <w:noProof/>
                <w:lang w:eastAsia="en-US"/>
              </w:rPr>
              <w:t>Målning av golv, väggar och tak inomhus</w:t>
            </w:r>
            <w:r>
              <w:rPr>
                <w:noProof/>
                <w:webHidden/>
              </w:rPr>
              <w:tab/>
            </w:r>
            <w:r>
              <w:rPr>
                <w:noProof/>
                <w:webHidden/>
              </w:rPr>
              <w:fldChar w:fldCharType="begin"/>
            </w:r>
            <w:r>
              <w:rPr>
                <w:noProof/>
                <w:webHidden/>
              </w:rPr>
              <w:instrText xml:space="preserve"> PAGEREF _Toc184891220 \h </w:instrText>
            </w:r>
            <w:r>
              <w:rPr>
                <w:noProof/>
                <w:webHidden/>
              </w:rPr>
            </w:r>
            <w:r>
              <w:rPr>
                <w:noProof/>
                <w:webHidden/>
              </w:rPr>
              <w:fldChar w:fldCharType="separate"/>
            </w:r>
            <w:r>
              <w:rPr>
                <w:noProof/>
                <w:webHidden/>
              </w:rPr>
              <w:t>7</w:t>
            </w:r>
            <w:r>
              <w:rPr>
                <w:noProof/>
                <w:webHidden/>
              </w:rPr>
              <w:fldChar w:fldCharType="end"/>
            </w:r>
          </w:hyperlink>
        </w:p>
        <w:p w14:paraId="7C1DB732" w14:textId="536DB40F" w:rsidR="00D62D2C" w:rsidRDefault="00D62D2C" w:rsidP="00D62D2C">
          <w:pPr>
            <w:pStyle w:val="Innehll1"/>
            <w:rPr>
              <w:rFonts w:asciiTheme="minorHAnsi" w:eastAsiaTheme="minorEastAsia" w:hAnsiTheme="minorHAnsi" w:cstheme="minorBidi"/>
              <w:noProof/>
              <w:kern w:val="2"/>
              <w:sz w:val="24"/>
              <w:szCs w:val="24"/>
              <w14:ligatures w14:val="standardContextual"/>
            </w:rPr>
          </w:pPr>
          <w:hyperlink w:anchor="_Toc184891221" w:history="1">
            <w:r w:rsidRPr="00E413DA">
              <w:rPr>
                <w:rStyle w:val="Hyperlnk"/>
                <w:rFonts w:eastAsia="Aptos"/>
                <w:noProof/>
                <w:lang w:eastAsia="en-US"/>
              </w:rPr>
              <w:t xml:space="preserve">LCS.2212 </w:t>
            </w:r>
            <w:r>
              <w:rPr>
                <w:rFonts w:asciiTheme="minorHAnsi" w:eastAsiaTheme="minorEastAsia" w:hAnsiTheme="minorHAnsi" w:cstheme="minorBidi"/>
                <w:noProof/>
                <w:kern w:val="2"/>
                <w:sz w:val="24"/>
                <w:szCs w:val="24"/>
                <w14:ligatures w14:val="standardContextual"/>
              </w:rPr>
              <w:tab/>
            </w:r>
            <w:r w:rsidRPr="00E413DA">
              <w:rPr>
                <w:rStyle w:val="Hyperlnk"/>
                <w:rFonts w:eastAsia="Aptos"/>
                <w:noProof/>
                <w:lang w:eastAsia="en-US"/>
              </w:rPr>
              <w:t>Målning av väggar, pelare o d inomhus</w:t>
            </w:r>
            <w:r>
              <w:rPr>
                <w:noProof/>
                <w:webHidden/>
              </w:rPr>
              <w:tab/>
            </w:r>
            <w:r>
              <w:rPr>
                <w:noProof/>
                <w:webHidden/>
              </w:rPr>
              <w:fldChar w:fldCharType="begin"/>
            </w:r>
            <w:r>
              <w:rPr>
                <w:noProof/>
                <w:webHidden/>
              </w:rPr>
              <w:instrText xml:space="preserve"> PAGEREF _Toc184891221 \h </w:instrText>
            </w:r>
            <w:r>
              <w:rPr>
                <w:noProof/>
                <w:webHidden/>
              </w:rPr>
            </w:r>
            <w:r>
              <w:rPr>
                <w:noProof/>
                <w:webHidden/>
              </w:rPr>
              <w:fldChar w:fldCharType="separate"/>
            </w:r>
            <w:r>
              <w:rPr>
                <w:noProof/>
                <w:webHidden/>
              </w:rPr>
              <w:t>8</w:t>
            </w:r>
            <w:r>
              <w:rPr>
                <w:noProof/>
                <w:webHidden/>
              </w:rPr>
              <w:fldChar w:fldCharType="end"/>
            </w:r>
          </w:hyperlink>
        </w:p>
        <w:p w14:paraId="1B09F27A" w14:textId="37CD1735" w:rsidR="00D62D2C" w:rsidRDefault="00D62D2C" w:rsidP="00D62D2C">
          <w:pPr>
            <w:pStyle w:val="Innehll1"/>
            <w:rPr>
              <w:rFonts w:asciiTheme="minorHAnsi" w:eastAsiaTheme="minorEastAsia" w:hAnsiTheme="minorHAnsi" w:cstheme="minorBidi"/>
              <w:noProof/>
              <w:kern w:val="2"/>
              <w:sz w:val="24"/>
              <w:szCs w:val="24"/>
              <w14:ligatures w14:val="standardContextual"/>
            </w:rPr>
          </w:pPr>
          <w:hyperlink w:anchor="_Toc184891222" w:history="1">
            <w:r w:rsidRPr="00E413DA">
              <w:rPr>
                <w:rStyle w:val="Hyperlnk"/>
                <w:noProof/>
              </w:rPr>
              <w:t xml:space="preserve">LCS.22121 </w:t>
            </w:r>
            <w:r>
              <w:rPr>
                <w:rFonts w:asciiTheme="minorHAnsi" w:eastAsiaTheme="minorEastAsia" w:hAnsiTheme="minorHAnsi" w:cstheme="minorBidi"/>
                <w:noProof/>
                <w:kern w:val="2"/>
                <w:sz w:val="24"/>
                <w:szCs w:val="24"/>
                <w14:ligatures w14:val="standardContextual"/>
              </w:rPr>
              <w:tab/>
            </w:r>
            <w:r w:rsidRPr="00E413DA">
              <w:rPr>
                <w:rStyle w:val="Hyperlnk"/>
                <w:noProof/>
              </w:rPr>
              <w:t>Vattenavvisande målning av väggar, pelare o d inomhus</w:t>
            </w:r>
            <w:r>
              <w:rPr>
                <w:noProof/>
                <w:webHidden/>
              </w:rPr>
              <w:tab/>
            </w:r>
            <w:r>
              <w:rPr>
                <w:noProof/>
                <w:webHidden/>
              </w:rPr>
              <w:fldChar w:fldCharType="begin"/>
            </w:r>
            <w:r>
              <w:rPr>
                <w:noProof/>
                <w:webHidden/>
              </w:rPr>
              <w:instrText xml:space="preserve"> PAGEREF _Toc184891222 \h </w:instrText>
            </w:r>
            <w:r>
              <w:rPr>
                <w:noProof/>
                <w:webHidden/>
              </w:rPr>
            </w:r>
            <w:r>
              <w:rPr>
                <w:noProof/>
                <w:webHidden/>
              </w:rPr>
              <w:fldChar w:fldCharType="separate"/>
            </w:r>
            <w:r>
              <w:rPr>
                <w:noProof/>
                <w:webHidden/>
              </w:rPr>
              <w:t>8</w:t>
            </w:r>
            <w:r>
              <w:rPr>
                <w:noProof/>
                <w:webHidden/>
              </w:rPr>
              <w:fldChar w:fldCharType="end"/>
            </w:r>
          </w:hyperlink>
        </w:p>
        <w:p w14:paraId="67A7E8CB" w14:textId="2478D0A7" w:rsidR="00D62D2C" w:rsidRDefault="00D62D2C" w:rsidP="00D62D2C">
          <w:pPr>
            <w:pStyle w:val="Innehll1"/>
            <w:rPr>
              <w:rFonts w:asciiTheme="minorHAnsi" w:eastAsiaTheme="minorEastAsia" w:hAnsiTheme="minorHAnsi" w:cstheme="minorBidi"/>
              <w:noProof/>
              <w:kern w:val="2"/>
              <w:sz w:val="24"/>
              <w:szCs w:val="24"/>
              <w14:ligatures w14:val="standardContextual"/>
            </w:rPr>
          </w:pPr>
          <w:hyperlink w:anchor="_Toc184891223" w:history="1">
            <w:r w:rsidRPr="00E413DA">
              <w:rPr>
                <w:rStyle w:val="Hyperlnk"/>
                <w:noProof/>
              </w:rPr>
              <w:t xml:space="preserve">LCS.2213 </w:t>
            </w:r>
            <w:r>
              <w:rPr>
                <w:rFonts w:asciiTheme="minorHAnsi" w:eastAsiaTheme="minorEastAsia" w:hAnsiTheme="minorHAnsi" w:cstheme="minorBidi"/>
                <w:noProof/>
                <w:kern w:val="2"/>
                <w:sz w:val="24"/>
                <w:szCs w:val="24"/>
                <w14:ligatures w14:val="standardContextual"/>
              </w:rPr>
              <w:tab/>
            </w:r>
            <w:r w:rsidRPr="00E413DA">
              <w:rPr>
                <w:rStyle w:val="Hyperlnk"/>
                <w:noProof/>
              </w:rPr>
              <w:t>Målning av tak, takbalkar o d inomhus</w:t>
            </w:r>
            <w:r>
              <w:rPr>
                <w:noProof/>
                <w:webHidden/>
              </w:rPr>
              <w:tab/>
            </w:r>
            <w:r>
              <w:rPr>
                <w:noProof/>
                <w:webHidden/>
              </w:rPr>
              <w:fldChar w:fldCharType="begin"/>
            </w:r>
            <w:r>
              <w:rPr>
                <w:noProof/>
                <w:webHidden/>
              </w:rPr>
              <w:instrText xml:space="preserve"> PAGEREF _Toc184891223 \h </w:instrText>
            </w:r>
            <w:r>
              <w:rPr>
                <w:noProof/>
                <w:webHidden/>
              </w:rPr>
            </w:r>
            <w:r>
              <w:rPr>
                <w:noProof/>
                <w:webHidden/>
              </w:rPr>
              <w:fldChar w:fldCharType="separate"/>
            </w:r>
            <w:r>
              <w:rPr>
                <w:noProof/>
                <w:webHidden/>
              </w:rPr>
              <w:t>8</w:t>
            </w:r>
            <w:r>
              <w:rPr>
                <w:noProof/>
                <w:webHidden/>
              </w:rPr>
              <w:fldChar w:fldCharType="end"/>
            </w:r>
          </w:hyperlink>
        </w:p>
        <w:p w14:paraId="2F9A8F9C" w14:textId="17D6B695" w:rsidR="00D62D2C" w:rsidRDefault="00D62D2C" w:rsidP="00D62D2C">
          <w:pPr>
            <w:pStyle w:val="Innehll1"/>
            <w:rPr>
              <w:rFonts w:asciiTheme="minorHAnsi" w:eastAsiaTheme="minorEastAsia" w:hAnsiTheme="minorHAnsi" w:cstheme="minorBidi"/>
              <w:noProof/>
              <w:kern w:val="2"/>
              <w:sz w:val="24"/>
              <w:szCs w:val="24"/>
              <w14:ligatures w14:val="standardContextual"/>
            </w:rPr>
          </w:pPr>
          <w:hyperlink w:anchor="_Toc184891224" w:history="1">
            <w:r w:rsidRPr="00E413DA">
              <w:rPr>
                <w:rStyle w:val="Hyperlnk"/>
                <w:noProof/>
              </w:rPr>
              <w:t xml:space="preserve">LCS.22132 </w:t>
            </w:r>
            <w:r>
              <w:rPr>
                <w:rFonts w:asciiTheme="minorHAnsi" w:eastAsiaTheme="minorEastAsia" w:hAnsiTheme="minorHAnsi" w:cstheme="minorBidi"/>
                <w:noProof/>
                <w:kern w:val="2"/>
                <w:sz w:val="24"/>
                <w:szCs w:val="24"/>
                <w14:ligatures w14:val="standardContextual"/>
              </w:rPr>
              <w:tab/>
            </w:r>
            <w:r w:rsidRPr="00E413DA">
              <w:rPr>
                <w:rStyle w:val="Hyperlnk"/>
                <w:noProof/>
              </w:rPr>
              <w:t>Vattentät målning av tak, takbalkar o d inomhus</w:t>
            </w:r>
            <w:r>
              <w:rPr>
                <w:noProof/>
                <w:webHidden/>
              </w:rPr>
              <w:tab/>
            </w:r>
            <w:r>
              <w:rPr>
                <w:noProof/>
                <w:webHidden/>
              </w:rPr>
              <w:fldChar w:fldCharType="begin"/>
            </w:r>
            <w:r>
              <w:rPr>
                <w:noProof/>
                <w:webHidden/>
              </w:rPr>
              <w:instrText xml:space="preserve"> PAGEREF _Toc184891224 \h </w:instrText>
            </w:r>
            <w:r>
              <w:rPr>
                <w:noProof/>
                <w:webHidden/>
              </w:rPr>
            </w:r>
            <w:r>
              <w:rPr>
                <w:noProof/>
                <w:webHidden/>
              </w:rPr>
              <w:fldChar w:fldCharType="separate"/>
            </w:r>
            <w:r>
              <w:rPr>
                <w:noProof/>
                <w:webHidden/>
              </w:rPr>
              <w:t>9</w:t>
            </w:r>
            <w:r>
              <w:rPr>
                <w:noProof/>
                <w:webHidden/>
              </w:rPr>
              <w:fldChar w:fldCharType="end"/>
            </w:r>
          </w:hyperlink>
        </w:p>
        <w:p w14:paraId="578421AC" w14:textId="425535BC" w:rsidR="00D62D2C" w:rsidRDefault="00D62D2C" w:rsidP="00D62D2C">
          <w:pPr>
            <w:pStyle w:val="Innehll1"/>
            <w:rPr>
              <w:rFonts w:asciiTheme="minorHAnsi" w:eastAsiaTheme="minorEastAsia" w:hAnsiTheme="minorHAnsi" w:cstheme="minorBidi"/>
              <w:noProof/>
              <w:kern w:val="2"/>
              <w:sz w:val="24"/>
              <w:szCs w:val="24"/>
              <w14:ligatures w14:val="standardContextual"/>
            </w:rPr>
          </w:pPr>
          <w:hyperlink w:anchor="_Toc184891225" w:history="1">
            <w:r w:rsidRPr="00E413DA">
              <w:rPr>
                <w:rStyle w:val="Hyperlnk"/>
                <w:noProof/>
              </w:rPr>
              <w:t xml:space="preserve">LCS.222 </w:t>
            </w:r>
            <w:r>
              <w:rPr>
                <w:rFonts w:asciiTheme="minorHAnsi" w:eastAsiaTheme="minorEastAsia" w:hAnsiTheme="minorHAnsi" w:cstheme="minorBidi"/>
                <w:noProof/>
                <w:kern w:val="2"/>
                <w:sz w:val="24"/>
                <w:szCs w:val="24"/>
                <w14:ligatures w14:val="standardContextual"/>
              </w:rPr>
              <w:tab/>
            </w:r>
            <w:r w:rsidRPr="00E413DA">
              <w:rPr>
                <w:rStyle w:val="Hyperlnk"/>
                <w:noProof/>
              </w:rPr>
              <w:t>Målning av innerväggspartier, skärmar, vikväggar o d inomhus</w:t>
            </w:r>
            <w:r>
              <w:rPr>
                <w:noProof/>
                <w:webHidden/>
              </w:rPr>
              <w:tab/>
            </w:r>
            <w:r>
              <w:rPr>
                <w:noProof/>
                <w:webHidden/>
              </w:rPr>
              <w:fldChar w:fldCharType="begin"/>
            </w:r>
            <w:r>
              <w:rPr>
                <w:noProof/>
                <w:webHidden/>
              </w:rPr>
              <w:instrText xml:space="preserve"> PAGEREF _Toc184891225 \h </w:instrText>
            </w:r>
            <w:r>
              <w:rPr>
                <w:noProof/>
                <w:webHidden/>
              </w:rPr>
            </w:r>
            <w:r>
              <w:rPr>
                <w:noProof/>
                <w:webHidden/>
              </w:rPr>
              <w:fldChar w:fldCharType="separate"/>
            </w:r>
            <w:r>
              <w:rPr>
                <w:noProof/>
                <w:webHidden/>
              </w:rPr>
              <w:t>9</w:t>
            </w:r>
            <w:r>
              <w:rPr>
                <w:noProof/>
                <w:webHidden/>
              </w:rPr>
              <w:fldChar w:fldCharType="end"/>
            </w:r>
          </w:hyperlink>
        </w:p>
        <w:p w14:paraId="030CA0B3" w14:textId="2015D918" w:rsidR="00D62D2C" w:rsidRDefault="00D62D2C" w:rsidP="00D62D2C">
          <w:pPr>
            <w:pStyle w:val="Innehll1"/>
            <w:rPr>
              <w:rFonts w:asciiTheme="minorHAnsi" w:eastAsiaTheme="minorEastAsia" w:hAnsiTheme="minorHAnsi" w:cstheme="minorBidi"/>
              <w:noProof/>
              <w:kern w:val="2"/>
              <w:sz w:val="24"/>
              <w:szCs w:val="24"/>
              <w14:ligatures w14:val="standardContextual"/>
            </w:rPr>
          </w:pPr>
          <w:hyperlink w:anchor="_Toc184891226" w:history="1">
            <w:r w:rsidRPr="00E413DA">
              <w:rPr>
                <w:rStyle w:val="Hyperlnk"/>
                <w:noProof/>
              </w:rPr>
              <w:t xml:space="preserve">LCS.223 </w:t>
            </w:r>
            <w:r>
              <w:rPr>
                <w:rFonts w:asciiTheme="minorHAnsi" w:eastAsiaTheme="minorEastAsia" w:hAnsiTheme="minorHAnsi" w:cstheme="minorBidi"/>
                <w:noProof/>
                <w:kern w:val="2"/>
                <w:sz w:val="24"/>
                <w:szCs w:val="24"/>
                <w14:ligatures w14:val="standardContextual"/>
              </w:rPr>
              <w:tab/>
            </w:r>
            <w:r w:rsidRPr="00E413DA">
              <w:rPr>
                <w:rStyle w:val="Hyperlnk"/>
                <w:noProof/>
              </w:rPr>
              <w:t>Målning av trappor, stegar, lejdare, räcken, ledstänger o d inomhus</w:t>
            </w:r>
            <w:r>
              <w:rPr>
                <w:noProof/>
                <w:webHidden/>
              </w:rPr>
              <w:tab/>
            </w:r>
            <w:r>
              <w:rPr>
                <w:noProof/>
                <w:webHidden/>
              </w:rPr>
              <w:fldChar w:fldCharType="begin"/>
            </w:r>
            <w:r>
              <w:rPr>
                <w:noProof/>
                <w:webHidden/>
              </w:rPr>
              <w:instrText xml:space="preserve"> PAGEREF _Toc184891226 \h </w:instrText>
            </w:r>
            <w:r>
              <w:rPr>
                <w:noProof/>
                <w:webHidden/>
              </w:rPr>
            </w:r>
            <w:r>
              <w:rPr>
                <w:noProof/>
                <w:webHidden/>
              </w:rPr>
              <w:fldChar w:fldCharType="separate"/>
            </w:r>
            <w:r>
              <w:rPr>
                <w:noProof/>
                <w:webHidden/>
              </w:rPr>
              <w:t>10</w:t>
            </w:r>
            <w:r>
              <w:rPr>
                <w:noProof/>
                <w:webHidden/>
              </w:rPr>
              <w:fldChar w:fldCharType="end"/>
            </w:r>
          </w:hyperlink>
        </w:p>
        <w:p w14:paraId="167DA502" w14:textId="11296FC6" w:rsidR="00D62D2C" w:rsidRDefault="00D62D2C" w:rsidP="00D62D2C">
          <w:pPr>
            <w:pStyle w:val="Innehll1"/>
            <w:rPr>
              <w:rFonts w:asciiTheme="minorHAnsi" w:eastAsiaTheme="minorEastAsia" w:hAnsiTheme="minorHAnsi" w:cstheme="minorBidi"/>
              <w:noProof/>
              <w:kern w:val="2"/>
              <w:sz w:val="24"/>
              <w:szCs w:val="24"/>
              <w14:ligatures w14:val="standardContextual"/>
            </w:rPr>
          </w:pPr>
          <w:hyperlink w:anchor="_Toc184891227" w:history="1">
            <w:r w:rsidRPr="00E413DA">
              <w:rPr>
                <w:rStyle w:val="Hyperlnk"/>
                <w:noProof/>
              </w:rPr>
              <w:t xml:space="preserve">LCS.2261 </w:t>
            </w:r>
            <w:r>
              <w:rPr>
                <w:rFonts w:asciiTheme="minorHAnsi" w:eastAsiaTheme="minorEastAsia" w:hAnsiTheme="minorHAnsi" w:cstheme="minorBidi"/>
                <w:noProof/>
                <w:kern w:val="2"/>
                <w:sz w:val="24"/>
                <w:szCs w:val="24"/>
                <w14:ligatures w14:val="standardContextual"/>
              </w:rPr>
              <w:tab/>
            </w:r>
            <w:r w:rsidRPr="00E413DA">
              <w:rPr>
                <w:rStyle w:val="Hyperlnk"/>
                <w:noProof/>
              </w:rPr>
              <w:t>Målning av rörinstallation inomhus</w:t>
            </w:r>
            <w:r>
              <w:rPr>
                <w:noProof/>
                <w:webHidden/>
              </w:rPr>
              <w:tab/>
            </w:r>
            <w:r>
              <w:rPr>
                <w:noProof/>
                <w:webHidden/>
              </w:rPr>
              <w:fldChar w:fldCharType="begin"/>
            </w:r>
            <w:r>
              <w:rPr>
                <w:noProof/>
                <w:webHidden/>
              </w:rPr>
              <w:instrText xml:space="preserve"> PAGEREF _Toc184891227 \h </w:instrText>
            </w:r>
            <w:r>
              <w:rPr>
                <w:noProof/>
                <w:webHidden/>
              </w:rPr>
            </w:r>
            <w:r>
              <w:rPr>
                <w:noProof/>
                <w:webHidden/>
              </w:rPr>
              <w:fldChar w:fldCharType="separate"/>
            </w:r>
            <w:r>
              <w:rPr>
                <w:noProof/>
                <w:webHidden/>
              </w:rPr>
              <w:t>10</w:t>
            </w:r>
            <w:r>
              <w:rPr>
                <w:noProof/>
                <w:webHidden/>
              </w:rPr>
              <w:fldChar w:fldCharType="end"/>
            </w:r>
          </w:hyperlink>
        </w:p>
        <w:p w14:paraId="6D2FF71F" w14:textId="6DDBFCF0" w:rsidR="00D62D2C" w:rsidRDefault="00D62D2C" w:rsidP="00D62D2C">
          <w:pPr>
            <w:pStyle w:val="Innehll1"/>
            <w:rPr>
              <w:rFonts w:asciiTheme="minorHAnsi" w:eastAsiaTheme="minorEastAsia" w:hAnsiTheme="minorHAnsi" w:cstheme="minorBidi"/>
              <w:noProof/>
              <w:kern w:val="2"/>
              <w:sz w:val="24"/>
              <w:szCs w:val="24"/>
              <w14:ligatures w14:val="standardContextual"/>
            </w:rPr>
          </w:pPr>
          <w:hyperlink w:anchor="_Toc184891228" w:history="1">
            <w:r w:rsidRPr="00E413DA">
              <w:rPr>
                <w:rStyle w:val="Hyperlnk"/>
                <w:noProof/>
              </w:rPr>
              <w:t xml:space="preserve">ÖVRIGT </w:t>
            </w:r>
            <w:r>
              <w:rPr>
                <w:rFonts w:asciiTheme="minorHAnsi" w:eastAsiaTheme="minorEastAsia" w:hAnsiTheme="minorHAnsi" w:cstheme="minorBidi"/>
                <w:noProof/>
                <w:kern w:val="2"/>
                <w:sz w:val="24"/>
                <w:szCs w:val="24"/>
                <w14:ligatures w14:val="standardContextual"/>
              </w:rPr>
              <w:tab/>
            </w:r>
            <w:r w:rsidRPr="00E413DA">
              <w:rPr>
                <w:rStyle w:val="Hyperlnk"/>
                <w:noProof/>
              </w:rPr>
              <w:t>MÅLNING UNDERCENTRAL I BEFINTLIG BYGGNAD</w:t>
            </w:r>
            <w:r>
              <w:rPr>
                <w:noProof/>
                <w:webHidden/>
              </w:rPr>
              <w:tab/>
            </w:r>
            <w:r>
              <w:rPr>
                <w:noProof/>
                <w:webHidden/>
              </w:rPr>
              <w:fldChar w:fldCharType="begin"/>
            </w:r>
            <w:r>
              <w:rPr>
                <w:noProof/>
                <w:webHidden/>
              </w:rPr>
              <w:instrText xml:space="preserve"> PAGEREF _Toc184891228 \h </w:instrText>
            </w:r>
            <w:r>
              <w:rPr>
                <w:noProof/>
                <w:webHidden/>
              </w:rPr>
            </w:r>
            <w:r>
              <w:rPr>
                <w:noProof/>
                <w:webHidden/>
              </w:rPr>
              <w:fldChar w:fldCharType="separate"/>
            </w:r>
            <w:r>
              <w:rPr>
                <w:noProof/>
                <w:webHidden/>
              </w:rPr>
              <w:t>10</w:t>
            </w:r>
            <w:r>
              <w:rPr>
                <w:noProof/>
                <w:webHidden/>
              </w:rPr>
              <w:fldChar w:fldCharType="end"/>
            </w:r>
          </w:hyperlink>
        </w:p>
        <w:p w14:paraId="48DFDBE6" w14:textId="64285659" w:rsidR="00021027" w:rsidRDefault="00123082" w:rsidP="00DA1873">
          <w:pPr>
            <w:spacing w:line="276" w:lineRule="auto"/>
          </w:pPr>
          <w:r>
            <w:rPr>
              <w:caps/>
            </w:rPr>
            <w:fldChar w:fldCharType="end"/>
          </w:r>
        </w:p>
      </w:sdtContent>
    </w:sdt>
    <w:p w14:paraId="17D9FBCA" w14:textId="4D7FDC17" w:rsidR="00034199" w:rsidRPr="00023DED" w:rsidRDefault="00034199" w:rsidP="00DA1873">
      <w:pPr>
        <w:pStyle w:val="BESKbrdtext"/>
        <w:tabs>
          <w:tab w:val="clear" w:pos="2835"/>
          <w:tab w:val="left" w:pos="1418"/>
        </w:tabs>
        <w:spacing w:line="276" w:lineRule="auto"/>
        <w:ind w:left="0"/>
        <w:outlineLvl w:val="0"/>
        <w:rPr>
          <w:caps/>
        </w:rPr>
      </w:pPr>
    </w:p>
    <w:p w14:paraId="209D2BC2" w14:textId="77777777" w:rsidR="0031063F" w:rsidRDefault="00C431D4" w:rsidP="00DA1873">
      <w:pPr>
        <w:pStyle w:val="BESKbrdtext"/>
        <w:spacing w:line="276" w:lineRule="auto"/>
        <w:ind w:left="0"/>
        <w:outlineLvl w:val="0"/>
      </w:pPr>
      <w:r w:rsidRPr="00163F73">
        <w:t xml:space="preserve"> </w:t>
      </w:r>
    </w:p>
    <w:p w14:paraId="54EC34BF" w14:textId="0E644A61" w:rsidR="0031063F" w:rsidRDefault="00C6593F" w:rsidP="00C6593F">
      <w:pPr>
        <w:tabs>
          <w:tab w:val="clear" w:pos="9979"/>
          <w:tab w:val="left" w:pos="6059"/>
        </w:tabs>
        <w:spacing w:line="276" w:lineRule="auto"/>
        <w:ind w:left="0"/>
      </w:pPr>
      <w:r>
        <w:tab/>
      </w:r>
    </w:p>
    <w:p w14:paraId="48A46DDE" w14:textId="7F878E1F" w:rsidR="00C6593F" w:rsidRPr="00C6593F" w:rsidRDefault="00C6593F" w:rsidP="00C6593F">
      <w:pPr>
        <w:tabs>
          <w:tab w:val="clear" w:pos="9979"/>
          <w:tab w:val="left" w:pos="6059"/>
        </w:tabs>
      </w:pPr>
      <w:r>
        <w:tab/>
      </w:r>
    </w:p>
    <w:p>
      <w:pPr>
        <w:sectPr w:rsidR="00C6593F" w:rsidRPr="00C6593F" w:rsidSect="00792D0C">
          <w:headerReference w:type="default" r:id="rId9"/>
          <w:footerReference w:type="default" r:id="rId10"/>
          <w:headerReference w:type="first" r:id="rId11"/>
          <w:footerReference w:type="first" r:id="rId12"/>
          <w:pgSz w:w="11907" w:h="16840" w:code="9"/>
          <w:pgMar w:top="4678" w:right="1134" w:bottom="1418" w:left="1418" w:header="624" w:footer="454" w:gutter="0"/>
          <w:cols w:space="720"/>
          <w:noEndnote/>
          <w:titlePg/>
          <w:docGrid w:linePitch="299"/>
        </w:sectPr>
      </w:pPr>
    </w:p>
    <w:p w14:paraId="6717C6EC" w14:textId="77777777" w:rsidR="009109DC" w:rsidRPr="009109DC" w:rsidRDefault="009109DC" w:rsidP="00DA1873">
      <w:pPr>
        <w:spacing w:line="276" w:lineRule="auto"/>
        <w:ind w:left="0"/>
      </w:pPr>
    </w:p>
    <w:bookmarkStart w:id="0" w:name="_Hlk161320735"/>
    <w:p w14:paraId="0C83B772" w14:textId="77777777" w:rsidR="00437EC6" w:rsidRPr="00437EC6" w:rsidRDefault="00AE0BBD" w:rsidP="00DA1873">
      <w:pPr>
        <w:pStyle w:val="Rubrik1"/>
        <w:spacing w:line="276" w:lineRule="auto"/>
      </w:pPr>
      <w:r>
        <w:tab/>
      </w:r>
      <w:bookmarkStart w:id="1" w:name="_Toc184891215"/>
      <w:r w:rsidR="00437EC6" w:rsidRPr="00437EC6">
        <w:t>Allmänt</w:t>
      </w:r>
      <w:bookmarkEnd w:id="1"/>
      <w:r w:rsidR="00437EC6" w:rsidRPr="00437EC6">
        <w:t xml:space="preserve"> </w:t>
      </w:r>
    </w:p>
    <w:p w14:paraId="34213A00" w14:textId="77777777" w:rsidR="00437EC6" w:rsidRPr="00D33983" w:rsidRDefault="00437EC6" w:rsidP="00F97522">
      <w:pPr>
        <w:spacing w:after="120" w:line="276" w:lineRule="auto"/>
      </w:pPr>
      <w:r w:rsidRPr="00437EC6">
        <w:t xml:space="preserve">För alla arbeten gäller att arbetena ska utföras på ett fackmannamässigt sätt, samt att personal som utför dessa arbeten ska ha erforderlig </w:t>
      </w:r>
      <w:r w:rsidRPr="00D33983">
        <w:t xml:space="preserve">kompetens, erfarenhet och utbildning. </w:t>
      </w:r>
    </w:p>
    <w:p w14:paraId="79BAE491" w14:textId="5B11FAE0" w:rsidR="00437EC6" w:rsidRPr="00437EC6" w:rsidRDefault="00437EC6" w:rsidP="00F97522">
      <w:pPr>
        <w:spacing w:after="120" w:line="276" w:lineRule="auto"/>
      </w:pPr>
      <w:r w:rsidRPr="00D33983">
        <w:t xml:space="preserve">Denna tekniska beskrivning ansluter till AMA Hus </w:t>
      </w:r>
      <w:r w:rsidR="00D653F0" w:rsidRPr="00D33983">
        <w:t>24</w:t>
      </w:r>
      <w:r w:rsidRPr="00D33983">
        <w:t>.</w:t>
      </w:r>
      <w:r w:rsidRPr="00437EC6">
        <w:t xml:space="preserve"> </w:t>
      </w:r>
    </w:p>
    <w:p w14:paraId="11DF9553" w14:textId="2DC8196A" w:rsidR="00437EC6" w:rsidRPr="00437EC6" w:rsidRDefault="00437EC6" w:rsidP="00F97522">
      <w:pPr>
        <w:spacing w:after="120" w:line="276" w:lineRule="auto"/>
      </w:pPr>
      <w:r w:rsidRPr="00437EC6">
        <w:t>De måleritekniska beskrivningskoderna i denna handling ansluter till, och är hämtade från Måleriets branschstandard för målade ytor ”Referensytor måleri" utgåva 20</w:t>
      </w:r>
      <w:r w:rsidR="007F4981">
        <w:t>22</w:t>
      </w:r>
      <w:r w:rsidRPr="00437EC6">
        <w:t xml:space="preserve">. </w:t>
      </w:r>
    </w:p>
    <w:p w14:paraId="75614B00" w14:textId="77777777" w:rsidR="00437EC6" w:rsidRPr="00437EC6" w:rsidRDefault="00437EC6" w:rsidP="00F97522">
      <w:pPr>
        <w:spacing w:after="120" w:line="276" w:lineRule="auto"/>
      </w:pPr>
      <w:r w:rsidRPr="00437EC6">
        <w:t xml:space="preserve">Arbeten som inte specificerats i denna tekniska beskrivning men som krävs för ett fackmannamässigt utförande och/eller redovisas i fabrikantens anvisningar ska ingå i angivna kontraktspriser. </w:t>
      </w:r>
    </w:p>
    <w:p w14:paraId="30872953" w14:textId="77777777" w:rsidR="00437EC6" w:rsidRPr="00437EC6" w:rsidRDefault="00437EC6" w:rsidP="00DA1873">
      <w:pPr>
        <w:pStyle w:val="Rubrik1"/>
        <w:spacing w:line="276" w:lineRule="auto"/>
      </w:pPr>
      <w:r w:rsidRPr="00437EC6">
        <w:tab/>
      </w:r>
      <w:bookmarkStart w:id="2" w:name="_Toc184891216"/>
      <w:r w:rsidRPr="00437EC6">
        <w:t>Utförandekrav</w:t>
      </w:r>
      <w:bookmarkEnd w:id="2"/>
      <w:r w:rsidRPr="00437EC6">
        <w:t xml:space="preserve"> </w:t>
      </w:r>
    </w:p>
    <w:p w14:paraId="4C492566" w14:textId="77777777" w:rsidR="00437EC6" w:rsidRPr="00437EC6" w:rsidRDefault="00437EC6" w:rsidP="00F97522">
      <w:pPr>
        <w:spacing w:after="120" w:line="276" w:lineRule="auto"/>
      </w:pPr>
      <w:r w:rsidRPr="00437EC6">
        <w:t xml:space="preserve">Arbeten ska utföras enligt de branschregler som föreskrivs för respektive bransch samt av materialleverantörers rekommendationer. </w:t>
      </w:r>
    </w:p>
    <w:p w14:paraId="2D2CA880" w14:textId="695FBF53" w:rsidR="00437EC6" w:rsidRPr="00437EC6" w:rsidRDefault="00437EC6" w:rsidP="00F97522">
      <w:pPr>
        <w:spacing w:after="120" w:line="276" w:lineRule="auto"/>
      </w:pPr>
      <w:r w:rsidRPr="00437EC6">
        <w:t xml:space="preserve">Arbetena ska utföras enligt anvisningar i </w:t>
      </w:r>
      <w:r w:rsidR="00D653F0" w:rsidRPr="00437EC6">
        <w:t>AMA Hus</w:t>
      </w:r>
      <w:r w:rsidR="00D33983">
        <w:t xml:space="preserve"> </w:t>
      </w:r>
      <w:r w:rsidR="00D653F0" w:rsidRPr="00D33983">
        <w:t>24</w:t>
      </w:r>
      <w:r w:rsidR="00D653F0" w:rsidRPr="00437EC6">
        <w:t xml:space="preserve"> </w:t>
      </w:r>
      <w:r w:rsidRPr="00437EC6">
        <w:t xml:space="preserve">och Måleriets branschstandard för målade ytor ”Referensytor måleri" utgåva 2022 samt nedan angivna krav. </w:t>
      </w:r>
    </w:p>
    <w:p w14:paraId="2549064D" w14:textId="09B0205C" w:rsidR="00437EC6" w:rsidRPr="00437EC6" w:rsidRDefault="00437EC6" w:rsidP="00F97522">
      <w:pPr>
        <w:spacing w:after="120" w:line="276" w:lineRule="auto"/>
      </w:pPr>
      <w:r w:rsidRPr="00437EC6">
        <w:t xml:space="preserve">Där beställaren inte anger annat gäller som lägsta norm för arbeten </w:t>
      </w:r>
      <w:r w:rsidR="00D653F0" w:rsidRPr="00437EC6">
        <w:t xml:space="preserve">AMA Hus </w:t>
      </w:r>
      <w:r w:rsidR="00D653F0" w:rsidRPr="00D33983">
        <w:t>24</w:t>
      </w:r>
      <w:r w:rsidR="00D653F0">
        <w:t xml:space="preserve"> </w:t>
      </w:r>
      <w:r w:rsidRPr="00437EC6">
        <w:t xml:space="preserve">med tillhörande råd och anvisningar. </w:t>
      </w:r>
    </w:p>
    <w:p w14:paraId="7D837C9B" w14:textId="26C7A225" w:rsidR="00437EC6" w:rsidRPr="00437EC6" w:rsidRDefault="00437EC6" w:rsidP="00F97522">
      <w:pPr>
        <w:spacing w:after="120" w:line="276" w:lineRule="auto"/>
      </w:pPr>
      <w:r w:rsidRPr="00437EC6">
        <w:t xml:space="preserve">Entreprenören ska ombesörja fuktmätning i underliggande konstruktioner, byggdelar avsedda för påbyggnad med ytskikt eller material där krav ställs på kritisk relativ fuktighet (RF). Kritisk RF avser högsta tillåtna relativa fuktighet som får råda innan ytskikt / material appliceras. Vid saknad uppgift på ritning eller från materialtillverkare gällande tillåtet värde på kritisk RF ska tillämpbara värden angivna i AMA Hus </w:t>
      </w:r>
      <w:r w:rsidR="00D33983" w:rsidRPr="00D33983">
        <w:t>24</w:t>
      </w:r>
      <w:r w:rsidR="00D33983">
        <w:t xml:space="preserve"> </w:t>
      </w:r>
      <w:r w:rsidRPr="00437EC6">
        <w:t xml:space="preserve">tillämpas. </w:t>
      </w:r>
    </w:p>
    <w:p w14:paraId="38502ED6" w14:textId="1C3EBF44" w:rsidR="00437EC6" w:rsidRPr="00437EC6" w:rsidRDefault="00437EC6" w:rsidP="00F97522">
      <w:pPr>
        <w:spacing w:line="276" w:lineRule="auto"/>
      </w:pPr>
      <w:r w:rsidRPr="00437EC6">
        <w:t xml:space="preserve">Följande regelverk och standard </w:t>
      </w:r>
      <w:r w:rsidR="005A6D9D">
        <w:t>ska</w:t>
      </w:r>
      <w:r w:rsidRPr="00437EC6">
        <w:t xml:space="preserve"> tillämpas: </w:t>
      </w:r>
    </w:p>
    <w:p w14:paraId="77218A33" w14:textId="77777777" w:rsidR="00437EC6" w:rsidRPr="00437EC6" w:rsidRDefault="00437EC6" w:rsidP="00F97522">
      <w:pPr>
        <w:tabs>
          <w:tab w:val="left" w:pos="3261"/>
        </w:tabs>
        <w:spacing w:line="276" w:lineRule="auto"/>
      </w:pPr>
      <w:r w:rsidRPr="00437EC6">
        <w:t xml:space="preserve">Betong: </w:t>
      </w:r>
      <w:r w:rsidRPr="00437EC6">
        <w:tab/>
        <w:t xml:space="preserve">Systemet för RBK-auktoriserad fuktkontrollant. </w:t>
      </w:r>
    </w:p>
    <w:p w14:paraId="5CBFCB26" w14:textId="77777777" w:rsidR="00437EC6" w:rsidRPr="00437EC6" w:rsidRDefault="00437EC6" w:rsidP="00F97522">
      <w:pPr>
        <w:tabs>
          <w:tab w:val="left" w:pos="3261"/>
        </w:tabs>
        <w:spacing w:line="276" w:lineRule="auto"/>
      </w:pPr>
      <w:r w:rsidRPr="00437EC6">
        <w:t xml:space="preserve">Avjämningsmassa: </w:t>
      </w:r>
      <w:r w:rsidRPr="00437EC6">
        <w:tab/>
        <w:t xml:space="preserve">GBR branschstandard. </w:t>
      </w:r>
    </w:p>
    <w:p w14:paraId="44E15E20" w14:textId="77777777" w:rsidR="00437EC6" w:rsidRPr="00437EC6" w:rsidRDefault="00437EC6" w:rsidP="00F97522">
      <w:pPr>
        <w:tabs>
          <w:tab w:val="left" w:pos="3261"/>
        </w:tabs>
        <w:spacing w:after="120" w:line="276" w:lineRule="auto"/>
      </w:pPr>
      <w:r w:rsidRPr="00437EC6">
        <w:t xml:space="preserve">Trävaror: </w:t>
      </w:r>
      <w:r w:rsidRPr="00437EC6">
        <w:tab/>
        <w:t xml:space="preserve">SP </w:t>
      </w:r>
      <w:proofErr w:type="spellStart"/>
      <w:r w:rsidRPr="00437EC6">
        <w:t>Trätek</w:t>
      </w:r>
      <w:proofErr w:type="spellEnd"/>
      <w:r w:rsidRPr="00437EC6">
        <w:t xml:space="preserve"> </w:t>
      </w:r>
    </w:p>
    <w:p w14:paraId="16E21AAF" w14:textId="5A4138D9" w:rsidR="0061667B" w:rsidRDefault="00437EC6" w:rsidP="00F97522">
      <w:pPr>
        <w:spacing w:after="120" w:line="276" w:lineRule="auto"/>
        <w:rPr>
          <w:rFonts w:ascii="Aptos" w:eastAsia="Aptos" w:hAnsi="Aptos"/>
          <w:kern w:val="2"/>
          <w:szCs w:val="22"/>
          <w:lang w:eastAsia="en-US"/>
          <w14:ligatures w14:val="standardContextual"/>
        </w:rPr>
      </w:pPr>
      <w:r w:rsidRPr="00437EC6">
        <w:t xml:space="preserve">Samtliga väggbeklädnader och målade ytor </w:t>
      </w:r>
      <w:r w:rsidR="005A6D9D">
        <w:t>ska</w:t>
      </w:r>
      <w:r w:rsidRPr="00437EC6">
        <w:t xml:space="preserve"> utföras med en erforderlig underbehandling till fullt betryggande underlag för</w:t>
      </w:r>
      <w:r w:rsidR="00D33983">
        <w:t xml:space="preserve"> </w:t>
      </w:r>
      <w:r w:rsidRPr="00437EC6">
        <w:t>målning</w:t>
      </w:r>
      <w:r w:rsidR="00D33983">
        <w:t>.</w:t>
      </w:r>
      <w:r w:rsidRPr="00437EC6">
        <w:t xml:space="preserve"> Behandling och applicering av färger</w:t>
      </w:r>
      <w:r w:rsidR="00D33983">
        <w:t xml:space="preserve"> och</w:t>
      </w:r>
      <w:r w:rsidRPr="00437EC6">
        <w:t xml:space="preserve"> spackel </w:t>
      </w:r>
      <w:r w:rsidR="005A6D9D">
        <w:t>ska</w:t>
      </w:r>
      <w:r w:rsidRPr="00437EC6">
        <w:t xml:space="preserve"> utföras enligt tillverkarens föreskrifter.</w:t>
      </w:r>
      <w:r w:rsidR="0061667B">
        <w:rPr>
          <w:rFonts w:ascii="Aptos" w:eastAsia="Aptos" w:hAnsi="Aptos"/>
          <w:kern w:val="2"/>
          <w:szCs w:val="22"/>
          <w:lang w:eastAsia="en-US"/>
          <w14:ligatures w14:val="standardContextual"/>
        </w:rPr>
        <w:br w:type="page"/>
      </w:r>
    </w:p>
    <w:bookmarkEnd w:id="0"/>
    <w:p w14:paraId="7AE491B2" w14:textId="77777777" w:rsidR="00437EC6" w:rsidRPr="00437EC6" w:rsidRDefault="00437EC6" w:rsidP="00DA1873">
      <w:pPr>
        <w:pStyle w:val="Rubrik1"/>
        <w:spacing w:line="276" w:lineRule="auto"/>
      </w:pPr>
      <w:bookmarkStart w:id="3" w:name="_Toc184891217"/>
      <w:r w:rsidRPr="00437EC6">
        <w:lastRenderedPageBreak/>
        <w:t xml:space="preserve">LC </w:t>
      </w:r>
      <w:r w:rsidRPr="00437EC6">
        <w:tab/>
        <w:t xml:space="preserve">MÅLNING </w:t>
      </w:r>
      <w:proofErr w:type="gramStart"/>
      <w:r w:rsidRPr="00437EC6">
        <w:t xml:space="preserve">M </w:t>
      </w:r>
      <w:proofErr w:type="spellStart"/>
      <w:r w:rsidRPr="00437EC6">
        <w:t>M</w:t>
      </w:r>
      <w:bookmarkEnd w:id="3"/>
      <w:proofErr w:type="spellEnd"/>
      <w:proofErr w:type="gramEnd"/>
      <w:r w:rsidRPr="00437EC6">
        <w:t xml:space="preserve"> </w:t>
      </w:r>
    </w:p>
    <w:p w14:paraId="2DB64B8E" w14:textId="07CAF170" w:rsidR="00437EC6" w:rsidRPr="00437EC6" w:rsidRDefault="00437EC6" w:rsidP="00DA1873">
      <w:pPr>
        <w:spacing w:line="276" w:lineRule="auto"/>
      </w:pPr>
      <w:r w:rsidRPr="00437EC6">
        <w:t xml:space="preserve">Föreskrifter enligt kapitel LC MÅLNING </w:t>
      </w:r>
      <w:proofErr w:type="gramStart"/>
      <w:r w:rsidRPr="00437EC6">
        <w:t xml:space="preserve">M </w:t>
      </w:r>
      <w:proofErr w:type="spellStart"/>
      <w:r w:rsidRPr="00437EC6">
        <w:t>M</w:t>
      </w:r>
      <w:proofErr w:type="spellEnd"/>
      <w:proofErr w:type="gramEnd"/>
      <w:r w:rsidRPr="00437EC6">
        <w:t xml:space="preserve"> i AMA Hus</w:t>
      </w:r>
      <w:r w:rsidR="005A6D9D">
        <w:t xml:space="preserve"> </w:t>
      </w:r>
      <w:r w:rsidR="00F97522" w:rsidRPr="005A6D9D">
        <w:t>24</w:t>
      </w:r>
      <w:r w:rsidR="00F97522">
        <w:t xml:space="preserve"> </w:t>
      </w:r>
      <w:r w:rsidRPr="00437EC6">
        <w:t xml:space="preserve">ska följas med nedan angivna tillägg. </w:t>
      </w:r>
    </w:p>
    <w:p w14:paraId="457D6406" w14:textId="77777777" w:rsidR="00437EC6" w:rsidRPr="00437EC6" w:rsidRDefault="00437EC6" w:rsidP="00DA1873">
      <w:pPr>
        <w:pStyle w:val="Rubrik1"/>
        <w:spacing w:line="276" w:lineRule="auto"/>
      </w:pPr>
      <w:bookmarkStart w:id="4" w:name="_Toc184891218"/>
      <w:r w:rsidRPr="00437EC6">
        <w:t xml:space="preserve">LCS </w:t>
      </w:r>
      <w:r w:rsidRPr="00437EC6">
        <w:tab/>
        <w:t>BYGGPLATSMÅLNING AV HUS</w:t>
      </w:r>
      <w:bookmarkEnd w:id="4"/>
      <w:r w:rsidRPr="00437EC6">
        <w:t xml:space="preserve"> </w:t>
      </w:r>
    </w:p>
    <w:p w14:paraId="7673010F" w14:textId="7AA3D68A" w:rsidR="00437EC6" w:rsidRPr="00437EC6" w:rsidRDefault="00437EC6" w:rsidP="00BE7488">
      <w:pPr>
        <w:spacing w:after="120" w:line="276" w:lineRule="auto"/>
      </w:pPr>
      <w:proofErr w:type="spellStart"/>
      <w:r w:rsidRPr="00437EC6">
        <w:t>Referensytesystemet</w:t>
      </w:r>
      <w:proofErr w:type="spellEnd"/>
      <w:r w:rsidRPr="00437EC6">
        <w:t xml:space="preserve"> är ett resultatinriktat beskrivningssystem som används vid beskrivning och upphandling av målade ytor. </w:t>
      </w:r>
    </w:p>
    <w:p w14:paraId="34FC9635" w14:textId="7624F75F" w:rsidR="00437EC6" w:rsidRPr="00437EC6" w:rsidRDefault="00437EC6" w:rsidP="00BE7488">
      <w:pPr>
        <w:spacing w:after="120" w:line="276" w:lineRule="auto"/>
      </w:pPr>
      <w:r w:rsidRPr="00437EC6">
        <w:t xml:space="preserve">Referensytor är framtagna för invändig målning av väggar, tak, </w:t>
      </w:r>
      <w:r w:rsidRPr="00BE7488">
        <w:t>snickerier</w:t>
      </w:r>
      <w:r w:rsidR="005A6D9D">
        <w:t xml:space="preserve"> </w:t>
      </w:r>
      <w:r w:rsidRPr="00BE7488">
        <w:t xml:space="preserve">och visar exempel på </w:t>
      </w:r>
      <w:proofErr w:type="spellStart"/>
      <w:r w:rsidRPr="00BE7488">
        <w:t>platsbehandlade</w:t>
      </w:r>
      <w:proofErr w:type="spellEnd"/>
      <w:r w:rsidRPr="00BE7488">
        <w:t xml:space="preserve"> ytor samt sprutmålade snickerier.</w:t>
      </w:r>
      <w:r w:rsidRPr="00437EC6">
        <w:t xml:space="preserve"> </w:t>
      </w:r>
    </w:p>
    <w:p w14:paraId="591B4F89" w14:textId="77777777" w:rsidR="00437EC6" w:rsidRPr="00437EC6" w:rsidRDefault="00437EC6" w:rsidP="00BE7488">
      <w:pPr>
        <w:spacing w:after="120" w:line="276" w:lineRule="auto"/>
      </w:pPr>
      <w:r w:rsidRPr="00437EC6">
        <w:t xml:space="preserve">En förutsättning för att nå det önskade slutresultatet är att följa gällande föreskrifter, råd och anvisningar för det aktuella objektet. Normala toleranser ska gälla på underlagets ytjämnhet. </w:t>
      </w:r>
    </w:p>
    <w:p w14:paraId="07C72446" w14:textId="77777777" w:rsidR="00437EC6" w:rsidRPr="00437EC6" w:rsidRDefault="00437EC6" w:rsidP="00DA1873">
      <w:pPr>
        <w:pStyle w:val="Rubrik2"/>
        <w:spacing w:line="276" w:lineRule="auto"/>
      </w:pPr>
      <w:r w:rsidRPr="00437EC6">
        <w:t xml:space="preserve">MATERIAL- OCH VARUKRAV </w:t>
      </w:r>
    </w:p>
    <w:p w14:paraId="7DC73B50" w14:textId="77777777" w:rsidR="00437EC6" w:rsidRPr="00437EC6" w:rsidRDefault="00437EC6" w:rsidP="00BE7488">
      <w:pPr>
        <w:spacing w:after="120" w:line="276" w:lineRule="auto"/>
      </w:pPr>
      <w:r w:rsidRPr="00437EC6">
        <w:t xml:space="preserve">Material ska förvaras i originalförpackning. </w:t>
      </w:r>
    </w:p>
    <w:p w14:paraId="5F3B5A81" w14:textId="77777777" w:rsidR="00437EC6" w:rsidRPr="00437EC6" w:rsidRDefault="00437EC6" w:rsidP="00BE7488">
      <w:pPr>
        <w:spacing w:after="120" w:line="276" w:lineRule="auto"/>
      </w:pPr>
      <w:r w:rsidRPr="00437EC6">
        <w:t>Samtliga färger ska vara brytbara enligt NCS (</w:t>
      </w:r>
      <w:proofErr w:type="spellStart"/>
      <w:r w:rsidRPr="00437EC6">
        <w:t>Natural</w:t>
      </w:r>
      <w:proofErr w:type="spellEnd"/>
      <w:r w:rsidRPr="00437EC6">
        <w:t xml:space="preserve"> Color System). </w:t>
      </w:r>
    </w:p>
    <w:p w14:paraId="030BFD2E" w14:textId="77777777" w:rsidR="00437EC6" w:rsidRPr="00437EC6" w:rsidRDefault="00437EC6" w:rsidP="00BE7488">
      <w:pPr>
        <w:spacing w:after="120" w:line="276" w:lineRule="auto"/>
      </w:pPr>
      <w:r w:rsidRPr="00437EC6">
        <w:t xml:space="preserve">Materialtillverkarens rekommendationer och anvisningar för respektive produkter avseende användning, torktid, övermålningsbar/timmar ska följas. </w:t>
      </w:r>
    </w:p>
    <w:p w14:paraId="7DFC79EA" w14:textId="77777777" w:rsidR="00437EC6" w:rsidRPr="00437EC6" w:rsidRDefault="00437EC6" w:rsidP="00BE7488">
      <w:pPr>
        <w:spacing w:after="120" w:line="276" w:lineRule="auto"/>
      </w:pPr>
      <w:r w:rsidRPr="00437EC6">
        <w:t xml:space="preserve">Produkter för invändiga och utvändiga målningsarbeten ska uppfylla kraven enligt kriterierna i den senaste versionen för märkning enligt märkena ”Svanen” eller ”EU </w:t>
      </w:r>
      <w:proofErr w:type="spellStart"/>
      <w:r w:rsidRPr="00437EC6">
        <w:t>Ecolabel</w:t>
      </w:r>
      <w:proofErr w:type="spellEnd"/>
      <w:r w:rsidRPr="00437EC6">
        <w:t xml:space="preserve">”, där dessa finns att tillgå. </w:t>
      </w:r>
      <w:proofErr w:type="spellStart"/>
      <w:r w:rsidRPr="00437EC6">
        <w:t>Svanenmärkta</w:t>
      </w:r>
      <w:proofErr w:type="spellEnd"/>
      <w:r w:rsidRPr="00437EC6">
        <w:t xml:space="preserve"> och/eller EU </w:t>
      </w:r>
      <w:proofErr w:type="spellStart"/>
      <w:r w:rsidRPr="00437EC6">
        <w:t>Ecolabel</w:t>
      </w:r>
      <w:proofErr w:type="spellEnd"/>
      <w:r w:rsidRPr="00437EC6">
        <w:t xml:space="preserve">-märkta produkter antas uppfylla dessa krav. Senaste versionen av miljömärkningskriterierna återfinns på www.svanen.se och www.ec.europa.eu/environment/ecolabel/ </w:t>
      </w:r>
    </w:p>
    <w:p w14:paraId="59DE0CA8" w14:textId="77777777" w:rsidR="00437EC6" w:rsidRPr="00437EC6" w:rsidRDefault="00437EC6" w:rsidP="00BE7488">
      <w:pPr>
        <w:spacing w:after="120" w:line="276" w:lineRule="auto"/>
      </w:pPr>
      <w:r w:rsidRPr="00437EC6">
        <w:t xml:space="preserve">Andra relevanta bevis, </w:t>
      </w:r>
      <w:proofErr w:type="gramStart"/>
      <w:r w:rsidRPr="00437EC6">
        <w:t>t.ex.</w:t>
      </w:r>
      <w:proofErr w:type="gramEnd"/>
      <w:r w:rsidRPr="00437EC6">
        <w:t xml:space="preserve"> tredjepartsintyg på att kriterierna är uppfyllda, en provningsrapport från ett erkänt organ eller en teknisk dokumentation från tillverkaren godtas också. Undantag från dessa miljökrav gäller för nödvändiga produkter som inte kan miljöklassas enligt ovan ställda kriterier vid arbeten som </w:t>
      </w:r>
      <w:proofErr w:type="gramStart"/>
      <w:r w:rsidRPr="00437EC6">
        <w:t>t.ex.</w:t>
      </w:r>
      <w:proofErr w:type="gramEnd"/>
      <w:r w:rsidRPr="00437EC6">
        <w:t xml:space="preserve"> rötskydd, tvättning av hårt smutsade ytor, spärrmålning, rostskyddsmålning, brandskyddsmålning och andra specialarbeten. </w:t>
      </w:r>
    </w:p>
    <w:p w14:paraId="3698632C" w14:textId="77777777" w:rsidR="00437EC6" w:rsidRPr="00437EC6" w:rsidRDefault="00437EC6" w:rsidP="00BE7488">
      <w:pPr>
        <w:spacing w:after="120" w:line="276" w:lineRule="auto"/>
      </w:pPr>
      <w:r w:rsidRPr="00437EC6">
        <w:t xml:space="preserve">Produkter som används såsom spackel, skarvremsor, fogmassa och dylikt ska anpassas och vara kompatibla med det målningsmaterial som används samt att materialleverantörernas anvisningar ska följas. </w:t>
      </w:r>
    </w:p>
    <w:p w14:paraId="4AA58348" w14:textId="77777777" w:rsidR="00437EC6" w:rsidRPr="00437EC6" w:rsidRDefault="00437EC6" w:rsidP="00DA1873">
      <w:pPr>
        <w:pStyle w:val="Rubrik2"/>
        <w:spacing w:line="276" w:lineRule="auto"/>
      </w:pPr>
      <w:r w:rsidRPr="00437EC6">
        <w:t xml:space="preserve">Latexfärg, latexlackfärg </w:t>
      </w:r>
    </w:p>
    <w:p w14:paraId="4AAA4124" w14:textId="77777777" w:rsidR="00437EC6" w:rsidRPr="00437EC6" w:rsidRDefault="00437EC6" w:rsidP="00DA1873">
      <w:pPr>
        <w:tabs>
          <w:tab w:val="clear" w:pos="9979"/>
        </w:tabs>
        <w:spacing w:after="160" w:line="276" w:lineRule="auto"/>
      </w:pPr>
      <w:r w:rsidRPr="00437EC6">
        <w:rPr>
          <w:i/>
          <w:iCs/>
        </w:rPr>
        <w:t xml:space="preserve">Målningsmaterial nr. 6 enligt AMA Hus 21, tabell AMA LCS.2/1. </w:t>
      </w:r>
    </w:p>
    <w:p w14:paraId="74DA0D1F" w14:textId="13105438" w:rsidR="00437EC6" w:rsidRPr="00437EC6" w:rsidRDefault="00437EC6" w:rsidP="00DA1873">
      <w:pPr>
        <w:spacing w:line="276" w:lineRule="auto"/>
      </w:pPr>
      <w:r w:rsidRPr="00437EC6">
        <w:t>Målningsmaterial för invändig målning av tak, väggar ska vara av typ latexfärg. Rumstak målas med Reflexfri färg</w:t>
      </w:r>
      <w:r w:rsidR="00D215B3">
        <w:t xml:space="preserve"> i </w:t>
      </w:r>
      <w:r w:rsidRPr="00437EC6">
        <w:t xml:space="preserve">glans 2. Väggar målas i glans 7 </w:t>
      </w:r>
      <w:r w:rsidR="00BE7488" w:rsidRPr="005A6D9D">
        <w:t>med undantag i kök som målas med</w:t>
      </w:r>
      <w:r w:rsidR="00BE7488">
        <w:t xml:space="preserve"> </w:t>
      </w:r>
      <w:r w:rsidRPr="00437EC6">
        <w:t xml:space="preserve">glans 20. </w:t>
      </w:r>
      <w:r w:rsidRPr="00437EC6">
        <w:lastRenderedPageBreak/>
        <w:t xml:space="preserve">Våtrum målas med våtrumsfärg i glans, halvblank. </w:t>
      </w:r>
      <w:r w:rsidR="00D24B94" w:rsidRPr="005A6D9D">
        <w:t>Eventuellt obehandlade</w:t>
      </w:r>
      <w:r w:rsidR="00D24B94">
        <w:t xml:space="preserve"> s</w:t>
      </w:r>
      <w:r w:rsidRPr="00437EC6">
        <w:t xml:space="preserve">nickerier målas med latexlackfärg i glans halvblank. </w:t>
      </w:r>
      <w:r w:rsidRPr="00D24B94">
        <w:t>Radiatorrör målas med produkt avsedd för varma ytor.</w:t>
      </w:r>
      <w:r w:rsidRPr="00437EC6">
        <w:t xml:space="preserve"> Inomhusfärg ska klara minst 2000 </w:t>
      </w:r>
      <w:proofErr w:type="spellStart"/>
      <w:r w:rsidRPr="00437EC6">
        <w:t>tvättcykler</w:t>
      </w:r>
      <w:proofErr w:type="spellEnd"/>
      <w:r w:rsidRPr="00437EC6">
        <w:t xml:space="preserve">. </w:t>
      </w:r>
    </w:p>
    <w:p w14:paraId="59527155" w14:textId="5992CC04" w:rsidR="00437EC6" w:rsidRPr="00437EC6" w:rsidRDefault="00437EC6" w:rsidP="00DA1873">
      <w:pPr>
        <w:pStyle w:val="Rubrik2"/>
        <w:spacing w:line="276" w:lineRule="auto"/>
      </w:pPr>
      <w:r w:rsidRPr="00437EC6">
        <w:t xml:space="preserve">Spackelfärg </w:t>
      </w:r>
    </w:p>
    <w:p w14:paraId="4AD2BEFE" w14:textId="77777777" w:rsidR="00437EC6" w:rsidRPr="00437EC6" w:rsidRDefault="00437EC6" w:rsidP="00AE68BA">
      <w:pPr>
        <w:spacing w:after="120" w:line="276" w:lineRule="auto"/>
      </w:pPr>
      <w:r w:rsidRPr="00437EC6">
        <w:t xml:space="preserve">Sandspackelmassa för tak och vägg: Lätt handspackel fin. </w:t>
      </w:r>
    </w:p>
    <w:p w14:paraId="11F5EC72" w14:textId="77777777" w:rsidR="00437EC6" w:rsidRPr="00437EC6" w:rsidRDefault="00437EC6" w:rsidP="00AE68BA">
      <w:pPr>
        <w:spacing w:after="120" w:line="276" w:lineRule="auto"/>
      </w:pPr>
      <w:r w:rsidRPr="00437EC6">
        <w:t xml:space="preserve">Spackelmassa till snickeri: Snickerispackel. </w:t>
      </w:r>
    </w:p>
    <w:p w14:paraId="75DD3A3A" w14:textId="321C0C3A" w:rsidR="00437EC6" w:rsidRPr="00437EC6" w:rsidRDefault="00437EC6" w:rsidP="00AE68BA">
      <w:pPr>
        <w:spacing w:after="120" w:line="276" w:lineRule="auto"/>
      </w:pPr>
      <w:r w:rsidRPr="00437EC6">
        <w:t xml:space="preserve">Sandspackelmassa i våtutrymmen och utrymmen där VA och VT anges ska vara godkänd enligt MVK (Måleribranschens våtrumskontroll). https://www.vatrumsmalning.se/godkanda-system/ </w:t>
      </w:r>
    </w:p>
    <w:p w14:paraId="430FC84B" w14:textId="77777777" w:rsidR="00437EC6" w:rsidRPr="00437EC6" w:rsidRDefault="00437EC6" w:rsidP="00DA1873">
      <w:pPr>
        <w:pStyle w:val="Rubrik2"/>
        <w:spacing w:line="276" w:lineRule="auto"/>
      </w:pPr>
      <w:r w:rsidRPr="00437EC6">
        <w:t xml:space="preserve">UTFÖRANDEKRAV </w:t>
      </w:r>
    </w:p>
    <w:p w14:paraId="4F83BD96" w14:textId="77777777" w:rsidR="00437EC6" w:rsidRPr="00437EC6" w:rsidRDefault="00437EC6" w:rsidP="00DA1873">
      <w:pPr>
        <w:spacing w:line="276" w:lineRule="auto"/>
      </w:pPr>
      <w:r w:rsidRPr="00437EC6">
        <w:t xml:space="preserve">Vid användande av </w:t>
      </w:r>
      <w:proofErr w:type="spellStart"/>
      <w:r w:rsidRPr="00437EC6">
        <w:t>referensytesystemet</w:t>
      </w:r>
      <w:proofErr w:type="spellEnd"/>
      <w:r w:rsidRPr="00437EC6">
        <w:t xml:space="preserve"> överlämnas ansvaret av utförandet till TE. Det innebär att det är TE som ska avgöra vilka behandlingar som behövs för att uppnå den beställda ytan. </w:t>
      </w:r>
    </w:p>
    <w:p w14:paraId="0C0D0341" w14:textId="77777777" w:rsidR="00437EC6" w:rsidRPr="00437EC6" w:rsidRDefault="00437EC6" w:rsidP="00DA1873">
      <w:pPr>
        <w:spacing w:line="276" w:lineRule="auto"/>
      </w:pPr>
      <w:r w:rsidRPr="00437EC6">
        <w:t xml:space="preserve">Våtrum som bad och dusch utförs i enlighet med Måleribranschens regler för våtrum (senaste utgåvan): </w:t>
      </w:r>
    </w:p>
    <w:p w14:paraId="6A428D55" w14:textId="77777777" w:rsidR="00437EC6" w:rsidRPr="00437EC6" w:rsidRDefault="00437EC6" w:rsidP="00DA1873">
      <w:pPr>
        <w:tabs>
          <w:tab w:val="clear" w:pos="9979"/>
        </w:tabs>
        <w:spacing w:after="160" w:line="276" w:lineRule="auto"/>
      </w:pPr>
      <w:r w:rsidRPr="00437EC6">
        <w:t xml:space="preserve">Tak </w:t>
      </w:r>
      <w:proofErr w:type="spellStart"/>
      <w:r w:rsidRPr="00437EC6">
        <w:t>VA-system</w:t>
      </w:r>
      <w:proofErr w:type="spellEnd"/>
      <w:r w:rsidRPr="00437EC6">
        <w:t xml:space="preserve"> </w:t>
      </w:r>
    </w:p>
    <w:p w14:paraId="1634E2FA" w14:textId="77777777" w:rsidR="00437EC6" w:rsidRPr="00437EC6" w:rsidRDefault="00437EC6" w:rsidP="00DA1873">
      <w:pPr>
        <w:tabs>
          <w:tab w:val="clear" w:pos="9979"/>
        </w:tabs>
        <w:spacing w:after="160" w:line="276" w:lineRule="auto"/>
      </w:pPr>
      <w:r w:rsidRPr="00437EC6">
        <w:t xml:space="preserve">Väggar VT-system G100V eller G135V </w:t>
      </w:r>
    </w:p>
    <w:p w14:paraId="05F45648" w14:textId="77777777" w:rsidR="00437EC6" w:rsidRPr="00437EC6" w:rsidRDefault="00437EC6" w:rsidP="00DA1873">
      <w:pPr>
        <w:spacing w:line="276" w:lineRule="auto"/>
      </w:pPr>
      <w:r w:rsidRPr="00437EC6">
        <w:t xml:space="preserve">Målningsbehandling utförs på alla tidigare ytor/arbetsstycken om inget anges att viss yta ska vara obehandlad. Mindre ytor av material som inte specificeras nedan, </w:t>
      </w:r>
      <w:proofErr w:type="spellStart"/>
      <w:r w:rsidRPr="00437EC6">
        <w:t>målningsbehandlas</w:t>
      </w:r>
      <w:proofErr w:type="spellEnd"/>
      <w:r w:rsidRPr="00437EC6">
        <w:t xml:space="preserve"> med samma kvalité som omgivande yta. Kapade ytor på industriellt målade trälister målas till samma kvalité som listen i övrigt. </w:t>
      </w:r>
    </w:p>
    <w:p w14:paraId="099ECA3F" w14:textId="77777777" w:rsidR="00437EC6" w:rsidRPr="00437EC6" w:rsidRDefault="00437EC6" w:rsidP="00DA1873">
      <w:pPr>
        <w:spacing w:line="276" w:lineRule="auto"/>
      </w:pPr>
      <w:r w:rsidRPr="00437EC6">
        <w:t xml:space="preserve">Målning bakom spis och kyl/frys ska ingå samt flyttning av dessa för åtkomst. </w:t>
      </w:r>
    </w:p>
    <w:p w14:paraId="2BC18E4E" w14:textId="77777777" w:rsidR="00437EC6" w:rsidRPr="00437EC6" w:rsidRDefault="00437EC6" w:rsidP="00DA1873">
      <w:pPr>
        <w:tabs>
          <w:tab w:val="clear" w:pos="9979"/>
        </w:tabs>
        <w:spacing w:after="160" w:line="276" w:lineRule="auto"/>
      </w:pPr>
      <w:r w:rsidRPr="00437EC6">
        <w:t xml:space="preserve">Referensytesystemets bildlikare är indelade i tre olika målningsklasser:  </w:t>
      </w:r>
    </w:p>
    <w:tbl>
      <w:tblPr>
        <w:tblW w:w="0" w:type="auto"/>
        <w:tblInd w:w="1418" w:type="dxa"/>
        <w:tblBorders>
          <w:top w:val="dotted" w:sz="4" w:space="0" w:color="auto"/>
          <w:left w:val="dotted" w:sz="4" w:space="0" w:color="auto"/>
          <w:bottom w:val="dotted" w:sz="4" w:space="0" w:color="auto"/>
          <w:right w:val="dotted" w:sz="4" w:space="0" w:color="auto"/>
        </w:tblBorders>
        <w:tblLook w:val="0000" w:firstRow="0" w:lastRow="0" w:firstColumn="0" w:lastColumn="0" w:noHBand="0" w:noVBand="0"/>
      </w:tblPr>
      <w:tblGrid>
        <w:gridCol w:w="3969"/>
        <w:gridCol w:w="3969"/>
      </w:tblGrid>
      <w:tr w:rsidR="00437EC6" w:rsidRPr="00437EC6" w14:paraId="5A2DB8E9" w14:textId="77777777" w:rsidTr="00F77CFD">
        <w:trPr>
          <w:trHeight w:val="356"/>
        </w:trPr>
        <w:tc>
          <w:tcPr>
            <w:tcW w:w="3969" w:type="dxa"/>
          </w:tcPr>
          <w:p w14:paraId="3B7D21C0" w14:textId="77777777" w:rsidR="00437EC6" w:rsidRPr="00437EC6" w:rsidRDefault="00437EC6" w:rsidP="00DA1873">
            <w:pPr>
              <w:tabs>
                <w:tab w:val="clear" w:pos="9979"/>
              </w:tabs>
              <w:spacing w:after="160" w:line="276" w:lineRule="auto"/>
              <w:ind w:left="-112"/>
            </w:pPr>
            <w:r w:rsidRPr="00437EC6">
              <w:t xml:space="preserve">Klass 1 är för ytor med höga krav på ytjämnhet </w:t>
            </w:r>
          </w:p>
        </w:tc>
        <w:tc>
          <w:tcPr>
            <w:tcW w:w="3969" w:type="dxa"/>
          </w:tcPr>
          <w:p w14:paraId="4A848D4E" w14:textId="0869F029" w:rsidR="00437EC6" w:rsidRPr="00F77CFD" w:rsidRDefault="00437EC6" w:rsidP="00F77CFD">
            <w:pPr>
              <w:tabs>
                <w:tab w:val="clear" w:pos="9979"/>
              </w:tabs>
              <w:spacing w:after="160" w:line="276" w:lineRule="auto"/>
              <w:ind w:left="24"/>
              <w:rPr>
                <w:highlight w:val="cyan"/>
              </w:rPr>
            </w:pPr>
            <w:r w:rsidRPr="00437EC6">
              <w:t xml:space="preserve">Klass 1-utförande </w:t>
            </w:r>
            <w:r w:rsidR="00AE68BA" w:rsidRPr="00EA4953">
              <w:t>ska gälla</w:t>
            </w:r>
            <w:r w:rsidRPr="00AE68BA">
              <w:t xml:space="preserve"> </w:t>
            </w:r>
            <w:r w:rsidRPr="00437EC6">
              <w:t xml:space="preserve">på ytor av </w:t>
            </w:r>
            <w:proofErr w:type="spellStart"/>
            <w:r w:rsidRPr="00437EC6">
              <w:t>skivmaterial</w:t>
            </w:r>
            <w:proofErr w:type="spellEnd"/>
            <w:r w:rsidRPr="00437EC6">
              <w:t xml:space="preserve"> och slätspacklad betong. </w:t>
            </w:r>
            <w:r w:rsidR="00F77CFD">
              <w:br/>
            </w:r>
            <w:r w:rsidR="00EA4953" w:rsidRPr="00EA4953">
              <w:t xml:space="preserve">Gäller följande utrymmen: </w:t>
            </w:r>
            <w:r w:rsidR="00EA4953" w:rsidRPr="00EA4953">
              <w:br/>
            </w:r>
            <w:r w:rsidR="00F01AE1" w:rsidRPr="00F01AE1">
              <w:t>Hall</w:t>
            </w:r>
            <w:r w:rsidR="00F01AE1" w:rsidRPr="00F01AE1">
              <w:br/>
              <w:t xml:space="preserve">Badrum </w:t>
            </w:r>
            <w:r w:rsidR="00F01AE1" w:rsidRPr="00F01AE1">
              <w:br/>
              <w:t>Kök</w:t>
            </w:r>
            <w:r w:rsidR="00F01AE1" w:rsidRPr="00F01AE1">
              <w:br/>
              <w:t>Sovrum</w:t>
            </w:r>
            <w:r w:rsidR="00F01AE1" w:rsidRPr="00F01AE1">
              <w:br/>
              <w:t xml:space="preserve">Vardagsrum </w:t>
            </w:r>
            <w:r w:rsidR="00F01AE1" w:rsidRPr="00F01AE1">
              <w:br/>
              <w:t>Trapphus</w:t>
            </w:r>
          </w:p>
        </w:tc>
      </w:tr>
      <w:tr w:rsidR="00437EC6" w:rsidRPr="00437EC6" w14:paraId="0FCD47B4" w14:textId="77777777" w:rsidTr="00F77CFD">
        <w:trPr>
          <w:trHeight w:val="229"/>
        </w:trPr>
        <w:tc>
          <w:tcPr>
            <w:tcW w:w="3969" w:type="dxa"/>
          </w:tcPr>
          <w:p w14:paraId="271B98BD" w14:textId="77777777" w:rsidR="00437EC6" w:rsidRPr="00437EC6" w:rsidRDefault="00437EC6" w:rsidP="00DA1873">
            <w:pPr>
              <w:tabs>
                <w:tab w:val="clear" w:pos="9979"/>
              </w:tabs>
              <w:spacing w:after="160" w:line="276" w:lineRule="auto"/>
              <w:ind w:left="-112"/>
            </w:pPr>
            <w:r w:rsidRPr="00437EC6">
              <w:t xml:space="preserve">Klass 2 är för ytor med lägre krav på ytjämnhet </w:t>
            </w:r>
          </w:p>
        </w:tc>
        <w:tc>
          <w:tcPr>
            <w:tcW w:w="3969" w:type="dxa"/>
          </w:tcPr>
          <w:p w14:paraId="68BF592F" w14:textId="086170FC" w:rsidR="00437EC6" w:rsidRPr="00437EC6" w:rsidRDefault="00437EC6" w:rsidP="00F77CFD">
            <w:pPr>
              <w:tabs>
                <w:tab w:val="clear" w:pos="9979"/>
              </w:tabs>
              <w:spacing w:after="160" w:line="276" w:lineRule="auto"/>
              <w:ind w:left="0"/>
            </w:pPr>
            <w:r w:rsidRPr="00437EC6">
              <w:t xml:space="preserve">Klass 2-utförande </w:t>
            </w:r>
            <w:r w:rsidR="00AE68BA" w:rsidRPr="00EA4953">
              <w:t>ska gälla</w:t>
            </w:r>
            <w:r w:rsidR="00AE68BA" w:rsidRPr="00AE68BA">
              <w:t xml:space="preserve"> </w:t>
            </w:r>
            <w:r w:rsidRPr="00437EC6">
              <w:t xml:space="preserve">på putsade och ojämna ytor. </w:t>
            </w:r>
          </w:p>
        </w:tc>
      </w:tr>
      <w:tr w:rsidR="00437EC6" w:rsidRPr="00437EC6" w14:paraId="0D25D27C" w14:textId="77777777" w:rsidTr="00F77CFD">
        <w:trPr>
          <w:trHeight w:val="356"/>
        </w:trPr>
        <w:tc>
          <w:tcPr>
            <w:tcW w:w="3969" w:type="dxa"/>
          </w:tcPr>
          <w:p w14:paraId="51447FE2" w14:textId="77777777" w:rsidR="00437EC6" w:rsidRPr="00437EC6" w:rsidRDefault="00437EC6" w:rsidP="00DA1873">
            <w:pPr>
              <w:tabs>
                <w:tab w:val="clear" w:pos="9979"/>
              </w:tabs>
              <w:spacing w:after="160" w:line="276" w:lineRule="auto"/>
              <w:ind w:left="-112"/>
            </w:pPr>
            <w:r w:rsidRPr="00437EC6">
              <w:lastRenderedPageBreak/>
              <w:t xml:space="preserve">Klass 3 är för ytor utan krav på ytjämnhet </w:t>
            </w:r>
          </w:p>
        </w:tc>
        <w:tc>
          <w:tcPr>
            <w:tcW w:w="3969" w:type="dxa"/>
          </w:tcPr>
          <w:p w14:paraId="4BEAE37B" w14:textId="144833EA" w:rsidR="00F77CFD" w:rsidRPr="00F77CFD" w:rsidRDefault="00437EC6" w:rsidP="00F77CFD">
            <w:pPr>
              <w:tabs>
                <w:tab w:val="clear" w:pos="9979"/>
              </w:tabs>
              <w:spacing w:after="160" w:line="276" w:lineRule="auto"/>
              <w:ind w:left="24"/>
              <w:rPr>
                <w:highlight w:val="cyan"/>
              </w:rPr>
            </w:pPr>
            <w:r w:rsidRPr="00437EC6">
              <w:t xml:space="preserve">Klass 3-utförande </w:t>
            </w:r>
            <w:r w:rsidR="00AE68BA" w:rsidRPr="00EA4953">
              <w:t>ska gälla</w:t>
            </w:r>
            <w:r w:rsidR="00AE68BA" w:rsidRPr="00AE68BA">
              <w:t xml:space="preserve"> </w:t>
            </w:r>
            <w:r w:rsidRPr="00437EC6">
              <w:t xml:space="preserve">på ytor i sekundära utrymmen som klädkammare, förråd </w:t>
            </w:r>
            <w:proofErr w:type="gramStart"/>
            <w:r w:rsidRPr="00437EC6">
              <w:t>m.m.</w:t>
            </w:r>
            <w:proofErr w:type="gramEnd"/>
            <w:r w:rsidRPr="00437EC6">
              <w:t xml:space="preserve"> </w:t>
            </w:r>
            <w:r w:rsidR="00F77CFD">
              <w:br/>
            </w:r>
            <w:r w:rsidR="00EA4953" w:rsidRPr="00EA4953">
              <w:t xml:space="preserve">Gäller följande utrymmen: </w:t>
            </w:r>
            <w:r w:rsidR="00EA4953" w:rsidRPr="00EA4953">
              <w:br/>
            </w:r>
            <w:r w:rsidR="00F01AE1" w:rsidRPr="00F01AE1">
              <w:t xml:space="preserve">Förråd </w:t>
            </w:r>
            <w:r w:rsidR="00F01AE1" w:rsidRPr="00F01AE1">
              <w:br/>
              <w:t xml:space="preserve">Cykelförråd </w:t>
            </w:r>
            <w:r w:rsidR="00F01AE1" w:rsidRPr="00F01AE1">
              <w:br/>
              <w:t xml:space="preserve">Barnvagnsförråd </w:t>
            </w:r>
            <w:r w:rsidR="00F01AE1" w:rsidRPr="00F01AE1">
              <w:br/>
              <w:t>Rullstolsförråd</w:t>
            </w:r>
            <w:r w:rsidR="00F01AE1" w:rsidRPr="00F01AE1">
              <w:br/>
            </w:r>
            <w:proofErr w:type="spellStart"/>
            <w:r w:rsidR="00F01AE1" w:rsidRPr="00F01AE1">
              <w:t>Teknikrum</w:t>
            </w:r>
            <w:proofErr w:type="spellEnd"/>
            <w:r w:rsidR="00F01AE1" w:rsidRPr="00F01AE1">
              <w:t xml:space="preserve"> </w:t>
            </w:r>
            <w:r w:rsidR="00F01AE1" w:rsidRPr="00F01AE1">
              <w:br/>
            </w:r>
            <w:proofErr w:type="spellStart"/>
            <w:r w:rsidR="00F01AE1" w:rsidRPr="00F01AE1">
              <w:t>Städrum</w:t>
            </w:r>
            <w:proofErr w:type="spellEnd"/>
            <w:r w:rsidR="00F01AE1" w:rsidRPr="00F01AE1">
              <w:t xml:space="preserve"> </w:t>
            </w:r>
            <w:r w:rsidR="00F01AE1" w:rsidRPr="00F01AE1">
              <w:br/>
              <w:t xml:space="preserve">Undercentral </w:t>
            </w:r>
            <w:r w:rsidR="00F01AE1" w:rsidRPr="00F01AE1">
              <w:br/>
              <w:t xml:space="preserve">Miljöstuga </w:t>
            </w:r>
          </w:p>
        </w:tc>
      </w:tr>
    </w:tbl>
    <w:bookmarkStart w:id="5" w:name="_Toc514246190"/>
    <w:p w14:paraId="7F0888A1" w14:textId="1D17EF27" w:rsidR="00437EC6" w:rsidRPr="00410C3D" w:rsidRDefault="00437EC6" w:rsidP="00410C3D">
      <w:pPr>
        <w:pStyle w:val="Rubrik2"/>
        <w:spacing w:line="276" w:lineRule="auto"/>
        <w:rPr>
          <w:rFonts w:eastAsia="Aptos"/>
          <w:lang w:eastAsia="en-US"/>
        </w:rPr>
      </w:pPr>
      <w:r w:rsidRPr="00437EC6">
        <w:rPr>
          <w:rFonts w:eastAsia="Aptos"/>
          <w:lang w:eastAsia="en-US"/>
        </w:rPr>
        <w:t xml:space="preserve">Tak </w:t>
      </w:r>
    </w:p>
    <w:p w14:paraId="056E816D" w14:textId="3BD288F4" w:rsidR="00437EC6" w:rsidRPr="00437EC6" w:rsidRDefault="00437EC6" w:rsidP="00AE68BA">
      <w:pPr>
        <w:spacing w:after="120" w:line="276" w:lineRule="auto"/>
        <w:rPr>
          <w:rFonts w:eastAsia="Aptos"/>
          <w:lang w:eastAsia="en-US"/>
        </w:rPr>
      </w:pPr>
      <w:r w:rsidRPr="00437EC6">
        <w:rPr>
          <w:rFonts w:eastAsia="Aptos"/>
          <w:lang w:eastAsia="en-US"/>
        </w:rPr>
        <w:t xml:space="preserve">Tak målas med latexfärg eller likvärdigt system. Fogning mot ledningar utförs. Inbyggda trummor i takvinkel ska alltid målas in i tak efter </w:t>
      </w:r>
      <w:proofErr w:type="spellStart"/>
      <w:r w:rsidRPr="00437EC6">
        <w:rPr>
          <w:rFonts w:eastAsia="Aptos"/>
          <w:lang w:eastAsia="en-US"/>
        </w:rPr>
        <w:t>tätspackling</w:t>
      </w:r>
      <w:proofErr w:type="spellEnd"/>
      <w:r w:rsidRPr="00437EC6">
        <w:rPr>
          <w:rFonts w:eastAsia="Aptos"/>
          <w:lang w:eastAsia="en-US"/>
        </w:rPr>
        <w:t xml:space="preserve">. </w:t>
      </w:r>
      <w:r w:rsidR="0024780D" w:rsidRPr="0024780D">
        <w:rPr>
          <w:rFonts w:eastAsia="Aptos"/>
          <w:lang w:eastAsia="en-US"/>
        </w:rPr>
        <w:t>Anslutning</w:t>
      </w:r>
      <w:r w:rsidR="00AE68BA" w:rsidRPr="0024780D">
        <w:rPr>
          <w:rFonts w:eastAsia="Aptos"/>
          <w:lang w:eastAsia="en-US"/>
        </w:rPr>
        <w:t xml:space="preserve"> </w:t>
      </w:r>
      <w:r w:rsidRPr="0024780D">
        <w:rPr>
          <w:rFonts w:eastAsia="Aptos"/>
          <w:lang w:eastAsia="en-US"/>
        </w:rPr>
        <w:t>i</w:t>
      </w:r>
      <w:r w:rsidRPr="00437EC6">
        <w:rPr>
          <w:rFonts w:eastAsia="Aptos"/>
          <w:lang w:eastAsia="en-US"/>
        </w:rPr>
        <w:t xml:space="preserve"> takvinkel mellan tak och väggar av gipsskivor och lättbetong fogas med mjuk fog. </w:t>
      </w:r>
    </w:p>
    <w:p w14:paraId="7B67ECAA" w14:textId="77777777" w:rsidR="00437EC6" w:rsidRPr="00437EC6" w:rsidRDefault="00437EC6" w:rsidP="00DA1873">
      <w:pPr>
        <w:spacing w:line="276" w:lineRule="auto"/>
        <w:rPr>
          <w:rFonts w:eastAsia="Aptos"/>
          <w:lang w:eastAsia="en-US"/>
        </w:rPr>
      </w:pPr>
      <w:r w:rsidRPr="00437EC6">
        <w:rPr>
          <w:rFonts w:eastAsia="Aptos"/>
          <w:lang w:eastAsia="en-US"/>
        </w:rPr>
        <w:t xml:space="preserve">Till tak räknas: </w:t>
      </w:r>
    </w:p>
    <w:p w14:paraId="5CEF2D31" w14:textId="178D8058" w:rsidR="00437EC6" w:rsidRPr="00AE68BA" w:rsidRDefault="00437EC6" w:rsidP="00DA1873">
      <w:pPr>
        <w:spacing w:line="276" w:lineRule="auto"/>
        <w:rPr>
          <w:rFonts w:eastAsia="Aptos"/>
          <w:strike/>
          <w:lang w:eastAsia="en-US"/>
        </w:rPr>
      </w:pPr>
      <w:r w:rsidRPr="00437EC6">
        <w:rPr>
          <w:rFonts w:eastAsia="Aptos"/>
          <w:lang w:eastAsia="en-US"/>
        </w:rPr>
        <w:t xml:space="preserve">Takytan, taklister, trummor, balkar, hålkäl. Ovanstående gäller om inte annat anges nedan eller i rumsbeskrivningen för respektive avrop. </w:t>
      </w:r>
    </w:p>
    <w:p w14:paraId="5EA59F52" w14:textId="77777777" w:rsidR="00437EC6" w:rsidRPr="00437EC6" w:rsidRDefault="00437EC6" w:rsidP="00DA1873">
      <w:pPr>
        <w:pStyle w:val="Rubrik2"/>
        <w:spacing w:line="276" w:lineRule="auto"/>
        <w:rPr>
          <w:rFonts w:eastAsia="Aptos"/>
          <w:lang w:eastAsia="en-US"/>
        </w:rPr>
      </w:pPr>
      <w:r w:rsidRPr="00437EC6">
        <w:rPr>
          <w:rFonts w:eastAsia="Aptos"/>
          <w:lang w:eastAsia="en-US"/>
        </w:rPr>
        <w:t xml:space="preserve">Väggar </w:t>
      </w:r>
    </w:p>
    <w:p w14:paraId="3A8F43DC" w14:textId="77777777" w:rsidR="00437EC6" w:rsidRPr="00AE68BA" w:rsidRDefault="00437EC6" w:rsidP="00DA1873">
      <w:pPr>
        <w:spacing w:line="276" w:lineRule="auto"/>
        <w:rPr>
          <w:rFonts w:eastAsia="Aptos"/>
          <w:lang w:eastAsia="en-US"/>
        </w:rPr>
      </w:pPr>
      <w:r w:rsidRPr="00AE68BA">
        <w:rPr>
          <w:rFonts w:eastAsia="Aptos"/>
          <w:lang w:eastAsia="en-US"/>
        </w:rPr>
        <w:t xml:space="preserve">Till väggar räknas: </w:t>
      </w:r>
    </w:p>
    <w:p w14:paraId="647F385F" w14:textId="77777777" w:rsidR="007665F3" w:rsidRDefault="00437EC6" w:rsidP="007665F3">
      <w:pPr>
        <w:spacing w:after="120" w:line="276" w:lineRule="auto"/>
        <w:rPr>
          <w:rFonts w:eastAsia="Aptos"/>
          <w:lang w:eastAsia="en-US"/>
        </w:rPr>
      </w:pPr>
      <w:r w:rsidRPr="00437EC6">
        <w:rPr>
          <w:rFonts w:eastAsia="Aptos"/>
          <w:lang w:eastAsia="en-US"/>
        </w:rPr>
        <w:t xml:space="preserve">Pelare, nischer, smygar, bröstningar, inklädnader och liknande. Infodrade smygar och bröstningar av trä, räknas och behandlas som snickeri. Ledningar, ventiler, galler o dyl. målas i kulör lika intilliggande yta. Nya trummor och inklädnader av gipsskivor </w:t>
      </w:r>
      <w:proofErr w:type="spellStart"/>
      <w:r w:rsidRPr="00437EC6">
        <w:rPr>
          <w:rFonts w:eastAsia="Aptos"/>
          <w:lang w:eastAsia="en-US"/>
        </w:rPr>
        <w:t>utspacklas</w:t>
      </w:r>
      <w:proofErr w:type="spellEnd"/>
      <w:r w:rsidRPr="00437EC6">
        <w:rPr>
          <w:rFonts w:eastAsia="Aptos"/>
          <w:lang w:eastAsia="en-US"/>
        </w:rPr>
        <w:t xml:space="preserve"> och </w:t>
      </w:r>
      <w:proofErr w:type="spellStart"/>
      <w:r w:rsidRPr="00437EC6">
        <w:rPr>
          <w:rFonts w:eastAsia="Aptos"/>
          <w:lang w:eastAsia="en-US"/>
        </w:rPr>
        <w:t>målningsbehandlas</w:t>
      </w:r>
      <w:proofErr w:type="spellEnd"/>
      <w:r w:rsidRPr="00437EC6">
        <w:rPr>
          <w:rFonts w:eastAsia="Aptos"/>
          <w:lang w:eastAsia="en-US"/>
        </w:rPr>
        <w:t xml:space="preserve"> lika intilliggande yta. </w:t>
      </w:r>
    </w:p>
    <w:p w14:paraId="116F5018" w14:textId="77777777" w:rsidR="007665F3" w:rsidRPr="004E39AC" w:rsidRDefault="007665F3" w:rsidP="007665F3">
      <w:pPr>
        <w:tabs>
          <w:tab w:val="left" w:pos="8222"/>
        </w:tabs>
        <w:spacing w:after="120" w:line="276" w:lineRule="auto"/>
      </w:pPr>
      <w:r w:rsidRPr="004E39AC">
        <w:t xml:space="preserve">Målning av väggar bakom radiatorer och köksutrustning ska utföras. </w:t>
      </w:r>
    </w:p>
    <w:p w14:paraId="7660767E" w14:textId="77777777" w:rsidR="007665F3" w:rsidRPr="004E39AC" w:rsidRDefault="007665F3" w:rsidP="007665F3">
      <w:pPr>
        <w:tabs>
          <w:tab w:val="left" w:pos="8222"/>
        </w:tabs>
        <w:spacing w:line="276" w:lineRule="auto"/>
      </w:pPr>
      <w:r w:rsidRPr="004E39AC">
        <w:t xml:space="preserve">I trapphus ska nummer på respektive våningsplan målas. Kulör bestäms i samråd med beställare. </w:t>
      </w:r>
    </w:p>
    <w:p w14:paraId="01942BDD" w14:textId="77777777" w:rsidR="00437EC6" w:rsidRPr="00437EC6" w:rsidRDefault="00437EC6" w:rsidP="00DA1873">
      <w:pPr>
        <w:pStyle w:val="Rubrik2"/>
        <w:spacing w:line="276" w:lineRule="auto"/>
        <w:rPr>
          <w:rFonts w:eastAsia="Aptos"/>
          <w:lang w:eastAsia="en-US"/>
        </w:rPr>
      </w:pPr>
      <w:r w:rsidRPr="00437EC6">
        <w:rPr>
          <w:rFonts w:eastAsia="Aptos"/>
          <w:lang w:eastAsia="en-US"/>
        </w:rPr>
        <w:lastRenderedPageBreak/>
        <w:t xml:space="preserve">Spackling </w:t>
      </w:r>
    </w:p>
    <w:p w14:paraId="7E28F7AA" w14:textId="77777777" w:rsidR="00437EC6" w:rsidRPr="00437EC6" w:rsidRDefault="00437EC6" w:rsidP="00DA1873">
      <w:pPr>
        <w:keepNext/>
        <w:suppressAutoHyphens/>
        <w:spacing w:before="240" w:line="276" w:lineRule="auto"/>
        <w:ind w:left="2836" w:right="851" w:hanging="1418"/>
        <w:outlineLvl w:val="2"/>
        <w:rPr>
          <w:rFonts w:ascii="Roboto Slab Light" w:eastAsia="Aptos" w:hAnsi="Roboto Slab Light"/>
          <w:b/>
          <w:caps/>
          <w:sz w:val="26"/>
          <w:lang w:eastAsia="en-US"/>
        </w:rPr>
      </w:pPr>
      <w:r w:rsidRPr="00437EC6">
        <w:rPr>
          <w:rFonts w:ascii="Roboto Slab Light" w:eastAsia="Aptos" w:hAnsi="Roboto Slab Light"/>
          <w:b/>
          <w:caps/>
          <w:sz w:val="26"/>
          <w:lang w:eastAsia="en-US"/>
        </w:rPr>
        <w:t xml:space="preserve">Rengöring </w:t>
      </w:r>
    </w:p>
    <w:p w14:paraId="30FFD7E7" w14:textId="77777777" w:rsidR="00437EC6" w:rsidRPr="00437EC6" w:rsidRDefault="00437EC6" w:rsidP="00DA1873">
      <w:pPr>
        <w:pStyle w:val="Rubrik2"/>
        <w:spacing w:line="276" w:lineRule="auto"/>
        <w:rPr>
          <w:rFonts w:eastAsia="Aptos"/>
          <w:lang w:eastAsia="en-US"/>
        </w:rPr>
      </w:pPr>
      <w:r w:rsidRPr="00437EC6">
        <w:rPr>
          <w:rFonts w:eastAsia="Aptos"/>
          <w:lang w:eastAsia="en-US"/>
        </w:rPr>
        <w:t xml:space="preserve">Skyddstäckning </w:t>
      </w:r>
    </w:p>
    <w:p w14:paraId="620A92AE" w14:textId="6B33E09C" w:rsidR="00437EC6" w:rsidRPr="00437EC6" w:rsidRDefault="00437EC6" w:rsidP="00DA1873">
      <w:pPr>
        <w:spacing w:line="276" w:lineRule="auto"/>
        <w:rPr>
          <w:rFonts w:eastAsia="Aptos"/>
          <w:lang w:eastAsia="en-US"/>
        </w:rPr>
      </w:pPr>
      <w:r w:rsidRPr="00437EC6">
        <w:rPr>
          <w:rFonts w:eastAsia="Aptos"/>
          <w:lang w:eastAsia="en-US"/>
        </w:rPr>
        <w:t xml:space="preserve">TE utför för eget arbete såväl </w:t>
      </w:r>
      <w:proofErr w:type="spellStart"/>
      <w:r w:rsidRPr="00437EC6">
        <w:rPr>
          <w:rFonts w:eastAsia="Aptos"/>
          <w:lang w:eastAsia="en-US"/>
        </w:rPr>
        <w:t>skyddstäckning</w:t>
      </w:r>
      <w:proofErr w:type="spellEnd"/>
      <w:r w:rsidRPr="00437EC6">
        <w:rPr>
          <w:rFonts w:eastAsia="Aptos"/>
          <w:lang w:eastAsia="en-US"/>
        </w:rPr>
        <w:t xml:space="preserve"> som avtäckning och borttransport till </w:t>
      </w:r>
      <w:r w:rsidR="00D66EE0">
        <w:rPr>
          <w:rFonts w:eastAsia="Aptos"/>
          <w:lang w:eastAsia="en-US"/>
        </w:rPr>
        <w:t>av TE tillhandahållen plats.</w:t>
      </w:r>
      <w:r w:rsidRPr="00437EC6">
        <w:rPr>
          <w:rFonts w:eastAsia="Aptos"/>
          <w:lang w:eastAsia="en-US"/>
        </w:rPr>
        <w:t xml:space="preserve"> Att utesluta </w:t>
      </w:r>
      <w:proofErr w:type="spellStart"/>
      <w:r w:rsidRPr="00437EC6">
        <w:rPr>
          <w:rFonts w:eastAsia="Aptos"/>
          <w:lang w:eastAsia="en-US"/>
        </w:rPr>
        <w:t>skyddning</w:t>
      </w:r>
      <w:proofErr w:type="spellEnd"/>
      <w:r w:rsidRPr="00437EC6">
        <w:rPr>
          <w:rFonts w:eastAsia="Aptos"/>
          <w:lang w:eastAsia="en-US"/>
        </w:rPr>
        <w:t xml:space="preserve"> för att i efterhand rengöra ytorna godtas inte. </w:t>
      </w:r>
    </w:p>
    <w:p w14:paraId="4AAA0E47" w14:textId="77777777" w:rsidR="00437EC6" w:rsidRPr="00437EC6" w:rsidRDefault="00437EC6" w:rsidP="00DA1873">
      <w:pPr>
        <w:pStyle w:val="Rubrik2"/>
        <w:spacing w:line="276" w:lineRule="auto"/>
        <w:rPr>
          <w:rFonts w:eastAsia="Aptos"/>
          <w:lang w:eastAsia="en-US"/>
        </w:rPr>
      </w:pPr>
      <w:r w:rsidRPr="00437EC6">
        <w:rPr>
          <w:rFonts w:eastAsia="Aptos"/>
          <w:lang w:eastAsia="en-US"/>
        </w:rPr>
        <w:t xml:space="preserve">Övrigt </w:t>
      </w:r>
    </w:p>
    <w:p w14:paraId="2014A6EE" w14:textId="461C4FCE" w:rsidR="00437EC6" w:rsidRPr="00437EC6" w:rsidRDefault="00437EC6" w:rsidP="00952936">
      <w:pPr>
        <w:spacing w:line="276" w:lineRule="auto"/>
        <w:rPr>
          <w:rFonts w:eastAsia="Aptos"/>
          <w:lang w:eastAsia="en-US"/>
        </w:rPr>
      </w:pPr>
      <w:r w:rsidRPr="00437EC6">
        <w:rPr>
          <w:rFonts w:eastAsia="Aptos"/>
          <w:lang w:eastAsia="en-US"/>
        </w:rPr>
        <w:t xml:space="preserve">Rengöring av arbetsredskap (penslar, roller </w:t>
      </w:r>
      <w:proofErr w:type="gramStart"/>
      <w:r w:rsidRPr="00437EC6">
        <w:rPr>
          <w:rFonts w:eastAsia="Aptos"/>
          <w:lang w:eastAsia="en-US"/>
        </w:rPr>
        <w:t>m.m.</w:t>
      </w:r>
      <w:proofErr w:type="gramEnd"/>
      <w:r w:rsidRPr="00437EC6">
        <w:rPr>
          <w:rFonts w:eastAsia="Aptos"/>
          <w:lang w:eastAsia="en-US"/>
        </w:rPr>
        <w:t xml:space="preserve">) får inte utföras på sådant vis att utsläpp sker till avlopps- eller dagvattensystem.  </w:t>
      </w:r>
    </w:p>
    <w:p w14:paraId="5354B899" w14:textId="77777777" w:rsidR="00437EC6" w:rsidRPr="00437EC6" w:rsidRDefault="00437EC6" w:rsidP="00DA1873">
      <w:pPr>
        <w:pStyle w:val="Rubrik2"/>
        <w:spacing w:line="276" w:lineRule="auto"/>
        <w:rPr>
          <w:rFonts w:eastAsia="Aptos"/>
          <w:lang w:eastAsia="en-US"/>
        </w:rPr>
      </w:pPr>
      <w:r w:rsidRPr="00437EC6">
        <w:rPr>
          <w:rFonts w:eastAsia="Aptos"/>
          <w:lang w:eastAsia="en-US"/>
        </w:rPr>
        <w:t xml:space="preserve">KVALITETSKRAV PÅ FÄRDIGA FÄRG- OCH LACKSKIKT </w:t>
      </w:r>
    </w:p>
    <w:p w14:paraId="743AB200" w14:textId="3ABCD824" w:rsidR="00437EC6" w:rsidRPr="00437EC6" w:rsidRDefault="00437EC6" w:rsidP="00DA1873">
      <w:pPr>
        <w:spacing w:line="276" w:lineRule="auto"/>
        <w:rPr>
          <w:rFonts w:eastAsia="Aptos"/>
          <w:lang w:eastAsia="en-US"/>
        </w:rPr>
      </w:pPr>
      <w:r w:rsidRPr="00437EC6">
        <w:rPr>
          <w:rFonts w:eastAsia="Aptos"/>
          <w:lang w:eastAsia="en-US"/>
        </w:rPr>
        <w:t xml:space="preserve">Enligt krav i AMA Hus </w:t>
      </w:r>
      <w:r w:rsidR="00DF71B2" w:rsidRPr="00952936">
        <w:rPr>
          <w:rFonts w:eastAsia="Aptos"/>
          <w:lang w:eastAsia="en-US"/>
        </w:rPr>
        <w:t xml:space="preserve">24 </w:t>
      </w:r>
      <w:r w:rsidRPr="00952936">
        <w:rPr>
          <w:rFonts w:eastAsia="Aptos"/>
          <w:lang w:eastAsia="en-US"/>
        </w:rPr>
        <w:t>ska</w:t>
      </w:r>
      <w:r w:rsidRPr="00437EC6">
        <w:rPr>
          <w:rFonts w:eastAsia="Aptos"/>
          <w:lang w:eastAsia="en-US"/>
        </w:rPr>
        <w:t xml:space="preserve"> besiktning av måleriarbeten utföras enligt handledning ”Besiktning av måleriarbeten”</w:t>
      </w:r>
      <w:r w:rsidR="00952936">
        <w:rPr>
          <w:rFonts w:eastAsia="Aptos"/>
          <w:lang w:eastAsia="en-US"/>
        </w:rPr>
        <w:t>.</w:t>
      </w:r>
      <w:r w:rsidRPr="00437EC6">
        <w:rPr>
          <w:rFonts w:eastAsia="Aptos"/>
          <w:lang w:eastAsia="en-US"/>
        </w:rPr>
        <w:t xml:space="preserve"> </w:t>
      </w:r>
    </w:p>
    <w:p w14:paraId="0ACBA3D6" w14:textId="77777777" w:rsidR="00437EC6" w:rsidRPr="00437EC6" w:rsidRDefault="00437EC6" w:rsidP="00DA1873">
      <w:pPr>
        <w:spacing w:line="276" w:lineRule="auto"/>
        <w:rPr>
          <w:rFonts w:eastAsia="Aptos"/>
          <w:lang w:eastAsia="en-US"/>
        </w:rPr>
      </w:pPr>
      <w:r w:rsidRPr="00437EC6">
        <w:rPr>
          <w:rFonts w:eastAsia="Aptos"/>
          <w:lang w:eastAsia="en-US"/>
        </w:rPr>
        <w:t xml:space="preserve">Föreligger behov av artificiell belysning enligt sid </w:t>
      </w:r>
      <w:proofErr w:type="gramStart"/>
      <w:r w:rsidRPr="00437EC6">
        <w:rPr>
          <w:rFonts w:eastAsia="Aptos"/>
          <w:lang w:eastAsia="en-US"/>
        </w:rPr>
        <w:t>12-13</w:t>
      </w:r>
      <w:proofErr w:type="gramEnd"/>
      <w:r w:rsidRPr="00437EC6">
        <w:rPr>
          <w:rFonts w:eastAsia="Aptos"/>
          <w:lang w:eastAsia="en-US"/>
        </w:rPr>
        <w:t xml:space="preserve"> i ovanstående handledning ska denna uppfylla angivna krav och tillhandahållas av E vid besiktningstillfället. </w:t>
      </w:r>
    </w:p>
    <w:p w14:paraId="415909B5" w14:textId="7264508F" w:rsidR="00437EC6" w:rsidRPr="00437EC6" w:rsidRDefault="00437EC6" w:rsidP="00DA1873">
      <w:pPr>
        <w:pStyle w:val="Rubrik2"/>
        <w:spacing w:line="276" w:lineRule="auto"/>
        <w:rPr>
          <w:rFonts w:eastAsia="Aptos"/>
          <w:lang w:eastAsia="en-US"/>
        </w:rPr>
      </w:pPr>
      <w:r w:rsidRPr="00437EC6">
        <w:rPr>
          <w:rFonts w:eastAsia="Aptos"/>
          <w:lang w:eastAsia="en-US"/>
        </w:rPr>
        <w:t>Kulöre</w:t>
      </w:r>
      <w:r w:rsidR="00952936">
        <w:rPr>
          <w:rFonts w:eastAsia="Aptos"/>
          <w:lang w:eastAsia="en-US"/>
        </w:rPr>
        <w:t>R</w:t>
      </w:r>
    </w:p>
    <w:p w14:paraId="2632612A" w14:textId="1DE70A14" w:rsidR="00437EC6" w:rsidRPr="00437EC6" w:rsidRDefault="00437EC6" w:rsidP="00DF71B2">
      <w:pPr>
        <w:spacing w:line="276" w:lineRule="auto"/>
        <w:rPr>
          <w:rFonts w:ascii="Roboto Slab Black" w:eastAsia="Aptos" w:hAnsi="Roboto Slab Black"/>
          <w:b/>
          <w:caps/>
          <w:sz w:val="26"/>
          <w:lang w:eastAsia="en-US"/>
        </w:rPr>
      </w:pPr>
      <w:r w:rsidRPr="00952936">
        <w:rPr>
          <w:rFonts w:eastAsia="Aptos"/>
          <w:lang w:eastAsia="en-US"/>
        </w:rPr>
        <w:t xml:space="preserve">Kulörer med NCS-index upp till </w:t>
      </w:r>
      <w:proofErr w:type="gramStart"/>
      <w:r w:rsidRPr="00952936">
        <w:rPr>
          <w:rFonts w:eastAsia="Aptos"/>
          <w:lang w:eastAsia="en-US"/>
        </w:rPr>
        <w:t>0505- ska</w:t>
      </w:r>
      <w:proofErr w:type="gramEnd"/>
      <w:r w:rsidRPr="00952936">
        <w:rPr>
          <w:rFonts w:eastAsia="Aptos"/>
          <w:lang w:eastAsia="en-US"/>
        </w:rPr>
        <w:t xml:space="preserve"> ingå på målade ytor.</w:t>
      </w:r>
      <w:r w:rsidR="00996FA4" w:rsidRPr="00952936">
        <w:rPr>
          <w:rFonts w:eastAsia="Aptos"/>
          <w:lang w:eastAsia="en-US"/>
        </w:rPr>
        <w:t xml:space="preserve"> </w:t>
      </w:r>
      <w:r w:rsidR="00A92204" w:rsidRPr="00952936">
        <w:rPr>
          <w:rFonts w:eastAsia="Aptos"/>
          <w:lang w:eastAsia="en-US"/>
        </w:rPr>
        <w:t>Generellt gäller o</w:t>
      </w:r>
      <w:r w:rsidR="00996FA4" w:rsidRPr="00952936">
        <w:rPr>
          <w:rFonts w:eastAsia="Aptos"/>
          <w:lang w:eastAsia="en-US"/>
        </w:rPr>
        <w:t>bruten vit färg</w:t>
      </w:r>
      <w:r w:rsidR="00A92204" w:rsidRPr="00952936">
        <w:rPr>
          <w:rFonts w:eastAsia="Aptos"/>
          <w:lang w:eastAsia="en-US"/>
        </w:rPr>
        <w:t xml:space="preserve"> om inte annat anges.</w:t>
      </w:r>
      <w:r w:rsidR="00A92204">
        <w:rPr>
          <w:rFonts w:eastAsia="Aptos"/>
          <w:lang w:eastAsia="en-US"/>
        </w:rPr>
        <w:t xml:space="preserve"> </w:t>
      </w:r>
      <w:r w:rsidR="00996FA4">
        <w:rPr>
          <w:rFonts w:eastAsia="Aptos"/>
          <w:lang w:eastAsia="en-US"/>
        </w:rPr>
        <w:t xml:space="preserve"> </w:t>
      </w:r>
    </w:p>
    <w:p w14:paraId="75C64D30" w14:textId="77777777" w:rsidR="00437EC6" w:rsidRPr="00437EC6" w:rsidRDefault="00437EC6" w:rsidP="00DA1873">
      <w:pPr>
        <w:pStyle w:val="Rubrik1"/>
        <w:spacing w:line="276" w:lineRule="auto"/>
        <w:rPr>
          <w:rFonts w:eastAsia="Aptos"/>
          <w:lang w:eastAsia="en-US"/>
        </w:rPr>
      </w:pPr>
      <w:bookmarkStart w:id="6" w:name="_Toc184891219"/>
      <w:r w:rsidRPr="00437EC6">
        <w:rPr>
          <w:rFonts w:eastAsia="Aptos"/>
          <w:lang w:eastAsia="en-US"/>
        </w:rPr>
        <w:t xml:space="preserve">LCS.22 </w:t>
      </w:r>
      <w:r w:rsidRPr="00437EC6">
        <w:rPr>
          <w:rFonts w:eastAsia="Aptos"/>
          <w:lang w:eastAsia="en-US"/>
        </w:rPr>
        <w:tab/>
        <w:t>Invändig målning</w:t>
      </w:r>
      <w:bookmarkEnd w:id="6"/>
      <w:r w:rsidRPr="00437EC6">
        <w:rPr>
          <w:rFonts w:eastAsia="Aptos"/>
          <w:lang w:eastAsia="en-US"/>
        </w:rPr>
        <w:t xml:space="preserve"> </w:t>
      </w:r>
    </w:p>
    <w:p w14:paraId="538C2ED6" w14:textId="77777777" w:rsidR="00437EC6" w:rsidRPr="00437EC6" w:rsidRDefault="00437EC6" w:rsidP="00DF71B2">
      <w:pPr>
        <w:spacing w:after="120" w:line="276" w:lineRule="auto"/>
        <w:rPr>
          <w:rFonts w:eastAsia="Aptos"/>
          <w:lang w:eastAsia="en-US"/>
        </w:rPr>
      </w:pPr>
      <w:r w:rsidRPr="00437EC6">
        <w:rPr>
          <w:rFonts w:eastAsia="Aptos"/>
          <w:lang w:eastAsia="en-US"/>
        </w:rPr>
        <w:t xml:space="preserve">Beskrivning enligt Måleriets branschstandard för målade och tapetserade ytor "Referensytor måleri" utgåva 2022. Byggnadens karaktär och dess ytors normala form och buktighet ska beaktas vid jämförelse med bildlikarna. </w:t>
      </w:r>
    </w:p>
    <w:p w14:paraId="43EDA015" w14:textId="77777777" w:rsidR="00437EC6" w:rsidRPr="00437EC6" w:rsidRDefault="00437EC6" w:rsidP="00DF71B2">
      <w:pPr>
        <w:spacing w:after="120" w:line="276" w:lineRule="auto"/>
        <w:rPr>
          <w:rFonts w:eastAsia="Aptos"/>
          <w:lang w:eastAsia="en-US"/>
        </w:rPr>
      </w:pPr>
      <w:r w:rsidRPr="00437EC6">
        <w:rPr>
          <w:rFonts w:eastAsia="Aptos"/>
          <w:lang w:eastAsia="en-US"/>
        </w:rPr>
        <w:t xml:space="preserve">Referensytor måleri visar med sina </w:t>
      </w:r>
      <w:proofErr w:type="spellStart"/>
      <w:r w:rsidRPr="00437EC6">
        <w:rPr>
          <w:rFonts w:eastAsia="Aptos"/>
          <w:lang w:eastAsia="en-US"/>
        </w:rPr>
        <w:t>bildlikare</w:t>
      </w:r>
      <w:proofErr w:type="spellEnd"/>
      <w:r w:rsidRPr="00437EC6">
        <w:rPr>
          <w:rFonts w:eastAsia="Aptos"/>
          <w:lang w:eastAsia="en-US"/>
        </w:rPr>
        <w:t xml:space="preserve"> på vanligt förekommande färdigmålade och tapetserade ytor. Tanken är att föreskrivaren eller B ska välja den kvalitet på den målade </w:t>
      </w:r>
      <w:proofErr w:type="spellStart"/>
      <w:r w:rsidRPr="00437EC6">
        <w:rPr>
          <w:rFonts w:eastAsia="Aptos"/>
          <w:lang w:eastAsia="en-US"/>
        </w:rPr>
        <w:t>slutytan</w:t>
      </w:r>
      <w:proofErr w:type="spellEnd"/>
      <w:r w:rsidRPr="00437EC6">
        <w:rPr>
          <w:rFonts w:eastAsia="Aptos"/>
          <w:lang w:eastAsia="en-US"/>
        </w:rPr>
        <w:t xml:space="preserve"> som önskas. Därefter överlämnas utförandet till måleriföretagen som har kompetens att välja lämpliga behandlingar för att uppnå den beställda ytan. </w:t>
      </w:r>
    </w:p>
    <w:p w14:paraId="21E758F7" w14:textId="35B9CC45" w:rsidR="00437EC6" w:rsidRPr="00DF71B2" w:rsidRDefault="00952936" w:rsidP="00DF71B2">
      <w:pPr>
        <w:spacing w:after="120" w:line="276" w:lineRule="auto"/>
        <w:rPr>
          <w:rFonts w:eastAsia="Aptos"/>
          <w:strike/>
          <w:lang w:eastAsia="en-US"/>
        </w:rPr>
      </w:pPr>
      <w:r w:rsidRPr="00437EC6">
        <w:rPr>
          <w:rFonts w:eastAsia="Aptos"/>
          <w:lang w:eastAsia="en-US"/>
        </w:rPr>
        <w:t>För väggar med</w:t>
      </w:r>
      <w:r>
        <w:rPr>
          <w:rFonts w:eastAsia="Aptos"/>
          <w:lang w:eastAsia="en-US"/>
        </w:rPr>
        <w:t xml:space="preserve"> risk för</w:t>
      </w:r>
      <w:r w:rsidRPr="00437EC6">
        <w:rPr>
          <w:rFonts w:eastAsia="Aptos"/>
          <w:lang w:eastAsia="en-US"/>
        </w:rPr>
        <w:t xml:space="preserve"> sprickbildning ska uppsättning av väv, typ Microlit eller liknande ingå</w:t>
      </w:r>
      <w:r>
        <w:rPr>
          <w:rFonts w:eastAsia="Aptos"/>
          <w:lang w:eastAsia="en-US"/>
        </w:rPr>
        <w:t>.</w:t>
      </w:r>
      <w:r w:rsidRPr="00437EC6">
        <w:rPr>
          <w:rFonts w:eastAsia="Aptos"/>
          <w:lang w:eastAsia="en-US"/>
        </w:rPr>
        <w:t xml:space="preserve"> </w:t>
      </w:r>
    </w:p>
    <w:p w14:paraId="434CBDD1" w14:textId="77777777" w:rsidR="00437EC6" w:rsidRPr="00437EC6" w:rsidRDefault="00437EC6" w:rsidP="00DA1873">
      <w:pPr>
        <w:pStyle w:val="Rubrik1"/>
        <w:spacing w:line="276" w:lineRule="auto"/>
        <w:rPr>
          <w:rFonts w:eastAsia="Aptos"/>
          <w:lang w:eastAsia="en-US"/>
        </w:rPr>
      </w:pPr>
      <w:bookmarkStart w:id="7" w:name="_Toc184891220"/>
      <w:r w:rsidRPr="00437EC6">
        <w:rPr>
          <w:rFonts w:eastAsia="Aptos"/>
          <w:lang w:eastAsia="en-US"/>
        </w:rPr>
        <w:t xml:space="preserve">LCS.221 </w:t>
      </w:r>
      <w:r w:rsidRPr="00437EC6">
        <w:rPr>
          <w:rFonts w:eastAsia="Aptos"/>
          <w:lang w:eastAsia="en-US"/>
        </w:rPr>
        <w:tab/>
        <w:t>Målning av golv, väggar och tak inomhus</w:t>
      </w:r>
      <w:bookmarkEnd w:id="7"/>
      <w:r w:rsidRPr="00437EC6">
        <w:rPr>
          <w:rFonts w:eastAsia="Aptos"/>
          <w:lang w:eastAsia="en-US"/>
        </w:rPr>
        <w:t xml:space="preserve"> </w:t>
      </w:r>
    </w:p>
    <w:p w14:paraId="1008525C" w14:textId="0A0E80D4" w:rsidR="00437EC6" w:rsidRPr="00437EC6" w:rsidRDefault="00437EC6" w:rsidP="00DA1873">
      <w:pPr>
        <w:spacing w:line="276" w:lineRule="auto"/>
        <w:rPr>
          <w:rFonts w:eastAsia="Aptos"/>
          <w:lang w:eastAsia="en-US"/>
        </w:rPr>
      </w:pPr>
      <w:r w:rsidRPr="00437EC6">
        <w:rPr>
          <w:rFonts w:eastAsia="Aptos"/>
          <w:lang w:eastAsia="en-US"/>
        </w:rPr>
        <w:t xml:space="preserve">Spacklingar </w:t>
      </w:r>
      <w:proofErr w:type="spellStart"/>
      <w:r w:rsidRPr="00437EC6">
        <w:rPr>
          <w:rFonts w:eastAsia="Aptos"/>
          <w:lang w:eastAsia="en-US"/>
        </w:rPr>
        <w:t>utsvampas</w:t>
      </w:r>
      <w:proofErr w:type="spellEnd"/>
      <w:r w:rsidRPr="00437EC6">
        <w:rPr>
          <w:rFonts w:eastAsia="Aptos"/>
          <w:lang w:eastAsia="en-US"/>
        </w:rPr>
        <w:t xml:space="preserve"> till yta lika intilliggande. </w:t>
      </w:r>
    </w:p>
    <w:p w14:paraId="2A4C536A" w14:textId="525DFD65" w:rsidR="00437EC6" w:rsidRPr="00437EC6" w:rsidRDefault="00437EC6" w:rsidP="00DA1873">
      <w:pPr>
        <w:spacing w:line="276" w:lineRule="auto"/>
        <w:rPr>
          <w:rFonts w:eastAsia="Aptos"/>
          <w:lang w:eastAsia="en-US"/>
        </w:rPr>
      </w:pPr>
      <w:r w:rsidRPr="00437EC6">
        <w:rPr>
          <w:rFonts w:eastAsia="Aptos"/>
          <w:lang w:eastAsia="en-US"/>
        </w:rPr>
        <w:t xml:space="preserve">För vattenavvisande och vattentät målning ska </w:t>
      </w:r>
      <w:proofErr w:type="spellStart"/>
      <w:proofErr w:type="gramStart"/>
      <w:r w:rsidRPr="00437EC6">
        <w:rPr>
          <w:rFonts w:eastAsia="Aptos"/>
          <w:lang w:eastAsia="en-US"/>
        </w:rPr>
        <w:t>MVKs</w:t>
      </w:r>
      <w:proofErr w:type="spellEnd"/>
      <w:proofErr w:type="gramEnd"/>
      <w:r w:rsidRPr="00437EC6">
        <w:rPr>
          <w:rFonts w:eastAsia="Aptos"/>
          <w:lang w:eastAsia="en-US"/>
        </w:rPr>
        <w:t xml:space="preserve"> godkända system användas. </w:t>
      </w:r>
      <w:r w:rsidR="00347E2F" w:rsidRPr="00952936">
        <w:rPr>
          <w:rFonts w:eastAsia="Aptos"/>
          <w:lang w:eastAsia="en-US"/>
        </w:rPr>
        <w:t>Vattenavvisande målning ska utföras på väggar i miljöstuga</w:t>
      </w:r>
      <w:r w:rsidR="00952936">
        <w:rPr>
          <w:rFonts w:eastAsia="Aptos"/>
          <w:lang w:eastAsia="en-US"/>
        </w:rPr>
        <w:t xml:space="preserve">. </w:t>
      </w:r>
    </w:p>
    <w:p w14:paraId="4D28C1A1" w14:textId="77777777" w:rsidR="00437EC6" w:rsidRPr="00437EC6" w:rsidRDefault="00437EC6" w:rsidP="00DA1873">
      <w:pPr>
        <w:pStyle w:val="Rubrik1"/>
        <w:spacing w:line="276" w:lineRule="auto"/>
        <w:rPr>
          <w:rFonts w:eastAsia="Aptos"/>
          <w:lang w:eastAsia="en-US"/>
        </w:rPr>
      </w:pPr>
      <w:bookmarkStart w:id="8" w:name="_Toc184891221"/>
      <w:r w:rsidRPr="00437EC6">
        <w:rPr>
          <w:rFonts w:eastAsia="Aptos"/>
          <w:lang w:eastAsia="en-US"/>
        </w:rPr>
        <w:lastRenderedPageBreak/>
        <w:t xml:space="preserve">LCS.2212 </w:t>
      </w:r>
      <w:r w:rsidRPr="00437EC6">
        <w:rPr>
          <w:rFonts w:eastAsia="Aptos"/>
          <w:lang w:eastAsia="en-US"/>
        </w:rPr>
        <w:tab/>
        <w:t>Målning av väggar, pelare o d inomhus</w:t>
      </w:r>
      <w:bookmarkEnd w:id="8"/>
      <w:r w:rsidRPr="00437EC6">
        <w:rPr>
          <w:rFonts w:eastAsia="Aptos"/>
          <w:lang w:eastAsia="en-US"/>
        </w:rPr>
        <w:t xml:space="preserve"> </w:t>
      </w:r>
    </w:p>
    <w:p w14:paraId="1F689FF5" w14:textId="2FF7FDDA" w:rsidR="00437EC6" w:rsidRPr="00636992" w:rsidRDefault="00437EC6" w:rsidP="00636992">
      <w:pPr>
        <w:spacing w:line="276" w:lineRule="auto"/>
        <w:rPr>
          <w:rFonts w:eastAsia="Aptos"/>
          <w:b/>
          <w:lang w:eastAsia="en-US"/>
        </w:rPr>
      </w:pPr>
      <w:r w:rsidRPr="00437EC6">
        <w:rPr>
          <w:rFonts w:eastAsia="Aptos"/>
          <w:lang w:eastAsia="en-US"/>
        </w:rPr>
        <w:t xml:space="preserve">Väggbeklädnader och målade ytskikt med underbehandling ska uppfylla kraven enligt tabell AMA 44.C/1, se bilaga 7.10, </w:t>
      </w:r>
      <w:r w:rsidRPr="00437EC6">
        <w:rPr>
          <w:rFonts w:eastAsia="Aptos"/>
          <w:i/>
          <w:iCs/>
          <w:lang w:eastAsia="en-US"/>
        </w:rPr>
        <w:t>AMA Hus 21 utdrag måleri</w:t>
      </w:r>
      <w:r w:rsidRPr="00437EC6">
        <w:rPr>
          <w:rFonts w:eastAsia="Aptos"/>
          <w:lang w:eastAsia="en-US"/>
        </w:rPr>
        <w:t>.</w:t>
      </w:r>
    </w:p>
    <w:p w14:paraId="0BCD3919" w14:textId="77777777" w:rsidR="00437EC6" w:rsidRPr="00437EC6" w:rsidRDefault="00437EC6" w:rsidP="00DA1873">
      <w:pPr>
        <w:pStyle w:val="Rubrik1"/>
        <w:spacing w:line="276" w:lineRule="auto"/>
      </w:pPr>
      <w:bookmarkStart w:id="9" w:name="_Toc184891222"/>
      <w:r w:rsidRPr="00437EC6">
        <w:t>LCS.</w:t>
      </w:r>
      <w:proofErr w:type="gramStart"/>
      <w:r w:rsidRPr="00437EC6">
        <w:t>22121</w:t>
      </w:r>
      <w:proofErr w:type="gramEnd"/>
      <w:r w:rsidRPr="00437EC6">
        <w:t xml:space="preserve"> </w:t>
      </w:r>
      <w:r w:rsidRPr="00437EC6">
        <w:tab/>
        <w:t>Vattenavvisande målning av väggar, pelare o d inomhus</w:t>
      </w:r>
      <w:bookmarkEnd w:id="9"/>
    </w:p>
    <w:p w14:paraId="2EE82E81" w14:textId="2561A60B" w:rsidR="00437EC6" w:rsidRPr="00437EC6" w:rsidRDefault="00437EC6" w:rsidP="00347E2F">
      <w:pPr>
        <w:spacing w:after="120" w:line="276" w:lineRule="auto"/>
      </w:pPr>
      <w:r w:rsidRPr="00437EC6">
        <w:t>Komplett grundarbete och målning enligt ställda utförandekrav.</w:t>
      </w:r>
    </w:p>
    <w:p w14:paraId="1C4CC66F" w14:textId="77777777" w:rsidR="00437EC6" w:rsidRPr="00437EC6" w:rsidRDefault="00437EC6" w:rsidP="00DA1873">
      <w:pPr>
        <w:spacing w:line="276" w:lineRule="auto"/>
      </w:pPr>
      <w:r w:rsidRPr="00437EC6">
        <w:t>REFERENSKODER FÖR UTFÖRANDET</w:t>
      </w:r>
    </w:p>
    <w:p w14:paraId="3247C133" w14:textId="77777777" w:rsidR="00437EC6" w:rsidRPr="00437EC6" w:rsidRDefault="00437EC6" w:rsidP="00DA1873">
      <w:pPr>
        <w:tabs>
          <w:tab w:val="left" w:pos="8222"/>
        </w:tabs>
        <w:spacing w:line="276" w:lineRule="auto"/>
      </w:pPr>
      <w:r w:rsidRPr="00437EC6">
        <w:t xml:space="preserve">Spacklingar enligt </w:t>
      </w:r>
      <w:proofErr w:type="spellStart"/>
      <w:r w:rsidRPr="00437EC6">
        <w:t>bildlikare</w:t>
      </w:r>
      <w:proofErr w:type="spellEnd"/>
      <w:r w:rsidRPr="00437EC6">
        <w:t xml:space="preserve"> 22:02 </w:t>
      </w:r>
      <w:proofErr w:type="spellStart"/>
      <w:r w:rsidRPr="00437EC6">
        <w:t>utsvampas</w:t>
      </w:r>
      <w:proofErr w:type="spellEnd"/>
      <w:r w:rsidRPr="00437EC6">
        <w:t xml:space="preserve"> till yta lika intilliggande.</w:t>
      </w:r>
    </w:p>
    <w:p w14:paraId="05CB9095" w14:textId="77777777" w:rsidR="00437EC6" w:rsidRPr="00437EC6" w:rsidRDefault="00437EC6" w:rsidP="00DA1873">
      <w:pPr>
        <w:tabs>
          <w:tab w:val="left" w:pos="8222"/>
        </w:tabs>
        <w:spacing w:line="276" w:lineRule="auto"/>
      </w:pPr>
      <w:proofErr w:type="spellStart"/>
      <w:r w:rsidRPr="00437EC6">
        <w:t>Nymålning</w:t>
      </w:r>
      <w:proofErr w:type="spellEnd"/>
      <w:r w:rsidRPr="00437EC6">
        <w:t>: skivor med målad våtrumsväv G100 (finstruktur)</w:t>
      </w:r>
      <w:r w:rsidRPr="00437EC6">
        <w:tab/>
        <w:t>A21:03</w:t>
      </w:r>
    </w:p>
    <w:p w14:paraId="6D764971" w14:textId="77777777" w:rsidR="00437EC6" w:rsidRPr="00437EC6" w:rsidRDefault="00437EC6" w:rsidP="00DA1873">
      <w:pPr>
        <w:tabs>
          <w:tab w:val="left" w:pos="8222"/>
        </w:tabs>
        <w:spacing w:line="276" w:lineRule="auto"/>
      </w:pPr>
      <w:proofErr w:type="spellStart"/>
      <w:r w:rsidRPr="00437EC6">
        <w:t>Nymålning</w:t>
      </w:r>
      <w:proofErr w:type="spellEnd"/>
      <w:r w:rsidRPr="00437EC6">
        <w:t xml:space="preserve">: skivor med målad våtrumsväv G135 (lågstruktur) </w:t>
      </w:r>
      <w:r w:rsidRPr="00437EC6">
        <w:tab/>
        <w:t>A21:01</w:t>
      </w:r>
    </w:p>
    <w:p w14:paraId="6DEC5F6C" w14:textId="77777777" w:rsidR="00437EC6" w:rsidRPr="00437EC6" w:rsidRDefault="00437EC6" w:rsidP="00DA1873">
      <w:pPr>
        <w:tabs>
          <w:tab w:val="left" w:pos="8222"/>
        </w:tabs>
        <w:spacing w:line="276" w:lineRule="auto"/>
      </w:pPr>
      <w:proofErr w:type="spellStart"/>
      <w:r w:rsidRPr="00437EC6">
        <w:t>Nymålning</w:t>
      </w:r>
      <w:proofErr w:type="spellEnd"/>
      <w:r w:rsidRPr="00437EC6">
        <w:t xml:space="preserve">: betong/puts med målad våtrumsväv G100 (finstruktur) </w:t>
      </w:r>
      <w:r w:rsidRPr="00437EC6">
        <w:tab/>
        <w:t>A21:03</w:t>
      </w:r>
    </w:p>
    <w:p w14:paraId="20159751" w14:textId="77777777" w:rsidR="00437EC6" w:rsidRPr="00437EC6" w:rsidRDefault="00437EC6" w:rsidP="00DA1873">
      <w:pPr>
        <w:tabs>
          <w:tab w:val="left" w:pos="8222"/>
        </w:tabs>
        <w:spacing w:line="276" w:lineRule="auto"/>
      </w:pPr>
      <w:proofErr w:type="spellStart"/>
      <w:r w:rsidRPr="00437EC6">
        <w:t>Nymålning</w:t>
      </w:r>
      <w:proofErr w:type="spellEnd"/>
      <w:r w:rsidRPr="00437EC6">
        <w:t xml:space="preserve">: betong/puts med målad våtrumsväv G135 (lågstruktur) </w:t>
      </w:r>
      <w:r w:rsidRPr="00437EC6">
        <w:tab/>
        <w:t>A21:01</w:t>
      </w:r>
    </w:p>
    <w:p w14:paraId="775AB33F" w14:textId="77777777" w:rsidR="00437EC6" w:rsidRPr="00437EC6" w:rsidRDefault="00437EC6" w:rsidP="00DA1873">
      <w:pPr>
        <w:pStyle w:val="Rubrik1"/>
        <w:spacing w:line="276" w:lineRule="auto"/>
      </w:pPr>
      <w:bookmarkStart w:id="10" w:name="_Toc184891223"/>
      <w:r w:rsidRPr="00437EC6">
        <w:t xml:space="preserve">LCS.2213 </w:t>
      </w:r>
      <w:r w:rsidRPr="00437EC6">
        <w:tab/>
        <w:t>Målning av tak, takbalkar o d inomhus</w:t>
      </w:r>
      <w:bookmarkEnd w:id="10"/>
    </w:p>
    <w:p w14:paraId="6D9B7A42" w14:textId="77777777" w:rsidR="00437EC6" w:rsidRPr="00437EC6" w:rsidRDefault="00437EC6" w:rsidP="00DA1873">
      <w:pPr>
        <w:spacing w:line="276" w:lineRule="auto"/>
        <w:rPr>
          <w:rFonts w:cs="Arial"/>
          <w:szCs w:val="22"/>
        </w:rPr>
      </w:pPr>
      <w:r w:rsidRPr="00437EC6">
        <w:t>Komplett grundarbete och målning enligt ställda utförandekrav</w:t>
      </w:r>
      <w:r w:rsidRPr="00437EC6">
        <w:rPr>
          <w:rFonts w:cs="Arial"/>
          <w:szCs w:val="22"/>
        </w:rPr>
        <w:t>.</w:t>
      </w:r>
    </w:p>
    <w:bookmarkStart w:id="11" w:name="_Hlk162360517"/>
    <w:p w14:paraId="00AE3848" w14:textId="77777777" w:rsidR="00437EC6" w:rsidRPr="00437EC6" w:rsidRDefault="00437EC6" w:rsidP="00DA1873">
      <w:pPr>
        <w:spacing w:line="276" w:lineRule="auto"/>
        <w:rPr>
          <w:rFonts w:cs="Arial"/>
          <w:szCs w:val="22"/>
        </w:rPr>
      </w:pPr>
      <w:r w:rsidRPr="00437EC6">
        <w:rPr>
          <w:rFonts w:cs="Arial"/>
          <w:szCs w:val="22"/>
        </w:rPr>
        <w:t xml:space="preserve">REFERENSKODER </w:t>
      </w:r>
    </w:p>
    <w:tbl>
      <w:tblPr>
        <w:tblStyle w:val="Tabellrutnt"/>
        <w:tblW w:w="0" w:type="auto"/>
        <w:tblInd w:w="1418" w:type="dxa"/>
        <w:tblLook w:val="04A0" w:firstRow="1" w:lastRow="0" w:firstColumn="1" w:lastColumn="0" w:noHBand="0" w:noVBand="1"/>
      </w:tblPr>
      <w:tblGrid>
        <w:gridCol w:w="4727"/>
        <w:gridCol w:w="3206"/>
      </w:tblGrid>
      <w:tr w:rsidR="00437EC6" w:rsidRPr="00437EC6" w14:paraId="4997579C" w14:textId="77777777" w:rsidTr="00E33231">
        <w:tc>
          <w:tcPr>
            <w:tcW w:w="4727" w:type="dxa"/>
          </w:tcPr>
          <w:p w14:paraId="36B1D0D6" w14:textId="77777777" w:rsidR="00437EC6" w:rsidRPr="00437EC6" w:rsidRDefault="00437EC6" w:rsidP="00DA1873">
            <w:pPr>
              <w:keepNext/>
              <w:suppressAutoHyphens/>
              <w:spacing w:before="240" w:line="276" w:lineRule="auto"/>
              <w:ind w:right="851" w:hanging="1418"/>
              <w:outlineLvl w:val="3"/>
              <w:rPr>
                <w:rFonts w:ascii="Roboto Slab Black" w:hAnsi="Roboto Slab Black"/>
                <w:b/>
                <w:sz w:val="24"/>
                <w:szCs w:val="24"/>
              </w:rPr>
            </w:pPr>
            <w:r w:rsidRPr="00437EC6">
              <w:rPr>
                <w:rFonts w:ascii="Roboto Slab Black" w:hAnsi="Roboto Slab Black"/>
                <w:b/>
                <w:sz w:val="24"/>
                <w:szCs w:val="24"/>
              </w:rPr>
              <w:t>Arbetsstycke/Yta</w:t>
            </w:r>
          </w:p>
        </w:tc>
        <w:tc>
          <w:tcPr>
            <w:tcW w:w="3206" w:type="dxa"/>
          </w:tcPr>
          <w:p w14:paraId="5EA581CD" w14:textId="77777777" w:rsidR="00437EC6" w:rsidRPr="00437EC6" w:rsidRDefault="00437EC6" w:rsidP="00DA1873">
            <w:pPr>
              <w:keepNext/>
              <w:suppressAutoHyphens/>
              <w:spacing w:before="240" w:line="276" w:lineRule="auto"/>
              <w:ind w:right="851" w:hanging="1418"/>
              <w:jc w:val="center"/>
              <w:outlineLvl w:val="3"/>
              <w:rPr>
                <w:rFonts w:ascii="Roboto Slab Black" w:hAnsi="Roboto Slab Black"/>
                <w:b/>
                <w:sz w:val="24"/>
                <w:szCs w:val="24"/>
              </w:rPr>
            </w:pPr>
            <w:r w:rsidRPr="00437EC6">
              <w:rPr>
                <w:rFonts w:ascii="Roboto Slab Black" w:hAnsi="Roboto Slab Black"/>
                <w:b/>
                <w:sz w:val="24"/>
                <w:szCs w:val="24"/>
              </w:rPr>
              <w:t>Referenskod</w:t>
            </w:r>
          </w:p>
          <w:p w14:paraId="0E717589" w14:textId="77777777" w:rsidR="00437EC6" w:rsidRPr="00437EC6" w:rsidRDefault="00437EC6" w:rsidP="00DA1873">
            <w:pPr>
              <w:keepNext/>
              <w:suppressAutoHyphens/>
              <w:spacing w:before="240" w:line="276" w:lineRule="auto"/>
              <w:ind w:right="851" w:hanging="1418"/>
              <w:jc w:val="center"/>
              <w:outlineLvl w:val="3"/>
              <w:rPr>
                <w:rFonts w:ascii="Roboto Slab Black" w:hAnsi="Roboto Slab Black"/>
                <w:b/>
                <w:sz w:val="24"/>
                <w:szCs w:val="24"/>
              </w:rPr>
            </w:pPr>
            <w:r w:rsidRPr="00437EC6">
              <w:rPr>
                <w:rFonts w:ascii="Roboto Slab Black" w:hAnsi="Roboto Slab Black"/>
                <w:b/>
                <w:sz w:val="24"/>
                <w:szCs w:val="24"/>
              </w:rPr>
              <w:t>klass 1 - klass 2</w:t>
            </w:r>
          </w:p>
          <w:p w14:paraId="31B6B700" w14:textId="77777777" w:rsidR="00437EC6" w:rsidRPr="00437EC6" w:rsidRDefault="00437EC6" w:rsidP="00DA1873">
            <w:pPr>
              <w:tabs>
                <w:tab w:val="clear" w:pos="9979"/>
              </w:tabs>
              <w:autoSpaceDE w:val="0"/>
              <w:autoSpaceDN w:val="0"/>
              <w:adjustRightInd w:val="0"/>
              <w:spacing w:line="276" w:lineRule="auto"/>
              <w:rPr>
                <w:rFonts w:cs="Arial"/>
                <w:b/>
                <w:bCs/>
                <w:szCs w:val="22"/>
              </w:rPr>
            </w:pPr>
          </w:p>
        </w:tc>
      </w:tr>
      <w:tr w:rsidR="00437EC6" w:rsidRPr="00437EC6" w14:paraId="7BA6734C" w14:textId="77777777" w:rsidTr="00E33231">
        <w:tc>
          <w:tcPr>
            <w:tcW w:w="4727" w:type="dxa"/>
          </w:tcPr>
          <w:p w14:paraId="4E08E8FE" w14:textId="77777777" w:rsidR="00437EC6" w:rsidRPr="00437EC6" w:rsidRDefault="00437EC6" w:rsidP="00DA1873">
            <w:pPr>
              <w:spacing w:line="276" w:lineRule="auto"/>
              <w:ind w:left="-112"/>
              <w:rPr>
                <w:b/>
                <w:bCs/>
                <w:szCs w:val="22"/>
              </w:rPr>
            </w:pPr>
            <w:r w:rsidRPr="00437EC6">
              <w:t>Tak: i kök på spacklade ytor</w:t>
            </w:r>
          </w:p>
        </w:tc>
        <w:tc>
          <w:tcPr>
            <w:tcW w:w="3206" w:type="dxa"/>
          </w:tcPr>
          <w:p w14:paraId="46DF32A3" w14:textId="77777777" w:rsidR="00437EC6" w:rsidRPr="00437EC6" w:rsidRDefault="00437EC6" w:rsidP="00DA1873">
            <w:pPr>
              <w:spacing w:line="276" w:lineRule="auto"/>
              <w:ind w:left="409"/>
            </w:pPr>
            <w:r w:rsidRPr="00437EC6">
              <w:t>C11:01 – C12:04</w:t>
            </w:r>
          </w:p>
        </w:tc>
      </w:tr>
      <w:tr w:rsidR="00437EC6" w:rsidRPr="00437EC6" w14:paraId="023BC6F6" w14:textId="77777777" w:rsidTr="00E33231">
        <w:tc>
          <w:tcPr>
            <w:tcW w:w="4727" w:type="dxa"/>
          </w:tcPr>
          <w:p w14:paraId="3BA233E1" w14:textId="77777777" w:rsidR="00437EC6" w:rsidRPr="00437EC6" w:rsidRDefault="00437EC6" w:rsidP="00DA1873">
            <w:pPr>
              <w:spacing w:line="276" w:lineRule="auto"/>
              <w:ind w:left="-112"/>
              <w:rPr>
                <w:b/>
                <w:bCs/>
                <w:szCs w:val="22"/>
              </w:rPr>
            </w:pPr>
            <w:r w:rsidRPr="00437EC6">
              <w:t xml:space="preserve">Tak: i kök på putsade ytor </w:t>
            </w:r>
          </w:p>
        </w:tc>
        <w:tc>
          <w:tcPr>
            <w:tcW w:w="3206" w:type="dxa"/>
          </w:tcPr>
          <w:p w14:paraId="58AD0F96" w14:textId="77777777" w:rsidR="00437EC6" w:rsidRPr="00437EC6" w:rsidRDefault="00437EC6" w:rsidP="00DA1873">
            <w:pPr>
              <w:spacing w:line="276" w:lineRule="auto"/>
              <w:ind w:left="409"/>
            </w:pPr>
            <w:r w:rsidRPr="00437EC6">
              <w:t>C11:01 – C12:10</w:t>
            </w:r>
          </w:p>
        </w:tc>
      </w:tr>
      <w:tr w:rsidR="00437EC6" w:rsidRPr="00437EC6" w14:paraId="4BA40E40" w14:textId="77777777" w:rsidTr="00E33231">
        <w:tc>
          <w:tcPr>
            <w:tcW w:w="4727" w:type="dxa"/>
          </w:tcPr>
          <w:p w14:paraId="4A4C7A32" w14:textId="77777777" w:rsidR="00437EC6" w:rsidRPr="00437EC6" w:rsidRDefault="00437EC6" w:rsidP="00DA1873">
            <w:pPr>
              <w:spacing w:line="276" w:lineRule="auto"/>
              <w:ind w:left="-112"/>
              <w:rPr>
                <w:b/>
                <w:bCs/>
                <w:szCs w:val="22"/>
              </w:rPr>
            </w:pPr>
            <w:r w:rsidRPr="00437EC6">
              <w:t>Tak: i rum på spacklade ytor</w:t>
            </w:r>
          </w:p>
        </w:tc>
        <w:tc>
          <w:tcPr>
            <w:tcW w:w="3206" w:type="dxa"/>
          </w:tcPr>
          <w:p w14:paraId="72F8BE29" w14:textId="77777777" w:rsidR="00437EC6" w:rsidRPr="00437EC6" w:rsidRDefault="00437EC6" w:rsidP="00DA1873">
            <w:pPr>
              <w:spacing w:line="276" w:lineRule="auto"/>
              <w:ind w:left="409"/>
            </w:pPr>
            <w:r w:rsidRPr="00437EC6">
              <w:t>C11:01 – C12:04</w:t>
            </w:r>
          </w:p>
        </w:tc>
      </w:tr>
      <w:tr w:rsidR="00437EC6" w:rsidRPr="00437EC6" w14:paraId="2A70D0F5" w14:textId="77777777" w:rsidTr="00E33231">
        <w:tc>
          <w:tcPr>
            <w:tcW w:w="4727" w:type="dxa"/>
          </w:tcPr>
          <w:p w14:paraId="6FC381B1" w14:textId="77777777" w:rsidR="00437EC6" w:rsidRPr="00437EC6" w:rsidRDefault="00437EC6" w:rsidP="00DA1873">
            <w:pPr>
              <w:spacing w:line="276" w:lineRule="auto"/>
              <w:ind w:left="-112"/>
              <w:rPr>
                <w:b/>
                <w:bCs/>
                <w:szCs w:val="22"/>
              </w:rPr>
            </w:pPr>
            <w:r w:rsidRPr="00437EC6">
              <w:t>Tak: i rum på putsade ytor</w:t>
            </w:r>
          </w:p>
        </w:tc>
        <w:tc>
          <w:tcPr>
            <w:tcW w:w="3206" w:type="dxa"/>
          </w:tcPr>
          <w:p w14:paraId="3A535857" w14:textId="77777777" w:rsidR="00437EC6" w:rsidRPr="00437EC6" w:rsidRDefault="00437EC6" w:rsidP="00DA1873">
            <w:pPr>
              <w:spacing w:line="276" w:lineRule="auto"/>
              <w:ind w:left="409"/>
            </w:pPr>
            <w:r w:rsidRPr="00437EC6">
              <w:t>C11:01 – C12:10</w:t>
            </w:r>
          </w:p>
        </w:tc>
      </w:tr>
      <w:tr w:rsidR="00437EC6" w:rsidRPr="00437EC6" w14:paraId="3F0CB871" w14:textId="77777777" w:rsidTr="00E33231">
        <w:tc>
          <w:tcPr>
            <w:tcW w:w="4727" w:type="dxa"/>
          </w:tcPr>
          <w:p w14:paraId="450D0831" w14:textId="77777777" w:rsidR="00437EC6" w:rsidRPr="00437EC6" w:rsidRDefault="00437EC6" w:rsidP="00DA1873">
            <w:pPr>
              <w:spacing w:line="276" w:lineRule="auto"/>
              <w:ind w:left="-112"/>
              <w:rPr>
                <w:b/>
                <w:bCs/>
                <w:szCs w:val="22"/>
              </w:rPr>
            </w:pPr>
            <w:r w:rsidRPr="00437EC6">
              <w:t>Tak: i rum sandgrängade som målas</w:t>
            </w:r>
          </w:p>
        </w:tc>
        <w:tc>
          <w:tcPr>
            <w:tcW w:w="3206" w:type="dxa"/>
          </w:tcPr>
          <w:p w14:paraId="20001AB1" w14:textId="77777777" w:rsidR="00437EC6" w:rsidRPr="00437EC6" w:rsidRDefault="00437EC6" w:rsidP="00DA1873">
            <w:pPr>
              <w:spacing w:line="276" w:lineRule="auto"/>
              <w:ind w:left="409"/>
            </w:pPr>
            <w:r w:rsidRPr="00437EC6">
              <w:t>F51:03 – F52:04</w:t>
            </w:r>
          </w:p>
        </w:tc>
      </w:tr>
      <w:tr w:rsidR="00437EC6" w:rsidRPr="00437EC6" w14:paraId="0E0600C2" w14:textId="77777777" w:rsidTr="00E33231">
        <w:tc>
          <w:tcPr>
            <w:tcW w:w="4727" w:type="dxa"/>
          </w:tcPr>
          <w:p w14:paraId="660C8D1B" w14:textId="77777777" w:rsidR="00437EC6" w:rsidRPr="00437EC6" w:rsidRDefault="00437EC6" w:rsidP="00DA1873">
            <w:pPr>
              <w:spacing w:line="276" w:lineRule="auto"/>
              <w:ind w:left="-112"/>
            </w:pPr>
            <w:r w:rsidRPr="00437EC6">
              <w:t>Tak: i rum, kök (Prefab betong med spår)</w:t>
            </w:r>
          </w:p>
        </w:tc>
        <w:tc>
          <w:tcPr>
            <w:tcW w:w="3206" w:type="dxa"/>
          </w:tcPr>
          <w:p w14:paraId="0A8E3EA5" w14:textId="77777777" w:rsidR="00437EC6" w:rsidRPr="00437EC6" w:rsidRDefault="00437EC6" w:rsidP="00DA1873">
            <w:pPr>
              <w:spacing w:line="276" w:lineRule="auto"/>
              <w:ind w:left="409"/>
            </w:pPr>
            <w:r w:rsidRPr="00437EC6">
              <w:t>C11:02 – C12:07</w:t>
            </w:r>
          </w:p>
        </w:tc>
      </w:tr>
      <w:tr w:rsidR="00437EC6" w:rsidRPr="00437EC6" w14:paraId="32B758C9" w14:textId="77777777" w:rsidTr="00E33231">
        <w:tc>
          <w:tcPr>
            <w:tcW w:w="4727" w:type="dxa"/>
          </w:tcPr>
          <w:p w14:paraId="1757CA87" w14:textId="77777777" w:rsidR="00437EC6" w:rsidRPr="00437EC6" w:rsidRDefault="00437EC6" w:rsidP="00DA1873">
            <w:pPr>
              <w:spacing w:line="276" w:lineRule="auto"/>
              <w:ind w:left="-112"/>
            </w:pPr>
            <w:r w:rsidRPr="00437EC6">
              <w:t>Tak: i utrymmen med monterat undertak</w:t>
            </w:r>
          </w:p>
        </w:tc>
        <w:tc>
          <w:tcPr>
            <w:tcW w:w="3206" w:type="dxa"/>
          </w:tcPr>
          <w:p w14:paraId="1E014B6D" w14:textId="77777777" w:rsidR="00437EC6" w:rsidRPr="00437EC6" w:rsidRDefault="00437EC6" w:rsidP="00DA1873">
            <w:pPr>
              <w:spacing w:line="276" w:lineRule="auto"/>
              <w:ind w:left="409"/>
            </w:pPr>
            <w:r w:rsidRPr="00437EC6">
              <w:t>C11:03 – C12:06</w:t>
            </w:r>
          </w:p>
        </w:tc>
      </w:tr>
      <w:tr w:rsidR="00437EC6" w:rsidRPr="00437EC6" w14:paraId="2F335931" w14:textId="77777777" w:rsidTr="00E33231">
        <w:tc>
          <w:tcPr>
            <w:tcW w:w="4727" w:type="dxa"/>
          </w:tcPr>
          <w:p w14:paraId="3ED5D5BC" w14:textId="77777777" w:rsidR="00437EC6" w:rsidRPr="00437EC6" w:rsidRDefault="00437EC6" w:rsidP="00DA1873">
            <w:pPr>
              <w:spacing w:line="276" w:lineRule="auto"/>
              <w:ind w:left="-112"/>
            </w:pPr>
            <w:r w:rsidRPr="00437EC6">
              <w:t>Tak: i förekommande fall taklister</w:t>
            </w:r>
          </w:p>
        </w:tc>
        <w:tc>
          <w:tcPr>
            <w:tcW w:w="3206" w:type="dxa"/>
          </w:tcPr>
          <w:p w14:paraId="2C756869" w14:textId="77777777" w:rsidR="00437EC6" w:rsidRPr="00437EC6" w:rsidRDefault="00437EC6" w:rsidP="00DA1873">
            <w:pPr>
              <w:spacing w:line="276" w:lineRule="auto"/>
              <w:ind w:left="409"/>
            </w:pPr>
            <w:r w:rsidRPr="00437EC6">
              <w:t>C11:01 – C12:04</w:t>
            </w:r>
          </w:p>
        </w:tc>
      </w:tr>
      <w:bookmarkEnd w:id="11"/>
    </w:tbl>
    <w:p w14:paraId="5FF1667E" w14:textId="77777777" w:rsidR="00437EC6" w:rsidRPr="00437EC6" w:rsidRDefault="00437EC6" w:rsidP="00DA1873">
      <w:pPr>
        <w:tabs>
          <w:tab w:val="clear" w:pos="9979"/>
        </w:tabs>
        <w:autoSpaceDE w:val="0"/>
        <w:autoSpaceDN w:val="0"/>
        <w:adjustRightInd w:val="0"/>
        <w:spacing w:line="276" w:lineRule="auto"/>
        <w:rPr>
          <w:rFonts w:cs="Arial"/>
          <w:b/>
          <w:bCs/>
          <w:szCs w:val="22"/>
        </w:rPr>
      </w:pPr>
    </w:p>
    <w:p w14:paraId="4AF5EABB" w14:textId="77777777" w:rsidR="00437EC6" w:rsidRPr="00437EC6" w:rsidRDefault="00437EC6" w:rsidP="00DA1873">
      <w:pPr>
        <w:tabs>
          <w:tab w:val="left" w:pos="8222"/>
        </w:tabs>
        <w:spacing w:line="276" w:lineRule="auto"/>
      </w:pPr>
      <w:proofErr w:type="spellStart"/>
      <w:r w:rsidRPr="00437EC6">
        <w:t>Nymålning</w:t>
      </w:r>
      <w:proofErr w:type="spellEnd"/>
      <w:r w:rsidRPr="00437EC6">
        <w:t xml:space="preserve">: skivor som </w:t>
      </w:r>
      <w:proofErr w:type="spellStart"/>
      <w:r w:rsidRPr="00437EC6">
        <w:t>slätmålas</w:t>
      </w:r>
      <w:proofErr w:type="spellEnd"/>
      <w:r w:rsidRPr="00437EC6">
        <w:t xml:space="preserve"> </w:t>
      </w:r>
      <w:r w:rsidRPr="00437EC6">
        <w:tab/>
        <w:t>A41:01</w:t>
      </w:r>
    </w:p>
    <w:p w14:paraId="573AE48B" w14:textId="77777777" w:rsidR="00437EC6" w:rsidRPr="00437EC6" w:rsidRDefault="00437EC6" w:rsidP="00DA1873">
      <w:pPr>
        <w:tabs>
          <w:tab w:val="left" w:pos="8222"/>
        </w:tabs>
        <w:spacing w:line="276" w:lineRule="auto"/>
      </w:pPr>
      <w:proofErr w:type="spellStart"/>
      <w:r w:rsidRPr="00437EC6">
        <w:t>Nymålning</w:t>
      </w:r>
      <w:proofErr w:type="spellEnd"/>
      <w:r w:rsidRPr="00437EC6">
        <w:t xml:space="preserve">: skivor som grängas </w:t>
      </w:r>
      <w:r w:rsidRPr="00437EC6">
        <w:tab/>
        <w:t>A51:03</w:t>
      </w:r>
    </w:p>
    <w:p w14:paraId="095E95D2" w14:textId="674FE3C3" w:rsidR="00437EC6" w:rsidRPr="00437EC6" w:rsidRDefault="00437EC6" w:rsidP="00DA1873">
      <w:pPr>
        <w:tabs>
          <w:tab w:val="left" w:pos="8222"/>
        </w:tabs>
        <w:spacing w:line="276" w:lineRule="auto"/>
      </w:pPr>
      <w:proofErr w:type="spellStart"/>
      <w:r w:rsidRPr="00437EC6">
        <w:t>Nymålning</w:t>
      </w:r>
      <w:proofErr w:type="spellEnd"/>
      <w:r w:rsidRPr="00437EC6">
        <w:t>: skivor som målas</w:t>
      </w:r>
      <w:r w:rsidRPr="00437EC6">
        <w:tab/>
        <w:t>A11:01</w:t>
      </w:r>
    </w:p>
    <w:p w14:paraId="0CA64D4B" w14:textId="77777777" w:rsidR="00437EC6" w:rsidRPr="00437EC6" w:rsidRDefault="00437EC6" w:rsidP="00DA1873">
      <w:pPr>
        <w:tabs>
          <w:tab w:val="left" w:pos="8222"/>
        </w:tabs>
        <w:spacing w:line="276" w:lineRule="auto"/>
      </w:pPr>
      <w:proofErr w:type="spellStart"/>
      <w:r w:rsidRPr="00437EC6">
        <w:t>Nymålning</w:t>
      </w:r>
      <w:proofErr w:type="spellEnd"/>
      <w:r w:rsidRPr="00437EC6">
        <w:t xml:space="preserve">: putsad yta/betong som målas </w:t>
      </w:r>
      <w:r w:rsidRPr="00437EC6">
        <w:tab/>
        <w:t>A12:05</w:t>
      </w:r>
    </w:p>
    <w:p w14:paraId="62EFEBF8" w14:textId="77777777" w:rsidR="00437EC6" w:rsidRPr="00437EC6" w:rsidRDefault="00437EC6" w:rsidP="00DA1873">
      <w:pPr>
        <w:tabs>
          <w:tab w:val="left" w:pos="8222"/>
        </w:tabs>
        <w:spacing w:line="276" w:lineRule="auto"/>
      </w:pPr>
      <w:proofErr w:type="spellStart"/>
      <w:r w:rsidRPr="00437EC6">
        <w:t>Nymålning</w:t>
      </w:r>
      <w:proofErr w:type="spellEnd"/>
      <w:r w:rsidRPr="00437EC6">
        <w:t xml:space="preserve">: betong som målas </w:t>
      </w:r>
      <w:r w:rsidRPr="00437EC6">
        <w:tab/>
        <w:t>A13:12</w:t>
      </w:r>
    </w:p>
    <w:p w14:paraId="0E080CDA" w14:textId="25230EB3" w:rsidR="00437EC6" w:rsidRPr="00D5185C" w:rsidRDefault="00437EC6" w:rsidP="00D5185C">
      <w:pPr>
        <w:tabs>
          <w:tab w:val="left" w:pos="8222"/>
        </w:tabs>
        <w:spacing w:line="276" w:lineRule="auto"/>
      </w:pPr>
      <w:proofErr w:type="spellStart"/>
      <w:r w:rsidRPr="00437EC6">
        <w:t>Nymålning</w:t>
      </w:r>
      <w:proofErr w:type="spellEnd"/>
      <w:r w:rsidRPr="00437EC6">
        <w:t xml:space="preserve">: putsat tak som målas </w:t>
      </w:r>
      <w:r w:rsidRPr="00437EC6">
        <w:tab/>
        <w:t>A13:15</w:t>
      </w:r>
    </w:p>
    <w:p w14:paraId="65E1BA4B" w14:textId="77777777" w:rsidR="00437EC6" w:rsidRPr="00437EC6" w:rsidRDefault="00437EC6" w:rsidP="00DA1873">
      <w:pPr>
        <w:pStyle w:val="Rubrik1"/>
        <w:spacing w:line="276" w:lineRule="auto"/>
      </w:pPr>
      <w:bookmarkStart w:id="12" w:name="_Toc184891224"/>
      <w:r w:rsidRPr="00437EC6">
        <w:lastRenderedPageBreak/>
        <w:t>LCS.</w:t>
      </w:r>
      <w:proofErr w:type="gramStart"/>
      <w:r w:rsidRPr="00437EC6">
        <w:t>22132</w:t>
      </w:r>
      <w:proofErr w:type="gramEnd"/>
      <w:r w:rsidRPr="00437EC6">
        <w:t xml:space="preserve"> </w:t>
      </w:r>
      <w:r w:rsidRPr="00437EC6">
        <w:tab/>
        <w:t>Vattentät målning av tak, takbalkar o d inomhus</w:t>
      </w:r>
      <w:bookmarkEnd w:id="12"/>
    </w:p>
    <w:p w14:paraId="75D50877" w14:textId="6D6A62EA" w:rsidR="00437EC6" w:rsidRPr="00437EC6" w:rsidRDefault="00437EC6" w:rsidP="00347E2F">
      <w:pPr>
        <w:spacing w:after="120" w:line="276" w:lineRule="auto"/>
      </w:pPr>
      <w:r w:rsidRPr="00437EC6">
        <w:t>Komplett grundarbete och målning av tak enligt ställda utförandekrav.</w:t>
      </w:r>
    </w:p>
    <w:p w14:paraId="08B2AFF3" w14:textId="77777777" w:rsidR="00437EC6" w:rsidRPr="00437EC6" w:rsidRDefault="00437EC6" w:rsidP="00DA1873">
      <w:pPr>
        <w:spacing w:line="276" w:lineRule="auto"/>
      </w:pPr>
      <w:r w:rsidRPr="00437EC6">
        <w:t>REFERENSKODER</w:t>
      </w:r>
    </w:p>
    <w:p w14:paraId="1757A795" w14:textId="77777777" w:rsidR="00437EC6" w:rsidRPr="00437EC6" w:rsidRDefault="00437EC6" w:rsidP="00DA1873">
      <w:pPr>
        <w:tabs>
          <w:tab w:val="left" w:pos="8222"/>
        </w:tabs>
        <w:spacing w:line="276" w:lineRule="auto"/>
      </w:pPr>
      <w:proofErr w:type="spellStart"/>
      <w:r w:rsidRPr="00437EC6">
        <w:t>Nymålning</w:t>
      </w:r>
      <w:proofErr w:type="spellEnd"/>
      <w:r w:rsidRPr="00437EC6">
        <w:t xml:space="preserve">: skivor som </w:t>
      </w:r>
      <w:proofErr w:type="spellStart"/>
      <w:r w:rsidRPr="00437EC6">
        <w:t>slätmålas</w:t>
      </w:r>
      <w:proofErr w:type="spellEnd"/>
      <w:r w:rsidRPr="00437EC6">
        <w:t xml:space="preserve"> </w:t>
      </w:r>
      <w:r w:rsidRPr="00437EC6">
        <w:tab/>
        <w:t>A41:02</w:t>
      </w:r>
    </w:p>
    <w:p w14:paraId="4C0D811A" w14:textId="4CF7A199" w:rsidR="00437EC6" w:rsidRPr="00D5185C" w:rsidRDefault="00437EC6" w:rsidP="00D5185C">
      <w:pPr>
        <w:tabs>
          <w:tab w:val="left" w:pos="8222"/>
        </w:tabs>
        <w:spacing w:line="276" w:lineRule="auto"/>
      </w:pPr>
      <w:proofErr w:type="spellStart"/>
      <w:r w:rsidRPr="00437EC6">
        <w:t>Nymålning</w:t>
      </w:r>
      <w:proofErr w:type="spellEnd"/>
      <w:r w:rsidRPr="00437EC6">
        <w:t>: betong/puts som målas</w:t>
      </w:r>
      <w:r w:rsidRPr="00437EC6">
        <w:tab/>
        <w:t>A12:04</w:t>
      </w:r>
    </w:p>
    <w:p w14:paraId="3D1EA4FA" w14:textId="77777777" w:rsidR="00437EC6" w:rsidRPr="00437EC6" w:rsidRDefault="00437EC6" w:rsidP="00DA1873">
      <w:pPr>
        <w:pStyle w:val="Rubrik1"/>
        <w:spacing w:line="276" w:lineRule="auto"/>
      </w:pPr>
      <w:bookmarkStart w:id="13" w:name="_Toc184891225"/>
      <w:r w:rsidRPr="00437EC6">
        <w:t xml:space="preserve">LCS.222 </w:t>
      </w:r>
      <w:r w:rsidRPr="00437EC6">
        <w:tab/>
        <w:t>Målning av innerväggspartier, skärmar, vikväggar o d inomhus</w:t>
      </w:r>
      <w:bookmarkEnd w:id="13"/>
    </w:p>
    <w:p w14:paraId="5BABDF30" w14:textId="77777777" w:rsidR="00437EC6" w:rsidRPr="00437EC6" w:rsidRDefault="00437EC6" w:rsidP="00DA1873">
      <w:pPr>
        <w:spacing w:line="276" w:lineRule="auto"/>
      </w:pPr>
      <w:r w:rsidRPr="00437EC6">
        <w:t xml:space="preserve">I primära utrymmen ska spacklingar enligt </w:t>
      </w:r>
      <w:proofErr w:type="spellStart"/>
      <w:r w:rsidRPr="00437EC6">
        <w:t>bildlikare</w:t>
      </w:r>
      <w:proofErr w:type="spellEnd"/>
      <w:r w:rsidRPr="00437EC6">
        <w:t xml:space="preserve"> 12:10 </w:t>
      </w:r>
      <w:proofErr w:type="spellStart"/>
      <w:r w:rsidRPr="00437EC6">
        <w:t>utsvampas</w:t>
      </w:r>
      <w:proofErr w:type="spellEnd"/>
      <w:r w:rsidRPr="00437EC6">
        <w:t xml:space="preserve"> till yta lika intilliggande.</w:t>
      </w:r>
    </w:p>
    <w:bookmarkEnd w:id="5"/>
    <w:p w14:paraId="2C9EA88C" w14:textId="36146942" w:rsidR="00437EC6" w:rsidRPr="00437EC6" w:rsidRDefault="0005083D" w:rsidP="00DA1873">
      <w:pPr>
        <w:spacing w:line="276" w:lineRule="auto"/>
        <w:rPr>
          <w:rFonts w:cs="Arial"/>
          <w:szCs w:val="22"/>
        </w:rPr>
      </w:pPr>
      <w:r>
        <w:rPr>
          <w:rFonts w:cs="Arial"/>
          <w:szCs w:val="22"/>
        </w:rPr>
        <w:br/>
      </w:r>
      <w:r w:rsidR="00437EC6" w:rsidRPr="00437EC6">
        <w:rPr>
          <w:rFonts w:cs="Arial"/>
          <w:szCs w:val="22"/>
        </w:rPr>
        <w:t xml:space="preserve">REFERENSKODER </w:t>
      </w:r>
    </w:p>
    <w:tbl>
      <w:tblPr>
        <w:tblStyle w:val="Tabellrutnt"/>
        <w:tblW w:w="0" w:type="auto"/>
        <w:tblInd w:w="1418" w:type="dxa"/>
        <w:tblLook w:val="04A0" w:firstRow="1" w:lastRow="0" w:firstColumn="1" w:lastColumn="0" w:noHBand="0" w:noVBand="1"/>
      </w:tblPr>
      <w:tblGrid>
        <w:gridCol w:w="4727"/>
        <w:gridCol w:w="3206"/>
      </w:tblGrid>
      <w:tr w:rsidR="00437EC6" w:rsidRPr="00437EC6" w14:paraId="68A4A6C0" w14:textId="77777777" w:rsidTr="00E33231">
        <w:tc>
          <w:tcPr>
            <w:tcW w:w="4727" w:type="dxa"/>
          </w:tcPr>
          <w:p w14:paraId="5DB4DC19" w14:textId="77777777" w:rsidR="00437EC6" w:rsidRPr="00437EC6" w:rsidRDefault="00437EC6" w:rsidP="00DA1873">
            <w:pPr>
              <w:keepNext/>
              <w:suppressAutoHyphens/>
              <w:spacing w:before="240" w:line="276" w:lineRule="auto"/>
              <w:ind w:right="851" w:hanging="1418"/>
              <w:outlineLvl w:val="3"/>
              <w:rPr>
                <w:rFonts w:ascii="Roboto Slab Black" w:hAnsi="Roboto Slab Black"/>
                <w:b/>
                <w:sz w:val="24"/>
                <w:szCs w:val="24"/>
              </w:rPr>
            </w:pPr>
            <w:r w:rsidRPr="00437EC6">
              <w:rPr>
                <w:rFonts w:ascii="Roboto Slab Black" w:hAnsi="Roboto Slab Black"/>
                <w:b/>
                <w:sz w:val="24"/>
                <w:szCs w:val="24"/>
              </w:rPr>
              <w:t>Arbetsstycke/Yta</w:t>
            </w:r>
          </w:p>
        </w:tc>
        <w:tc>
          <w:tcPr>
            <w:tcW w:w="3206" w:type="dxa"/>
          </w:tcPr>
          <w:p w14:paraId="7E6C91BB" w14:textId="77777777" w:rsidR="00437EC6" w:rsidRPr="00437EC6" w:rsidRDefault="00437EC6" w:rsidP="00DA1873">
            <w:pPr>
              <w:keepNext/>
              <w:suppressAutoHyphens/>
              <w:spacing w:before="240" w:line="276" w:lineRule="auto"/>
              <w:ind w:right="851" w:hanging="1418"/>
              <w:jc w:val="center"/>
              <w:outlineLvl w:val="3"/>
              <w:rPr>
                <w:rFonts w:ascii="Roboto Slab Black" w:hAnsi="Roboto Slab Black"/>
                <w:b/>
                <w:sz w:val="24"/>
                <w:szCs w:val="24"/>
              </w:rPr>
            </w:pPr>
            <w:r w:rsidRPr="00437EC6">
              <w:rPr>
                <w:rFonts w:ascii="Roboto Slab Black" w:hAnsi="Roboto Slab Black"/>
                <w:b/>
                <w:sz w:val="24"/>
                <w:szCs w:val="24"/>
              </w:rPr>
              <w:t>Referenskod</w:t>
            </w:r>
          </w:p>
          <w:p w14:paraId="261FAD4B" w14:textId="77777777" w:rsidR="00437EC6" w:rsidRPr="00437EC6" w:rsidRDefault="00437EC6" w:rsidP="00DA1873">
            <w:pPr>
              <w:keepNext/>
              <w:suppressAutoHyphens/>
              <w:spacing w:before="240" w:line="276" w:lineRule="auto"/>
              <w:ind w:right="851" w:hanging="1418"/>
              <w:jc w:val="center"/>
              <w:outlineLvl w:val="3"/>
              <w:rPr>
                <w:rFonts w:ascii="Roboto Slab Black" w:hAnsi="Roboto Slab Black"/>
                <w:b/>
                <w:sz w:val="24"/>
                <w:szCs w:val="24"/>
              </w:rPr>
            </w:pPr>
            <w:r w:rsidRPr="00437EC6">
              <w:rPr>
                <w:rFonts w:ascii="Roboto Slab Black" w:hAnsi="Roboto Slab Black"/>
                <w:b/>
                <w:sz w:val="24"/>
                <w:szCs w:val="24"/>
              </w:rPr>
              <w:t>klass 1 - klass 2</w:t>
            </w:r>
          </w:p>
          <w:p w14:paraId="2847E18D" w14:textId="77777777" w:rsidR="00437EC6" w:rsidRPr="00437EC6" w:rsidRDefault="00437EC6" w:rsidP="00DA1873">
            <w:pPr>
              <w:tabs>
                <w:tab w:val="clear" w:pos="9979"/>
              </w:tabs>
              <w:autoSpaceDE w:val="0"/>
              <w:autoSpaceDN w:val="0"/>
              <w:adjustRightInd w:val="0"/>
              <w:spacing w:line="276" w:lineRule="auto"/>
              <w:rPr>
                <w:rFonts w:cs="Arial"/>
                <w:b/>
                <w:bCs/>
                <w:szCs w:val="22"/>
              </w:rPr>
            </w:pPr>
          </w:p>
        </w:tc>
      </w:tr>
      <w:tr w:rsidR="00437EC6" w:rsidRPr="00437EC6" w14:paraId="0C84F514" w14:textId="77777777" w:rsidTr="00E33231">
        <w:tc>
          <w:tcPr>
            <w:tcW w:w="4727" w:type="dxa"/>
          </w:tcPr>
          <w:p w14:paraId="0F9E0D5D" w14:textId="77777777" w:rsidR="00437EC6" w:rsidRPr="00437EC6" w:rsidRDefault="00437EC6" w:rsidP="00DA1873">
            <w:pPr>
              <w:spacing w:line="276" w:lineRule="auto"/>
              <w:ind w:left="0"/>
            </w:pPr>
            <w:r w:rsidRPr="00437EC6">
              <w:t>Väggar: tid. målade på spacklad yta el skiva</w:t>
            </w:r>
          </w:p>
        </w:tc>
        <w:tc>
          <w:tcPr>
            <w:tcW w:w="3206" w:type="dxa"/>
          </w:tcPr>
          <w:p w14:paraId="3D7354B2" w14:textId="77777777" w:rsidR="00437EC6" w:rsidRPr="00437EC6" w:rsidRDefault="00437EC6" w:rsidP="00DA1873">
            <w:pPr>
              <w:spacing w:line="276" w:lineRule="auto"/>
              <w:ind w:left="409"/>
            </w:pPr>
            <w:r w:rsidRPr="00437EC6">
              <w:t>C11:01 - C12:04</w:t>
            </w:r>
          </w:p>
        </w:tc>
      </w:tr>
      <w:tr w:rsidR="00437EC6" w:rsidRPr="00437EC6" w14:paraId="0A0C9E22" w14:textId="77777777" w:rsidTr="00E33231">
        <w:tc>
          <w:tcPr>
            <w:tcW w:w="4727" w:type="dxa"/>
          </w:tcPr>
          <w:p w14:paraId="63BAAD85" w14:textId="77777777" w:rsidR="00437EC6" w:rsidRPr="00437EC6" w:rsidRDefault="00437EC6" w:rsidP="00DA1873">
            <w:pPr>
              <w:spacing w:line="276" w:lineRule="auto"/>
              <w:ind w:left="0"/>
            </w:pPr>
            <w:r w:rsidRPr="00437EC6">
              <w:t>Väggar: tidigare målade på putsade ytor</w:t>
            </w:r>
          </w:p>
        </w:tc>
        <w:tc>
          <w:tcPr>
            <w:tcW w:w="3206" w:type="dxa"/>
          </w:tcPr>
          <w:p w14:paraId="0B9FBC6F" w14:textId="77777777" w:rsidR="00437EC6" w:rsidRPr="00437EC6" w:rsidRDefault="00437EC6" w:rsidP="00DA1873">
            <w:pPr>
              <w:spacing w:line="276" w:lineRule="auto"/>
              <w:ind w:left="409"/>
            </w:pPr>
            <w:r w:rsidRPr="00437EC6">
              <w:t>C11:01 - C12:10</w:t>
            </w:r>
          </w:p>
        </w:tc>
      </w:tr>
      <w:tr w:rsidR="00437EC6" w:rsidRPr="00437EC6" w14:paraId="3D3032AB" w14:textId="77777777" w:rsidTr="00E33231">
        <w:tc>
          <w:tcPr>
            <w:tcW w:w="4727" w:type="dxa"/>
          </w:tcPr>
          <w:p w14:paraId="211B2D7C" w14:textId="77777777" w:rsidR="00437EC6" w:rsidRPr="00437EC6" w:rsidRDefault="00437EC6" w:rsidP="00DA1873">
            <w:pPr>
              <w:spacing w:line="276" w:lineRule="auto"/>
              <w:ind w:left="0"/>
            </w:pPr>
            <w:r w:rsidRPr="00437EC6">
              <w:t>Väggar: tidigare tapetserade som målas</w:t>
            </w:r>
          </w:p>
        </w:tc>
        <w:tc>
          <w:tcPr>
            <w:tcW w:w="3206" w:type="dxa"/>
          </w:tcPr>
          <w:p w14:paraId="2AACAB31" w14:textId="77777777" w:rsidR="00437EC6" w:rsidRPr="00437EC6" w:rsidRDefault="00437EC6" w:rsidP="00DA1873">
            <w:pPr>
              <w:spacing w:line="276" w:lineRule="auto"/>
              <w:ind w:left="409"/>
            </w:pPr>
            <w:r w:rsidRPr="00437EC6">
              <w:t>D11:01 - D12:04</w:t>
            </w:r>
          </w:p>
        </w:tc>
      </w:tr>
      <w:tr w:rsidR="00437EC6" w:rsidRPr="00437EC6" w14:paraId="470D9DC6" w14:textId="77777777" w:rsidTr="00E33231">
        <w:tc>
          <w:tcPr>
            <w:tcW w:w="4727" w:type="dxa"/>
          </w:tcPr>
          <w:p w14:paraId="7D14A8FA" w14:textId="77777777" w:rsidR="00437EC6" w:rsidRPr="00437EC6" w:rsidRDefault="00437EC6" w:rsidP="00DA1873">
            <w:pPr>
              <w:spacing w:line="276" w:lineRule="auto"/>
              <w:ind w:left="0"/>
            </w:pPr>
            <w:r w:rsidRPr="00437EC6">
              <w:t>Väggar: tidigare målade på väv G135</w:t>
            </w:r>
          </w:p>
        </w:tc>
        <w:tc>
          <w:tcPr>
            <w:tcW w:w="3206" w:type="dxa"/>
          </w:tcPr>
          <w:p w14:paraId="1CA37D60" w14:textId="77777777" w:rsidR="00437EC6" w:rsidRPr="00437EC6" w:rsidRDefault="00437EC6" w:rsidP="00DA1873">
            <w:pPr>
              <w:spacing w:line="276" w:lineRule="auto"/>
              <w:ind w:left="409"/>
            </w:pPr>
            <w:r w:rsidRPr="00437EC6">
              <w:t>E21:01 - E22:02</w:t>
            </w:r>
          </w:p>
        </w:tc>
      </w:tr>
      <w:tr w:rsidR="00437EC6" w:rsidRPr="00437EC6" w14:paraId="2F243AC2" w14:textId="77777777" w:rsidTr="00E33231">
        <w:tc>
          <w:tcPr>
            <w:tcW w:w="4727" w:type="dxa"/>
          </w:tcPr>
          <w:p w14:paraId="706A7CDC" w14:textId="77777777" w:rsidR="00437EC6" w:rsidRPr="00437EC6" w:rsidRDefault="00437EC6" w:rsidP="00DA1873">
            <w:pPr>
              <w:spacing w:line="276" w:lineRule="auto"/>
              <w:ind w:left="0"/>
            </w:pPr>
            <w:r w:rsidRPr="00437EC6">
              <w:t>Väggar: på nyuppsatt väv G100</w:t>
            </w:r>
          </w:p>
        </w:tc>
        <w:tc>
          <w:tcPr>
            <w:tcW w:w="3206" w:type="dxa"/>
          </w:tcPr>
          <w:p w14:paraId="4044EC26" w14:textId="77777777" w:rsidR="00437EC6" w:rsidRPr="00437EC6" w:rsidRDefault="00437EC6" w:rsidP="00DA1873">
            <w:pPr>
              <w:spacing w:line="276" w:lineRule="auto"/>
              <w:ind w:left="409"/>
            </w:pPr>
            <w:r w:rsidRPr="00437EC6">
              <w:t>C21:03 - saknas</w:t>
            </w:r>
          </w:p>
        </w:tc>
      </w:tr>
      <w:tr w:rsidR="00437EC6" w:rsidRPr="00437EC6" w14:paraId="2B94A6F3" w14:textId="77777777" w:rsidTr="00E33231">
        <w:tc>
          <w:tcPr>
            <w:tcW w:w="4727" w:type="dxa"/>
          </w:tcPr>
          <w:p w14:paraId="1BEEECDC" w14:textId="77777777" w:rsidR="00437EC6" w:rsidRPr="00437EC6" w:rsidRDefault="00437EC6" w:rsidP="00DA1873">
            <w:pPr>
              <w:spacing w:line="276" w:lineRule="auto"/>
              <w:ind w:left="0"/>
            </w:pPr>
            <w:r w:rsidRPr="00437EC6">
              <w:t>Väggar: tidigare tapetserade på putsade ytor</w:t>
            </w:r>
          </w:p>
        </w:tc>
        <w:tc>
          <w:tcPr>
            <w:tcW w:w="3206" w:type="dxa"/>
          </w:tcPr>
          <w:p w14:paraId="3801793B" w14:textId="77777777" w:rsidR="00437EC6" w:rsidRPr="00437EC6" w:rsidRDefault="00437EC6" w:rsidP="00DA1873">
            <w:pPr>
              <w:spacing w:line="276" w:lineRule="auto"/>
              <w:ind w:left="409"/>
            </w:pPr>
            <w:r w:rsidRPr="00437EC6">
              <w:t>D32:03A - D32:03</w:t>
            </w:r>
          </w:p>
        </w:tc>
      </w:tr>
      <w:tr w:rsidR="00437EC6" w:rsidRPr="00437EC6" w14:paraId="435BFCCB" w14:textId="77777777" w:rsidTr="00E33231">
        <w:tc>
          <w:tcPr>
            <w:tcW w:w="4727" w:type="dxa"/>
          </w:tcPr>
          <w:p w14:paraId="00D57BF1" w14:textId="77777777" w:rsidR="00437EC6" w:rsidRPr="00437EC6" w:rsidRDefault="00437EC6" w:rsidP="00DA1873">
            <w:pPr>
              <w:spacing w:line="276" w:lineRule="auto"/>
              <w:ind w:left="0"/>
            </w:pPr>
            <w:r w:rsidRPr="00437EC6">
              <w:t>Väggar: tid. tapets. på spacklad yta/skiva</w:t>
            </w:r>
          </w:p>
        </w:tc>
        <w:tc>
          <w:tcPr>
            <w:tcW w:w="3206" w:type="dxa"/>
          </w:tcPr>
          <w:p w14:paraId="190080DA" w14:textId="77777777" w:rsidR="00437EC6" w:rsidRPr="00437EC6" w:rsidRDefault="00437EC6" w:rsidP="00DA1873">
            <w:pPr>
              <w:spacing w:line="276" w:lineRule="auto"/>
              <w:ind w:left="409"/>
            </w:pPr>
            <w:r w:rsidRPr="00437EC6">
              <w:t>D31:02 - D31:01</w:t>
            </w:r>
          </w:p>
        </w:tc>
      </w:tr>
      <w:tr w:rsidR="00437EC6" w:rsidRPr="00437EC6" w14:paraId="51BFF4C1" w14:textId="77777777" w:rsidTr="00E33231">
        <w:tc>
          <w:tcPr>
            <w:tcW w:w="4727" w:type="dxa"/>
          </w:tcPr>
          <w:p w14:paraId="3AFDD5AB" w14:textId="77777777" w:rsidR="00437EC6" w:rsidRPr="00437EC6" w:rsidRDefault="00437EC6" w:rsidP="00DA1873">
            <w:pPr>
              <w:spacing w:line="276" w:lineRule="auto"/>
              <w:ind w:left="0"/>
            </w:pPr>
            <w:r w:rsidRPr="00437EC6">
              <w:t>Väggar: målade som tapetseras</w:t>
            </w:r>
          </w:p>
        </w:tc>
        <w:tc>
          <w:tcPr>
            <w:tcW w:w="3206" w:type="dxa"/>
          </w:tcPr>
          <w:p w14:paraId="36FAE214" w14:textId="77777777" w:rsidR="00437EC6" w:rsidRPr="00437EC6" w:rsidRDefault="00437EC6" w:rsidP="00DA1873">
            <w:pPr>
              <w:spacing w:line="276" w:lineRule="auto"/>
              <w:ind w:left="409"/>
            </w:pPr>
            <w:r w:rsidRPr="00437EC6">
              <w:t>C31:02 - C31:01</w:t>
            </w:r>
          </w:p>
        </w:tc>
      </w:tr>
      <w:tr w:rsidR="00437EC6" w:rsidRPr="00437EC6" w14:paraId="50A9F796" w14:textId="77777777" w:rsidTr="00E33231">
        <w:tc>
          <w:tcPr>
            <w:tcW w:w="4727" w:type="dxa"/>
          </w:tcPr>
          <w:p w14:paraId="4C1D61A3" w14:textId="77777777" w:rsidR="00437EC6" w:rsidRPr="00437EC6" w:rsidRDefault="00437EC6" w:rsidP="00DA1873">
            <w:pPr>
              <w:spacing w:line="276" w:lineRule="auto"/>
              <w:ind w:left="0"/>
            </w:pPr>
            <w:r w:rsidRPr="00437EC6">
              <w:t>Väggar: tid. tapets. som målas på väv G135</w:t>
            </w:r>
          </w:p>
        </w:tc>
        <w:tc>
          <w:tcPr>
            <w:tcW w:w="3206" w:type="dxa"/>
          </w:tcPr>
          <w:p w14:paraId="1E3775AC" w14:textId="77777777" w:rsidR="00437EC6" w:rsidRPr="00437EC6" w:rsidRDefault="00437EC6" w:rsidP="00DA1873">
            <w:pPr>
              <w:spacing w:line="276" w:lineRule="auto"/>
              <w:ind w:left="409"/>
            </w:pPr>
            <w:r w:rsidRPr="00437EC6">
              <w:t>D21:01</w:t>
            </w:r>
          </w:p>
        </w:tc>
      </w:tr>
      <w:tr w:rsidR="00437EC6" w:rsidRPr="00437EC6" w14:paraId="01E73949" w14:textId="77777777" w:rsidTr="00E33231">
        <w:tc>
          <w:tcPr>
            <w:tcW w:w="4727" w:type="dxa"/>
          </w:tcPr>
          <w:p w14:paraId="238C26DC" w14:textId="77777777" w:rsidR="00437EC6" w:rsidRPr="00437EC6" w:rsidRDefault="00437EC6" w:rsidP="00DA1873">
            <w:pPr>
              <w:spacing w:line="276" w:lineRule="auto"/>
              <w:ind w:left="0"/>
            </w:pPr>
            <w:r w:rsidRPr="00437EC6">
              <w:t>Väggar: tid. tapets. som målas på väv G100</w:t>
            </w:r>
          </w:p>
        </w:tc>
        <w:tc>
          <w:tcPr>
            <w:tcW w:w="3206" w:type="dxa"/>
          </w:tcPr>
          <w:p w14:paraId="52BB98F1" w14:textId="77777777" w:rsidR="00437EC6" w:rsidRPr="00437EC6" w:rsidRDefault="00437EC6" w:rsidP="00DA1873">
            <w:pPr>
              <w:spacing w:line="276" w:lineRule="auto"/>
              <w:ind w:left="409"/>
            </w:pPr>
            <w:r w:rsidRPr="00437EC6">
              <w:t>D21:03</w:t>
            </w:r>
          </w:p>
        </w:tc>
      </w:tr>
      <w:tr w:rsidR="00437EC6" w:rsidRPr="00437EC6" w14:paraId="6F7CBA52" w14:textId="77777777" w:rsidTr="00E33231">
        <w:tc>
          <w:tcPr>
            <w:tcW w:w="4727" w:type="dxa"/>
          </w:tcPr>
          <w:p w14:paraId="1E8D4FEE" w14:textId="77777777" w:rsidR="00437EC6" w:rsidRPr="00437EC6" w:rsidRDefault="00437EC6" w:rsidP="00DA1873">
            <w:pPr>
              <w:spacing w:line="276" w:lineRule="auto"/>
              <w:ind w:left="0"/>
            </w:pPr>
            <w:r w:rsidRPr="00437EC6">
              <w:t>Väggar: tidigare målad väv som tapetseras</w:t>
            </w:r>
          </w:p>
        </w:tc>
        <w:tc>
          <w:tcPr>
            <w:tcW w:w="3206" w:type="dxa"/>
          </w:tcPr>
          <w:p w14:paraId="2E402FF6" w14:textId="77777777" w:rsidR="00437EC6" w:rsidRPr="00437EC6" w:rsidRDefault="00437EC6" w:rsidP="00DA1873">
            <w:pPr>
              <w:spacing w:line="276" w:lineRule="auto"/>
              <w:ind w:left="409"/>
            </w:pPr>
            <w:r w:rsidRPr="00437EC6">
              <w:t>E32:03A - E32:03</w:t>
            </w:r>
          </w:p>
        </w:tc>
      </w:tr>
      <w:tr w:rsidR="00437EC6" w:rsidRPr="00437EC6" w14:paraId="6C18EB63" w14:textId="77777777" w:rsidTr="00E33231">
        <w:tc>
          <w:tcPr>
            <w:tcW w:w="4727" w:type="dxa"/>
          </w:tcPr>
          <w:p w14:paraId="1F04C058" w14:textId="77777777" w:rsidR="00437EC6" w:rsidRPr="00437EC6" w:rsidRDefault="00437EC6" w:rsidP="00DA1873">
            <w:pPr>
              <w:spacing w:line="276" w:lineRule="auto"/>
              <w:ind w:left="0"/>
            </w:pPr>
            <w:r w:rsidRPr="00437EC6">
              <w:t>Tak och väggar i klädkammare</w:t>
            </w:r>
          </w:p>
        </w:tc>
        <w:tc>
          <w:tcPr>
            <w:tcW w:w="3206" w:type="dxa"/>
          </w:tcPr>
          <w:p w14:paraId="1453C0D2" w14:textId="77777777" w:rsidR="00437EC6" w:rsidRPr="00437EC6" w:rsidRDefault="00437EC6" w:rsidP="00DA1873">
            <w:pPr>
              <w:spacing w:line="276" w:lineRule="auto"/>
              <w:ind w:left="409"/>
            </w:pPr>
            <w:r w:rsidRPr="00437EC6">
              <w:t>C12:11 - C13:15</w:t>
            </w:r>
          </w:p>
        </w:tc>
      </w:tr>
    </w:tbl>
    <w:p w14:paraId="48F496BB" w14:textId="77777777" w:rsidR="00123082" w:rsidRDefault="00123082" w:rsidP="00DA1873">
      <w:pPr>
        <w:tabs>
          <w:tab w:val="left" w:pos="8222"/>
        </w:tabs>
        <w:spacing w:line="276" w:lineRule="auto"/>
      </w:pPr>
    </w:p>
    <w:p w14:paraId="7FDAA283" w14:textId="70214F85" w:rsidR="00437EC6" w:rsidRPr="00437EC6" w:rsidRDefault="00437EC6" w:rsidP="00DA1873">
      <w:pPr>
        <w:tabs>
          <w:tab w:val="left" w:pos="8222"/>
        </w:tabs>
        <w:spacing w:line="276" w:lineRule="auto"/>
      </w:pPr>
      <w:r w:rsidRPr="00437EC6">
        <w:t xml:space="preserve">Tidigare målade betongytor </w:t>
      </w:r>
      <w:r w:rsidR="0014720E">
        <w:tab/>
      </w:r>
      <w:r w:rsidRPr="00437EC6">
        <w:t>C13:12</w:t>
      </w:r>
    </w:p>
    <w:p w14:paraId="019981A4" w14:textId="14B1ED12" w:rsidR="00437EC6" w:rsidRPr="00437EC6" w:rsidRDefault="00437EC6" w:rsidP="00DA1873">
      <w:pPr>
        <w:tabs>
          <w:tab w:val="left" w:pos="8222"/>
        </w:tabs>
        <w:spacing w:line="276" w:lineRule="auto"/>
      </w:pPr>
      <w:r w:rsidRPr="00437EC6">
        <w:t>Tidigare målad putsad vägg</w:t>
      </w:r>
      <w:r w:rsidR="0014720E">
        <w:tab/>
      </w:r>
      <w:r w:rsidRPr="00437EC6">
        <w:t>C13:15</w:t>
      </w:r>
    </w:p>
    <w:p w14:paraId="790F2267" w14:textId="422C411C" w:rsidR="00437EC6" w:rsidRPr="00437EC6" w:rsidRDefault="00437EC6" w:rsidP="00DA1873">
      <w:pPr>
        <w:tabs>
          <w:tab w:val="left" w:pos="8222"/>
        </w:tabs>
        <w:spacing w:line="276" w:lineRule="auto"/>
      </w:pPr>
      <w:proofErr w:type="spellStart"/>
      <w:r w:rsidRPr="00437EC6">
        <w:t>Nymålning</w:t>
      </w:r>
      <w:proofErr w:type="spellEnd"/>
      <w:r w:rsidRPr="00437EC6">
        <w:t xml:space="preserve">: skivor som </w:t>
      </w:r>
      <w:proofErr w:type="spellStart"/>
      <w:r w:rsidRPr="00437EC6">
        <w:t>slätmålas</w:t>
      </w:r>
      <w:proofErr w:type="spellEnd"/>
      <w:r w:rsidRPr="00437EC6">
        <w:t xml:space="preserve"> </w:t>
      </w:r>
      <w:r w:rsidR="0014720E">
        <w:tab/>
      </w:r>
      <w:r w:rsidRPr="00437EC6">
        <w:t>A41:02</w:t>
      </w:r>
    </w:p>
    <w:p w14:paraId="54A7C19A" w14:textId="36CA948E" w:rsidR="00437EC6" w:rsidRPr="00437EC6" w:rsidRDefault="00437EC6" w:rsidP="00DA1873">
      <w:pPr>
        <w:tabs>
          <w:tab w:val="left" w:pos="8222"/>
        </w:tabs>
        <w:spacing w:line="276" w:lineRule="auto"/>
      </w:pPr>
      <w:proofErr w:type="spellStart"/>
      <w:r w:rsidRPr="00437EC6">
        <w:t>Nymålning</w:t>
      </w:r>
      <w:proofErr w:type="spellEnd"/>
      <w:r w:rsidRPr="00437EC6">
        <w:t xml:space="preserve">: skivor som målas </w:t>
      </w:r>
      <w:r w:rsidR="0014720E">
        <w:tab/>
      </w:r>
      <w:r w:rsidRPr="00437EC6">
        <w:t>A11:01</w:t>
      </w:r>
    </w:p>
    <w:p w14:paraId="42BB23CF" w14:textId="08E08B15" w:rsidR="00437EC6" w:rsidRPr="00437EC6" w:rsidRDefault="00437EC6" w:rsidP="00DA1873">
      <w:pPr>
        <w:tabs>
          <w:tab w:val="left" w:pos="8222"/>
        </w:tabs>
        <w:spacing w:line="276" w:lineRule="auto"/>
      </w:pPr>
      <w:proofErr w:type="spellStart"/>
      <w:r w:rsidRPr="00437EC6">
        <w:t>Nymålning</w:t>
      </w:r>
      <w:proofErr w:type="spellEnd"/>
      <w:r w:rsidRPr="00437EC6">
        <w:t xml:space="preserve">: betong/puts som målas </w:t>
      </w:r>
      <w:r w:rsidR="0014720E">
        <w:tab/>
      </w:r>
      <w:r w:rsidRPr="00437EC6">
        <w:t>A12:04</w:t>
      </w:r>
    </w:p>
    <w:p w14:paraId="2059A780" w14:textId="2944594E" w:rsidR="00437EC6" w:rsidRPr="00437EC6" w:rsidRDefault="00437EC6" w:rsidP="00DA1873">
      <w:pPr>
        <w:tabs>
          <w:tab w:val="left" w:pos="8222"/>
        </w:tabs>
        <w:spacing w:line="276" w:lineRule="auto"/>
      </w:pPr>
      <w:proofErr w:type="spellStart"/>
      <w:r w:rsidRPr="00437EC6">
        <w:t>Nymålning</w:t>
      </w:r>
      <w:proofErr w:type="spellEnd"/>
      <w:r w:rsidRPr="00437EC6">
        <w:t xml:space="preserve">: skivor med målad väv G100 </w:t>
      </w:r>
      <w:r w:rsidR="0014720E">
        <w:tab/>
      </w:r>
      <w:r w:rsidRPr="00437EC6">
        <w:t>A21:03</w:t>
      </w:r>
    </w:p>
    <w:p w14:paraId="2A7B912C" w14:textId="3E22D369" w:rsidR="00437EC6" w:rsidRPr="00437EC6" w:rsidRDefault="00437EC6" w:rsidP="00DA1873">
      <w:pPr>
        <w:tabs>
          <w:tab w:val="left" w:pos="8222"/>
        </w:tabs>
        <w:spacing w:line="276" w:lineRule="auto"/>
      </w:pPr>
      <w:proofErr w:type="spellStart"/>
      <w:r w:rsidRPr="00437EC6">
        <w:t>Nymålning</w:t>
      </w:r>
      <w:proofErr w:type="spellEnd"/>
      <w:r w:rsidRPr="00437EC6">
        <w:t xml:space="preserve">: skivor med målad väv G135 </w:t>
      </w:r>
      <w:r w:rsidR="0014720E">
        <w:tab/>
      </w:r>
      <w:r w:rsidRPr="00437EC6">
        <w:t>A21:01</w:t>
      </w:r>
    </w:p>
    <w:p w14:paraId="617D1D40" w14:textId="59154753" w:rsidR="00437EC6" w:rsidRPr="00437EC6" w:rsidRDefault="00437EC6" w:rsidP="00DA1873">
      <w:pPr>
        <w:tabs>
          <w:tab w:val="left" w:pos="8222"/>
        </w:tabs>
        <w:spacing w:line="276" w:lineRule="auto"/>
      </w:pPr>
      <w:proofErr w:type="spellStart"/>
      <w:r w:rsidRPr="00437EC6">
        <w:lastRenderedPageBreak/>
        <w:t>Nymålning</w:t>
      </w:r>
      <w:proofErr w:type="spellEnd"/>
      <w:r w:rsidRPr="00437EC6">
        <w:t xml:space="preserve">: betong/puts med målad väv G100 </w:t>
      </w:r>
      <w:r w:rsidR="0014720E">
        <w:tab/>
      </w:r>
      <w:r w:rsidRPr="00437EC6">
        <w:t>A21:03</w:t>
      </w:r>
    </w:p>
    <w:p w14:paraId="17D7F90B" w14:textId="205E0F60" w:rsidR="00437EC6" w:rsidRPr="00437EC6" w:rsidRDefault="00437EC6" w:rsidP="00DA1873">
      <w:pPr>
        <w:tabs>
          <w:tab w:val="left" w:pos="8222"/>
        </w:tabs>
        <w:spacing w:line="276" w:lineRule="auto"/>
      </w:pPr>
      <w:proofErr w:type="spellStart"/>
      <w:r w:rsidRPr="00437EC6">
        <w:t>Nymålning</w:t>
      </w:r>
      <w:proofErr w:type="spellEnd"/>
      <w:r w:rsidRPr="00437EC6">
        <w:t xml:space="preserve">: betong/puts med målad väv G135 </w:t>
      </w:r>
      <w:r w:rsidR="0014720E">
        <w:tab/>
      </w:r>
      <w:r w:rsidRPr="00437EC6">
        <w:t>A21:01</w:t>
      </w:r>
    </w:p>
    <w:p w14:paraId="3C97D870" w14:textId="40591947" w:rsidR="00DA19E8" w:rsidRPr="0005083D" w:rsidRDefault="00DA19E8" w:rsidP="00DA1873">
      <w:pPr>
        <w:pStyle w:val="Rubrik1"/>
        <w:spacing w:line="276" w:lineRule="auto"/>
      </w:pPr>
      <w:bookmarkStart w:id="14" w:name="_Toc184891226"/>
      <w:r w:rsidRPr="0005083D">
        <w:t xml:space="preserve">LCS.223 </w:t>
      </w:r>
      <w:r w:rsidRPr="0005083D">
        <w:tab/>
        <w:t>Målning av trappor, stegar, lejdare, räcken, ledstänger o d inomhus</w:t>
      </w:r>
      <w:bookmarkEnd w:id="14"/>
      <w:r w:rsidRPr="0005083D">
        <w:t xml:space="preserve"> </w:t>
      </w:r>
    </w:p>
    <w:p w14:paraId="2B0D82A1" w14:textId="351B6ABD" w:rsidR="00DA19E8" w:rsidRPr="00DA19E8" w:rsidRDefault="0005083D" w:rsidP="00DA19E8">
      <w:pPr>
        <w:tabs>
          <w:tab w:val="left" w:pos="8222"/>
        </w:tabs>
        <w:spacing w:line="276" w:lineRule="auto"/>
      </w:pPr>
      <w:r w:rsidRPr="0005083D">
        <w:t xml:space="preserve">Räcken och handledare inomhus ska </w:t>
      </w:r>
      <w:r>
        <w:t xml:space="preserve">vara industriellt lackerade eller pulverlackerade från fabrik. </w:t>
      </w:r>
    </w:p>
    <w:p w14:paraId="5379D7D6" w14:textId="44A9AE7D" w:rsidR="00437EC6" w:rsidRPr="00437EC6" w:rsidRDefault="00437EC6" w:rsidP="00DA1873">
      <w:pPr>
        <w:pStyle w:val="Rubrik1"/>
        <w:spacing w:line="276" w:lineRule="auto"/>
      </w:pPr>
      <w:bookmarkStart w:id="15" w:name="_Toc184891227"/>
      <w:r w:rsidRPr="00437EC6">
        <w:t xml:space="preserve">LCS.2261 </w:t>
      </w:r>
      <w:r w:rsidR="0014720E">
        <w:tab/>
      </w:r>
      <w:r w:rsidRPr="00437EC6">
        <w:t>Målning av rörinstallation inomhus</w:t>
      </w:r>
      <w:bookmarkEnd w:id="15"/>
    </w:p>
    <w:p w14:paraId="0F8FB337" w14:textId="77777777" w:rsidR="00437EC6" w:rsidRPr="00437EC6" w:rsidRDefault="00437EC6" w:rsidP="00DA1873">
      <w:pPr>
        <w:spacing w:line="276" w:lineRule="auto"/>
      </w:pPr>
      <w:r w:rsidRPr="00437EC6">
        <w:t>REFERENSKODER</w:t>
      </w:r>
    </w:p>
    <w:p w14:paraId="6901B79B" w14:textId="7F9BED97" w:rsidR="00437EC6" w:rsidRPr="00437EC6" w:rsidRDefault="00437EC6" w:rsidP="00DA19E8">
      <w:pPr>
        <w:tabs>
          <w:tab w:val="left" w:pos="8222"/>
        </w:tabs>
        <w:spacing w:line="276" w:lineRule="auto"/>
      </w:pPr>
      <w:r w:rsidRPr="00437EC6">
        <w:t>Radiatorrör</w:t>
      </w:r>
      <w:r w:rsidR="004D190C" w:rsidRPr="004D190C">
        <w:t xml:space="preserve"> </w:t>
      </w:r>
      <w:r w:rsidR="004D190C">
        <w:tab/>
      </w:r>
      <w:r w:rsidR="004D190C" w:rsidRPr="00437EC6">
        <w:t>C42:10</w:t>
      </w:r>
    </w:p>
    <w:p w14:paraId="642569D7" w14:textId="0B3F4627" w:rsidR="00DA1873" w:rsidRPr="00C06AAA" w:rsidRDefault="00EE7654" w:rsidP="00825771">
      <w:pPr>
        <w:pStyle w:val="Rubrik1"/>
        <w:spacing w:line="276" w:lineRule="auto"/>
      </w:pPr>
      <w:bookmarkStart w:id="16" w:name="_Toc184891228"/>
      <w:r w:rsidRPr="00C06AAA">
        <w:t xml:space="preserve">ÖVRIGT </w:t>
      </w:r>
      <w:r w:rsidRPr="00C06AAA">
        <w:tab/>
      </w:r>
      <w:r w:rsidR="00825771" w:rsidRPr="00C06AAA">
        <w:t>MÅLNING UNDERCENTRAL I BEFINTLIG BYGGNAD</w:t>
      </w:r>
      <w:bookmarkEnd w:id="16"/>
      <w:r w:rsidR="00825771" w:rsidRPr="00C06AAA">
        <w:t xml:space="preserve"> </w:t>
      </w:r>
    </w:p>
    <w:p w14:paraId="43D6F77D" w14:textId="04FF730A" w:rsidR="00DA1873" w:rsidRPr="00C06AAA" w:rsidRDefault="0056219F" w:rsidP="0056219F">
      <w:pPr>
        <w:tabs>
          <w:tab w:val="clear" w:pos="9979"/>
          <w:tab w:val="left" w:pos="1793"/>
        </w:tabs>
        <w:spacing w:after="120" w:line="276" w:lineRule="auto"/>
        <w:ind w:left="0"/>
      </w:pPr>
      <w:r w:rsidRPr="00C06AAA">
        <w:tab/>
      </w:r>
    </w:p>
    <w:p w14:paraId="2806C01C" w14:textId="77777777" w:rsidR="00C06AAA" w:rsidRDefault="0085160E" w:rsidP="0085160E">
      <w:pPr>
        <w:tabs>
          <w:tab w:val="left" w:pos="8222"/>
        </w:tabs>
        <w:spacing w:after="120" w:line="276" w:lineRule="auto"/>
      </w:pPr>
      <w:r w:rsidRPr="00C06AAA">
        <w:t>I undercentral ska väggar och tak målas</w:t>
      </w:r>
      <w:r w:rsidR="00C06AAA" w:rsidRPr="00C06AAA">
        <w:t xml:space="preserve"> enligt klass 3-utförande.</w:t>
      </w:r>
      <w:r w:rsidR="00C06AAA">
        <w:t xml:space="preserve"> </w:t>
      </w:r>
    </w:p>
    <w:p w14:paraId="513FE98D" w14:textId="1173F18F" w:rsidR="0085160E" w:rsidRPr="00C06AAA" w:rsidRDefault="00C06AAA" w:rsidP="0085160E">
      <w:pPr>
        <w:tabs>
          <w:tab w:val="left" w:pos="8222"/>
        </w:tabs>
        <w:spacing w:after="120" w:line="276" w:lineRule="auto"/>
      </w:pPr>
      <w:r w:rsidRPr="00C06AAA">
        <w:t>Golv behandlas enligt teknisk beskrivning.</w:t>
      </w:r>
      <w:r w:rsidR="00161BFA" w:rsidRPr="00C06AAA">
        <w:t xml:space="preserve"> </w:t>
      </w:r>
    </w:p>
    <w:p w14:paraId="1F4AEEF8" w14:textId="27B2AD6F" w:rsidR="00667BE7" w:rsidRPr="00C06AAA" w:rsidRDefault="00667BE7" w:rsidP="0085160E">
      <w:pPr>
        <w:tabs>
          <w:tab w:val="left" w:pos="8222"/>
        </w:tabs>
        <w:spacing w:after="120" w:line="276" w:lineRule="auto"/>
      </w:pPr>
      <w:r w:rsidRPr="00C06AAA">
        <w:t>Ny ståldörr i fasad (befintlig placering), kulör lika befintlig.</w:t>
      </w:r>
    </w:p>
    <w:p w14:paraId="553DBC11" w14:textId="5814BBEE" w:rsidR="0085160E" w:rsidRPr="00C06AAA" w:rsidRDefault="00667BE7" w:rsidP="00C06AAA">
      <w:pPr>
        <w:tabs>
          <w:tab w:val="left" w:pos="8222"/>
        </w:tabs>
        <w:spacing w:after="120" w:line="276" w:lineRule="auto"/>
      </w:pPr>
      <w:r w:rsidRPr="00C06AAA">
        <w:t xml:space="preserve">Ny ståldörr invändigt (befintlig placering) </w:t>
      </w:r>
    </w:p>
    <w:p w14:paraId="3C64BA42" w14:textId="77777777" w:rsidR="0085160E" w:rsidRPr="00636992" w:rsidRDefault="0085160E" w:rsidP="0085160E">
      <w:pPr>
        <w:tabs>
          <w:tab w:val="left" w:pos="8222"/>
        </w:tabs>
        <w:spacing w:after="120" w:line="276" w:lineRule="auto"/>
      </w:pPr>
      <w:r w:rsidRPr="00C06AAA">
        <w:t xml:space="preserve">Samordna med rambeskrivning UC </w:t>
      </w:r>
    </w:p>
    <w:p w14:paraId="2A781646" w14:textId="77777777" w:rsidR="0085160E" w:rsidRPr="00636992" w:rsidRDefault="0085160E" w:rsidP="00636992">
      <w:pPr>
        <w:tabs>
          <w:tab w:val="left" w:pos="8222"/>
        </w:tabs>
        <w:spacing w:after="120" w:line="276" w:lineRule="auto"/>
      </w:pPr>
    </w:p>
    <w:p w14:paraId="3A1B5C3C" w14:textId="77777777" w:rsidR="00DA1873" w:rsidRDefault="00DA1873" w:rsidP="00DA1873">
      <w:pPr>
        <w:tabs>
          <w:tab w:val="left" w:pos="8222"/>
        </w:tabs>
        <w:spacing w:line="276" w:lineRule="auto"/>
        <w:rPr>
          <w:color w:val="FF0000"/>
        </w:rPr>
      </w:pPr>
    </w:p>
    <w:p w14:paraId="413A922F" w14:textId="2E7C3156" w:rsidR="00285668" w:rsidRDefault="00285668" w:rsidP="00DA1873">
      <w:pPr>
        <w:spacing w:line="276" w:lineRule="auto"/>
        <w:ind w:left="0" w:right="368"/>
        <w:rPr>
          <w:b/>
          <w:szCs w:val="24"/>
        </w:rPr>
      </w:pPr>
    </w:p>
    <w:sectPr w:rsidR="00285668" w:rsidSect="00EB4A15">
      <w:headerReference w:type="default" r:id="rId13"/>
      <w:pgSz w:w="11907" w:h="16840" w:code="9"/>
      <w:pgMar w:top="851" w:right="794" w:bottom="737" w:left="1134" w:header="737" w:footer="454" w:gutter="0"/>
      <w:cols w:space="720"/>
      <w:noEndnote/>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4F6979" w14:textId="77777777" w:rsidR="00682FF8" w:rsidRDefault="00682FF8">
      <w:r>
        <w:separator/>
      </w:r>
    </w:p>
  </w:endnote>
  <w:endnote w:type="continuationSeparator" w:id="0">
    <w:p w14:paraId="382B1CAB" w14:textId="77777777" w:rsidR="00682FF8" w:rsidRDefault="00682F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rimson Text">
    <w:altName w:val="Calibri"/>
    <w:charset w:val="00"/>
    <w:family w:val="auto"/>
    <w:pitch w:val="variable"/>
    <w:sig w:usb0="80000047" w:usb1="00000062" w:usb2="00000000" w:usb3="00000000" w:csb0="00000093" w:csb1="00000000"/>
  </w:font>
  <w:font w:name="Roboto Slab Black">
    <w:charset w:val="00"/>
    <w:family w:val="auto"/>
    <w:pitch w:val="variable"/>
    <w:sig w:usb0="000004FF" w:usb1="8000405F" w:usb2="00000022" w:usb3="00000000" w:csb0="0000019F" w:csb1="00000000"/>
  </w:font>
  <w:font w:name="Roboto Slab Light">
    <w:charset w:val="00"/>
    <w:family w:val="auto"/>
    <w:pitch w:val="variable"/>
    <w:sig w:usb0="000004FF" w:usb1="8000405F" w:usb2="00000022"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124" w:type="dxa"/>
      <w:tblLayout w:type="fixed"/>
      <w:tblCellMar>
        <w:left w:w="71" w:type="dxa"/>
        <w:right w:w="71" w:type="dxa"/>
      </w:tblCellMar>
      <w:tblLook w:val="0000" w:firstRow="0" w:lastRow="0" w:firstColumn="0" w:lastColumn="0" w:noHBand="0" w:noVBand="0"/>
    </w:tblPr>
    <w:tblGrid>
      <w:gridCol w:w="7726"/>
      <w:gridCol w:w="2389"/>
      <w:gridCol w:w="9"/>
    </w:tblGrid>
    <w:tr w:rsidR="00682FF8" w14:paraId="41DA08B2" w14:textId="77777777">
      <w:trPr>
        <w:gridAfter w:val="1"/>
        <w:wAfter w:w="9" w:type="dxa"/>
        <w:cantSplit/>
        <w:trHeight w:val="200"/>
      </w:trPr>
      <w:tc>
        <w:tcPr>
          <w:tcW w:w="10115" w:type="dxa"/>
          <w:gridSpan w:val="2"/>
        </w:tcPr>
        <w:p w14:paraId="42368D5D" w14:textId="77777777" w:rsidR="00682FF8" w:rsidRDefault="00682FF8" w:rsidP="007067D8">
          <w:pPr>
            <w:pStyle w:val="BESKblankhuvud"/>
            <w:tabs>
              <w:tab w:val="left" w:pos="6480"/>
            </w:tabs>
          </w:pPr>
          <w:r>
            <w:tab/>
          </w:r>
        </w:p>
      </w:tc>
    </w:tr>
    <w:tr w:rsidR="00682FF8" w14:paraId="2681A927" w14:textId="77777777">
      <w:trPr>
        <w:cantSplit/>
        <w:trHeight w:hRule="exact" w:val="320"/>
      </w:trPr>
      <w:tc>
        <w:tcPr>
          <w:tcW w:w="7726" w:type="dxa"/>
        </w:tcPr>
        <w:p w14:paraId="648C5B52" w14:textId="77777777" w:rsidR="00682FF8" w:rsidRDefault="00682FF8" w:rsidP="003C0F35">
          <w:pPr>
            <w:pStyle w:val="BESKblankhuvud"/>
          </w:pPr>
        </w:p>
      </w:tc>
      <w:tc>
        <w:tcPr>
          <w:tcW w:w="2398" w:type="dxa"/>
          <w:gridSpan w:val="2"/>
        </w:tcPr>
        <w:p w14:paraId="77983DA4" w14:textId="77777777" w:rsidR="00682FF8" w:rsidRPr="00AE1B83" w:rsidRDefault="00682FF8" w:rsidP="00964EAC">
          <w:pPr>
            <w:pStyle w:val="BESKblankhuvud"/>
            <w:rPr>
              <w:sz w:val="16"/>
              <w:szCs w:val="16"/>
            </w:rPr>
          </w:pPr>
        </w:p>
      </w:tc>
    </w:tr>
  </w:tbl>
  <w:p w14:paraId="5742F849" w14:textId="77777777" w:rsidR="00682FF8" w:rsidRDefault="00682FF8">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C06573" w14:textId="77777777" w:rsidR="00792D0C" w:rsidRDefault="00792D0C" w:rsidP="00792D0C">
    <w:pPr>
      <w:pStyle w:val="Sidfot"/>
      <w:rPr>
        <w:rFonts w:ascii="Roboto Slab Black" w:hAnsi="Roboto Slab Black" w:cs="Roboto Slab Black"/>
        <w:sz w:val="15"/>
        <w:szCs w:val="15"/>
      </w:rPr>
    </w:pPr>
  </w:p>
  <w:p w14:paraId="52355F90" w14:textId="68F5BFB0" w:rsidR="00792D0C" w:rsidRDefault="00792D0C" w:rsidP="00792D0C">
    <w:pPr>
      <w:pStyle w:val="Sidfot"/>
      <w:rPr>
        <w:rFonts w:ascii="Roboto Slab Black" w:hAnsi="Roboto Slab Black" w:cs="Roboto Slab Black"/>
        <w:sz w:val="15"/>
        <w:szCs w:val="15"/>
      </w:rPr>
    </w:pPr>
    <w:r>
      <w:rPr>
        <w:rFonts w:ascii="Roboto Slab Black" w:hAnsi="Roboto Slab Black" w:cs="Roboto Slab Black"/>
        <w:noProof/>
        <w:sz w:val="15"/>
        <w:szCs w:val="15"/>
      </w:rPr>
      <mc:AlternateContent>
        <mc:Choice Requires="wps">
          <w:drawing>
            <wp:anchor distT="0" distB="0" distL="114300" distR="114300" simplePos="0" relativeHeight="251667456" behindDoc="0" locked="0" layoutInCell="1" allowOverlap="1" wp14:anchorId="36C7B9ED" wp14:editId="2BD16B81">
              <wp:simplePos x="0" y="0"/>
              <wp:positionH relativeFrom="column">
                <wp:posOffset>-33655</wp:posOffset>
              </wp:positionH>
              <wp:positionV relativeFrom="paragraph">
                <wp:posOffset>33655</wp:posOffset>
              </wp:positionV>
              <wp:extent cx="5772150" cy="0"/>
              <wp:effectExtent l="0" t="0" r="0" b="0"/>
              <wp:wrapNone/>
              <wp:docPr id="130568555" name="Rak koppling 2"/>
              <wp:cNvGraphicFramePr/>
              <a:graphic xmlns:a="http://schemas.openxmlformats.org/drawingml/2006/main">
                <a:graphicData uri="http://schemas.microsoft.com/office/word/2010/wordprocessingShape">
                  <wps:wsp>
                    <wps:cNvCnPr/>
                    <wps:spPr>
                      <a:xfrm>
                        <a:off x="0" y="0"/>
                        <a:ext cx="5772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196917" id="Rak koppling 2"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65pt,2.65pt" to="451.8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" strokecolor="black [3213]"/>
          </w:pict>
        </mc:Fallback>
      </mc:AlternateContent>
    </w:r>
  </w:p>
  <w:p w14:paraId="0E3F937B" w14:textId="5700BBE7" w:rsidR="00792D0C" w:rsidRPr="00792D0C" w:rsidRDefault="00792D0C" w:rsidP="00792D0C">
    <w:pPr>
      <w:pStyle w:val="Sidfot"/>
      <w:rPr>
        <w:rFonts w:ascii="Roboto Slab Black" w:hAnsi="Roboto Slab Black" w:cs="Roboto Slab Black"/>
        <w:sz w:val="15"/>
        <w:szCs w:val="15"/>
      </w:rPr>
    </w:pPr>
    <w:proofErr w:type="spellStart"/>
    <w:r w:rsidRPr="00792D0C">
      <w:rPr>
        <w:rFonts w:ascii="Roboto Slab Black" w:hAnsi="Roboto Slab Black" w:cs="Roboto Slab Black"/>
        <w:sz w:val="15"/>
        <w:szCs w:val="15"/>
      </w:rPr>
      <w:t>VärmdöBostäder</w:t>
    </w:r>
    <w:proofErr w:type="spellEnd"/>
    <w:r w:rsidRPr="00792D0C">
      <w:rPr>
        <w:rFonts w:ascii="Roboto Slab Black" w:hAnsi="Roboto Slab Black" w:cs="Roboto Slab Black"/>
        <w:sz w:val="15"/>
        <w:szCs w:val="15"/>
      </w:rPr>
      <w:t xml:space="preserve"> AB</w:t>
    </w:r>
  </w:p>
  <w:p w14:paraId="380996B9" w14:textId="77777777" w:rsidR="00792D0C" w:rsidRPr="00792D0C" w:rsidRDefault="00792D0C" w:rsidP="00792D0C">
    <w:pPr>
      <w:pStyle w:val="Sidfot"/>
      <w:spacing w:before="80"/>
      <w:rPr>
        <w:rFonts w:ascii="Roboto Slab Light" w:hAnsi="Roboto Slab Light" w:cs="Roboto Slab Light"/>
        <w:sz w:val="15"/>
        <w:szCs w:val="15"/>
      </w:rPr>
    </w:pPr>
    <w:r w:rsidRPr="00792D0C">
      <w:rPr>
        <w:rFonts w:ascii="Roboto Slab Light" w:hAnsi="Roboto Slab Light" w:cs="Roboto Slab Light"/>
        <w:sz w:val="15"/>
        <w:szCs w:val="15"/>
      </w:rPr>
      <w:t xml:space="preserve">Box 23, 134 21 </w:t>
    </w:r>
    <w:proofErr w:type="gramStart"/>
    <w:r w:rsidRPr="00792D0C">
      <w:rPr>
        <w:rFonts w:ascii="Roboto Slab Light" w:hAnsi="Roboto Slab Light" w:cs="Roboto Slab Light"/>
        <w:sz w:val="15"/>
        <w:szCs w:val="15"/>
      </w:rPr>
      <w:t xml:space="preserve">Gustavsberg  </w:t>
    </w:r>
    <w:r w:rsidRPr="00792D0C">
      <w:rPr>
        <w:rFonts w:ascii="Times New Roman" w:hAnsi="Times New Roman"/>
        <w:sz w:val="15"/>
        <w:szCs w:val="15"/>
      </w:rPr>
      <w:t>│</w:t>
    </w:r>
    <w:proofErr w:type="gramEnd"/>
    <w:r w:rsidRPr="00792D0C">
      <w:rPr>
        <w:rFonts w:ascii="Roboto Slab Light" w:hAnsi="Roboto Slab Light" w:cs="Roboto Slab Light"/>
        <w:sz w:val="15"/>
        <w:szCs w:val="15"/>
      </w:rPr>
      <w:t xml:space="preserve">  Besök: Skogsbovägen 15  </w:t>
    </w:r>
    <w:r w:rsidRPr="00792D0C">
      <w:rPr>
        <w:rFonts w:ascii="Times New Roman" w:hAnsi="Times New Roman"/>
        <w:sz w:val="15"/>
        <w:szCs w:val="15"/>
      </w:rPr>
      <w:t>│</w:t>
    </w:r>
    <w:r w:rsidRPr="00792D0C">
      <w:rPr>
        <w:rFonts w:ascii="Roboto Slab Light" w:hAnsi="Roboto Slab Light" w:cs="Roboto Slab Light"/>
        <w:sz w:val="15"/>
        <w:szCs w:val="15"/>
      </w:rPr>
      <w:t xml:space="preserve">  Tel: 08-570 399 00  </w:t>
    </w:r>
    <w:r w:rsidRPr="00792D0C">
      <w:rPr>
        <w:rFonts w:ascii="Times New Roman" w:hAnsi="Times New Roman"/>
        <w:sz w:val="15"/>
        <w:szCs w:val="15"/>
      </w:rPr>
      <w:t>│</w:t>
    </w:r>
    <w:r w:rsidRPr="00792D0C">
      <w:rPr>
        <w:rFonts w:ascii="Roboto Slab Light" w:hAnsi="Roboto Slab Light" w:cs="Roboto Slab Light"/>
        <w:sz w:val="15"/>
        <w:szCs w:val="15"/>
      </w:rPr>
      <w:t xml:space="preserve">  E-post: </w:t>
    </w:r>
    <w:hyperlink r:id="rId1" w:history="1">
      <w:r w:rsidRPr="00792D0C">
        <w:rPr>
          <w:rFonts w:ascii="Roboto Slab Light" w:hAnsi="Roboto Slab Light" w:cs="Roboto Slab Light"/>
          <w:sz w:val="15"/>
          <w:szCs w:val="15"/>
        </w:rPr>
        <w:t>info@varmdobo.se</w:t>
      </w:r>
    </w:hyperlink>
    <w:r w:rsidRPr="00792D0C">
      <w:rPr>
        <w:rFonts w:ascii="Roboto Slab Light" w:hAnsi="Roboto Slab Light" w:cs="Roboto Slab Light"/>
        <w:sz w:val="15"/>
        <w:szCs w:val="15"/>
      </w:rPr>
      <w:t xml:space="preserve">  </w:t>
    </w:r>
    <w:r w:rsidRPr="00792D0C">
      <w:rPr>
        <w:rFonts w:ascii="Times New Roman" w:hAnsi="Times New Roman"/>
        <w:sz w:val="15"/>
        <w:szCs w:val="15"/>
      </w:rPr>
      <w:t>│</w:t>
    </w:r>
    <w:r w:rsidRPr="00792D0C">
      <w:rPr>
        <w:rFonts w:ascii="Roboto Slab Light" w:hAnsi="Roboto Slab Light" w:cs="Roboto Slab Light"/>
        <w:sz w:val="15"/>
        <w:szCs w:val="15"/>
      </w:rPr>
      <w:t xml:space="preserve">  Org.nr: 556476-2176</w:t>
    </w:r>
  </w:p>
  <w:p w14:paraId="60934EB6" w14:textId="77777777" w:rsidR="00792D0C" w:rsidRDefault="00792D0C">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4E2140" w14:textId="77777777" w:rsidR="00682FF8" w:rsidRDefault="00682FF8">
      <w:r>
        <w:separator/>
      </w:r>
    </w:p>
  </w:footnote>
  <w:footnote w:type="continuationSeparator" w:id="0">
    <w:p w14:paraId="6C4F7970" w14:textId="77777777" w:rsidR="00682FF8" w:rsidRDefault="00682F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rutnt1"/>
      <w:tblW w:w="0" w:type="auto"/>
      <w:tblLook w:val="04A0" w:firstRow="1" w:lastRow="0" w:firstColumn="1" w:lastColumn="0" w:noHBand="0" w:noVBand="1"/>
    </w:tblPr>
    <w:tblGrid>
      <w:gridCol w:w="3020"/>
      <w:gridCol w:w="4205"/>
      <w:gridCol w:w="1275"/>
      <w:gridCol w:w="560"/>
    </w:tblGrid>
    <w:tr w:rsidR="00792D0C" w:rsidRPr="00792D0C" w14:paraId="661CC48E" w14:textId="77777777" w:rsidTr="006D12F3">
      <w:trPr>
        <w:trHeight w:val="132"/>
      </w:trPr>
      <w:tc>
        <w:tcPr>
          <w:tcW w:w="3020" w:type="dxa"/>
          <w:tcBorders>
            <w:bottom w:val="nil"/>
            <w:right w:val="single" w:sz="4" w:space="0" w:color="auto"/>
          </w:tcBorders>
        </w:tcPr>
        <w:p w14:paraId="493070EC" w14:textId="77777777" w:rsidR="00792D0C" w:rsidRPr="00792D0C" w:rsidRDefault="00792D0C" w:rsidP="00792D0C">
          <w:pPr>
            <w:tabs>
              <w:tab w:val="clear" w:pos="9979"/>
              <w:tab w:val="left" w:pos="2535"/>
            </w:tabs>
            <w:ind w:left="0"/>
            <w:rPr>
              <w:noProof/>
              <w:sz w:val="12"/>
              <w:szCs w:val="12"/>
            </w:rPr>
          </w:pPr>
        </w:p>
      </w:tc>
      <w:tc>
        <w:tcPr>
          <w:tcW w:w="4205" w:type="dxa"/>
          <w:tcBorders>
            <w:left w:val="single" w:sz="4" w:space="0" w:color="auto"/>
            <w:bottom w:val="nil"/>
            <w:right w:val="single" w:sz="4" w:space="0" w:color="auto"/>
          </w:tcBorders>
        </w:tcPr>
        <w:p w14:paraId="6268E4A6" w14:textId="77777777" w:rsidR="00792D0C" w:rsidRPr="00792D0C" w:rsidRDefault="00792D0C" w:rsidP="00792D0C">
          <w:pPr>
            <w:tabs>
              <w:tab w:val="clear" w:pos="9979"/>
              <w:tab w:val="left" w:pos="2535"/>
            </w:tabs>
            <w:spacing w:before="20"/>
            <w:ind w:left="0"/>
            <w:rPr>
              <w:sz w:val="12"/>
              <w:szCs w:val="12"/>
            </w:rPr>
          </w:pPr>
          <w:r w:rsidRPr="00792D0C">
            <w:rPr>
              <w:sz w:val="12"/>
              <w:szCs w:val="12"/>
            </w:rPr>
            <w:t>Dokument</w:t>
          </w:r>
        </w:p>
      </w:tc>
      <w:tc>
        <w:tcPr>
          <w:tcW w:w="1835" w:type="dxa"/>
          <w:gridSpan w:val="2"/>
          <w:tcBorders>
            <w:left w:val="single" w:sz="4" w:space="0" w:color="auto"/>
            <w:bottom w:val="nil"/>
          </w:tcBorders>
        </w:tcPr>
        <w:p w14:paraId="6D18A91E" w14:textId="77777777" w:rsidR="00792D0C" w:rsidRPr="00792D0C" w:rsidRDefault="00792D0C" w:rsidP="00792D0C">
          <w:pPr>
            <w:tabs>
              <w:tab w:val="clear" w:pos="9979"/>
              <w:tab w:val="left" w:pos="2535"/>
            </w:tabs>
            <w:spacing w:before="20"/>
            <w:ind w:left="0"/>
            <w:rPr>
              <w:sz w:val="12"/>
              <w:szCs w:val="12"/>
            </w:rPr>
          </w:pPr>
          <w:proofErr w:type="spellStart"/>
          <w:r w:rsidRPr="00792D0C">
            <w:rPr>
              <w:sz w:val="12"/>
              <w:szCs w:val="12"/>
            </w:rPr>
            <w:t>Sidnr</w:t>
          </w:r>
          <w:proofErr w:type="spellEnd"/>
        </w:p>
      </w:tc>
    </w:tr>
    <w:tr w:rsidR="00792D0C" w:rsidRPr="00792D0C" w14:paraId="3E0D2FB9" w14:textId="77777777" w:rsidTr="006D12F3">
      <w:tc>
        <w:tcPr>
          <w:tcW w:w="3020" w:type="dxa"/>
          <w:vMerge w:val="restart"/>
          <w:tcBorders>
            <w:top w:val="nil"/>
          </w:tcBorders>
        </w:tcPr>
        <w:p w14:paraId="78AD61B6" w14:textId="77777777" w:rsidR="00792D0C" w:rsidRPr="00792D0C" w:rsidRDefault="00792D0C" w:rsidP="00792D0C">
          <w:pPr>
            <w:tabs>
              <w:tab w:val="clear" w:pos="9979"/>
              <w:tab w:val="left" w:pos="2535"/>
            </w:tabs>
            <w:ind w:left="0"/>
          </w:pPr>
          <w:r w:rsidRPr="00792D0C">
            <w:rPr>
              <w:noProof/>
            </w:rPr>
            <w:drawing>
              <wp:anchor distT="0" distB="0" distL="114300" distR="114300" simplePos="0" relativeHeight="251664384" behindDoc="1" locked="1" layoutInCell="1" allowOverlap="1" wp14:anchorId="730D3FE6" wp14:editId="5E593FC8">
                <wp:simplePos x="0" y="0"/>
                <wp:positionH relativeFrom="page">
                  <wp:posOffset>107950</wp:posOffset>
                </wp:positionH>
                <wp:positionV relativeFrom="page">
                  <wp:posOffset>168275</wp:posOffset>
                </wp:positionV>
                <wp:extent cx="1709420" cy="741045"/>
                <wp:effectExtent l="0" t="0" r="5080" b="1905"/>
                <wp:wrapNone/>
                <wp:docPr id="2036084353" name="Bildobjekt 2036084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objekt 9"/>
                        <pic:cNvPicPr/>
                      </pic:nvPicPr>
                      <pic:blipFill>
                        <a:blip r:embed="rId1">
                          <a:extLst>
                            <a:ext uri="{28A0092B-C50C-407E-A947-70E740481C1C}">
                              <a14:useLocalDpi xmlns:a14="http://schemas.microsoft.com/office/drawing/2010/main" val="0"/>
                            </a:ext>
                          </a:extLst>
                        </a:blip>
                        <a:stretch>
                          <a:fillRect/>
                        </a:stretch>
                      </pic:blipFill>
                      <pic:spPr>
                        <a:xfrm>
                          <a:off x="0" y="0"/>
                          <a:ext cx="1709420" cy="741045"/>
                        </a:xfrm>
                        <a:prstGeom prst="rect">
                          <a:avLst/>
                        </a:prstGeom>
                      </pic:spPr>
                    </pic:pic>
                  </a:graphicData>
                </a:graphic>
                <wp14:sizeRelH relativeFrom="margin">
                  <wp14:pctWidth>0</wp14:pctWidth>
                </wp14:sizeRelH>
                <wp14:sizeRelV relativeFrom="margin">
                  <wp14:pctHeight>0</wp14:pctHeight>
                </wp14:sizeRelV>
              </wp:anchor>
            </w:drawing>
          </w:r>
        </w:p>
      </w:tc>
      <w:tc>
        <w:tcPr>
          <w:tcW w:w="4205" w:type="dxa"/>
          <w:vMerge w:val="restart"/>
          <w:tcBorders>
            <w:top w:val="nil"/>
          </w:tcBorders>
        </w:tcPr>
        <w:p w14:paraId="2E8A7310" w14:textId="63F1B317" w:rsidR="00792D0C" w:rsidRPr="00792D0C" w:rsidRDefault="00792D0C" w:rsidP="00792D0C">
          <w:pPr>
            <w:tabs>
              <w:tab w:val="clear" w:pos="9979"/>
              <w:tab w:val="left" w:pos="2535"/>
            </w:tabs>
            <w:spacing w:before="60"/>
            <w:ind w:left="0"/>
            <w:rPr>
              <w:rFonts w:ascii="Roboto Slab Black" w:hAnsi="Roboto Slab Black" w:cs="Roboto Slab Black"/>
            </w:rPr>
          </w:pPr>
          <w:r>
            <w:rPr>
              <w:rFonts w:ascii="Roboto Slab Black" w:hAnsi="Roboto Slab Black" w:cs="Roboto Slab Black"/>
              <w:sz w:val="18"/>
              <w:szCs w:val="18"/>
            </w:rPr>
            <w:t>RAMBESKRIVNING MÅLERI</w:t>
          </w:r>
          <w:r w:rsidRPr="00792D0C">
            <w:rPr>
              <w:rFonts w:ascii="Roboto Slab Black" w:hAnsi="Roboto Slab Black" w:cs="Roboto Slab Black"/>
              <w:sz w:val="18"/>
              <w:szCs w:val="18"/>
            </w:rPr>
            <w:t xml:space="preserve">   </w:t>
          </w:r>
          <w:r w:rsidRPr="00792D0C">
            <w:rPr>
              <w:rFonts w:ascii="Roboto Slab Black" w:hAnsi="Roboto Slab Black" w:cs="Roboto Slab Black"/>
              <w:sz w:val="12"/>
              <w:szCs w:val="12"/>
            </w:rPr>
            <w:br/>
          </w:r>
        </w:p>
      </w:tc>
      <w:tc>
        <w:tcPr>
          <w:tcW w:w="1835" w:type="dxa"/>
          <w:gridSpan w:val="2"/>
          <w:tcBorders>
            <w:top w:val="nil"/>
            <w:bottom w:val="single" w:sz="4" w:space="0" w:color="auto"/>
          </w:tcBorders>
        </w:tcPr>
        <w:p w14:paraId="106CEEAD" w14:textId="77777777" w:rsidR="00792D0C" w:rsidRPr="00792D0C" w:rsidRDefault="00792D0C" w:rsidP="00792D0C">
          <w:pPr>
            <w:tabs>
              <w:tab w:val="clear" w:pos="9979"/>
              <w:tab w:val="left" w:pos="2535"/>
            </w:tabs>
            <w:spacing w:before="60"/>
            <w:ind w:left="0"/>
          </w:pPr>
          <w:r w:rsidRPr="00792D0C">
            <w:rPr>
              <w:sz w:val="18"/>
              <w:szCs w:val="18"/>
            </w:rPr>
            <w:fldChar w:fldCharType="begin"/>
          </w:r>
          <w:r w:rsidRPr="00792D0C">
            <w:rPr>
              <w:sz w:val="18"/>
              <w:szCs w:val="18"/>
            </w:rPr>
            <w:instrText xml:space="preserve"> PAGE </w:instrText>
          </w:r>
          <w:r w:rsidRPr="00792D0C">
            <w:rPr>
              <w:sz w:val="18"/>
              <w:szCs w:val="18"/>
            </w:rPr>
            <w:fldChar w:fldCharType="separate"/>
          </w:r>
          <w:r w:rsidRPr="00792D0C">
            <w:rPr>
              <w:sz w:val="18"/>
              <w:szCs w:val="18"/>
            </w:rPr>
            <w:t>1</w:t>
          </w:r>
          <w:r w:rsidRPr="00792D0C">
            <w:rPr>
              <w:sz w:val="18"/>
              <w:szCs w:val="18"/>
            </w:rPr>
            <w:fldChar w:fldCharType="end"/>
          </w:r>
          <w:r w:rsidRPr="00792D0C">
            <w:rPr>
              <w:sz w:val="18"/>
              <w:szCs w:val="18"/>
            </w:rPr>
            <w:t>(</w:t>
          </w:r>
          <w:r w:rsidRPr="00792D0C">
            <w:rPr>
              <w:sz w:val="18"/>
              <w:szCs w:val="18"/>
            </w:rPr>
            <w:fldChar w:fldCharType="begin"/>
          </w:r>
          <w:r w:rsidRPr="00792D0C">
            <w:rPr>
              <w:sz w:val="18"/>
              <w:szCs w:val="18"/>
            </w:rPr>
            <w:instrText xml:space="preserve"> NUMPAGES  </w:instrText>
          </w:r>
          <w:r w:rsidRPr="00792D0C">
            <w:rPr>
              <w:sz w:val="18"/>
              <w:szCs w:val="18"/>
            </w:rPr>
            <w:fldChar w:fldCharType="separate"/>
          </w:r>
          <w:r w:rsidRPr="00792D0C">
            <w:rPr>
              <w:sz w:val="18"/>
              <w:szCs w:val="18"/>
            </w:rPr>
            <w:t>45</w:t>
          </w:r>
          <w:r w:rsidRPr="00792D0C">
            <w:rPr>
              <w:sz w:val="18"/>
              <w:szCs w:val="18"/>
            </w:rPr>
            <w:fldChar w:fldCharType="end"/>
          </w:r>
          <w:r w:rsidRPr="00792D0C">
            <w:rPr>
              <w:sz w:val="18"/>
              <w:szCs w:val="18"/>
            </w:rPr>
            <w:t>)</w:t>
          </w:r>
        </w:p>
      </w:tc>
    </w:tr>
    <w:tr w:rsidR="00792D0C" w:rsidRPr="00792D0C" w14:paraId="0FDC1F8D" w14:textId="77777777" w:rsidTr="006D12F3">
      <w:trPr>
        <w:trHeight w:val="136"/>
      </w:trPr>
      <w:tc>
        <w:tcPr>
          <w:tcW w:w="3020" w:type="dxa"/>
          <w:vMerge/>
        </w:tcPr>
        <w:p w14:paraId="1AECB3FC" w14:textId="77777777" w:rsidR="00792D0C" w:rsidRPr="00792D0C" w:rsidRDefault="00792D0C" w:rsidP="00792D0C">
          <w:pPr>
            <w:tabs>
              <w:tab w:val="clear" w:pos="9979"/>
              <w:tab w:val="left" w:pos="2535"/>
            </w:tabs>
            <w:ind w:left="0"/>
          </w:pPr>
        </w:p>
      </w:tc>
      <w:tc>
        <w:tcPr>
          <w:tcW w:w="4205" w:type="dxa"/>
          <w:vMerge/>
        </w:tcPr>
        <w:p w14:paraId="05C193FB" w14:textId="77777777" w:rsidR="00792D0C" w:rsidRPr="00792D0C" w:rsidRDefault="00792D0C" w:rsidP="00792D0C">
          <w:pPr>
            <w:tabs>
              <w:tab w:val="clear" w:pos="9979"/>
              <w:tab w:val="left" w:pos="2535"/>
            </w:tabs>
            <w:ind w:left="0"/>
          </w:pPr>
        </w:p>
      </w:tc>
      <w:tc>
        <w:tcPr>
          <w:tcW w:w="1835" w:type="dxa"/>
          <w:gridSpan w:val="2"/>
          <w:tcBorders>
            <w:bottom w:val="nil"/>
          </w:tcBorders>
        </w:tcPr>
        <w:p w14:paraId="6E56B7F5" w14:textId="77777777" w:rsidR="00792D0C" w:rsidRPr="00792D0C" w:rsidRDefault="00792D0C" w:rsidP="00792D0C">
          <w:pPr>
            <w:tabs>
              <w:tab w:val="clear" w:pos="9979"/>
              <w:tab w:val="left" w:pos="2535"/>
            </w:tabs>
            <w:spacing w:before="20"/>
            <w:ind w:left="0"/>
          </w:pPr>
          <w:r w:rsidRPr="00792D0C">
            <w:rPr>
              <w:sz w:val="12"/>
              <w:szCs w:val="12"/>
            </w:rPr>
            <w:t>Handläggare</w:t>
          </w:r>
        </w:p>
      </w:tc>
    </w:tr>
    <w:tr w:rsidR="00792D0C" w:rsidRPr="00792D0C" w14:paraId="1893C47F" w14:textId="77777777" w:rsidTr="006D12F3">
      <w:trPr>
        <w:trHeight w:val="150"/>
      </w:trPr>
      <w:tc>
        <w:tcPr>
          <w:tcW w:w="3020" w:type="dxa"/>
          <w:vMerge/>
        </w:tcPr>
        <w:p w14:paraId="0AB32D48" w14:textId="77777777" w:rsidR="00792D0C" w:rsidRPr="00792D0C" w:rsidRDefault="00792D0C" w:rsidP="00792D0C">
          <w:pPr>
            <w:tabs>
              <w:tab w:val="clear" w:pos="9979"/>
              <w:tab w:val="left" w:pos="2535"/>
            </w:tabs>
            <w:ind w:left="0"/>
          </w:pPr>
        </w:p>
      </w:tc>
      <w:tc>
        <w:tcPr>
          <w:tcW w:w="4205" w:type="dxa"/>
          <w:vMerge/>
          <w:tcBorders>
            <w:bottom w:val="single" w:sz="4" w:space="0" w:color="auto"/>
          </w:tcBorders>
        </w:tcPr>
        <w:p w14:paraId="16DCDA75" w14:textId="77777777" w:rsidR="00792D0C" w:rsidRPr="00792D0C" w:rsidRDefault="00792D0C" w:rsidP="00792D0C">
          <w:pPr>
            <w:tabs>
              <w:tab w:val="clear" w:pos="9979"/>
              <w:tab w:val="left" w:pos="2535"/>
            </w:tabs>
            <w:ind w:left="0"/>
          </w:pPr>
        </w:p>
      </w:tc>
      <w:tc>
        <w:tcPr>
          <w:tcW w:w="1835" w:type="dxa"/>
          <w:gridSpan w:val="2"/>
          <w:tcBorders>
            <w:top w:val="nil"/>
            <w:bottom w:val="single" w:sz="4" w:space="0" w:color="auto"/>
          </w:tcBorders>
        </w:tcPr>
        <w:p w14:paraId="31B56FEE" w14:textId="77777777" w:rsidR="00792D0C" w:rsidRPr="00792D0C" w:rsidRDefault="00792D0C" w:rsidP="00792D0C">
          <w:pPr>
            <w:tabs>
              <w:tab w:val="clear" w:pos="9979"/>
              <w:tab w:val="left" w:pos="2535"/>
            </w:tabs>
            <w:spacing w:before="60"/>
            <w:ind w:left="0"/>
            <w:rPr>
              <w:sz w:val="18"/>
              <w:szCs w:val="18"/>
            </w:rPr>
          </w:pPr>
        </w:p>
      </w:tc>
    </w:tr>
    <w:tr w:rsidR="00792D0C" w:rsidRPr="00792D0C" w14:paraId="7519A5AE" w14:textId="77777777" w:rsidTr="006D12F3">
      <w:trPr>
        <w:trHeight w:val="100"/>
      </w:trPr>
      <w:tc>
        <w:tcPr>
          <w:tcW w:w="3020" w:type="dxa"/>
          <w:vMerge/>
        </w:tcPr>
        <w:p w14:paraId="77E5F71A" w14:textId="77777777" w:rsidR="00792D0C" w:rsidRPr="00792D0C" w:rsidRDefault="00792D0C" w:rsidP="00792D0C">
          <w:pPr>
            <w:tabs>
              <w:tab w:val="clear" w:pos="9979"/>
              <w:tab w:val="left" w:pos="2535"/>
            </w:tabs>
            <w:ind w:left="0"/>
          </w:pPr>
        </w:p>
      </w:tc>
      <w:tc>
        <w:tcPr>
          <w:tcW w:w="4205" w:type="dxa"/>
          <w:tcBorders>
            <w:bottom w:val="nil"/>
            <w:right w:val="single" w:sz="4" w:space="0" w:color="auto"/>
          </w:tcBorders>
        </w:tcPr>
        <w:p w14:paraId="4C459EC6" w14:textId="77777777" w:rsidR="00792D0C" w:rsidRPr="00792D0C" w:rsidRDefault="00792D0C" w:rsidP="00792D0C">
          <w:pPr>
            <w:tabs>
              <w:tab w:val="clear" w:pos="9979"/>
              <w:tab w:val="left" w:pos="2535"/>
            </w:tabs>
            <w:spacing w:before="20"/>
            <w:ind w:left="0"/>
          </w:pPr>
          <w:r w:rsidRPr="00792D0C">
            <w:rPr>
              <w:sz w:val="12"/>
              <w:szCs w:val="12"/>
            </w:rPr>
            <w:t xml:space="preserve">Projektnamn </w:t>
          </w:r>
        </w:p>
      </w:tc>
      <w:tc>
        <w:tcPr>
          <w:tcW w:w="1835" w:type="dxa"/>
          <w:gridSpan w:val="2"/>
          <w:tcBorders>
            <w:left w:val="single" w:sz="4" w:space="0" w:color="auto"/>
            <w:bottom w:val="nil"/>
          </w:tcBorders>
        </w:tcPr>
        <w:p w14:paraId="25E8F55D" w14:textId="77777777" w:rsidR="00792D0C" w:rsidRPr="00792D0C" w:rsidRDefault="00792D0C" w:rsidP="00792D0C">
          <w:pPr>
            <w:tabs>
              <w:tab w:val="clear" w:pos="9979"/>
              <w:tab w:val="left" w:pos="2535"/>
            </w:tabs>
            <w:spacing w:before="20"/>
            <w:ind w:left="0"/>
          </w:pPr>
          <w:proofErr w:type="spellStart"/>
          <w:r w:rsidRPr="00792D0C">
            <w:rPr>
              <w:sz w:val="12"/>
              <w:szCs w:val="12"/>
            </w:rPr>
            <w:t>Projektnr</w:t>
          </w:r>
          <w:proofErr w:type="spellEnd"/>
        </w:p>
      </w:tc>
    </w:tr>
    <w:tr w:rsidR="00792D0C" w:rsidRPr="00792D0C" w14:paraId="146DEC5A" w14:textId="77777777" w:rsidTr="006D12F3">
      <w:trPr>
        <w:trHeight w:val="82"/>
      </w:trPr>
      <w:tc>
        <w:tcPr>
          <w:tcW w:w="3020" w:type="dxa"/>
          <w:vMerge/>
        </w:tcPr>
        <w:p w14:paraId="73F60D8D" w14:textId="77777777" w:rsidR="00792D0C" w:rsidRPr="00792D0C" w:rsidRDefault="00792D0C" w:rsidP="00792D0C">
          <w:pPr>
            <w:tabs>
              <w:tab w:val="clear" w:pos="9979"/>
              <w:tab w:val="left" w:pos="2535"/>
            </w:tabs>
            <w:ind w:left="0"/>
          </w:pPr>
        </w:p>
      </w:tc>
      <w:tc>
        <w:tcPr>
          <w:tcW w:w="4205" w:type="dxa"/>
          <w:vMerge w:val="restart"/>
          <w:tcBorders>
            <w:top w:val="nil"/>
          </w:tcBorders>
        </w:tcPr>
        <w:p w14:paraId="4172D87A" w14:textId="77777777" w:rsidR="00792D0C" w:rsidRPr="00792D0C" w:rsidRDefault="00792D0C" w:rsidP="00792D0C">
          <w:pPr>
            <w:tabs>
              <w:tab w:val="clear" w:pos="9979"/>
              <w:tab w:val="left" w:pos="2535"/>
            </w:tabs>
            <w:spacing w:before="60"/>
            <w:ind w:left="0"/>
            <w:rPr>
              <w:sz w:val="18"/>
              <w:szCs w:val="18"/>
            </w:rPr>
          </w:pPr>
          <w:proofErr w:type="spellStart"/>
          <w:r w:rsidRPr="00792D0C">
            <w:rPr>
              <w:sz w:val="18"/>
              <w:szCs w:val="18"/>
            </w:rPr>
            <w:t>Skevik</w:t>
          </w:r>
          <w:proofErr w:type="spellEnd"/>
          <w:r w:rsidRPr="00792D0C">
            <w:rPr>
              <w:sz w:val="18"/>
              <w:szCs w:val="18"/>
            </w:rPr>
            <w:t xml:space="preserve"> 1:190</w:t>
          </w:r>
        </w:p>
        <w:p w14:paraId="6DE79CB4" w14:textId="77777777" w:rsidR="00792D0C" w:rsidRPr="00792D0C" w:rsidRDefault="00792D0C" w:rsidP="00792D0C">
          <w:pPr>
            <w:tabs>
              <w:tab w:val="clear" w:pos="9979"/>
              <w:tab w:val="left" w:pos="2535"/>
            </w:tabs>
            <w:spacing w:before="60"/>
            <w:ind w:left="0"/>
            <w:rPr>
              <w:sz w:val="18"/>
              <w:szCs w:val="18"/>
            </w:rPr>
          </w:pPr>
          <w:r w:rsidRPr="00792D0C">
            <w:rPr>
              <w:sz w:val="18"/>
              <w:szCs w:val="18"/>
            </w:rPr>
            <w:t xml:space="preserve">Nyproduktion bostäder  </w:t>
          </w:r>
        </w:p>
      </w:tc>
      <w:tc>
        <w:tcPr>
          <w:tcW w:w="1835" w:type="dxa"/>
          <w:gridSpan w:val="2"/>
          <w:tcBorders>
            <w:top w:val="nil"/>
            <w:bottom w:val="single" w:sz="4" w:space="0" w:color="auto"/>
          </w:tcBorders>
        </w:tcPr>
        <w:p w14:paraId="6973A42B" w14:textId="77777777" w:rsidR="00792D0C" w:rsidRPr="00792D0C" w:rsidRDefault="00792D0C" w:rsidP="00792D0C">
          <w:pPr>
            <w:tabs>
              <w:tab w:val="clear" w:pos="9979"/>
              <w:tab w:val="left" w:pos="2535"/>
            </w:tabs>
            <w:spacing w:before="60"/>
            <w:ind w:left="0"/>
            <w:rPr>
              <w:sz w:val="12"/>
              <w:szCs w:val="12"/>
            </w:rPr>
          </w:pPr>
          <w:proofErr w:type="gramStart"/>
          <w:r w:rsidRPr="00792D0C">
            <w:rPr>
              <w:sz w:val="18"/>
              <w:szCs w:val="18"/>
            </w:rPr>
            <w:t>18900</w:t>
          </w:r>
          <w:proofErr w:type="gramEnd"/>
        </w:p>
      </w:tc>
    </w:tr>
    <w:tr w:rsidR="00792D0C" w:rsidRPr="00792D0C" w14:paraId="30C0EB81" w14:textId="77777777" w:rsidTr="006D12F3">
      <w:trPr>
        <w:trHeight w:val="86"/>
      </w:trPr>
      <w:tc>
        <w:tcPr>
          <w:tcW w:w="3020" w:type="dxa"/>
          <w:vMerge/>
        </w:tcPr>
        <w:p w14:paraId="5810ED4B" w14:textId="77777777" w:rsidR="00792D0C" w:rsidRPr="00792D0C" w:rsidRDefault="00792D0C" w:rsidP="00792D0C">
          <w:pPr>
            <w:tabs>
              <w:tab w:val="clear" w:pos="9979"/>
              <w:tab w:val="left" w:pos="2535"/>
            </w:tabs>
            <w:ind w:left="0"/>
          </w:pPr>
        </w:p>
      </w:tc>
      <w:tc>
        <w:tcPr>
          <w:tcW w:w="4205" w:type="dxa"/>
          <w:vMerge/>
        </w:tcPr>
        <w:p w14:paraId="1C6C43B8" w14:textId="77777777" w:rsidR="00792D0C" w:rsidRPr="00792D0C" w:rsidRDefault="00792D0C" w:rsidP="00792D0C">
          <w:pPr>
            <w:tabs>
              <w:tab w:val="clear" w:pos="9979"/>
              <w:tab w:val="left" w:pos="2535"/>
            </w:tabs>
            <w:ind w:left="0"/>
          </w:pPr>
        </w:p>
      </w:tc>
      <w:tc>
        <w:tcPr>
          <w:tcW w:w="1835" w:type="dxa"/>
          <w:gridSpan w:val="2"/>
          <w:tcBorders>
            <w:bottom w:val="nil"/>
          </w:tcBorders>
        </w:tcPr>
        <w:p w14:paraId="006EABC9" w14:textId="77777777" w:rsidR="00792D0C" w:rsidRPr="00792D0C" w:rsidRDefault="00792D0C" w:rsidP="00792D0C">
          <w:pPr>
            <w:tabs>
              <w:tab w:val="clear" w:pos="9979"/>
              <w:tab w:val="left" w:pos="2535"/>
            </w:tabs>
            <w:spacing w:before="20"/>
            <w:ind w:left="0"/>
          </w:pPr>
          <w:r w:rsidRPr="00792D0C">
            <w:rPr>
              <w:sz w:val="12"/>
              <w:szCs w:val="12"/>
            </w:rPr>
            <w:t xml:space="preserve">Datum </w:t>
          </w:r>
        </w:p>
      </w:tc>
    </w:tr>
    <w:tr w:rsidR="00792D0C" w:rsidRPr="00792D0C" w14:paraId="735D10E2" w14:textId="77777777" w:rsidTr="006D12F3">
      <w:trPr>
        <w:trHeight w:val="85"/>
      </w:trPr>
      <w:tc>
        <w:tcPr>
          <w:tcW w:w="3020" w:type="dxa"/>
          <w:vMerge/>
          <w:tcBorders>
            <w:bottom w:val="single" w:sz="4" w:space="0" w:color="auto"/>
          </w:tcBorders>
        </w:tcPr>
        <w:p w14:paraId="74177127" w14:textId="77777777" w:rsidR="00792D0C" w:rsidRPr="00792D0C" w:rsidRDefault="00792D0C" w:rsidP="00792D0C">
          <w:pPr>
            <w:tabs>
              <w:tab w:val="clear" w:pos="9979"/>
              <w:tab w:val="left" w:pos="2535"/>
            </w:tabs>
            <w:ind w:left="0"/>
          </w:pPr>
        </w:p>
      </w:tc>
      <w:tc>
        <w:tcPr>
          <w:tcW w:w="4205" w:type="dxa"/>
          <w:vMerge/>
        </w:tcPr>
        <w:p w14:paraId="425CE0D6" w14:textId="77777777" w:rsidR="00792D0C" w:rsidRPr="00792D0C" w:rsidRDefault="00792D0C" w:rsidP="00792D0C">
          <w:pPr>
            <w:tabs>
              <w:tab w:val="clear" w:pos="9979"/>
              <w:tab w:val="left" w:pos="2535"/>
            </w:tabs>
            <w:ind w:left="0"/>
          </w:pPr>
        </w:p>
      </w:tc>
      <w:tc>
        <w:tcPr>
          <w:tcW w:w="1835" w:type="dxa"/>
          <w:gridSpan w:val="2"/>
          <w:tcBorders>
            <w:top w:val="nil"/>
            <w:bottom w:val="single" w:sz="4" w:space="0" w:color="auto"/>
          </w:tcBorders>
        </w:tcPr>
        <w:p w14:paraId="002A5720" w14:textId="3BB8C8EF" w:rsidR="00792D0C" w:rsidRPr="00792D0C" w:rsidRDefault="00792D0C" w:rsidP="00792D0C">
          <w:pPr>
            <w:tabs>
              <w:tab w:val="clear" w:pos="9979"/>
              <w:tab w:val="left" w:pos="2535"/>
            </w:tabs>
            <w:spacing w:before="60"/>
            <w:ind w:left="0"/>
            <w:rPr>
              <w:sz w:val="12"/>
              <w:szCs w:val="12"/>
            </w:rPr>
          </w:pPr>
          <w:r w:rsidRPr="00792D0C">
            <w:rPr>
              <w:sz w:val="18"/>
              <w:szCs w:val="18"/>
            </w:rPr>
            <w:t>2024</w:t>
          </w:r>
          <w:r w:rsidR="002E61DB">
            <w:rPr>
              <w:sz w:val="18"/>
              <w:szCs w:val="18"/>
            </w:rPr>
            <w:t>-12-09</w:t>
          </w:r>
        </w:p>
      </w:tc>
    </w:tr>
    <w:tr w:rsidR="00792D0C" w:rsidRPr="00792D0C" w14:paraId="14CA88CB" w14:textId="77777777" w:rsidTr="006D12F3">
      <w:trPr>
        <w:trHeight w:val="76"/>
      </w:trPr>
      <w:tc>
        <w:tcPr>
          <w:tcW w:w="3020" w:type="dxa"/>
          <w:tcBorders>
            <w:bottom w:val="nil"/>
          </w:tcBorders>
        </w:tcPr>
        <w:p w14:paraId="545D9906" w14:textId="77777777" w:rsidR="00792D0C" w:rsidRPr="00792D0C" w:rsidRDefault="00792D0C" w:rsidP="00792D0C">
          <w:pPr>
            <w:tabs>
              <w:tab w:val="clear" w:pos="9979"/>
              <w:tab w:val="left" w:pos="2535"/>
            </w:tabs>
            <w:spacing w:before="20"/>
            <w:ind w:left="0"/>
            <w:rPr>
              <w:sz w:val="12"/>
              <w:szCs w:val="12"/>
            </w:rPr>
          </w:pPr>
          <w:r w:rsidRPr="00792D0C">
            <w:rPr>
              <w:sz w:val="12"/>
              <w:szCs w:val="12"/>
            </w:rPr>
            <w:t>Status</w:t>
          </w:r>
        </w:p>
      </w:tc>
      <w:tc>
        <w:tcPr>
          <w:tcW w:w="4205" w:type="dxa"/>
          <w:vMerge/>
        </w:tcPr>
        <w:p w14:paraId="25C46B33" w14:textId="77777777" w:rsidR="00792D0C" w:rsidRPr="00792D0C" w:rsidRDefault="00792D0C" w:rsidP="00792D0C">
          <w:pPr>
            <w:tabs>
              <w:tab w:val="clear" w:pos="9979"/>
              <w:tab w:val="left" w:pos="2535"/>
            </w:tabs>
            <w:ind w:left="0"/>
            <w:rPr>
              <w:sz w:val="12"/>
              <w:szCs w:val="12"/>
            </w:rPr>
          </w:pPr>
        </w:p>
      </w:tc>
      <w:tc>
        <w:tcPr>
          <w:tcW w:w="1275" w:type="dxa"/>
          <w:tcBorders>
            <w:bottom w:val="nil"/>
          </w:tcBorders>
        </w:tcPr>
        <w:p w14:paraId="7B514C34" w14:textId="77777777" w:rsidR="00792D0C" w:rsidRPr="00792D0C" w:rsidRDefault="00792D0C" w:rsidP="00792D0C">
          <w:pPr>
            <w:tabs>
              <w:tab w:val="clear" w:pos="9979"/>
              <w:tab w:val="left" w:pos="2535"/>
            </w:tabs>
            <w:spacing w:before="20"/>
            <w:ind w:left="0"/>
            <w:rPr>
              <w:sz w:val="12"/>
              <w:szCs w:val="12"/>
            </w:rPr>
          </w:pPr>
          <w:r w:rsidRPr="00792D0C">
            <w:rPr>
              <w:sz w:val="12"/>
              <w:szCs w:val="12"/>
            </w:rPr>
            <w:t>Ändr. dat</w:t>
          </w:r>
        </w:p>
      </w:tc>
      <w:tc>
        <w:tcPr>
          <w:tcW w:w="560" w:type="dxa"/>
          <w:tcBorders>
            <w:bottom w:val="nil"/>
          </w:tcBorders>
        </w:tcPr>
        <w:p w14:paraId="78E56E6F" w14:textId="77777777" w:rsidR="00792D0C" w:rsidRPr="00792D0C" w:rsidRDefault="00792D0C" w:rsidP="00792D0C">
          <w:pPr>
            <w:tabs>
              <w:tab w:val="clear" w:pos="9979"/>
              <w:tab w:val="left" w:pos="2535"/>
            </w:tabs>
            <w:spacing w:before="20"/>
            <w:ind w:left="0"/>
            <w:rPr>
              <w:sz w:val="12"/>
              <w:szCs w:val="12"/>
            </w:rPr>
          </w:pPr>
          <w:r w:rsidRPr="00792D0C">
            <w:rPr>
              <w:sz w:val="12"/>
              <w:szCs w:val="12"/>
            </w:rPr>
            <w:t>Bet</w:t>
          </w:r>
        </w:p>
      </w:tc>
    </w:tr>
    <w:tr w:rsidR="00792D0C" w:rsidRPr="00792D0C" w14:paraId="7A6E4300" w14:textId="77777777" w:rsidTr="006D12F3">
      <w:trPr>
        <w:trHeight w:val="150"/>
      </w:trPr>
      <w:tc>
        <w:tcPr>
          <w:tcW w:w="3020" w:type="dxa"/>
          <w:tcBorders>
            <w:top w:val="nil"/>
            <w:bottom w:val="single" w:sz="4" w:space="0" w:color="auto"/>
          </w:tcBorders>
        </w:tcPr>
        <w:p w14:paraId="38EE9FF3" w14:textId="77777777" w:rsidR="00792D0C" w:rsidRPr="00792D0C" w:rsidRDefault="00792D0C" w:rsidP="00792D0C">
          <w:pPr>
            <w:tabs>
              <w:tab w:val="clear" w:pos="9979"/>
              <w:tab w:val="left" w:pos="2535"/>
            </w:tabs>
            <w:spacing w:before="60"/>
            <w:ind w:left="0"/>
            <w:rPr>
              <w:sz w:val="18"/>
              <w:szCs w:val="18"/>
            </w:rPr>
          </w:pPr>
          <w:r w:rsidRPr="00792D0C">
            <w:rPr>
              <w:sz w:val="18"/>
              <w:szCs w:val="18"/>
            </w:rPr>
            <w:t>FÖRFRÅGNINGSUNDERLAG</w:t>
          </w:r>
        </w:p>
      </w:tc>
      <w:tc>
        <w:tcPr>
          <w:tcW w:w="4205" w:type="dxa"/>
          <w:vMerge/>
          <w:tcBorders>
            <w:bottom w:val="single" w:sz="4" w:space="0" w:color="auto"/>
          </w:tcBorders>
        </w:tcPr>
        <w:p w14:paraId="357AFCB4" w14:textId="77777777" w:rsidR="00792D0C" w:rsidRPr="00792D0C" w:rsidRDefault="00792D0C" w:rsidP="00792D0C">
          <w:pPr>
            <w:tabs>
              <w:tab w:val="clear" w:pos="9979"/>
              <w:tab w:val="left" w:pos="2535"/>
            </w:tabs>
            <w:ind w:left="0"/>
            <w:rPr>
              <w:sz w:val="12"/>
              <w:szCs w:val="12"/>
            </w:rPr>
          </w:pPr>
        </w:p>
      </w:tc>
      <w:tc>
        <w:tcPr>
          <w:tcW w:w="1275" w:type="dxa"/>
          <w:tcBorders>
            <w:top w:val="nil"/>
            <w:bottom w:val="single" w:sz="4" w:space="0" w:color="auto"/>
          </w:tcBorders>
        </w:tcPr>
        <w:p w14:paraId="4A3D4D8C" w14:textId="77777777" w:rsidR="00792D0C" w:rsidRPr="00792D0C" w:rsidRDefault="00792D0C" w:rsidP="00792D0C">
          <w:pPr>
            <w:tabs>
              <w:tab w:val="clear" w:pos="9979"/>
              <w:tab w:val="left" w:pos="2535"/>
            </w:tabs>
            <w:spacing w:before="60"/>
            <w:ind w:left="0"/>
            <w:rPr>
              <w:sz w:val="18"/>
              <w:szCs w:val="18"/>
            </w:rPr>
          </w:pPr>
        </w:p>
      </w:tc>
      <w:tc>
        <w:tcPr>
          <w:tcW w:w="560" w:type="dxa"/>
          <w:tcBorders>
            <w:top w:val="nil"/>
            <w:bottom w:val="single" w:sz="4" w:space="0" w:color="auto"/>
          </w:tcBorders>
        </w:tcPr>
        <w:p w14:paraId="2CD4CAA1" w14:textId="77777777" w:rsidR="00792D0C" w:rsidRPr="00792D0C" w:rsidRDefault="00792D0C" w:rsidP="00792D0C">
          <w:pPr>
            <w:tabs>
              <w:tab w:val="clear" w:pos="9979"/>
              <w:tab w:val="left" w:pos="2535"/>
            </w:tabs>
            <w:spacing w:before="60"/>
            <w:ind w:left="0"/>
            <w:rPr>
              <w:sz w:val="18"/>
              <w:szCs w:val="18"/>
            </w:rPr>
          </w:pPr>
        </w:p>
      </w:tc>
    </w:tr>
  </w:tbl>
  <w:p w14:paraId="2EFA76A9" w14:textId="78B8546D" w:rsidR="00021027" w:rsidRDefault="00021027" w:rsidP="00792D0C">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73BB62" w14:textId="05C0C8B2" w:rsidR="00792D0C" w:rsidRDefault="00792D0C">
    <w:pPr>
      <w:pStyle w:val="Sidhuvud"/>
    </w:pPr>
    <w:r w:rsidRPr="00792D0C">
      <w:rPr>
        <w:rFonts w:eastAsia="SimSun"/>
        <w:noProof/>
        <w:szCs w:val="22"/>
        <w:lang w:eastAsia="en-US"/>
      </w:rPr>
      <w:drawing>
        <wp:anchor distT="0" distB="0" distL="114300" distR="114300" simplePos="0" relativeHeight="251666432" behindDoc="1" locked="1" layoutInCell="1" allowOverlap="1" wp14:anchorId="4FDFFB2D" wp14:editId="2EB88071">
          <wp:simplePos x="0" y="0"/>
          <wp:positionH relativeFrom="page">
            <wp:align>center</wp:align>
          </wp:positionH>
          <wp:positionV relativeFrom="page">
            <wp:align>top</wp:align>
          </wp:positionV>
          <wp:extent cx="1709420" cy="741045"/>
          <wp:effectExtent l="0" t="0" r="5080" b="1905"/>
          <wp:wrapNone/>
          <wp:docPr id="273134786" name="Bildobjekt 273134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objekt 9"/>
                  <pic:cNvPicPr/>
                </pic:nvPicPr>
                <pic:blipFill>
                  <a:blip r:embed="rId1">
                    <a:extLst>
                      <a:ext uri="{28A0092B-C50C-407E-A947-70E740481C1C}">
                        <a14:useLocalDpi xmlns:a14="http://schemas.microsoft.com/office/drawing/2010/main" val="0"/>
                      </a:ext>
                    </a:extLst>
                  </a:blip>
                  <a:stretch>
                    <a:fillRect/>
                  </a:stretch>
                </pic:blipFill>
                <pic:spPr>
                  <a:xfrm>
                    <a:off x="0" y="0"/>
                    <a:ext cx="1709420" cy="74104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4A0" w:firstRow="1" w:lastRow="0" w:firstColumn="1" w:lastColumn="0" w:noHBand="0" w:noVBand="1"/>
    </w:tblPr>
    <w:tblGrid>
      <w:gridCol w:w="1418"/>
      <w:gridCol w:w="1491"/>
      <w:gridCol w:w="5387"/>
      <w:gridCol w:w="1131"/>
      <w:gridCol w:w="691"/>
      <w:gridCol w:w="7"/>
    </w:tblGrid>
    <w:tr w:rsidR="00A24810" w:rsidRPr="00A24810" w14:paraId="249A9AA5" w14:textId="77777777" w:rsidTr="00A24810">
      <w:trPr>
        <w:cantSplit/>
        <w:trHeight w:hRule="exact" w:val="170"/>
      </w:trPr>
      <w:tc>
        <w:tcPr>
          <w:tcW w:w="2909" w:type="dxa"/>
          <w:gridSpan w:val="2"/>
          <w:tcBorders>
            <w:top w:val="nil"/>
            <w:left w:val="nil"/>
            <w:bottom w:val="nil"/>
            <w:right w:val="single" w:sz="4" w:space="0" w:color="auto"/>
          </w:tcBorders>
          <w:hideMark/>
        </w:tcPr>
        <w:tbl>
          <w:tblPr>
            <w:tblW w:w="29340"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9780"/>
            <w:gridCol w:w="9780"/>
            <w:gridCol w:w="9780"/>
          </w:tblGrid>
          <w:tr w:rsidR="00A24810" w:rsidRPr="00A24810" w14:paraId="1C1CA747" w14:textId="77777777">
            <w:trPr>
              <w:cantSplit/>
              <w:trHeight w:hRule="exact" w:val="277"/>
            </w:trPr>
            <w:tc>
              <w:tcPr>
                <w:tcW w:w="9780" w:type="dxa"/>
                <w:vMerge w:val="restart"/>
                <w:tcBorders>
                  <w:top w:val="single" w:sz="4" w:space="0" w:color="auto"/>
                  <w:left w:val="single" w:sz="4" w:space="0" w:color="auto"/>
                  <w:bottom w:val="nil"/>
                  <w:right w:val="single" w:sz="4" w:space="0" w:color="auto"/>
                </w:tcBorders>
                <w:vAlign w:val="center"/>
                <w:hideMark/>
              </w:tcPr>
              <w:p w14:paraId="0A6C1D96" w14:textId="77777777" w:rsidR="00A24810" w:rsidRPr="00A24810" w:rsidRDefault="00A24810" w:rsidP="00A24810">
                <w:pPr>
                  <w:tabs>
                    <w:tab w:val="clear" w:pos="9979"/>
                  </w:tabs>
                  <w:ind w:left="0"/>
                  <w:rPr>
                    <w:rFonts w:ascii="Times New Roman" w:hAnsi="Times New Roman"/>
                    <w:sz w:val="20"/>
                  </w:rPr>
                </w:pPr>
              </w:p>
            </w:tc>
            <w:tc>
              <w:tcPr>
                <w:tcW w:w="9780" w:type="dxa"/>
                <w:tcBorders>
                  <w:top w:val="single" w:sz="4" w:space="0" w:color="auto"/>
                  <w:left w:val="single" w:sz="4" w:space="0" w:color="auto"/>
                  <w:bottom w:val="nil"/>
                  <w:right w:val="single" w:sz="4" w:space="0" w:color="auto"/>
                </w:tcBorders>
              </w:tcPr>
              <w:p w14:paraId="70B7B47E" w14:textId="77777777" w:rsidR="00A24810" w:rsidRPr="00A24810" w:rsidRDefault="00A24810" w:rsidP="00A24810">
                <w:pPr>
                  <w:jc w:val="center"/>
                  <w:rPr>
                    <w:szCs w:val="22"/>
                  </w:rPr>
                </w:pPr>
              </w:p>
            </w:tc>
            <w:tc>
              <w:tcPr>
                <w:tcW w:w="9780" w:type="dxa"/>
                <w:tcBorders>
                  <w:top w:val="single" w:sz="4" w:space="0" w:color="auto"/>
                  <w:left w:val="single" w:sz="4" w:space="0" w:color="auto"/>
                  <w:bottom w:val="nil"/>
                  <w:right w:val="single" w:sz="4" w:space="0" w:color="auto"/>
                </w:tcBorders>
              </w:tcPr>
              <w:p w14:paraId="52943E08" w14:textId="77777777" w:rsidR="00A24810" w:rsidRPr="00A24810" w:rsidRDefault="00A24810" w:rsidP="00A24810">
                <w:pPr>
                  <w:jc w:val="center"/>
                  <w:rPr>
                    <w:szCs w:val="22"/>
                  </w:rPr>
                </w:pPr>
              </w:p>
            </w:tc>
          </w:tr>
          <w:tr w:rsidR="00A24810" w:rsidRPr="00A24810" w14:paraId="4A3978BC" w14:textId="77777777">
            <w:trPr>
              <w:cantSplit/>
              <w:trHeight w:hRule="exact" w:val="333"/>
            </w:trPr>
            <w:tc>
              <w:tcPr>
                <w:tcW w:w="9780" w:type="dxa"/>
                <w:vMerge/>
                <w:tcBorders>
                  <w:top w:val="single" w:sz="4" w:space="0" w:color="auto"/>
                  <w:left w:val="single" w:sz="4" w:space="0" w:color="auto"/>
                  <w:bottom w:val="nil"/>
                  <w:right w:val="single" w:sz="4" w:space="0" w:color="auto"/>
                </w:tcBorders>
                <w:vAlign w:val="center"/>
                <w:hideMark/>
              </w:tcPr>
              <w:p w14:paraId="124A17A0" w14:textId="77777777" w:rsidR="00A24810" w:rsidRPr="00A24810" w:rsidRDefault="00A24810" w:rsidP="00A24810">
                <w:pPr>
                  <w:tabs>
                    <w:tab w:val="clear" w:pos="9979"/>
                  </w:tabs>
                  <w:ind w:left="0"/>
                  <w:rPr>
                    <w:rFonts w:ascii="Times New Roman" w:hAnsi="Times New Roman"/>
                    <w:sz w:val="20"/>
                  </w:rPr>
                </w:pPr>
              </w:p>
            </w:tc>
            <w:tc>
              <w:tcPr>
                <w:tcW w:w="9780" w:type="dxa"/>
                <w:tcBorders>
                  <w:top w:val="single" w:sz="4" w:space="0" w:color="auto"/>
                  <w:left w:val="single" w:sz="4" w:space="0" w:color="auto"/>
                  <w:bottom w:val="nil"/>
                  <w:right w:val="single" w:sz="4" w:space="0" w:color="auto"/>
                </w:tcBorders>
              </w:tcPr>
              <w:p w14:paraId="3F791DE1" w14:textId="77777777" w:rsidR="00A24810" w:rsidRPr="00A24810" w:rsidRDefault="00A24810" w:rsidP="00A24810">
                <w:pPr>
                  <w:rPr>
                    <w:szCs w:val="22"/>
                  </w:rPr>
                </w:pPr>
              </w:p>
            </w:tc>
            <w:tc>
              <w:tcPr>
                <w:tcW w:w="9780" w:type="dxa"/>
                <w:tcBorders>
                  <w:top w:val="single" w:sz="4" w:space="0" w:color="auto"/>
                  <w:left w:val="single" w:sz="4" w:space="0" w:color="auto"/>
                  <w:bottom w:val="nil"/>
                  <w:right w:val="single" w:sz="4" w:space="0" w:color="auto"/>
                </w:tcBorders>
              </w:tcPr>
              <w:p w14:paraId="247C28E4" w14:textId="77777777" w:rsidR="00A24810" w:rsidRPr="00A24810" w:rsidRDefault="00A24810" w:rsidP="00A24810">
                <w:pPr>
                  <w:rPr>
                    <w:szCs w:val="22"/>
                  </w:rPr>
                </w:pPr>
              </w:p>
            </w:tc>
          </w:tr>
          <w:tr w:rsidR="00A24810" w:rsidRPr="00A24810" w14:paraId="70A92B26" w14:textId="77777777">
            <w:trPr>
              <w:cantSplit/>
              <w:trHeight w:hRule="exact" w:val="255"/>
            </w:trPr>
            <w:tc>
              <w:tcPr>
                <w:tcW w:w="9780" w:type="dxa"/>
                <w:vMerge/>
                <w:tcBorders>
                  <w:top w:val="single" w:sz="4" w:space="0" w:color="auto"/>
                  <w:left w:val="single" w:sz="4" w:space="0" w:color="auto"/>
                  <w:bottom w:val="nil"/>
                  <w:right w:val="single" w:sz="4" w:space="0" w:color="auto"/>
                </w:tcBorders>
                <w:vAlign w:val="center"/>
                <w:hideMark/>
              </w:tcPr>
              <w:p w14:paraId="19D9B032" w14:textId="77777777" w:rsidR="00A24810" w:rsidRPr="00A24810" w:rsidRDefault="00A24810" w:rsidP="00A24810">
                <w:pPr>
                  <w:tabs>
                    <w:tab w:val="clear" w:pos="9979"/>
                  </w:tabs>
                  <w:ind w:left="0"/>
                  <w:rPr>
                    <w:rFonts w:ascii="Times New Roman" w:hAnsi="Times New Roman"/>
                    <w:sz w:val="20"/>
                  </w:rPr>
                </w:pPr>
              </w:p>
            </w:tc>
            <w:tc>
              <w:tcPr>
                <w:tcW w:w="9780" w:type="dxa"/>
                <w:tcBorders>
                  <w:top w:val="single" w:sz="4" w:space="0" w:color="auto"/>
                  <w:left w:val="single" w:sz="4" w:space="0" w:color="auto"/>
                  <w:bottom w:val="nil"/>
                  <w:right w:val="single" w:sz="4" w:space="0" w:color="auto"/>
                </w:tcBorders>
              </w:tcPr>
              <w:p w14:paraId="4F493738" w14:textId="77777777" w:rsidR="00A24810" w:rsidRPr="00A24810" w:rsidRDefault="00A24810" w:rsidP="00A24810">
                <w:pPr>
                  <w:rPr>
                    <w:szCs w:val="22"/>
                  </w:rPr>
                </w:pPr>
              </w:p>
            </w:tc>
            <w:tc>
              <w:tcPr>
                <w:tcW w:w="9780" w:type="dxa"/>
                <w:tcBorders>
                  <w:top w:val="single" w:sz="4" w:space="0" w:color="auto"/>
                  <w:left w:val="single" w:sz="4" w:space="0" w:color="auto"/>
                  <w:bottom w:val="nil"/>
                  <w:right w:val="single" w:sz="4" w:space="0" w:color="auto"/>
                </w:tcBorders>
              </w:tcPr>
              <w:p w14:paraId="46D83D01" w14:textId="77777777" w:rsidR="00A24810" w:rsidRPr="00A24810" w:rsidRDefault="00A24810" w:rsidP="00A24810">
                <w:pPr>
                  <w:rPr>
                    <w:szCs w:val="22"/>
                  </w:rPr>
                </w:pPr>
              </w:p>
            </w:tc>
          </w:tr>
          <w:tr w:rsidR="00A24810" w:rsidRPr="00A24810" w14:paraId="47687482" w14:textId="77777777">
            <w:trPr>
              <w:cantSplit/>
              <w:trHeight w:hRule="exact" w:val="225"/>
            </w:trPr>
            <w:tc>
              <w:tcPr>
                <w:tcW w:w="9780" w:type="dxa"/>
                <w:vMerge w:val="restart"/>
                <w:tcBorders>
                  <w:top w:val="nil"/>
                  <w:left w:val="single" w:sz="4" w:space="0" w:color="auto"/>
                  <w:bottom w:val="single" w:sz="4" w:space="0" w:color="auto"/>
                  <w:right w:val="single" w:sz="4" w:space="0" w:color="auto"/>
                </w:tcBorders>
              </w:tcPr>
              <w:p w14:paraId="24E93E34" w14:textId="77777777" w:rsidR="00A24810" w:rsidRPr="00A24810" w:rsidRDefault="00A24810" w:rsidP="00A24810">
                <w:pPr>
                  <w:tabs>
                    <w:tab w:val="clear" w:pos="9979"/>
                    <w:tab w:val="left" w:pos="709"/>
                  </w:tabs>
                  <w:spacing w:line="220" w:lineRule="exact"/>
                  <w:ind w:left="0"/>
                  <w:rPr>
                    <w:rFonts w:ascii="Arial" w:hAnsi="Arial" w:cs="Arial"/>
                    <w:sz w:val="14"/>
                    <w:lang w:val="en-GB"/>
                  </w:rPr>
                </w:pPr>
              </w:p>
              <w:p w14:paraId="23040BDC" w14:textId="77777777" w:rsidR="00A24810" w:rsidRPr="00A24810" w:rsidRDefault="00A24810" w:rsidP="00A24810">
                <w:pPr>
                  <w:tabs>
                    <w:tab w:val="clear" w:pos="9979"/>
                    <w:tab w:val="left" w:pos="709"/>
                  </w:tabs>
                  <w:spacing w:line="220" w:lineRule="exact"/>
                  <w:ind w:left="170"/>
                  <w:rPr>
                    <w:rFonts w:ascii="Arial" w:hAnsi="Arial" w:cs="Arial"/>
                    <w:sz w:val="14"/>
                  </w:rPr>
                </w:pPr>
                <w:bookmarkStart w:id="18" w:name="bmkOffLegalName"/>
                <w:r w:rsidRPr="00A24810">
                  <w:rPr>
                    <w:rFonts w:ascii="Arial" w:hAnsi="Arial" w:cs="Arial"/>
                    <w:sz w:val="14"/>
                  </w:rPr>
                  <w:fldChar w:fldCharType="begin"/>
                </w:r>
                <w:r w:rsidRPr="00A24810">
                  <w:rPr>
                    <w:rFonts w:ascii="Arial" w:hAnsi="Arial" w:cs="Arial"/>
                    <w:sz w:val="14"/>
                  </w:rPr>
                  <w:instrText xml:space="preserve"> DOCPROPERTY "Brand"  \* MERGEFORMAT </w:instrText>
                </w:r>
                <w:r w:rsidRPr="00A24810">
                  <w:rPr>
                    <w:rFonts w:ascii="Arial" w:hAnsi="Arial" w:cs="Arial"/>
                    <w:sz w:val="14"/>
                  </w:rPr>
                  <w:fldChar w:fldCharType="separate"/>
                </w:r>
                <w:r w:rsidRPr="00A24810">
                  <w:rPr>
                    <w:rFonts w:ascii="Arial" w:hAnsi="Arial" w:cs="Arial"/>
                    <w:b/>
                    <w:bCs/>
                    <w:sz w:val="14"/>
                  </w:rPr>
                  <w:t>Fel! Okänt namn på dokumentegenskap.</w:t>
                </w:r>
                <w:r w:rsidRPr="00A24810">
                  <w:rPr>
                    <w:rFonts w:ascii="Arial" w:hAnsi="Arial" w:cs="Arial"/>
                    <w:sz w:val="14"/>
                  </w:rPr>
                  <w:fldChar w:fldCharType="end"/>
                </w:r>
                <w:bookmarkEnd w:id="18"/>
                <w:r w:rsidRPr="00A24810">
                  <w:rPr>
                    <w:rFonts w:ascii="Arial" w:hAnsi="Arial" w:cs="Arial"/>
                    <w:sz w:val="14"/>
                  </w:rPr>
                  <w:br/>
                </w:r>
                <w:r w:rsidRPr="00A24810">
                  <w:rPr>
                    <w:rFonts w:ascii="Arial" w:hAnsi="Arial" w:cs="Arial"/>
                    <w:sz w:val="14"/>
                  </w:rPr>
                  <w:fldChar w:fldCharType="begin"/>
                </w:r>
                <w:r w:rsidRPr="00A24810">
                  <w:rPr>
                    <w:rFonts w:ascii="Arial" w:hAnsi="Arial" w:cs="Arial"/>
                    <w:sz w:val="14"/>
                  </w:rPr>
                  <w:instrText xml:space="preserve"> DOCPROPERTY "POBox"  \* MERGEFORMAT </w:instrText>
                </w:r>
                <w:r w:rsidRPr="00A24810">
                  <w:rPr>
                    <w:rFonts w:ascii="Arial" w:hAnsi="Arial" w:cs="Arial"/>
                    <w:sz w:val="14"/>
                  </w:rPr>
                  <w:fldChar w:fldCharType="separate"/>
                </w:r>
                <w:r w:rsidRPr="00A24810">
                  <w:rPr>
                    <w:rFonts w:ascii="Arial" w:hAnsi="Arial" w:cs="Arial"/>
                    <w:b/>
                    <w:bCs/>
                    <w:sz w:val="14"/>
                  </w:rPr>
                  <w:t xml:space="preserve">Fel! Okänt namn på </w:t>
                </w:r>
                <w:proofErr w:type="spellStart"/>
                <w:r w:rsidRPr="00A24810">
                  <w:rPr>
                    <w:rFonts w:ascii="Arial" w:hAnsi="Arial" w:cs="Arial"/>
                    <w:b/>
                    <w:bCs/>
                    <w:sz w:val="14"/>
                  </w:rPr>
                  <w:t>dokumentegenskap.</w:t>
                </w:r>
                <w:r w:rsidRPr="00A24810">
                  <w:rPr>
                    <w:rFonts w:ascii="Arial" w:hAnsi="Arial" w:cs="Arial"/>
                    <w:sz w:val="14"/>
                  </w:rPr>
                  <w:fldChar w:fldCharType="end"/>
                </w:r>
                <w:r w:rsidRPr="00A24810">
                  <w:rPr>
                    <w:rFonts w:ascii="Arial" w:hAnsi="Arial" w:cs="Arial"/>
                    <w:sz w:val="14"/>
                  </w:rPr>
                  <w:fldChar w:fldCharType="begin"/>
                </w:r>
                <w:r w:rsidRPr="00A24810">
                  <w:rPr>
                    <w:rFonts w:ascii="Arial" w:hAnsi="Arial" w:cs="Arial"/>
                    <w:sz w:val="14"/>
                  </w:rPr>
                  <w:instrText xml:space="preserve"> DOCPROPERTY "Address"  \* MERGEFORMAT </w:instrText>
                </w:r>
                <w:r w:rsidRPr="00A24810">
                  <w:rPr>
                    <w:rFonts w:ascii="Arial" w:hAnsi="Arial" w:cs="Arial"/>
                    <w:sz w:val="14"/>
                  </w:rPr>
                  <w:fldChar w:fldCharType="separate"/>
                </w:r>
                <w:r w:rsidRPr="00A24810">
                  <w:rPr>
                    <w:rFonts w:ascii="Arial" w:hAnsi="Arial" w:cs="Arial"/>
                    <w:b/>
                    <w:bCs/>
                    <w:sz w:val="14"/>
                  </w:rPr>
                  <w:t>Fel</w:t>
                </w:r>
                <w:proofErr w:type="spellEnd"/>
                <w:r w:rsidRPr="00A24810">
                  <w:rPr>
                    <w:rFonts w:ascii="Arial" w:hAnsi="Arial" w:cs="Arial"/>
                    <w:b/>
                    <w:bCs/>
                    <w:sz w:val="14"/>
                  </w:rPr>
                  <w:t>! Okänt namn på dokumentegenskap.</w:t>
                </w:r>
                <w:r w:rsidRPr="00A24810">
                  <w:rPr>
                    <w:rFonts w:ascii="Arial" w:hAnsi="Arial" w:cs="Arial"/>
                    <w:sz w:val="14"/>
                  </w:rPr>
                  <w:fldChar w:fldCharType="end"/>
                </w:r>
                <w:r w:rsidRPr="00A24810">
                  <w:rPr>
                    <w:rFonts w:ascii="Arial" w:hAnsi="Arial" w:cs="Arial"/>
                    <w:sz w:val="14"/>
                  </w:rPr>
                  <w:t xml:space="preserve"> </w:t>
                </w:r>
              </w:p>
              <w:p w14:paraId="6D47CEE3" w14:textId="77777777" w:rsidR="00A24810" w:rsidRPr="00A24810" w:rsidRDefault="00A24810" w:rsidP="00A24810">
                <w:pPr>
                  <w:tabs>
                    <w:tab w:val="clear" w:pos="9979"/>
                    <w:tab w:val="left" w:pos="709"/>
                  </w:tabs>
                  <w:spacing w:line="220" w:lineRule="exact"/>
                  <w:ind w:left="170"/>
                  <w:rPr>
                    <w:rFonts w:ascii="Arial" w:hAnsi="Arial" w:cs="Arial"/>
                    <w:sz w:val="14"/>
                  </w:rPr>
                </w:pPr>
                <w:r w:rsidRPr="00A24810">
                  <w:rPr>
                    <w:rFonts w:ascii="Arial" w:hAnsi="Arial" w:cs="Arial"/>
                    <w:sz w:val="14"/>
                  </w:rPr>
                  <w:fldChar w:fldCharType="begin"/>
                </w:r>
                <w:r w:rsidRPr="00A24810">
                  <w:rPr>
                    <w:rFonts w:ascii="Arial" w:hAnsi="Arial" w:cs="Arial"/>
                    <w:sz w:val="14"/>
                  </w:rPr>
                  <w:instrText xml:space="preserve"> DOCPROPERTY "Zip"  \* MERGEFORMAT </w:instrText>
                </w:r>
                <w:r w:rsidRPr="00A24810">
                  <w:rPr>
                    <w:rFonts w:ascii="Arial" w:hAnsi="Arial" w:cs="Arial"/>
                    <w:sz w:val="14"/>
                  </w:rPr>
                  <w:fldChar w:fldCharType="separate"/>
                </w:r>
                <w:r w:rsidRPr="00A24810">
                  <w:rPr>
                    <w:rFonts w:ascii="Arial" w:hAnsi="Arial" w:cs="Arial"/>
                    <w:b/>
                    <w:bCs/>
                    <w:sz w:val="14"/>
                  </w:rPr>
                  <w:t>Fel! Okänt namn på dokumentegenskap.</w:t>
                </w:r>
                <w:r w:rsidRPr="00A24810">
                  <w:rPr>
                    <w:rFonts w:ascii="Arial" w:hAnsi="Arial" w:cs="Arial"/>
                    <w:sz w:val="14"/>
                  </w:rPr>
                  <w:fldChar w:fldCharType="end"/>
                </w:r>
                <w:r w:rsidRPr="00A24810">
                  <w:rPr>
                    <w:rFonts w:ascii="Arial" w:hAnsi="Arial" w:cs="Arial"/>
                    <w:sz w:val="14"/>
                  </w:rPr>
                  <w:t xml:space="preserve">  </w:t>
                </w:r>
                <w:r w:rsidRPr="00A24810">
                  <w:rPr>
                    <w:rFonts w:ascii="Arial" w:hAnsi="Arial" w:cs="Arial"/>
                    <w:sz w:val="14"/>
                  </w:rPr>
                  <w:fldChar w:fldCharType="begin"/>
                </w:r>
                <w:r w:rsidRPr="00A24810">
                  <w:rPr>
                    <w:rFonts w:ascii="Arial" w:hAnsi="Arial" w:cs="Arial"/>
                    <w:sz w:val="14"/>
                  </w:rPr>
                  <w:instrText xml:space="preserve"> DOCPROPERTY "City"  \* MERGEFORMAT </w:instrText>
                </w:r>
                <w:r w:rsidRPr="00A24810">
                  <w:rPr>
                    <w:rFonts w:ascii="Arial" w:hAnsi="Arial" w:cs="Arial"/>
                    <w:sz w:val="14"/>
                  </w:rPr>
                  <w:fldChar w:fldCharType="separate"/>
                </w:r>
                <w:r w:rsidRPr="00A24810">
                  <w:rPr>
                    <w:rFonts w:ascii="Arial" w:hAnsi="Arial" w:cs="Arial"/>
                    <w:b/>
                    <w:bCs/>
                    <w:sz w:val="14"/>
                  </w:rPr>
                  <w:t>Fel! Okänt namn på dokumentegenskap.</w:t>
                </w:r>
                <w:r w:rsidRPr="00A24810">
                  <w:rPr>
                    <w:rFonts w:ascii="Arial" w:hAnsi="Arial" w:cs="Arial"/>
                    <w:sz w:val="14"/>
                  </w:rPr>
                  <w:fldChar w:fldCharType="end"/>
                </w:r>
              </w:p>
              <w:p w14:paraId="76D8BDBE" w14:textId="77777777" w:rsidR="00A24810" w:rsidRPr="00A24810" w:rsidRDefault="00A24810" w:rsidP="00A24810">
                <w:pPr>
                  <w:tabs>
                    <w:tab w:val="clear" w:pos="9979"/>
                    <w:tab w:val="left" w:pos="709"/>
                  </w:tabs>
                  <w:spacing w:line="220" w:lineRule="exact"/>
                  <w:ind w:left="170"/>
                  <w:rPr>
                    <w:rFonts w:ascii="Arial" w:hAnsi="Arial" w:cs="Arial"/>
                    <w:sz w:val="14"/>
                    <w:lang w:val="en-GB"/>
                  </w:rPr>
                </w:pPr>
                <w:r w:rsidRPr="00A24810">
                  <w:rPr>
                    <w:rFonts w:ascii="Arial" w:hAnsi="Arial" w:cs="Arial"/>
                    <w:sz w:val="14"/>
                  </w:rPr>
                  <w:t xml:space="preserve">Tfn </w:t>
                </w:r>
                <w:r w:rsidRPr="00A24810">
                  <w:rPr>
                    <w:rFonts w:ascii="Arial" w:hAnsi="Arial" w:cs="Arial"/>
                    <w:sz w:val="14"/>
                  </w:rPr>
                  <w:fldChar w:fldCharType="begin"/>
                </w:r>
                <w:r w:rsidRPr="00A24810">
                  <w:rPr>
                    <w:rFonts w:ascii="Arial" w:hAnsi="Arial" w:cs="Arial"/>
                    <w:sz w:val="14"/>
                  </w:rPr>
                  <w:instrText xml:space="preserve"> DOCPROPERTY "Telephone"  \* MERGEFORMAT </w:instrText>
                </w:r>
                <w:r w:rsidRPr="00A24810">
                  <w:rPr>
                    <w:rFonts w:ascii="Arial" w:hAnsi="Arial" w:cs="Arial"/>
                    <w:sz w:val="14"/>
                  </w:rPr>
                  <w:fldChar w:fldCharType="separate"/>
                </w:r>
                <w:r w:rsidRPr="00A24810">
                  <w:rPr>
                    <w:rFonts w:ascii="Arial" w:hAnsi="Arial" w:cs="Arial"/>
                    <w:b/>
                    <w:bCs/>
                    <w:sz w:val="14"/>
                  </w:rPr>
                  <w:t>Fel! Okänt namn på dokumentegenskap.</w:t>
                </w:r>
                <w:r w:rsidRPr="00A24810">
                  <w:rPr>
                    <w:rFonts w:ascii="Arial" w:hAnsi="Arial" w:cs="Arial"/>
                    <w:sz w:val="14"/>
                  </w:rPr>
                  <w:fldChar w:fldCharType="end"/>
                </w:r>
                <w:r w:rsidRPr="00A24810">
                  <w:rPr>
                    <w:rFonts w:ascii="Arial" w:hAnsi="Arial" w:cs="Arial"/>
                    <w:sz w:val="14"/>
                  </w:rPr>
                  <w:br/>
                </w:r>
                <w:r w:rsidRPr="00A24810">
                  <w:rPr>
                    <w:rFonts w:ascii="Arial" w:hAnsi="Arial" w:cs="Arial"/>
                    <w:sz w:val="14"/>
                    <w:lang w:val="en-GB"/>
                  </w:rPr>
                  <w:t xml:space="preserve">Fax </w:t>
                </w:r>
                <w:r w:rsidRPr="00A24810">
                  <w:rPr>
                    <w:rFonts w:ascii="Arial" w:hAnsi="Arial" w:cs="Arial"/>
                    <w:sz w:val="14"/>
                  </w:rPr>
                  <w:fldChar w:fldCharType="begin"/>
                </w:r>
                <w:r w:rsidRPr="00A24810">
                  <w:rPr>
                    <w:rFonts w:ascii="Arial" w:hAnsi="Arial" w:cs="Arial"/>
                    <w:sz w:val="14"/>
                    <w:lang w:val="en-GB"/>
                  </w:rPr>
                  <w:instrText xml:space="preserve"> DOCPROPERTY "Fax"  \* MERGEFORMAT </w:instrText>
                </w:r>
                <w:r w:rsidRPr="00A24810">
                  <w:rPr>
                    <w:rFonts w:ascii="Arial" w:hAnsi="Arial" w:cs="Arial"/>
                    <w:sz w:val="14"/>
                  </w:rPr>
                  <w:fldChar w:fldCharType="separate"/>
                </w:r>
                <w:r w:rsidRPr="00A24810">
                  <w:rPr>
                    <w:rFonts w:ascii="Arial" w:hAnsi="Arial" w:cs="Arial"/>
                    <w:b/>
                    <w:bCs/>
                    <w:sz w:val="14"/>
                  </w:rPr>
                  <w:t>Fel! Okänt namn på dokumentegenskap.</w:t>
                </w:r>
                <w:r w:rsidRPr="00A24810">
                  <w:rPr>
                    <w:rFonts w:ascii="Arial" w:hAnsi="Arial" w:cs="Arial"/>
                    <w:sz w:val="14"/>
                  </w:rPr>
                  <w:fldChar w:fldCharType="end"/>
                </w:r>
              </w:p>
            </w:tc>
            <w:tc>
              <w:tcPr>
                <w:tcW w:w="9780" w:type="dxa"/>
                <w:tcBorders>
                  <w:top w:val="nil"/>
                  <w:left w:val="single" w:sz="4" w:space="0" w:color="auto"/>
                  <w:bottom w:val="single" w:sz="4" w:space="0" w:color="auto"/>
                  <w:right w:val="single" w:sz="4" w:space="0" w:color="auto"/>
                </w:tcBorders>
              </w:tcPr>
              <w:p w14:paraId="73F415C9" w14:textId="77777777" w:rsidR="00A24810" w:rsidRPr="00A24810" w:rsidRDefault="00A24810" w:rsidP="00A24810">
                <w:pPr>
                  <w:tabs>
                    <w:tab w:val="clear" w:pos="9979"/>
                    <w:tab w:val="left" w:pos="709"/>
                  </w:tabs>
                  <w:spacing w:line="220" w:lineRule="exact"/>
                  <w:ind w:left="0"/>
                  <w:rPr>
                    <w:rFonts w:ascii="Arial" w:hAnsi="Arial" w:cs="Arial"/>
                    <w:sz w:val="14"/>
                    <w:lang w:val="en-GB"/>
                  </w:rPr>
                </w:pPr>
              </w:p>
            </w:tc>
            <w:tc>
              <w:tcPr>
                <w:tcW w:w="9780" w:type="dxa"/>
                <w:tcBorders>
                  <w:top w:val="nil"/>
                  <w:left w:val="single" w:sz="4" w:space="0" w:color="auto"/>
                  <w:bottom w:val="single" w:sz="4" w:space="0" w:color="auto"/>
                  <w:right w:val="single" w:sz="4" w:space="0" w:color="auto"/>
                </w:tcBorders>
              </w:tcPr>
              <w:p w14:paraId="75F4B248" w14:textId="77777777" w:rsidR="00A24810" w:rsidRPr="00A24810" w:rsidRDefault="00A24810" w:rsidP="00A24810">
                <w:pPr>
                  <w:tabs>
                    <w:tab w:val="clear" w:pos="9979"/>
                    <w:tab w:val="left" w:pos="709"/>
                  </w:tabs>
                  <w:spacing w:line="220" w:lineRule="exact"/>
                  <w:ind w:left="0"/>
                  <w:rPr>
                    <w:rFonts w:ascii="Arial" w:hAnsi="Arial" w:cs="Arial"/>
                    <w:sz w:val="14"/>
                    <w:lang w:val="en-GB"/>
                  </w:rPr>
                </w:pPr>
              </w:p>
            </w:tc>
          </w:tr>
          <w:tr w:rsidR="00A24810" w:rsidRPr="00A24810" w14:paraId="5D7A50D2" w14:textId="77777777">
            <w:trPr>
              <w:cantSplit/>
              <w:trHeight w:hRule="exact" w:val="253"/>
            </w:trPr>
            <w:tc>
              <w:tcPr>
                <w:tcW w:w="9780" w:type="dxa"/>
                <w:vMerge/>
                <w:tcBorders>
                  <w:top w:val="nil"/>
                  <w:left w:val="single" w:sz="4" w:space="0" w:color="auto"/>
                  <w:bottom w:val="single" w:sz="4" w:space="0" w:color="auto"/>
                  <w:right w:val="single" w:sz="4" w:space="0" w:color="auto"/>
                </w:tcBorders>
                <w:vAlign w:val="center"/>
                <w:hideMark/>
              </w:tcPr>
              <w:p w14:paraId="0D4A7EEA" w14:textId="77777777" w:rsidR="00A24810" w:rsidRPr="00A24810" w:rsidRDefault="00A24810" w:rsidP="00A24810">
                <w:pPr>
                  <w:tabs>
                    <w:tab w:val="clear" w:pos="9979"/>
                  </w:tabs>
                  <w:ind w:left="0"/>
                  <w:rPr>
                    <w:rFonts w:ascii="Arial" w:hAnsi="Arial" w:cs="Arial"/>
                    <w:sz w:val="14"/>
                    <w:lang w:val="en-GB"/>
                  </w:rPr>
                </w:pPr>
              </w:p>
            </w:tc>
            <w:tc>
              <w:tcPr>
                <w:tcW w:w="9780" w:type="dxa"/>
                <w:tcBorders>
                  <w:top w:val="nil"/>
                  <w:left w:val="single" w:sz="4" w:space="0" w:color="auto"/>
                  <w:bottom w:val="single" w:sz="4" w:space="0" w:color="auto"/>
                  <w:right w:val="single" w:sz="4" w:space="0" w:color="auto"/>
                </w:tcBorders>
              </w:tcPr>
              <w:p w14:paraId="7DF388C2" w14:textId="77777777" w:rsidR="00A24810" w:rsidRPr="00A24810" w:rsidRDefault="00A24810" w:rsidP="00A24810">
                <w:pPr>
                  <w:rPr>
                    <w:sz w:val="14"/>
                    <w:lang w:val="en-GB"/>
                  </w:rPr>
                </w:pPr>
              </w:p>
            </w:tc>
            <w:tc>
              <w:tcPr>
                <w:tcW w:w="9780" w:type="dxa"/>
                <w:tcBorders>
                  <w:top w:val="nil"/>
                  <w:left w:val="single" w:sz="4" w:space="0" w:color="auto"/>
                  <w:bottom w:val="single" w:sz="4" w:space="0" w:color="auto"/>
                  <w:right w:val="single" w:sz="4" w:space="0" w:color="auto"/>
                </w:tcBorders>
              </w:tcPr>
              <w:p w14:paraId="02D26BB3" w14:textId="77777777" w:rsidR="00A24810" w:rsidRPr="00A24810" w:rsidRDefault="00A24810" w:rsidP="00A24810">
                <w:pPr>
                  <w:rPr>
                    <w:sz w:val="14"/>
                    <w:lang w:val="en-GB"/>
                  </w:rPr>
                </w:pPr>
              </w:p>
            </w:tc>
          </w:tr>
          <w:tr w:rsidR="00A24810" w:rsidRPr="00A24810" w14:paraId="51C0DEAE" w14:textId="77777777">
            <w:trPr>
              <w:cantSplit/>
              <w:trHeight w:hRule="exact" w:val="253"/>
            </w:trPr>
            <w:tc>
              <w:tcPr>
                <w:tcW w:w="9780" w:type="dxa"/>
                <w:vMerge/>
                <w:tcBorders>
                  <w:top w:val="nil"/>
                  <w:left w:val="single" w:sz="4" w:space="0" w:color="auto"/>
                  <w:bottom w:val="single" w:sz="4" w:space="0" w:color="auto"/>
                  <w:right w:val="single" w:sz="4" w:space="0" w:color="auto"/>
                </w:tcBorders>
                <w:vAlign w:val="center"/>
                <w:hideMark/>
              </w:tcPr>
              <w:p w14:paraId="387B7B3B" w14:textId="77777777" w:rsidR="00A24810" w:rsidRPr="00A24810" w:rsidRDefault="00A24810" w:rsidP="00A24810">
                <w:pPr>
                  <w:tabs>
                    <w:tab w:val="clear" w:pos="9979"/>
                  </w:tabs>
                  <w:ind w:left="0"/>
                  <w:rPr>
                    <w:rFonts w:ascii="Arial" w:hAnsi="Arial" w:cs="Arial"/>
                    <w:sz w:val="14"/>
                    <w:lang w:val="en-GB"/>
                  </w:rPr>
                </w:pPr>
              </w:p>
            </w:tc>
            <w:tc>
              <w:tcPr>
                <w:tcW w:w="9780" w:type="dxa"/>
                <w:tcBorders>
                  <w:top w:val="nil"/>
                  <w:left w:val="single" w:sz="4" w:space="0" w:color="auto"/>
                  <w:bottom w:val="single" w:sz="4" w:space="0" w:color="auto"/>
                  <w:right w:val="single" w:sz="4" w:space="0" w:color="auto"/>
                </w:tcBorders>
              </w:tcPr>
              <w:p w14:paraId="74336956" w14:textId="77777777" w:rsidR="00A24810" w:rsidRPr="00A24810" w:rsidRDefault="00A24810" w:rsidP="00A24810">
                <w:pPr>
                  <w:rPr>
                    <w:sz w:val="14"/>
                    <w:lang w:val="en-GB"/>
                  </w:rPr>
                </w:pPr>
              </w:p>
            </w:tc>
            <w:tc>
              <w:tcPr>
                <w:tcW w:w="9780" w:type="dxa"/>
                <w:tcBorders>
                  <w:top w:val="nil"/>
                  <w:left w:val="single" w:sz="4" w:space="0" w:color="auto"/>
                  <w:bottom w:val="single" w:sz="4" w:space="0" w:color="auto"/>
                  <w:right w:val="single" w:sz="4" w:space="0" w:color="auto"/>
                </w:tcBorders>
              </w:tcPr>
              <w:p w14:paraId="735CFF73" w14:textId="77777777" w:rsidR="00A24810" w:rsidRPr="00A24810" w:rsidRDefault="00A24810" w:rsidP="00A24810">
                <w:pPr>
                  <w:rPr>
                    <w:sz w:val="14"/>
                    <w:lang w:val="en-GB"/>
                  </w:rPr>
                </w:pPr>
              </w:p>
            </w:tc>
          </w:tr>
          <w:tr w:rsidR="00A24810" w:rsidRPr="00A24810" w14:paraId="46300929" w14:textId="77777777">
            <w:trPr>
              <w:cantSplit/>
              <w:trHeight w:hRule="exact" w:val="333"/>
            </w:trPr>
            <w:tc>
              <w:tcPr>
                <w:tcW w:w="9780" w:type="dxa"/>
                <w:vMerge/>
                <w:tcBorders>
                  <w:top w:val="nil"/>
                  <w:left w:val="single" w:sz="4" w:space="0" w:color="auto"/>
                  <w:bottom w:val="single" w:sz="4" w:space="0" w:color="auto"/>
                  <w:right w:val="single" w:sz="4" w:space="0" w:color="auto"/>
                </w:tcBorders>
                <w:vAlign w:val="center"/>
                <w:hideMark/>
              </w:tcPr>
              <w:p w14:paraId="6F2B9572" w14:textId="77777777" w:rsidR="00A24810" w:rsidRPr="00A24810" w:rsidRDefault="00A24810" w:rsidP="00A24810">
                <w:pPr>
                  <w:tabs>
                    <w:tab w:val="clear" w:pos="9979"/>
                  </w:tabs>
                  <w:ind w:left="0"/>
                  <w:rPr>
                    <w:rFonts w:ascii="Arial" w:hAnsi="Arial" w:cs="Arial"/>
                    <w:sz w:val="14"/>
                    <w:lang w:val="en-GB"/>
                  </w:rPr>
                </w:pPr>
              </w:p>
            </w:tc>
            <w:tc>
              <w:tcPr>
                <w:tcW w:w="9780" w:type="dxa"/>
                <w:tcBorders>
                  <w:top w:val="nil"/>
                  <w:left w:val="single" w:sz="4" w:space="0" w:color="auto"/>
                  <w:bottom w:val="single" w:sz="4" w:space="0" w:color="auto"/>
                  <w:right w:val="single" w:sz="4" w:space="0" w:color="auto"/>
                </w:tcBorders>
              </w:tcPr>
              <w:p w14:paraId="76112741" w14:textId="77777777" w:rsidR="00A24810" w:rsidRPr="00A24810" w:rsidRDefault="00A24810" w:rsidP="00A24810">
                <w:pPr>
                  <w:rPr>
                    <w:sz w:val="14"/>
                    <w:lang w:val="en-GB"/>
                  </w:rPr>
                </w:pPr>
              </w:p>
            </w:tc>
            <w:tc>
              <w:tcPr>
                <w:tcW w:w="9780" w:type="dxa"/>
                <w:tcBorders>
                  <w:top w:val="nil"/>
                  <w:left w:val="single" w:sz="4" w:space="0" w:color="auto"/>
                  <w:bottom w:val="single" w:sz="4" w:space="0" w:color="auto"/>
                  <w:right w:val="single" w:sz="4" w:space="0" w:color="auto"/>
                </w:tcBorders>
              </w:tcPr>
              <w:p w14:paraId="0B1BD7BC" w14:textId="77777777" w:rsidR="00A24810" w:rsidRPr="00A24810" w:rsidRDefault="00A24810" w:rsidP="00A24810">
                <w:pPr>
                  <w:rPr>
                    <w:sz w:val="14"/>
                    <w:lang w:val="en-GB"/>
                  </w:rPr>
                </w:pPr>
              </w:p>
            </w:tc>
          </w:tr>
          <w:tr w:rsidR="00A24810" w:rsidRPr="00A24810" w14:paraId="7FC73B31" w14:textId="77777777">
            <w:trPr>
              <w:cantSplit/>
              <w:trHeight w:hRule="exact" w:val="333"/>
            </w:trPr>
            <w:tc>
              <w:tcPr>
                <w:tcW w:w="9780" w:type="dxa"/>
                <w:vMerge/>
                <w:tcBorders>
                  <w:top w:val="nil"/>
                  <w:left w:val="single" w:sz="4" w:space="0" w:color="auto"/>
                  <w:bottom w:val="single" w:sz="4" w:space="0" w:color="auto"/>
                  <w:right w:val="single" w:sz="4" w:space="0" w:color="auto"/>
                </w:tcBorders>
                <w:vAlign w:val="center"/>
                <w:hideMark/>
              </w:tcPr>
              <w:p w14:paraId="3BDC36C6" w14:textId="77777777" w:rsidR="00A24810" w:rsidRPr="00A24810" w:rsidRDefault="00A24810" w:rsidP="00A24810">
                <w:pPr>
                  <w:tabs>
                    <w:tab w:val="clear" w:pos="9979"/>
                  </w:tabs>
                  <w:ind w:left="0"/>
                  <w:rPr>
                    <w:rFonts w:ascii="Arial" w:hAnsi="Arial" w:cs="Arial"/>
                    <w:sz w:val="14"/>
                    <w:lang w:val="en-GB"/>
                  </w:rPr>
                </w:pPr>
              </w:p>
            </w:tc>
            <w:tc>
              <w:tcPr>
                <w:tcW w:w="9780" w:type="dxa"/>
                <w:tcBorders>
                  <w:top w:val="nil"/>
                  <w:left w:val="single" w:sz="4" w:space="0" w:color="auto"/>
                  <w:bottom w:val="single" w:sz="4" w:space="0" w:color="auto"/>
                  <w:right w:val="single" w:sz="4" w:space="0" w:color="auto"/>
                </w:tcBorders>
              </w:tcPr>
              <w:p w14:paraId="0A2E0B58" w14:textId="77777777" w:rsidR="00A24810" w:rsidRPr="00A24810" w:rsidRDefault="00A24810" w:rsidP="00A24810">
                <w:pPr>
                  <w:rPr>
                    <w:sz w:val="14"/>
                    <w:lang w:val="en-GB"/>
                  </w:rPr>
                </w:pPr>
              </w:p>
            </w:tc>
            <w:tc>
              <w:tcPr>
                <w:tcW w:w="9780" w:type="dxa"/>
                <w:tcBorders>
                  <w:top w:val="nil"/>
                  <w:left w:val="single" w:sz="4" w:space="0" w:color="auto"/>
                  <w:bottom w:val="single" w:sz="4" w:space="0" w:color="auto"/>
                  <w:right w:val="single" w:sz="4" w:space="0" w:color="auto"/>
                </w:tcBorders>
              </w:tcPr>
              <w:p w14:paraId="2375F867" w14:textId="77777777" w:rsidR="00A24810" w:rsidRPr="00A24810" w:rsidRDefault="00A24810" w:rsidP="00A24810">
                <w:pPr>
                  <w:rPr>
                    <w:sz w:val="14"/>
                    <w:lang w:val="en-GB"/>
                  </w:rPr>
                </w:pPr>
              </w:p>
            </w:tc>
          </w:tr>
          <w:tr w:rsidR="00A24810" w:rsidRPr="00A24810" w14:paraId="58DDB7E9" w14:textId="77777777">
            <w:trPr>
              <w:cantSplit/>
              <w:trHeight w:hRule="exact" w:val="333"/>
            </w:trPr>
            <w:tc>
              <w:tcPr>
                <w:tcW w:w="9780" w:type="dxa"/>
                <w:vMerge/>
                <w:tcBorders>
                  <w:top w:val="nil"/>
                  <w:left w:val="single" w:sz="4" w:space="0" w:color="auto"/>
                  <w:bottom w:val="single" w:sz="4" w:space="0" w:color="auto"/>
                  <w:right w:val="single" w:sz="4" w:space="0" w:color="auto"/>
                </w:tcBorders>
                <w:vAlign w:val="center"/>
                <w:hideMark/>
              </w:tcPr>
              <w:p w14:paraId="1936B459" w14:textId="77777777" w:rsidR="00A24810" w:rsidRPr="00A24810" w:rsidRDefault="00A24810" w:rsidP="00A24810">
                <w:pPr>
                  <w:tabs>
                    <w:tab w:val="clear" w:pos="9979"/>
                  </w:tabs>
                  <w:ind w:left="0"/>
                  <w:rPr>
                    <w:rFonts w:ascii="Arial" w:hAnsi="Arial" w:cs="Arial"/>
                    <w:sz w:val="14"/>
                    <w:lang w:val="en-GB"/>
                  </w:rPr>
                </w:pPr>
              </w:p>
            </w:tc>
            <w:tc>
              <w:tcPr>
                <w:tcW w:w="9780" w:type="dxa"/>
                <w:tcBorders>
                  <w:top w:val="nil"/>
                  <w:left w:val="single" w:sz="4" w:space="0" w:color="auto"/>
                  <w:bottom w:val="single" w:sz="4" w:space="0" w:color="auto"/>
                  <w:right w:val="single" w:sz="4" w:space="0" w:color="auto"/>
                </w:tcBorders>
              </w:tcPr>
              <w:p w14:paraId="62B18363" w14:textId="77777777" w:rsidR="00A24810" w:rsidRPr="00A24810" w:rsidRDefault="00A24810" w:rsidP="00A24810">
                <w:pPr>
                  <w:rPr>
                    <w:sz w:val="14"/>
                    <w:lang w:val="en-GB"/>
                  </w:rPr>
                </w:pPr>
              </w:p>
            </w:tc>
            <w:tc>
              <w:tcPr>
                <w:tcW w:w="9780" w:type="dxa"/>
                <w:tcBorders>
                  <w:top w:val="nil"/>
                  <w:left w:val="single" w:sz="4" w:space="0" w:color="auto"/>
                  <w:bottom w:val="single" w:sz="4" w:space="0" w:color="auto"/>
                  <w:right w:val="single" w:sz="4" w:space="0" w:color="auto"/>
                </w:tcBorders>
              </w:tcPr>
              <w:p w14:paraId="4F0A4AA0" w14:textId="77777777" w:rsidR="00A24810" w:rsidRPr="00A24810" w:rsidRDefault="00A24810" w:rsidP="00A24810">
                <w:pPr>
                  <w:rPr>
                    <w:sz w:val="14"/>
                    <w:lang w:val="en-GB"/>
                  </w:rPr>
                </w:pPr>
              </w:p>
            </w:tc>
          </w:tr>
          <w:tr w:rsidR="00A24810" w:rsidRPr="00A24810" w14:paraId="70421DF1" w14:textId="77777777">
            <w:trPr>
              <w:cantSplit/>
              <w:trHeight w:hRule="exact" w:val="333"/>
            </w:trPr>
            <w:tc>
              <w:tcPr>
                <w:tcW w:w="9780" w:type="dxa"/>
                <w:vMerge/>
                <w:tcBorders>
                  <w:top w:val="nil"/>
                  <w:left w:val="single" w:sz="4" w:space="0" w:color="auto"/>
                  <w:bottom w:val="single" w:sz="4" w:space="0" w:color="auto"/>
                  <w:right w:val="single" w:sz="4" w:space="0" w:color="auto"/>
                </w:tcBorders>
                <w:vAlign w:val="center"/>
                <w:hideMark/>
              </w:tcPr>
              <w:p w14:paraId="4CE5530A" w14:textId="77777777" w:rsidR="00A24810" w:rsidRPr="00A24810" w:rsidRDefault="00A24810" w:rsidP="00A24810">
                <w:pPr>
                  <w:tabs>
                    <w:tab w:val="clear" w:pos="9979"/>
                  </w:tabs>
                  <w:ind w:left="0"/>
                  <w:rPr>
                    <w:rFonts w:ascii="Arial" w:hAnsi="Arial" w:cs="Arial"/>
                    <w:sz w:val="14"/>
                    <w:lang w:val="en-GB"/>
                  </w:rPr>
                </w:pPr>
              </w:p>
            </w:tc>
            <w:tc>
              <w:tcPr>
                <w:tcW w:w="9780" w:type="dxa"/>
                <w:tcBorders>
                  <w:top w:val="nil"/>
                  <w:left w:val="single" w:sz="4" w:space="0" w:color="auto"/>
                  <w:bottom w:val="single" w:sz="4" w:space="0" w:color="auto"/>
                  <w:right w:val="single" w:sz="4" w:space="0" w:color="auto"/>
                </w:tcBorders>
              </w:tcPr>
              <w:p w14:paraId="14AF87F8" w14:textId="77777777" w:rsidR="00A24810" w:rsidRPr="00A24810" w:rsidRDefault="00A24810" w:rsidP="00A24810">
                <w:pPr>
                  <w:rPr>
                    <w:sz w:val="14"/>
                    <w:lang w:val="en-GB"/>
                  </w:rPr>
                </w:pPr>
              </w:p>
            </w:tc>
            <w:tc>
              <w:tcPr>
                <w:tcW w:w="9780" w:type="dxa"/>
                <w:tcBorders>
                  <w:top w:val="nil"/>
                  <w:left w:val="single" w:sz="4" w:space="0" w:color="auto"/>
                  <w:bottom w:val="single" w:sz="4" w:space="0" w:color="auto"/>
                  <w:right w:val="single" w:sz="4" w:space="0" w:color="auto"/>
                </w:tcBorders>
              </w:tcPr>
              <w:p w14:paraId="2CFFE6B3" w14:textId="77777777" w:rsidR="00A24810" w:rsidRPr="00A24810" w:rsidRDefault="00A24810" w:rsidP="00A24810">
                <w:pPr>
                  <w:rPr>
                    <w:sz w:val="14"/>
                    <w:lang w:val="en-GB"/>
                  </w:rPr>
                </w:pPr>
              </w:p>
            </w:tc>
            <w:bookmarkEnd w:id="17"/>
          </w:tr>
        </w:tbl>
        <w:p w14:paraId="33839A3E" w14:textId="77777777" w:rsidR="00A24810" w:rsidRPr="00A24810" w:rsidRDefault="00A24810" w:rsidP="00A24810">
          <w:pPr>
            <w:tabs>
              <w:tab w:val="clear" w:pos="9979"/>
              <w:tab w:val="left" w:pos="567"/>
            </w:tabs>
            <w:spacing w:before="20"/>
            <w:ind w:left="567" w:hanging="567"/>
            <w:rPr>
              <w:sz w:val="12"/>
              <w:lang w:val="en-US"/>
            </w:rPr>
          </w:pPr>
          <w:r w:rsidRPr="00A24810">
            <w:rPr>
              <w:noProof/>
              <w:sz w:val="12"/>
            </w:rPr>
            <mc:AlternateContent>
              <mc:Choice Requires="wps">
                <w:drawing>
                  <wp:anchor distT="0" distB="0" distL="114300" distR="114300" simplePos="0" relativeHeight="251662336" behindDoc="1" locked="0" layoutInCell="1" allowOverlap="0" wp14:anchorId="117AA3BC" wp14:editId="28E82130">
                    <wp:simplePos x="0" y="0"/>
                    <wp:positionH relativeFrom="column">
                      <wp:posOffset>-46990</wp:posOffset>
                    </wp:positionH>
                    <wp:positionV relativeFrom="page">
                      <wp:posOffset>0</wp:posOffset>
                    </wp:positionV>
                    <wp:extent cx="6429375" cy="9469120"/>
                    <wp:effectExtent l="0" t="0" r="28575" b="17780"/>
                    <wp:wrapNone/>
                    <wp:docPr id="1518494637" name="Rectangle 1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29375" cy="946912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A82B31" id="Rectangle 1202" o:spid="_x0000_s1026" style="position:absolute;margin-left:-3.7pt;margin-top:0;width:506.25pt;height:745.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" o:allowoverlap="f" filled="f">
                    <w10:wrap anchory="page"/>
                  </v:rect>
                </w:pict>
              </mc:Fallback>
            </mc:AlternateContent>
          </w:r>
        </w:p>
      </w:tc>
      <w:tc>
        <w:tcPr>
          <w:tcW w:w="5387" w:type="dxa"/>
          <w:tcBorders>
            <w:top w:val="nil"/>
            <w:left w:val="single" w:sz="4" w:space="0" w:color="auto"/>
            <w:bottom w:val="nil"/>
            <w:right w:val="single" w:sz="4" w:space="0" w:color="auto"/>
          </w:tcBorders>
        </w:tcPr>
        <w:p w14:paraId="5AC10162" w14:textId="77777777" w:rsidR="00A24810" w:rsidRPr="00A24810" w:rsidRDefault="00A24810" w:rsidP="00A24810">
          <w:pPr>
            <w:tabs>
              <w:tab w:val="clear" w:pos="9979"/>
              <w:tab w:val="left" w:pos="567"/>
            </w:tabs>
            <w:spacing w:before="20"/>
            <w:ind w:left="567" w:hanging="567"/>
            <w:rPr>
              <w:sz w:val="12"/>
            </w:rPr>
          </w:pPr>
          <w:r w:rsidRPr="00A24810">
            <w:rPr>
              <w:sz w:val="12"/>
            </w:rPr>
            <w:t xml:space="preserve">Dokument </w:t>
          </w:r>
        </w:p>
        <w:p w14:paraId="395EE3AB" w14:textId="77777777" w:rsidR="00A24810" w:rsidRPr="00A24810" w:rsidRDefault="00A24810" w:rsidP="00A24810">
          <w:pPr>
            <w:tabs>
              <w:tab w:val="clear" w:pos="9979"/>
              <w:tab w:val="left" w:pos="567"/>
            </w:tabs>
            <w:spacing w:before="20"/>
            <w:ind w:left="567" w:hanging="567"/>
            <w:rPr>
              <w:sz w:val="12"/>
            </w:rPr>
          </w:pPr>
        </w:p>
      </w:tc>
      <w:tc>
        <w:tcPr>
          <w:tcW w:w="1829" w:type="dxa"/>
          <w:gridSpan w:val="3"/>
          <w:tcBorders>
            <w:top w:val="nil"/>
            <w:left w:val="single" w:sz="4" w:space="0" w:color="auto"/>
            <w:bottom w:val="nil"/>
            <w:right w:val="nil"/>
          </w:tcBorders>
          <w:hideMark/>
        </w:tcPr>
        <w:p w14:paraId="0850F383" w14:textId="77777777" w:rsidR="00A24810" w:rsidRPr="00A24810" w:rsidRDefault="00A24810" w:rsidP="00A24810">
          <w:pPr>
            <w:tabs>
              <w:tab w:val="clear" w:pos="9979"/>
              <w:tab w:val="left" w:pos="567"/>
            </w:tabs>
            <w:spacing w:before="20"/>
            <w:ind w:left="567" w:hanging="567"/>
            <w:rPr>
              <w:sz w:val="12"/>
            </w:rPr>
          </w:pPr>
          <w:proofErr w:type="spellStart"/>
          <w:r w:rsidRPr="00A24810">
            <w:rPr>
              <w:sz w:val="12"/>
            </w:rPr>
            <w:t>Sidnr</w:t>
          </w:r>
          <w:proofErr w:type="spellEnd"/>
        </w:p>
      </w:tc>
    </w:tr>
    <w:tr w:rsidR="00A24810" w:rsidRPr="00A24810" w14:paraId="5C089390" w14:textId="77777777" w:rsidTr="00A24810">
      <w:trPr>
        <w:cantSplit/>
        <w:trHeight w:val="198"/>
      </w:trPr>
      <w:tc>
        <w:tcPr>
          <w:tcW w:w="2909" w:type="dxa"/>
          <w:gridSpan w:val="2"/>
          <w:vMerge w:val="restart"/>
          <w:tcBorders>
            <w:top w:val="nil"/>
            <w:left w:val="nil"/>
            <w:bottom w:val="single" w:sz="4" w:space="0" w:color="auto"/>
            <w:right w:val="single" w:sz="4" w:space="0" w:color="auto"/>
          </w:tcBorders>
          <w:vAlign w:val="center"/>
          <w:hideMark/>
        </w:tcPr>
        <w:p w14:paraId="5A2B6C4E" w14:textId="77777777" w:rsidR="00A24810" w:rsidRPr="00A24810" w:rsidRDefault="00A24810" w:rsidP="00A24810">
          <w:pPr>
            <w:tabs>
              <w:tab w:val="clear" w:pos="9979"/>
              <w:tab w:val="left" w:pos="567"/>
            </w:tabs>
            <w:spacing w:before="60"/>
            <w:ind w:left="0"/>
            <w:rPr>
              <w:sz w:val="18"/>
            </w:rPr>
          </w:pPr>
          <w:r w:rsidRPr="00A24810">
            <w:rPr>
              <w:noProof/>
              <w:sz w:val="18"/>
            </w:rPr>
            <w:drawing>
              <wp:inline distT="0" distB="0" distL="0" distR="0" wp14:anchorId="6C4E099F" wp14:editId="08D41B24">
                <wp:extent cx="1734185" cy="758825"/>
                <wp:effectExtent l="0" t="0" r="0" b="3175"/>
                <wp:docPr id="7"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4185" cy="758825"/>
                        </a:xfrm>
                        <a:prstGeom prst="rect">
                          <a:avLst/>
                        </a:prstGeom>
                        <a:noFill/>
                        <a:ln>
                          <a:noFill/>
                        </a:ln>
                      </pic:spPr>
                    </pic:pic>
                  </a:graphicData>
                </a:graphic>
              </wp:inline>
            </w:drawing>
          </w:r>
        </w:p>
      </w:tc>
      <w:tc>
        <w:tcPr>
          <w:tcW w:w="5387" w:type="dxa"/>
          <w:vMerge w:val="restart"/>
          <w:tcBorders>
            <w:top w:val="nil"/>
            <w:left w:val="single" w:sz="4" w:space="0" w:color="auto"/>
            <w:bottom w:val="single" w:sz="4" w:space="0" w:color="auto"/>
            <w:right w:val="single" w:sz="4" w:space="0" w:color="auto"/>
          </w:tcBorders>
          <w:hideMark/>
        </w:tcPr>
        <w:p w14:paraId="4EE6C74C" w14:textId="5F741DEF" w:rsidR="00A24810" w:rsidRPr="00A24810" w:rsidRDefault="00A24810" w:rsidP="00A24810">
          <w:pPr>
            <w:tabs>
              <w:tab w:val="clear" w:pos="9979"/>
              <w:tab w:val="left" w:pos="567"/>
            </w:tabs>
            <w:spacing w:before="60"/>
            <w:ind w:left="567" w:hanging="567"/>
            <w:rPr>
              <w:rFonts w:ascii="Roboto Slab Black" w:hAnsi="Roboto Slab Black"/>
              <w:sz w:val="18"/>
              <w:lang w:val="en-US"/>
            </w:rPr>
          </w:pPr>
          <w:r w:rsidRPr="00A24810">
            <w:rPr>
              <w:rFonts w:ascii="Roboto Slab Black" w:hAnsi="Roboto Slab Black"/>
              <w:b/>
              <w:bCs/>
              <w:noProof/>
              <w:sz w:val="18"/>
            </w:rPr>
            <w:t>RAMBESKRIVNING MÅLERI</w:t>
          </w:r>
        </w:p>
      </w:tc>
      <w:tc>
        <w:tcPr>
          <w:tcW w:w="1829" w:type="dxa"/>
          <w:gridSpan w:val="3"/>
          <w:tcBorders>
            <w:top w:val="nil"/>
            <w:left w:val="single" w:sz="4" w:space="0" w:color="auto"/>
            <w:bottom w:val="single" w:sz="4" w:space="0" w:color="auto"/>
            <w:right w:val="nil"/>
          </w:tcBorders>
          <w:hideMark/>
        </w:tcPr>
        <w:p w14:paraId="06789C15" w14:textId="77777777" w:rsidR="00A24810" w:rsidRPr="00A24810" w:rsidRDefault="00A24810" w:rsidP="00A24810">
          <w:pPr>
            <w:tabs>
              <w:tab w:val="clear" w:pos="9979"/>
              <w:tab w:val="left" w:pos="567"/>
            </w:tabs>
            <w:spacing w:before="60"/>
            <w:ind w:left="0"/>
            <w:rPr>
              <w:sz w:val="18"/>
            </w:rPr>
          </w:pPr>
          <w:r w:rsidRPr="00A24810">
            <w:rPr>
              <w:sz w:val="18"/>
            </w:rPr>
            <w:fldChar w:fldCharType="begin"/>
          </w:r>
          <w:r w:rsidRPr="00A24810">
            <w:rPr>
              <w:sz w:val="18"/>
            </w:rPr>
            <w:instrText xml:space="preserve"> PAGE </w:instrText>
          </w:r>
          <w:r w:rsidRPr="00A24810">
            <w:rPr>
              <w:sz w:val="18"/>
            </w:rPr>
            <w:fldChar w:fldCharType="separate"/>
          </w:r>
          <w:r w:rsidRPr="00A24810">
            <w:rPr>
              <w:sz w:val="18"/>
            </w:rPr>
            <w:t>3</w:t>
          </w:r>
          <w:r w:rsidRPr="00A24810">
            <w:rPr>
              <w:sz w:val="18"/>
            </w:rPr>
            <w:fldChar w:fldCharType="end"/>
          </w:r>
          <w:r w:rsidRPr="00A24810">
            <w:rPr>
              <w:sz w:val="18"/>
            </w:rPr>
            <w:t>(14)</w:t>
          </w:r>
        </w:p>
      </w:tc>
    </w:tr>
    <w:tr w:rsidR="00A24810" w:rsidRPr="00A24810" w14:paraId="68F934F4" w14:textId="77777777" w:rsidTr="00A24810">
      <w:trPr>
        <w:cantSplit/>
        <w:trHeight w:val="170"/>
      </w:trPr>
      <w:tc>
        <w:tcPr>
          <w:tcW w:w="11609" w:type="dxa"/>
          <w:gridSpan w:val="2"/>
          <w:vMerge/>
          <w:tcBorders>
            <w:top w:val="nil"/>
            <w:left w:val="nil"/>
            <w:bottom w:val="single" w:sz="4" w:space="0" w:color="auto"/>
            <w:right w:val="single" w:sz="4" w:space="0" w:color="auto"/>
          </w:tcBorders>
          <w:vAlign w:val="center"/>
          <w:hideMark/>
        </w:tcPr>
        <w:p w14:paraId="5011F585" w14:textId="77777777" w:rsidR="00A24810" w:rsidRPr="00A24810" w:rsidRDefault="00A24810" w:rsidP="00A24810">
          <w:pPr>
            <w:tabs>
              <w:tab w:val="clear" w:pos="9979"/>
            </w:tabs>
            <w:ind w:left="0"/>
            <w:rPr>
              <w:sz w:val="18"/>
            </w:rPr>
          </w:pPr>
        </w:p>
      </w:tc>
      <w:tc>
        <w:tcPr>
          <w:tcW w:w="5387" w:type="dxa"/>
          <w:vMerge/>
          <w:tcBorders>
            <w:top w:val="nil"/>
            <w:left w:val="single" w:sz="4" w:space="0" w:color="auto"/>
            <w:bottom w:val="single" w:sz="4" w:space="0" w:color="auto"/>
            <w:right w:val="single" w:sz="4" w:space="0" w:color="auto"/>
          </w:tcBorders>
          <w:vAlign w:val="center"/>
          <w:hideMark/>
        </w:tcPr>
        <w:p w14:paraId="5C04D2F8" w14:textId="77777777" w:rsidR="00A24810" w:rsidRPr="00A24810" w:rsidRDefault="00A24810" w:rsidP="00A24810">
          <w:pPr>
            <w:tabs>
              <w:tab w:val="clear" w:pos="9979"/>
            </w:tabs>
            <w:ind w:left="0"/>
            <w:rPr>
              <w:rFonts w:ascii="Roboto Slab Black" w:hAnsi="Roboto Slab Black"/>
              <w:sz w:val="18"/>
              <w:lang w:val="en-US"/>
            </w:rPr>
          </w:pPr>
        </w:p>
      </w:tc>
      <w:tc>
        <w:tcPr>
          <w:tcW w:w="1829" w:type="dxa"/>
          <w:gridSpan w:val="3"/>
          <w:tcBorders>
            <w:top w:val="single" w:sz="4" w:space="0" w:color="auto"/>
            <w:left w:val="single" w:sz="4" w:space="0" w:color="auto"/>
            <w:bottom w:val="nil"/>
            <w:right w:val="nil"/>
          </w:tcBorders>
          <w:hideMark/>
        </w:tcPr>
        <w:p w14:paraId="401E6443" w14:textId="77777777" w:rsidR="00A24810" w:rsidRPr="00A24810" w:rsidRDefault="00A24810" w:rsidP="00A24810">
          <w:pPr>
            <w:tabs>
              <w:tab w:val="clear" w:pos="9979"/>
              <w:tab w:val="left" w:pos="567"/>
            </w:tabs>
            <w:spacing w:before="20"/>
            <w:ind w:left="567" w:hanging="567"/>
            <w:rPr>
              <w:sz w:val="12"/>
            </w:rPr>
          </w:pPr>
          <w:r w:rsidRPr="00A24810">
            <w:rPr>
              <w:sz w:val="12"/>
            </w:rPr>
            <w:t>Handläggare</w:t>
          </w:r>
        </w:p>
      </w:tc>
    </w:tr>
    <w:tr w:rsidR="00A24810" w:rsidRPr="00A24810" w14:paraId="69218162" w14:textId="77777777" w:rsidTr="00A24810">
      <w:trPr>
        <w:cantSplit/>
        <w:trHeight w:val="198"/>
      </w:trPr>
      <w:tc>
        <w:tcPr>
          <w:tcW w:w="11609" w:type="dxa"/>
          <w:gridSpan w:val="2"/>
          <w:vMerge/>
          <w:tcBorders>
            <w:top w:val="nil"/>
            <w:left w:val="nil"/>
            <w:bottom w:val="single" w:sz="4" w:space="0" w:color="auto"/>
            <w:right w:val="single" w:sz="4" w:space="0" w:color="auto"/>
          </w:tcBorders>
          <w:vAlign w:val="center"/>
          <w:hideMark/>
        </w:tcPr>
        <w:p w14:paraId="3B7173F2" w14:textId="77777777" w:rsidR="00A24810" w:rsidRPr="00A24810" w:rsidRDefault="00A24810" w:rsidP="00A24810">
          <w:pPr>
            <w:tabs>
              <w:tab w:val="clear" w:pos="9979"/>
            </w:tabs>
            <w:ind w:left="0"/>
            <w:rPr>
              <w:sz w:val="18"/>
            </w:rPr>
          </w:pPr>
        </w:p>
      </w:tc>
      <w:tc>
        <w:tcPr>
          <w:tcW w:w="5387" w:type="dxa"/>
          <w:vMerge/>
          <w:tcBorders>
            <w:top w:val="nil"/>
            <w:left w:val="single" w:sz="4" w:space="0" w:color="auto"/>
            <w:bottom w:val="single" w:sz="4" w:space="0" w:color="auto"/>
            <w:right w:val="single" w:sz="4" w:space="0" w:color="auto"/>
          </w:tcBorders>
          <w:vAlign w:val="center"/>
          <w:hideMark/>
        </w:tcPr>
        <w:p w14:paraId="0A79D5B2" w14:textId="77777777" w:rsidR="00A24810" w:rsidRPr="00A24810" w:rsidRDefault="00A24810" w:rsidP="00A24810">
          <w:pPr>
            <w:tabs>
              <w:tab w:val="clear" w:pos="9979"/>
            </w:tabs>
            <w:ind w:left="0"/>
            <w:rPr>
              <w:rFonts w:ascii="Roboto Slab Black" w:hAnsi="Roboto Slab Black"/>
              <w:sz w:val="18"/>
              <w:lang w:val="en-US"/>
            </w:rPr>
          </w:pPr>
        </w:p>
      </w:tc>
      <w:tc>
        <w:tcPr>
          <w:tcW w:w="1829" w:type="dxa"/>
          <w:gridSpan w:val="3"/>
          <w:tcBorders>
            <w:top w:val="nil"/>
            <w:left w:val="single" w:sz="4" w:space="0" w:color="auto"/>
            <w:bottom w:val="single" w:sz="4" w:space="0" w:color="auto"/>
            <w:right w:val="nil"/>
          </w:tcBorders>
          <w:hideMark/>
        </w:tcPr>
        <w:p w14:paraId="7F07CBC7" w14:textId="4042711D" w:rsidR="00A24810" w:rsidRPr="00A24810" w:rsidRDefault="00A24810" w:rsidP="00A24810">
          <w:pPr>
            <w:tabs>
              <w:tab w:val="clear" w:pos="9979"/>
              <w:tab w:val="left" w:pos="567"/>
            </w:tabs>
            <w:spacing w:before="60"/>
            <w:ind w:left="567" w:hanging="567"/>
            <w:rPr>
              <w:sz w:val="18"/>
            </w:rPr>
          </w:pPr>
        </w:p>
      </w:tc>
    </w:tr>
    <w:tr w:rsidR="00A24810" w:rsidRPr="00A24810" w14:paraId="3C91500C" w14:textId="77777777" w:rsidTr="00A24810">
      <w:trPr>
        <w:cantSplit/>
        <w:trHeight w:hRule="exact" w:val="170"/>
      </w:trPr>
      <w:tc>
        <w:tcPr>
          <w:tcW w:w="11609" w:type="dxa"/>
          <w:gridSpan w:val="2"/>
          <w:vMerge/>
          <w:tcBorders>
            <w:top w:val="nil"/>
            <w:left w:val="nil"/>
            <w:bottom w:val="single" w:sz="4" w:space="0" w:color="auto"/>
            <w:right w:val="single" w:sz="4" w:space="0" w:color="auto"/>
          </w:tcBorders>
          <w:vAlign w:val="center"/>
          <w:hideMark/>
        </w:tcPr>
        <w:p w14:paraId="456D829D" w14:textId="77777777" w:rsidR="00A24810" w:rsidRPr="00A24810" w:rsidRDefault="00A24810" w:rsidP="00A24810">
          <w:pPr>
            <w:tabs>
              <w:tab w:val="clear" w:pos="9979"/>
            </w:tabs>
            <w:ind w:left="0"/>
            <w:rPr>
              <w:sz w:val="18"/>
            </w:rPr>
          </w:pPr>
        </w:p>
      </w:tc>
      <w:tc>
        <w:tcPr>
          <w:tcW w:w="5387" w:type="dxa"/>
          <w:tcBorders>
            <w:top w:val="single" w:sz="4" w:space="0" w:color="auto"/>
            <w:left w:val="single" w:sz="4" w:space="0" w:color="auto"/>
            <w:bottom w:val="nil"/>
            <w:right w:val="single" w:sz="4" w:space="0" w:color="auto"/>
          </w:tcBorders>
          <w:hideMark/>
        </w:tcPr>
        <w:p w14:paraId="15389E19" w14:textId="77777777" w:rsidR="00A24810" w:rsidRPr="00A24810" w:rsidRDefault="00A24810" w:rsidP="00A24810">
          <w:pPr>
            <w:tabs>
              <w:tab w:val="clear" w:pos="9979"/>
              <w:tab w:val="left" w:pos="567"/>
            </w:tabs>
            <w:spacing w:before="20"/>
            <w:ind w:left="0"/>
            <w:rPr>
              <w:sz w:val="12"/>
            </w:rPr>
          </w:pPr>
          <w:r w:rsidRPr="00A24810">
            <w:rPr>
              <w:sz w:val="12"/>
            </w:rPr>
            <w:t>Projektnamn</w:t>
          </w:r>
        </w:p>
      </w:tc>
      <w:tc>
        <w:tcPr>
          <w:tcW w:w="1829" w:type="dxa"/>
          <w:gridSpan w:val="3"/>
          <w:tcBorders>
            <w:top w:val="single" w:sz="4" w:space="0" w:color="auto"/>
            <w:left w:val="single" w:sz="4" w:space="0" w:color="auto"/>
            <w:bottom w:val="nil"/>
            <w:right w:val="nil"/>
          </w:tcBorders>
          <w:hideMark/>
        </w:tcPr>
        <w:p w14:paraId="3815EF7D" w14:textId="77777777" w:rsidR="00A24810" w:rsidRPr="00A24810" w:rsidRDefault="00A24810" w:rsidP="00A24810">
          <w:pPr>
            <w:tabs>
              <w:tab w:val="clear" w:pos="9979"/>
              <w:tab w:val="left" w:pos="567"/>
            </w:tabs>
            <w:spacing w:before="20"/>
            <w:ind w:left="567" w:hanging="567"/>
            <w:rPr>
              <w:sz w:val="12"/>
            </w:rPr>
          </w:pPr>
          <w:proofErr w:type="spellStart"/>
          <w:r w:rsidRPr="00A24810">
            <w:rPr>
              <w:sz w:val="12"/>
            </w:rPr>
            <w:t>Projektnr</w:t>
          </w:r>
          <w:proofErr w:type="spellEnd"/>
        </w:p>
      </w:tc>
    </w:tr>
    <w:tr w:rsidR="00A24810" w:rsidRPr="00A24810" w14:paraId="7B020D79" w14:textId="77777777" w:rsidTr="00A24810">
      <w:trPr>
        <w:cantSplit/>
        <w:trHeight w:val="198"/>
      </w:trPr>
      <w:tc>
        <w:tcPr>
          <w:tcW w:w="11609" w:type="dxa"/>
          <w:gridSpan w:val="2"/>
          <w:vMerge/>
          <w:tcBorders>
            <w:top w:val="nil"/>
            <w:left w:val="nil"/>
            <w:bottom w:val="single" w:sz="4" w:space="0" w:color="auto"/>
            <w:right w:val="single" w:sz="4" w:space="0" w:color="auto"/>
          </w:tcBorders>
          <w:vAlign w:val="center"/>
          <w:hideMark/>
        </w:tcPr>
        <w:p w14:paraId="2DB8BAB2" w14:textId="77777777" w:rsidR="00A24810" w:rsidRPr="00A24810" w:rsidRDefault="00A24810" w:rsidP="00A24810">
          <w:pPr>
            <w:tabs>
              <w:tab w:val="clear" w:pos="9979"/>
            </w:tabs>
            <w:ind w:left="0"/>
            <w:rPr>
              <w:sz w:val="18"/>
            </w:rPr>
          </w:pPr>
        </w:p>
      </w:tc>
      <w:tc>
        <w:tcPr>
          <w:tcW w:w="5387" w:type="dxa"/>
          <w:vMerge w:val="restart"/>
          <w:tcBorders>
            <w:top w:val="nil"/>
            <w:left w:val="single" w:sz="4" w:space="0" w:color="auto"/>
            <w:bottom w:val="single" w:sz="4" w:space="0" w:color="auto"/>
            <w:right w:val="single" w:sz="4" w:space="0" w:color="auto"/>
          </w:tcBorders>
          <w:hideMark/>
        </w:tcPr>
        <w:p w14:paraId="22DF0C71" w14:textId="61C7FA9E" w:rsidR="00A24810" w:rsidRPr="00A24810" w:rsidRDefault="00B93EE5" w:rsidP="00A24810">
          <w:pPr>
            <w:tabs>
              <w:tab w:val="clear" w:pos="9979"/>
              <w:tab w:val="left" w:pos="567"/>
            </w:tabs>
            <w:spacing w:before="60"/>
            <w:ind w:left="567" w:hanging="567"/>
            <w:rPr>
              <w:sz w:val="18"/>
            </w:rPr>
          </w:pPr>
          <w:proofErr w:type="spellStart"/>
          <w:r>
            <w:rPr>
              <w:sz w:val="18"/>
            </w:rPr>
            <w:t>Skevik</w:t>
          </w:r>
          <w:proofErr w:type="spellEnd"/>
          <w:r>
            <w:rPr>
              <w:sz w:val="18"/>
            </w:rPr>
            <w:t xml:space="preserve"> 1:190</w:t>
          </w:r>
        </w:p>
        <w:p w14:paraId="61ED135B" w14:textId="071DBB5B" w:rsidR="00A24810" w:rsidRPr="00A24810" w:rsidRDefault="00B93EE5" w:rsidP="00A24810">
          <w:pPr>
            <w:tabs>
              <w:tab w:val="clear" w:pos="9979"/>
              <w:tab w:val="left" w:pos="567"/>
            </w:tabs>
            <w:spacing w:before="60"/>
            <w:ind w:left="567" w:hanging="567"/>
            <w:rPr>
              <w:sz w:val="18"/>
            </w:rPr>
          </w:pPr>
          <w:r>
            <w:rPr>
              <w:sz w:val="18"/>
            </w:rPr>
            <w:t xml:space="preserve">Nyproduktion bostäder </w:t>
          </w:r>
        </w:p>
      </w:tc>
      <w:tc>
        <w:tcPr>
          <w:tcW w:w="1829" w:type="dxa"/>
          <w:gridSpan w:val="3"/>
          <w:tcBorders>
            <w:top w:val="nil"/>
            <w:left w:val="single" w:sz="4" w:space="0" w:color="auto"/>
            <w:bottom w:val="single" w:sz="4" w:space="0" w:color="auto"/>
            <w:right w:val="nil"/>
          </w:tcBorders>
        </w:tcPr>
        <w:p w14:paraId="5F0C6EC3" w14:textId="712A05CE" w:rsidR="00A24810" w:rsidRPr="00A24810" w:rsidRDefault="00A24810" w:rsidP="00A24810">
          <w:pPr>
            <w:tabs>
              <w:tab w:val="clear" w:pos="9979"/>
              <w:tab w:val="left" w:pos="567"/>
            </w:tabs>
            <w:spacing w:before="60"/>
            <w:ind w:left="0"/>
            <w:rPr>
              <w:sz w:val="18"/>
            </w:rPr>
          </w:pPr>
          <w:proofErr w:type="gramStart"/>
          <w:r>
            <w:rPr>
              <w:sz w:val="18"/>
            </w:rPr>
            <w:t>18900</w:t>
          </w:r>
          <w:proofErr w:type="gramEnd"/>
        </w:p>
      </w:tc>
    </w:tr>
    <w:tr w:rsidR="00A24810" w:rsidRPr="00A24810" w14:paraId="1FFE1227" w14:textId="77777777" w:rsidTr="00A24810">
      <w:trPr>
        <w:cantSplit/>
        <w:trHeight w:val="170"/>
      </w:trPr>
      <w:tc>
        <w:tcPr>
          <w:tcW w:w="11609" w:type="dxa"/>
          <w:gridSpan w:val="2"/>
          <w:vMerge/>
          <w:tcBorders>
            <w:top w:val="nil"/>
            <w:left w:val="nil"/>
            <w:bottom w:val="single" w:sz="4" w:space="0" w:color="auto"/>
            <w:right w:val="single" w:sz="4" w:space="0" w:color="auto"/>
          </w:tcBorders>
          <w:vAlign w:val="center"/>
          <w:hideMark/>
        </w:tcPr>
        <w:p w14:paraId="18CBC49C" w14:textId="77777777" w:rsidR="00A24810" w:rsidRPr="00A24810" w:rsidRDefault="00A24810" w:rsidP="00A24810">
          <w:pPr>
            <w:tabs>
              <w:tab w:val="clear" w:pos="9979"/>
            </w:tabs>
            <w:ind w:left="0"/>
            <w:rPr>
              <w:sz w:val="18"/>
            </w:rPr>
          </w:pPr>
        </w:p>
      </w:tc>
      <w:tc>
        <w:tcPr>
          <w:tcW w:w="5387" w:type="dxa"/>
          <w:vMerge/>
          <w:tcBorders>
            <w:top w:val="nil"/>
            <w:left w:val="single" w:sz="4" w:space="0" w:color="auto"/>
            <w:bottom w:val="single" w:sz="4" w:space="0" w:color="auto"/>
            <w:right w:val="single" w:sz="4" w:space="0" w:color="auto"/>
          </w:tcBorders>
          <w:vAlign w:val="center"/>
          <w:hideMark/>
        </w:tcPr>
        <w:p w14:paraId="5C424CA4" w14:textId="77777777" w:rsidR="00A24810" w:rsidRPr="00A24810" w:rsidRDefault="00A24810" w:rsidP="00A24810">
          <w:pPr>
            <w:tabs>
              <w:tab w:val="clear" w:pos="9979"/>
            </w:tabs>
            <w:ind w:left="0"/>
            <w:rPr>
              <w:sz w:val="18"/>
            </w:rPr>
          </w:pPr>
        </w:p>
      </w:tc>
      <w:tc>
        <w:tcPr>
          <w:tcW w:w="1829" w:type="dxa"/>
          <w:gridSpan w:val="3"/>
          <w:tcBorders>
            <w:top w:val="single" w:sz="4" w:space="0" w:color="auto"/>
            <w:left w:val="single" w:sz="4" w:space="0" w:color="auto"/>
            <w:bottom w:val="nil"/>
            <w:right w:val="nil"/>
          </w:tcBorders>
          <w:hideMark/>
        </w:tcPr>
        <w:p w14:paraId="768323B7" w14:textId="77777777" w:rsidR="00A24810" w:rsidRPr="00A24810" w:rsidRDefault="00A24810" w:rsidP="00A24810">
          <w:pPr>
            <w:tabs>
              <w:tab w:val="clear" w:pos="9979"/>
              <w:tab w:val="left" w:pos="567"/>
            </w:tabs>
            <w:spacing w:before="20"/>
            <w:ind w:left="567" w:hanging="567"/>
            <w:rPr>
              <w:sz w:val="12"/>
            </w:rPr>
          </w:pPr>
          <w:r w:rsidRPr="00A24810">
            <w:rPr>
              <w:sz w:val="12"/>
            </w:rPr>
            <w:t>Datum</w:t>
          </w:r>
        </w:p>
      </w:tc>
    </w:tr>
    <w:tr w:rsidR="00A24810" w:rsidRPr="00A24810" w14:paraId="28D24D6E" w14:textId="77777777" w:rsidTr="00A24810">
      <w:trPr>
        <w:cantSplit/>
        <w:trHeight w:val="198"/>
      </w:trPr>
      <w:tc>
        <w:tcPr>
          <w:tcW w:w="11609" w:type="dxa"/>
          <w:gridSpan w:val="2"/>
          <w:vMerge/>
          <w:tcBorders>
            <w:top w:val="nil"/>
            <w:left w:val="nil"/>
            <w:bottom w:val="single" w:sz="4" w:space="0" w:color="auto"/>
            <w:right w:val="single" w:sz="4" w:space="0" w:color="auto"/>
          </w:tcBorders>
          <w:vAlign w:val="center"/>
          <w:hideMark/>
        </w:tcPr>
        <w:p w14:paraId="710B2095" w14:textId="77777777" w:rsidR="00A24810" w:rsidRPr="00A24810" w:rsidRDefault="00A24810" w:rsidP="00A24810">
          <w:pPr>
            <w:tabs>
              <w:tab w:val="clear" w:pos="9979"/>
            </w:tabs>
            <w:ind w:left="0"/>
            <w:rPr>
              <w:sz w:val="18"/>
            </w:rPr>
          </w:pPr>
        </w:p>
      </w:tc>
      <w:tc>
        <w:tcPr>
          <w:tcW w:w="5387" w:type="dxa"/>
          <w:vMerge/>
          <w:tcBorders>
            <w:top w:val="nil"/>
            <w:left w:val="single" w:sz="4" w:space="0" w:color="auto"/>
            <w:bottom w:val="single" w:sz="4" w:space="0" w:color="auto"/>
            <w:right w:val="single" w:sz="4" w:space="0" w:color="auto"/>
          </w:tcBorders>
          <w:vAlign w:val="center"/>
          <w:hideMark/>
        </w:tcPr>
        <w:p w14:paraId="52EDD9BB" w14:textId="77777777" w:rsidR="00A24810" w:rsidRPr="00A24810" w:rsidRDefault="00A24810" w:rsidP="00A24810">
          <w:pPr>
            <w:tabs>
              <w:tab w:val="clear" w:pos="9979"/>
            </w:tabs>
            <w:ind w:left="0"/>
            <w:rPr>
              <w:sz w:val="18"/>
            </w:rPr>
          </w:pPr>
        </w:p>
      </w:tc>
      <w:tc>
        <w:tcPr>
          <w:tcW w:w="1829" w:type="dxa"/>
          <w:gridSpan w:val="3"/>
          <w:tcBorders>
            <w:top w:val="nil"/>
            <w:left w:val="single" w:sz="4" w:space="0" w:color="auto"/>
            <w:bottom w:val="single" w:sz="4" w:space="0" w:color="auto"/>
            <w:right w:val="nil"/>
          </w:tcBorders>
          <w:hideMark/>
        </w:tcPr>
        <w:p w14:paraId="09C6C077" w14:textId="246C9784" w:rsidR="00A24810" w:rsidRPr="00A24810" w:rsidRDefault="00A24810" w:rsidP="00A24810">
          <w:pPr>
            <w:tabs>
              <w:tab w:val="clear" w:pos="9979"/>
              <w:tab w:val="left" w:pos="567"/>
            </w:tabs>
            <w:spacing w:before="60"/>
            <w:ind w:left="567" w:hanging="567"/>
            <w:rPr>
              <w:sz w:val="18"/>
            </w:rPr>
          </w:pPr>
          <w:r w:rsidRPr="00A24810">
            <w:rPr>
              <w:sz w:val="18"/>
            </w:rPr>
            <w:t>2024-</w:t>
          </w:r>
          <w:r w:rsidR="00013DFF">
            <w:rPr>
              <w:sz w:val="18"/>
            </w:rPr>
            <w:t>12-09</w:t>
          </w:r>
        </w:p>
      </w:tc>
    </w:tr>
    <w:tr w:rsidR="00A24810" w:rsidRPr="00A24810" w14:paraId="4F937BA7" w14:textId="77777777" w:rsidTr="00A24810">
      <w:trPr>
        <w:cantSplit/>
        <w:trHeight w:hRule="exact" w:val="170"/>
      </w:trPr>
      <w:tc>
        <w:tcPr>
          <w:tcW w:w="2909" w:type="dxa"/>
          <w:gridSpan w:val="2"/>
          <w:tcBorders>
            <w:top w:val="single" w:sz="4" w:space="0" w:color="auto"/>
            <w:left w:val="nil"/>
            <w:bottom w:val="nil"/>
            <w:right w:val="single" w:sz="4" w:space="0" w:color="auto"/>
          </w:tcBorders>
          <w:hideMark/>
        </w:tcPr>
        <w:p w14:paraId="26F13148" w14:textId="77777777" w:rsidR="00A24810" w:rsidRPr="00A24810" w:rsidRDefault="00A24810" w:rsidP="00A24810">
          <w:pPr>
            <w:tabs>
              <w:tab w:val="clear" w:pos="9979"/>
              <w:tab w:val="left" w:pos="567"/>
            </w:tabs>
            <w:spacing w:before="20"/>
            <w:ind w:left="567" w:hanging="567"/>
            <w:rPr>
              <w:sz w:val="12"/>
            </w:rPr>
          </w:pPr>
          <w:r w:rsidRPr="00A24810">
            <w:rPr>
              <w:sz w:val="12"/>
            </w:rPr>
            <w:t>Status</w:t>
          </w:r>
        </w:p>
        <w:p w14:paraId="0DFC531A" w14:textId="77777777" w:rsidR="00A24810" w:rsidRPr="00A24810" w:rsidRDefault="00A24810" w:rsidP="00A24810">
          <w:pPr>
            <w:tabs>
              <w:tab w:val="clear" w:pos="9979"/>
              <w:tab w:val="left" w:pos="567"/>
            </w:tabs>
            <w:spacing w:before="20"/>
            <w:ind w:left="567" w:hanging="567"/>
            <w:rPr>
              <w:sz w:val="12"/>
            </w:rPr>
          </w:pPr>
          <w:proofErr w:type="spellStart"/>
          <w:r w:rsidRPr="00A24810">
            <w:rPr>
              <w:sz w:val="12"/>
            </w:rPr>
            <w:t>sdf</w:t>
          </w:r>
          <w:proofErr w:type="spellEnd"/>
        </w:p>
      </w:tc>
      <w:tc>
        <w:tcPr>
          <w:tcW w:w="5387" w:type="dxa"/>
          <w:vMerge/>
          <w:tcBorders>
            <w:top w:val="nil"/>
            <w:left w:val="single" w:sz="4" w:space="0" w:color="auto"/>
            <w:bottom w:val="single" w:sz="4" w:space="0" w:color="auto"/>
            <w:right w:val="single" w:sz="4" w:space="0" w:color="auto"/>
          </w:tcBorders>
          <w:vAlign w:val="center"/>
          <w:hideMark/>
        </w:tcPr>
        <w:p w14:paraId="240CCBE9" w14:textId="77777777" w:rsidR="00A24810" w:rsidRPr="00A24810" w:rsidRDefault="00A24810" w:rsidP="00A24810">
          <w:pPr>
            <w:tabs>
              <w:tab w:val="clear" w:pos="9979"/>
            </w:tabs>
            <w:ind w:left="0"/>
            <w:rPr>
              <w:sz w:val="18"/>
            </w:rPr>
          </w:pPr>
        </w:p>
      </w:tc>
      <w:tc>
        <w:tcPr>
          <w:tcW w:w="1131" w:type="dxa"/>
          <w:tcBorders>
            <w:top w:val="single" w:sz="4" w:space="0" w:color="auto"/>
            <w:left w:val="single" w:sz="4" w:space="0" w:color="auto"/>
            <w:bottom w:val="nil"/>
            <w:right w:val="single" w:sz="4" w:space="0" w:color="auto"/>
          </w:tcBorders>
          <w:hideMark/>
        </w:tcPr>
        <w:p w14:paraId="19F77DB7" w14:textId="77777777" w:rsidR="00A24810" w:rsidRPr="00A24810" w:rsidRDefault="00A24810" w:rsidP="00A24810">
          <w:pPr>
            <w:tabs>
              <w:tab w:val="clear" w:pos="9979"/>
              <w:tab w:val="left" w:pos="567"/>
            </w:tabs>
            <w:spacing w:before="20"/>
            <w:ind w:left="567" w:hanging="567"/>
            <w:rPr>
              <w:sz w:val="12"/>
            </w:rPr>
          </w:pPr>
          <w:r w:rsidRPr="00A24810">
            <w:rPr>
              <w:sz w:val="12"/>
            </w:rPr>
            <w:t>Ändr.dat</w:t>
          </w:r>
        </w:p>
      </w:tc>
      <w:tc>
        <w:tcPr>
          <w:tcW w:w="698" w:type="dxa"/>
          <w:gridSpan w:val="2"/>
          <w:tcBorders>
            <w:top w:val="single" w:sz="4" w:space="0" w:color="auto"/>
            <w:left w:val="single" w:sz="4" w:space="0" w:color="auto"/>
            <w:bottom w:val="nil"/>
            <w:right w:val="nil"/>
          </w:tcBorders>
          <w:hideMark/>
        </w:tcPr>
        <w:p w14:paraId="469EA7AD" w14:textId="77777777" w:rsidR="00A24810" w:rsidRPr="00A24810" w:rsidRDefault="00A24810" w:rsidP="00A24810">
          <w:pPr>
            <w:tabs>
              <w:tab w:val="clear" w:pos="9979"/>
              <w:tab w:val="left" w:pos="567"/>
            </w:tabs>
            <w:spacing w:before="20"/>
            <w:ind w:left="567" w:hanging="567"/>
            <w:rPr>
              <w:sz w:val="12"/>
            </w:rPr>
          </w:pPr>
          <w:r w:rsidRPr="00A24810">
            <w:rPr>
              <w:sz w:val="12"/>
            </w:rPr>
            <w:t>Bet</w:t>
          </w:r>
        </w:p>
      </w:tc>
    </w:tr>
    <w:tr w:rsidR="00A24810" w:rsidRPr="00A24810" w14:paraId="631A377F" w14:textId="77777777" w:rsidTr="00A24810">
      <w:trPr>
        <w:cantSplit/>
        <w:trHeight w:val="198"/>
      </w:trPr>
      <w:tc>
        <w:tcPr>
          <w:tcW w:w="2909" w:type="dxa"/>
          <w:gridSpan w:val="2"/>
          <w:tcBorders>
            <w:top w:val="nil"/>
            <w:left w:val="nil"/>
            <w:bottom w:val="single" w:sz="4" w:space="0" w:color="auto"/>
            <w:right w:val="single" w:sz="4" w:space="0" w:color="auto"/>
          </w:tcBorders>
        </w:tcPr>
        <w:p w14:paraId="67FB8D68" w14:textId="78B019A1" w:rsidR="00A24810" w:rsidRPr="00A24810" w:rsidRDefault="007B09DD" w:rsidP="00A24810">
          <w:pPr>
            <w:tabs>
              <w:tab w:val="clear" w:pos="9979"/>
              <w:tab w:val="center" w:pos="1383"/>
            </w:tabs>
            <w:spacing w:before="60"/>
            <w:ind w:left="0"/>
            <w:rPr>
              <w:caps/>
              <w:sz w:val="18"/>
              <w:szCs w:val="12"/>
            </w:rPr>
          </w:pPr>
          <w:r>
            <w:rPr>
              <w:caps/>
              <w:sz w:val="18"/>
              <w:szCs w:val="12"/>
            </w:rPr>
            <w:t>FÖRFRÅGNINGSUNDERLAG</w:t>
          </w:r>
        </w:p>
      </w:tc>
      <w:tc>
        <w:tcPr>
          <w:tcW w:w="5387" w:type="dxa"/>
          <w:vMerge/>
          <w:tcBorders>
            <w:top w:val="nil"/>
            <w:left w:val="single" w:sz="4" w:space="0" w:color="auto"/>
            <w:bottom w:val="single" w:sz="4" w:space="0" w:color="auto"/>
            <w:right w:val="single" w:sz="4" w:space="0" w:color="auto"/>
          </w:tcBorders>
          <w:vAlign w:val="center"/>
          <w:hideMark/>
        </w:tcPr>
        <w:p w14:paraId="386CC385" w14:textId="77777777" w:rsidR="00A24810" w:rsidRPr="00A24810" w:rsidRDefault="00A24810" w:rsidP="00A24810">
          <w:pPr>
            <w:tabs>
              <w:tab w:val="clear" w:pos="9979"/>
            </w:tabs>
            <w:ind w:left="0"/>
            <w:rPr>
              <w:sz w:val="18"/>
            </w:rPr>
          </w:pPr>
        </w:p>
      </w:tc>
      <w:tc>
        <w:tcPr>
          <w:tcW w:w="1131" w:type="dxa"/>
          <w:tcBorders>
            <w:top w:val="nil"/>
            <w:left w:val="single" w:sz="4" w:space="0" w:color="auto"/>
            <w:bottom w:val="single" w:sz="4" w:space="0" w:color="auto"/>
            <w:right w:val="single" w:sz="4" w:space="0" w:color="auto"/>
          </w:tcBorders>
        </w:tcPr>
        <w:p w14:paraId="3F959F02" w14:textId="77777777" w:rsidR="00A24810" w:rsidRPr="00A24810" w:rsidRDefault="00A24810" w:rsidP="00A24810">
          <w:pPr>
            <w:tabs>
              <w:tab w:val="clear" w:pos="9979"/>
              <w:tab w:val="left" w:pos="567"/>
            </w:tabs>
            <w:spacing w:before="60"/>
            <w:ind w:left="567" w:hanging="567"/>
            <w:rPr>
              <w:sz w:val="18"/>
            </w:rPr>
          </w:pPr>
        </w:p>
      </w:tc>
      <w:tc>
        <w:tcPr>
          <w:tcW w:w="698" w:type="dxa"/>
          <w:gridSpan w:val="2"/>
          <w:tcBorders>
            <w:top w:val="nil"/>
            <w:left w:val="single" w:sz="4" w:space="0" w:color="auto"/>
            <w:bottom w:val="single" w:sz="4" w:space="0" w:color="auto"/>
            <w:right w:val="nil"/>
          </w:tcBorders>
        </w:tcPr>
        <w:p w14:paraId="6A01D376" w14:textId="77777777" w:rsidR="00A24810" w:rsidRPr="00A24810" w:rsidRDefault="00A24810" w:rsidP="00A24810">
          <w:pPr>
            <w:tabs>
              <w:tab w:val="clear" w:pos="9979"/>
              <w:tab w:val="left" w:pos="567"/>
            </w:tabs>
            <w:spacing w:before="60"/>
            <w:ind w:left="567" w:hanging="567"/>
            <w:rPr>
              <w:sz w:val="18"/>
            </w:rPr>
          </w:pPr>
        </w:p>
      </w:tc>
    </w:tr>
    <w:tr w:rsidR="00A24810" w:rsidRPr="00A24810" w14:paraId="6025274C" w14:textId="77777777" w:rsidTr="00A24810">
      <w:trPr>
        <w:gridAfter w:val="1"/>
        <w:wAfter w:w="7" w:type="dxa"/>
        <w:cantSplit/>
        <w:trHeight w:hRule="exact" w:val="170"/>
      </w:trPr>
      <w:tc>
        <w:tcPr>
          <w:tcW w:w="1418" w:type="dxa"/>
          <w:tcBorders>
            <w:top w:val="single" w:sz="4" w:space="0" w:color="auto"/>
            <w:left w:val="nil"/>
            <w:bottom w:val="nil"/>
            <w:right w:val="single" w:sz="4" w:space="0" w:color="auto"/>
          </w:tcBorders>
          <w:hideMark/>
        </w:tcPr>
        <w:p w14:paraId="7FCFF6F9" w14:textId="77777777" w:rsidR="00A24810" w:rsidRPr="00A24810" w:rsidRDefault="00A24810" w:rsidP="00A24810">
          <w:pPr>
            <w:tabs>
              <w:tab w:val="clear" w:pos="9979"/>
              <w:tab w:val="left" w:pos="567"/>
            </w:tabs>
            <w:spacing w:before="20"/>
            <w:ind w:left="567" w:hanging="567"/>
            <w:rPr>
              <w:sz w:val="12"/>
            </w:rPr>
          </w:pPr>
          <w:r w:rsidRPr="00A24810">
            <w:rPr>
              <w:sz w:val="12"/>
            </w:rPr>
            <w:t>Kod</w:t>
          </w:r>
        </w:p>
      </w:tc>
      <w:tc>
        <w:tcPr>
          <w:tcW w:w="8700" w:type="dxa"/>
          <w:gridSpan w:val="4"/>
          <w:tcBorders>
            <w:top w:val="single" w:sz="4" w:space="0" w:color="auto"/>
            <w:left w:val="single" w:sz="4" w:space="0" w:color="auto"/>
            <w:bottom w:val="nil"/>
            <w:right w:val="nil"/>
          </w:tcBorders>
          <w:hideMark/>
        </w:tcPr>
        <w:p w14:paraId="6842A79D" w14:textId="77777777" w:rsidR="00A24810" w:rsidRPr="00A24810" w:rsidRDefault="00A24810" w:rsidP="00A24810">
          <w:pPr>
            <w:tabs>
              <w:tab w:val="clear" w:pos="9979"/>
              <w:tab w:val="left" w:pos="567"/>
            </w:tabs>
            <w:spacing w:before="20"/>
            <w:ind w:left="567" w:hanging="567"/>
            <w:rPr>
              <w:sz w:val="12"/>
            </w:rPr>
          </w:pPr>
          <w:r w:rsidRPr="00A24810">
            <w:rPr>
              <w:sz w:val="12"/>
            </w:rPr>
            <w:t>Text</w:t>
          </w:r>
        </w:p>
      </w:tc>
    </w:tr>
  </w:tbl>
  <w:p w14:paraId="0C6172B8" w14:textId="77777777" w:rsidR="00A24810" w:rsidRPr="00A24810" w:rsidRDefault="00A24810" w:rsidP="00A24810">
    <w:pPr>
      <w:tabs>
        <w:tab w:val="center" w:pos="4252"/>
        <w:tab w:val="right" w:pos="8504"/>
      </w:tabs>
      <w:rPr>
        <w:sz w:val="18"/>
      </w:rPr>
    </w:pPr>
  </w:p>
  <w:p w14:paraId="55404B75" w14:textId="77777777" w:rsidR="00682FF8" w:rsidRPr="00EB4A15" w:rsidRDefault="00682FF8" w:rsidP="00EB4A15">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7808E2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60A4CE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4A136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AB6F07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6569DE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7B8505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B502F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B3EAA3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51AD65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8A0D6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E4159F8"/>
    <w:multiLevelType w:val="multilevel"/>
    <w:tmpl w:val="8BB0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B23A4"/>
    <w:multiLevelType w:val="hybridMultilevel"/>
    <w:tmpl w:val="F6049876"/>
    <w:lvl w:ilvl="0" w:tplc="9CB8C7FE">
      <w:start w:val="19"/>
      <w:numFmt w:val="bullet"/>
      <w:lvlText w:val=""/>
      <w:lvlJc w:val="left"/>
      <w:pPr>
        <w:ind w:left="1778" w:hanging="360"/>
      </w:pPr>
      <w:rPr>
        <w:rFonts w:ascii="Symbol" w:eastAsia="Times New Roman" w:hAnsi="Symbol" w:cs="Times New Roman" w:hint="default"/>
      </w:rPr>
    </w:lvl>
    <w:lvl w:ilvl="1" w:tplc="041D0003" w:tentative="1">
      <w:start w:val="1"/>
      <w:numFmt w:val="bullet"/>
      <w:lvlText w:val="o"/>
      <w:lvlJc w:val="left"/>
      <w:pPr>
        <w:ind w:left="2498" w:hanging="360"/>
      </w:pPr>
      <w:rPr>
        <w:rFonts w:ascii="Courier New" w:hAnsi="Courier New" w:cs="Courier New" w:hint="default"/>
      </w:rPr>
    </w:lvl>
    <w:lvl w:ilvl="2" w:tplc="041D0005" w:tentative="1">
      <w:start w:val="1"/>
      <w:numFmt w:val="bullet"/>
      <w:lvlText w:val=""/>
      <w:lvlJc w:val="left"/>
      <w:pPr>
        <w:ind w:left="3218" w:hanging="360"/>
      </w:pPr>
      <w:rPr>
        <w:rFonts w:ascii="Wingdings" w:hAnsi="Wingdings" w:hint="default"/>
      </w:rPr>
    </w:lvl>
    <w:lvl w:ilvl="3" w:tplc="041D0001" w:tentative="1">
      <w:start w:val="1"/>
      <w:numFmt w:val="bullet"/>
      <w:lvlText w:val=""/>
      <w:lvlJc w:val="left"/>
      <w:pPr>
        <w:ind w:left="3938" w:hanging="360"/>
      </w:pPr>
      <w:rPr>
        <w:rFonts w:ascii="Symbol" w:hAnsi="Symbol" w:hint="default"/>
      </w:rPr>
    </w:lvl>
    <w:lvl w:ilvl="4" w:tplc="041D0003" w:tentative="1">
      <w:start w:val="1"/>
      <w:numFmt w:val="bullet"/>
      <w:lvlText w:val="o"/>
      <w:lvlJc w:val="left"/>
      <w:pPr>
        <w:ind w:left="4658" w:hanging="360"/>
      </w:pPr>
      <w:rPr>
        <w:rFonts w:ascii="Courier New" w:hAnsi="Courier New" w:cs="Courier New" w:hint="default"/>
      </w:rPr>
    </w:lvl>
    <w:lvl w:ilvl="5" w:tplc="041D0005" w:tentative="1">
      <w:start w:val="1"/>
      <w:numFmt w:val="bullet"/>
      <w:lvlText w:val=""/>
      <w:lvlJc w:val="left"/>
      <w:pPr>
        <w:ind w:left="5378" w:hanging="360"/>
      </w:pPr>
      <w:rPr>
        <w:rFonts w:ascii="Wingdings" w:hAnsi="Wingdings" w:hint="default"/>
      </w:rPr>
    </w:lvl>
    <w:lvl w:ilvl="6" w:tplc="041D0001" w:tentative="1">
      <w:start w:val="1"/>
      <w:numFmt w:val="bullet"/>
      <w:lvlText w:val=""/>
      <w:lvlJc w:val="left"/>
      <w:pPr>
        <w:ind w:left="6098" w:hanging="360"/>
      </w:pPr>
      <w:rPr>
        <w:rFonts w:ascii="Symbol" w:hAnsi="Symbol" w:hint="default"/>
      </w:rPr>
    </w:lvl>
    <w:lvl w:ilvl="7" w:tplc="041D0003" w:tentative="1">
      <w:start w:val="1"/>
      <w:numFmt w:val="bullet"/>
      <w:lvlText w:val="o"/>
      <w:lvlJc w:val="left"/>
      <w:pPr>
        <w:ind w:left="6818" w:hanging="360"/>
      </w:pPr>
      <w:rPr>
        <w:rFonts w:ascii="Courier New" w:hAnsi="Courier New" w:cs="Courier New" w:hint="default"/>
      </w:rPr>
    </w:lvl>
    <w:lvl w:ilvl="8" w:tplc="041D0005" w:tentative="1">
      <w:start w:val="1"/>
      <w:numFmt w:val="bullet"/>
      <w:lvlText w:val=""/>
      <w:lvlJc w:val="left"/>
      <w:pPr>
        <w:ind w:left="7538" w:hanging="360"/>
      </w:pPr>
      <w:rPr>
        <w:rFonts w:ascii="Wingdings" w:hAnsi="Wingdings" w:hint="default"/>
      </w:rPr>
    </w:lvl>
  </w:abstractNum>
  <w:abstractNum w:abstractNumId="12" w15:restartNumberingAfterBreak="0">
    <w:nsid w:val="3DA17927"/>
    <w:multiLevelType w:val="hybridMultilevel"/>
    <w:tmpl w:val="8EFA83B2"/>
    <w:lvl w:ilvl="0" w:tplc="224AE6FA">
      <w:start w:val="2"/>
      <w:numFmt w:val="decimal"/>
      <w:lvlText w:val="%1."/>
      <w:lvlJc w:val="left"/>
      <w:pPr>
        <w:tabs>
          <w:tab w:val="num" w:pos="2004"/>
        </w:tabs>
        <w:ind w:left="2004" w:hanging="360"/>
      </w:pPr>
      <w:rPr>
        <w:rFonts w:hint="default"/>
      </w:rPr>
    </w:lvl>
    <w:lvl w:ilvl="1" w:tplc="04090019" w:tentative="1">
      <w:start w:val="1"/>
      <w:numFmt w:val="lowerLetter"/>
      <w:lvlText w:val="%2."/>
      <w:lvlJc w:val="left"/>
      <w:pPr>
        <w:tabs>
          <w:tab w:val="num" w:pos="2724"/>
        </w:tabs>
        <w:ind w:left="2724" w:hanging="360"/>
      </w:pPr>
    </w:lvl>
    <w:lvl w:ilvl="2" w:tplc="0409001B" w:tentative="1">
      <w:start w:val="1"/>
      <w:numFmt w:val="lowerRoman"/>
      <w:lvlText w:val="%3."/>
      <w:lvlJc w:val="right"/>
      <w:pPr>
        <w:tabs>
          <w:tab w:val="num" w:pos="3444"/>
        </w:tabs>
        <w:ind w:left="3444" w:hanging="180"/>
      </w:pPr>
    </w:lvl>
    <w:lvl w:ilvl="3" w:tplc="0409000F" w:tentative="1">
      <w:start w:val="1"/>
      <w:numFmt w:val="decimal"/>
      <w:lvlText w:val="%4."/>
      <w:lvlJc w:val="left"/>
      <w:pPr>
        <w:tabs>
          <w:tab w:val="num" w:pos="4164"/>
        </w:tabs>
        <w:ind w:left="4164" w:hanging="360"/>
      </w:pPr>
    </w:lvl>
    <w:lvl w:ilvl="4" w:tplc="04090019" w:tentative="1">
      <w:start w:val="1"/>
      <w:numFmt w:val="lowerLetter"/>
      <w:lvlText w:val="%5."/>
      <w:lvlJc w:val="left"/>
      <w:pPr>
        <w:tabs>
          <w:tab w:val="num" w:pos="4884"/>
        </w:tabs>
        <w:ind w:left="4884" w:hanging="360"/>
      </w:pPr>
    </w:lvl>
    <w:lvl w:ilvl="5" w:tplc="0409001B" w:tentative="1">
      <w:start w:val="1"/>
      <w:numFmt w:val="lowerRoman"/>
      <w:lvlText w:val="%6."/>
      <w:lvlJc w:val="right"/>
      <w:pPr>
        <w:tabs>
          <w:tab w:val="num" w:pos="5604"/>
        </w:tabs>
        <w:ind w:left="5604" w:hanging="180"/>
      </w:pPr>
    </w:lvl>
    <w:lvl w:ilvl="6" w:tplc="0409000F" w:tentative="1">
      <w:start w:val="1"/>
      <w:numFmt w:val="decimal"/>
      <w:lvlText w:val="%7."/>
      <w:lvlJc w:val="left"/>
      <w:pPr>
        <w:tabs>
          <w:tab w:val="num" w:pos="6324"/>
        </w:tabs>
        <w:ind w:left="6324" w:hanging="360"/>
      </w:pPr>
    </w:lvl>
    <w:lvl w:ilvl="7" w:tplc="04090019" w:tentative="1">
      <w:start w:val="1"/>
      <w:numFmt w:val="lowerLetter"/>
      <w:lvlText w:val="%8."/>
      <w:lvlJc w:val="left"/>
      <w:pPr>
        <w:tabs>
          <w:tab w:val="num" w:pos="7044"/>
        </w:tabs>
        <w:ind w:left="7044" w:hanging="360"/>
      </w:pPr>
    </w:lvl>
    <w:lvl w:ilvl="8" w:tplc="0409001B" w:tentative="1">
      <w:start w:val="1"/>
      <w:numFmt w:val="lowerRoman"/>
      <w:lvlText w:val="%9."/>
      <w:lvlJc w:val="right"/>
      <w:pPr>
        <w:tabs>
          <w:tab w:val="num" w:pos="7764"/>
        </w:tabs>
        <w:ind w:left="7764" w:hanging="180"/>
      </w:pPr>
    </w:lvl>
  </w:abstractNum>
  <w:abstractNum w:abstractNumId="13" w15:restartNumberingAfterBreak="0">
    <w:nsid w:val="488A0CA9"/>
    <w:multiLevelType w:val="hybridMultilevel"/>
    <w:tmpl w:val="D4182C30"/>
    <w:lvl w:ilvl="0" w:tplc="04090001">
      <w:start w:val="1"/>
      <w:numFmt w:val="bullet"/>
      <w:lvlText w:val=""/>
      <w:lvlJc w:val="left"/>
      <w:pPr>
        <w:tabs>
          <w:tab w:val="num" w:pos="2004"/>
        </w:tabs>
        <w:ind w:left="2004" w:hanging="360"/>
      </w:pPr>
      <w:rPr>
        <w:rFonts w:ascii="Symbol" w:hAnsi="Symbol" w:hint="default"/>
      </w:rPr>
    </w:lvl>
    <w:lvl w:ilvl="1" w:tplc="04090003" w:tentative="1">
      <w:start w:val="1"/>
      <w:numFmt w:val="bullet"/>
      <w:lvlText w:val="o"/>
      <w:lvlJc w:val="left"/>
      <w:pPr>
        <w:tabs>
          <w:tab w:val="num" w:pos="2724"/>
        </w:tabs>
        <w:ind w:left="2724" w:hanging="360"/>
      </w:pPr>
      <w:rPr>
        <w:rFonts w:ascii="Courier New" w:hAnsi="Courier New" w:cs="Courier New" w:hint="default"/>
      </w:rPr>
    </w:lvl>
    <w:lvl w:ilvl="2" w:tplc="04090005" w:tentative="1">
      <w:start w:val="1"/>
      <w:numFmt w:val="bullet"/>
      <w:lvlText w:val=""/>
      <w:lvlJc w:val="left"/>
      <w:pPr>
        <w:tabs>
          <w:tab w:val="num" w:pos="3444"/>
        </w:tabs>
        <w:ind w:left="3444" w:hanging="360"/>
      </w:pPr>
      <w:rPr>
        <w:rFonts w:ascii="Wingdings" w:hAnsi="Wingdings" w:hint="default"/>
      </w:rPr>
    </w:lvl>
    <w:lvl w:ilvl="3" w:tplc="04090001" w:tentative="1">
      <w:start w:val="1"/>
      <w:numFmt w:val="bullet"/>
      <w:lvlText w:val=""/>
      <w:lvlJc w:val="left"/>
      <w:pPr>
        <w:tabs>
          <w:tab w:val="num" w:pos="4164"/>
        </w:tabs>
        <w:ind w:left="4164" w:hanging="360"/>
      </w:pPr>
      <w:rPr>
        <w:rFonts w:ascii="Symbol" w:hAnsi="Symbol" w:hint="default"/>
      </w:rPr>
    </w:lvl>
    <w:lvl w:ilvl="4" w:tplc="04090003" w:tentative="1">
      <w:start w:val="1"/>
      <w:numFmt w:val="bullet"/>
      <w:lvlText w:val="o"/>
      <w:lvlJc w:val="left"/>
      <w:pPr>
        <w:tabs>
          <w:tab w:val="num" w:pos="4884"/>
        </w:tabs>
        <w:ind w:left="4884" w:hanging="360"/>
      </w:pPr>
      <w:rPr>
        <w:rFonts w:ascii="Courier New" w:hAnsi="Courier New" w:cs="Courier New" w:hint="default"/>
      </w:rPr>
    </w:lvl>
    <w:lvl w:ilvl="5" w:tplc="04090005" w:tentative="1">
      <w:start w:val="1"/>
      <w:numFmt w:val="bullet"/>
      <w:lvlText w:val=""/>
      <w:lvlJc w:val="left"/>
      <w:pPr>
        <w:tabs>
          <w:tab w:val="num" w:pos="5604"/>
        </w:tabs>
        <w:ind w:left="5604" w:hanging="360"/>
      </w:pPr>
      <w:rPr>
        <w:rFonts w:ascii="Wingdings" w:hAnsi="Wingdings" w:hint="default"/>
      </w:rPr>
    </w:lvl>
    <w:lvl w:ilvl="6" w:tplc="04090001" w:tentative="1">
      <w:start w:val="1"/>
      <w:numFmt w:val="bullet"/>
      <w:lvlText w:val=""/>
      <w:lvlJc w:val="left"/>
      <w:pPr>
        <w:tabs>
          <w:tab w:val="num" w:pos="6324"/>
        </w:tabs>
        <w:ind w:left="6324" w:hanging="360"/>
      </w:pPr>
      <w:rPr>
        <w:rFonts w:ascii="Symbol" w:hAnsi="Symbol" w:hint="default"/>
      </w:rPr>
    </w:lvl>
    <w:lvl w:ilvl="7" w:tplc="04090003" w:tentative="1">
      <w:start w:val="1"/>
      <w:numFmt w:val="bullet"/>
      <w:lvlText w:val="o"/>
      <w:lvlJc w:val="left"/>
      <w:pPr>
        <w:tabs>
          <w:tab w:val="num" w:pos="7044"/>
        </w:tabs>
        <w:ind w:left="7044" w:hanging="360"/>
      </w:pPr>
      <w:rPr>
        <w:rFonts w:ascii="Courier New" w:hAnsi="Courier New" w:cs="Courier New" w:hint="default"/>
      </w:rPr>
    </w:lvl>
    <w:lvl w:ilvl="8" w:tplc="04090005" w:tentative="1">
      <w:start w:val="1"/>
      <w:numFmt w:val="bullet"/>
      <w:lvlText w:val=""/>
      <w:lvlJc w:val="left"/>
      <w:pPr>
        <w:tabs>
          <w:tab w:val="num" w:pos="7764"/>
        </w:tabs>
        <w:ind w:left="7764" w:hanging="360"/>
      </w:pPr>
      <w:rPr>
        <w:rFonts w:ascii="Wingdings" w:hAnsi="Wingdings" w:hint="default"/>
      </w:rPr>
    </w:lvl>
  </w:abstractNum>
  <w:abstractNum w:abstractNumId="14" w15:restartNumberingAfterBreak="0">
    <w:nsid w:val="502B5ACD"/>
    <w:multiLevelType w:val="singleLevel"/>
    <w:tmpl w:val="819231A8"/>
    <w:lvl w:ilvl="0">
      <w:start w:val="1"/>
      <w:numFmt w:val="bullet"/>
      <w:pStyle w:val="BESKbrdtexttank"/>
      <w:lvlText w:val=""/>
      <w:lvlJc w:val="left"/>
      <w:pPr>
        <w:tabs>
          <w:tab w:val="num" w:pos="360"/>
        </w:tabs>
        <w:ind w:left="284" w:hanging="284"/>
      </w:pPr>
      <w:rPr>
        <w:rFonts w:ascii="Symbol" w:hAnsi="Symbol" w:hint="default"/>
      </w:rPr>
    </w:lvl>
  </w:abstractNum>
  <w:abstractNum w:abstractNumId="15" w15:restartNumberingAfterBreak="0">
    <w:nsid w:val="51DE70D0"/>
    <w:multiLevelType w:val="hybridMultilevel"/>
    <w:tmpl w:val="A36E4EE2"/>
    <w:lvl w:ilvl="0" w:tplc="E0F490DA">
      <w:start w:val="1"/>
      <w:numFmt w:val="lowerLetter"/>
      <w:lvlText w:val="%1."/>
      <w:lvlJc w:val="left"/>
      <w:pPr>
        <w:tabs>
          <w:tab w:val="num" w:pos="2004"/>
        </w:tabs>
        <w:ind w:left="2004" w:hanging="360"/>
      </w:pPr>
      <w:rPr>
        <w:rFonts w:hint="default"/>
      </w:rPr>
    </w:lvl>
    <w:lvl w:ilvl="1" w:tplc="04090019" w:tentative="1">
      <w:start w:val="1"/>
      <w:numFmt w:val="lowerLetter"/>
      <w:lvlText w:val="%2."/>
      <w:lvlJc w:val="left"/>
      <w:pPr>
        <w:tabs>
          <w:tab w:val="num" w:pos="2724"/>
        </w:tabs>
        <w:ind w:left="2724" w:hanging="360"/>
      </w:pPr>
    </w:lvl>
    <w:lvl w:ilvl="2" w:tplc="0409001B" w:tentative="1">
      <w:start w:val="1"/>
      <w:numFmt w:val="lowerRoman"/>
      <w:lvlText w:val="%3."/>
      <w:lvlJc w:val="right"/>
      <w:pPr>
        <w:tabs>
          <w:tab w:val="num" w:pos="3444"/>
        </w:tabs>
        <w:ind w:left="3444" w:hanging="180"/>
      </w:pPr>
    </w:lvl>
    <w:lvl w:ilvl="3" w:tplc="0409000F" w:tentative="1">
      <w:start w:val="1"/>
      <w:numFmt w:val="decimal"/>
      <w:lvlText w:val="%4."/>
      <w:lvlJc w:val="left"/>
      <w:pPr>
        <w:tabs>
          <w:tab w:val="num" w:pos="4164"/>
        </w:tabs>
        <w:ind w:left="4164" w:hanging="360"/>
      </w:pPr>
    </w:lvl>
    <w:lvl w:ilvl="4" w:tplc="04090019" w:tentative="1">
      <w:start w:val="1"/>
      <w:numFmt w:val="lowerLetter"/>
      <w:lvlText w:val="%5."/>
      <w:lvlJc w:val="left"/>
      <w:pPr>
        <w:tabs>
          <w:tab w:val="num" w:pos="4884"/>
        </w:tabs>
        <w:ind w:left="4884" w:hanging="360"/>
      </w:pPr>
    </w:lvl>
    <w:lvl w:ilvl="5" w:tplc="0409001B" w:tentative="1">
      <w:start w:val="1"/>
      <w:numFmt w:val="lowerRoman"/>
      <w:lvlText w:val="%6."/>
      <w:lvlJc w:val="right"/>
      <w:pPr>
        <w:tabs>
          <w:tab w:val="num" w:pos="5604"/>
        </w:tabs>
        <w:ind w:left="5604" w:hanging="180"/>
      </w:pPr>
    </w:lvl>
    <w:lvl w:ilvl="6" w:tplc="0409000F" w:tentative="1">
      <w:start w:val="1"/>
      <w:numFmt w:val="decimal"/>
      <w:lvlText w:val="%7."/>
      <w:lvlJc w:val="left"/>
      <w:pPr>
        <w:tabs>
          <w:tab w:val="num" w:pos="6324"/>
        </w:tabs>
        <w:ind w:left="6324" w:hanging="360"/>
      </w:pPr>
    </w:lvl>
    <w:lvl w:ilvl="7" w:tplc="04090019" w:tentative="1">
      <w:start w:val="1"/>
      <w:numFmt w:val="lowerLetter"/>
      <w:lvlText w:val="%8."/>
      <w:lvlJc w:val="left"/>
      <w:pPr>
        <w:tabs>
          <w:tab w:val="num" w:pos="7044"/>
        </w:tabs>
        <w:ind w:left="7044" w:hanging="360"/>
      </w:pPr>
    </w:lvl>
    <w:lvl w:ilvl="8" w:tplc="0409001B" w:tentative="1">
      <w:start w:val="1"/>
      <w:numFmt w:val="lowerRoman"/>
      <w:lvlText w:val="%9."/>
      <w:lvlJc w:val="right"/>
      <w:pPr>
        <w:tabs>
          <w:tab w:val="num" w:pos="7764"/>
        </w:tabs>
        <w:ind w:left="7764" w:hanging="180"/>
      </w:pPr>
    </w:lvl>
  </w:abstractNum>
  <w:abstractNum w:abstractNumId="16" w15:restartNumberingAfterBreak="0">
    <w:nsid w:val="57FC198E"/>
    <w:multiLevelType w:val="singleLevel"/>
    <w:tmpl w:val="534C1C54"/>
    <w:lvl w:ilvl="0">
      <w:start w:val="1"/>
      <w:numFmt w:val="bullet"/>
      <w:lvlText w:val=""/>
      <w:lvlJc w:val="left"/>
      <w:pPr>
        <w:tabs>
          <w:tab w:val="num" w:pos="360"/>
        </w:tabs>
        <w:ind w:left="227" w:hanging="227"/>
      </w:pPr>
      <w:rPr>
        <w:rFonts w:ascii="Symbol" w:hAnsi="Symbol" w:hint="default"/>
      </w:rPr>
    </w:lvl>
  </w:abstractNum>
  <w:abstractNum w:abstractNumId="17" w15:restartNumberingAfterBreak="0">
    <w:nsid w:val="62F81C7F"/>
    <w:multiLevelType w:val="hybridMultilevel"/>
    <w:tmpl w:val="312CB53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64304EB4"/>
    <w:multiLevelType w:val="hybridMultilevel"/>
    <w:tmpl w:val="157EF920"/>
    <w:lvl w:ilvl="0" w:tplc="DC80CC7A">
      <w:start w:val="1"/>
      <w:numFmt w:val="decimal"/>
      <w:lvlText w:val="%1"/>
      <w:lvlJc w:val="left"/>
      <w:pPr>
        <w:ind w:left="1785" w:hanging="1425"/>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6C5E1F6A"/>
    <w:multiLevelType w:val="singleLevel"/>
    <w:tmpl w:val="92207C2A"/>
    <w:lvl w:ilvl="0">
      <w:start w:val="1"/>
      <w:numFmt w:val="bullet"/>
      <w:lvlText w:val=""/>
      <w:lvlJc w:val="left"/>
      <w:pPr>
        <w:tabs>
          <w:tab w:val="num" w:pos="360"/>
        </w:tabs>
        <w:ind w:left="227" w:hanging="227"/>
      </w:pPr>
      <w:rPr>
        <w:rFonts w:ascii="Symbol" w:hAnsi="Symbol" w:hint="default"/>
      </w:rPr>
    </w:lvl>
  </w:abstractNum>
  <w:abstractNum w:abstractNumId="20" w15:restartNumberingAfterBreak="0">
    <w:nsid w:val="7C9B06BA"/>
    <w:multiLevelType w:val="singleLevel"/>
    <w:tmpl w:val="402675CC"/>
    <w:lvl w:ilvl="0">
      <w:start w:val="1"/>
      <w:numFmt w:val="decimal"/>
      <w:lvlText w:val="%1."/>
      <w:lvlJc w:val="left"/>
      <w:pPr>
        <w:tabs>
          <w:tab w:val="num" w:pos="360"/>
        </w:tabs>
        <w:ind w:left="284" w:hanging="284"/>
      </w:pPr>
    </w:lvl>
  </w:abstractNum>
  <w:num w:numId="1" w16cid:durableId="144975548">
    <w:abstractNumId w:val="14"/>
  </w:num>
  <w:num w:numId="2" w16cid:durableId="309209978">
    <w:abstractNumId w:val="20"/>
  </w:num>
  <w:num w:numId="3" w16cid:durableId="1033461831">
    <w:abstractNumId w:val="16"/>
  </w:num>
  <w:num w:numId="4" w16cid:durableId="1912108289">
    <w:abstractNumId w:val="16"/>
  </w:num>
  <w:num w:numId="5" w16cid:durableId="1561742921">
    <w:abstractNumId w:val="16"/>
  </w:num>
  <w:num w:numId="6" w16cid:durableId="901061924">
    <w:abstractNumId w:val="16"/>
  </w:num>
  <w:num w:numId="7" w16cid:durableId="163978044">
    <w:abstractNumId w:val="16"/>
  </w:num>
  <w:num w:numId="8" w16cid:durableId="169031004">
    <w:abstractNumId w:val="16"/>
  </w:num>
  <w:num w:numId="9" w16cid:durableId="1091852275">
    <w:abstractNumId w:val="16"/>
  </w:num>
  <w:num w:numId="10" w16cid:durableId="1833332371">
    <w:abstractNumId w:val="16"/>
  </w:num>
  <w:num w:numId="11" w16cid:durableId="273289636">
    <w:abstractNumId w:val="16"/>
  </w:num>
  <w:num w:numId="12" w16cid:durableId="452477880">
    <w:abstractNumId w:val="16"/>
  </w:num>
  <w:num w:numId="13" w16cid:durableId="915094470">
    <w:abstractNumId w:val="16"/>
  </w:num>
  <w:num w:numId="14" w16cid:durableId="963734188">
    <w:abstractNumId w:val="19"/>
  </w:num>
  <w:num w:numId="15" w16cid:durableId="780221354">
    <w:abstractNumId w:val="16"/>
  </w:num>
  <w:num w:numId="16" w16cid:durableId="2048556591">
    <w:abstractNumId w:val="12"/>
  </w:num>
  <w:num w:numId="17" w16cid:durableId="82383997">
    <w:abstractNumId w:val="15"/>
  </w:num>
  <w:num w:numId="18" w16cid:durableId="458256289">
    <w:abstractNumId w:val="13"/>
  </w:num>
  <w:num w:numId="19" w16cid:durableId="955481996">
    <w:abstractNumId w:val="8"/>
  </w:num>
  <w:num w:numId="20" w16cid:durableId="1166556412">
    <w:abstractNumId w:val="3"/>
  </w:num>
  <w:num w:numId="21" w16cid:durableId="127866491">
    <w:abstractNumId w:val="2"/>
  </w:num>
  <w:num w:numId="22" w16cid:durableId="328800600">
    <w:abstractNumId w:val="1"/>
  </w:num>
  <w:num w:numId="23" w16cid:durableId="1136752172">
    <w:abstractNumId w:val="0"/>
  </w:num>
  <w:num w:numId="24" w16cid:durableId="973950187">
    <w:abstractNumId w:val="9"/>
  </w:num>
  <w:num w:numId="25" w16cid:durableId="1653833171">
    <w:abstractNumId w:val="7"/>
  </w:num>
  <w:num w:numId="26" w16cid:durableId="198401362">
    <w:abstractNumId w:val="6"/>
  </w:num>
  <w:num w:numId="27" w16cid:durableId="719745380">
    <w:abstractNumId w:val="5"/>
  </w:num>
  <w:num w:numId="28" w16cid:durableId="2084521126">
    <w:abstractNumId w:val="4"/>
  </w:num>
  <w:num w:numId="29" w16cid:durableId="411703207">
    <w:abstractNumId w:val="18"/>
  </w:num>
  <w:num w:numId="30" w16cid:durableId="1027364643">
    <w:abstractNumId w:val="11"/>
  </w:num>
  <w:num w:numId="31" w16cid:durableId="252130899">
    <w:abstractNumId w:val="10"/>
  </w:num>
  <w:num w:numId="32" w16cid:durableId="80408734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intFractionalCharacterWidth/>
  <w:proofState w:spelling="clean" w:grammar="clean"/>
  <w:attachedTemplate r:id="rId1"/>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567"/>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72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MA-nytt" w:val="AMA-nytt 1/2002"/>
    <w:docVar w:name="BSAB" w:val="Nej"/>
    <w:docVar w:name="DoknamnIFot" w:val="Nej"/>
    <w:docVar w:name="Logo" w:val="Nej"/>
    <w:docVar w:name="REDA" w:val="AF"/>
    <w:docVar w:name="Titelsida" w:val="Nej"/>
    <w:docVar w:name="TOC" w:val="Nej"/>
  </w:docVars>
  <w:rsids>
    <w:rsidRoot w:val="00942551"/>
    <w:rsid w:val="00000018"/>
    <w:rsid w:val="00001CE0"/>
    <w:rsid w:val="00001F54"/>
    <w:rsid w:val="00002957"/>
    <w:rsid w:val="00003DCE"/>
    <w:rsid w:val="00010EDE"/>
    <w:rsid w:val="00011315"/>
    <w:rsid w:val="00013DFF"/>
    <w:rsid w:val="00014C0C"/>
    <w:rsid w:val="00016391"/>
    <w:rsid w:val="00016612"/>
    <w:rsid w:val="00017C73"/>
    <w:rsid w:val="00021027"/>
    <w:rsid w:val="000221B4"/>
    <w:rsid w:val="00022CBA"/>
    <w:rsid w:val="00023DED"/>
    <w:rsid w:val="000275C2"/>
    <w:rsid w:val="00027FF3"/>
    <w:rsid w:val="00034199"/>
    <w:rsid w:val="0005083D"/>
    <w:rsid w:val="00050CE5"/>
    <w:rsid w:val="00051D81"/>
    <w:rsid w:val="00056135"/>
    <w:rsid w:val="000570E3"/>
    <w:rsid w:val="000600EF"/>
    <w:rsid w:val="00061325"/>
    <w:rsid w:val="00061F11"/>
    <w:rsid w:val="00063068"/>
    <w:rsid w:val="000638EB"/>
    <w:rsid w:val="00065E5E"/>
    <w:rsid w:val="000661F9"/>
    <w:rsid w:val="00070687"/>
    <w:rsid w:val="00071D1E"/>
    <w:rsid w:val="0007270C"/>
    <w:rsid w:val="000746E6"/>
    <w:rsid w:val="000815C3"/>
    <w:rsid w:val="00082D16"/>
    <w:rsid w:val="00082FAD"/>
    <w:rsid w:val="0008734E"/>
    <w:rsid w:val="000878DD"/>
    <w:rsid w:val="000927BD"/>
    <w:rsid w:val="000A015A"/>
    <w:rsid w:val="000A64FB"/>
    <w:rsid w:val="000A658C"/>
    <w:rsid w:val="000A73CB"/>
    <w:rsid w:val="000B08A0"/>
    <w:rsid w:val="000B0987"/>
    <w:rsid w:val="000B0CB4"/>
    <w:rsid w:val="000B1A85"/>
    <w:rsid w:val="000B1D5D"/>
    <w:rsid w:val="000B5E90"/>
    <w:rsid w:val="000C2519"/>
    <w:rsid w:val="000C5641"/>
    <w:rsid w:val="000C7DBB"/>
    <w:rsid w:val="000D421E"/>
    <w:rsid w:val="000D557D"/>
    <w:rsid w:val="000D6833"/>
    <w:rsid w:val="000D6B68"/>
    <w:rsid w:val="000D6DD3"/>
    <w:rsid w:val="000E560D"/>
    <w:rsid w:val="000F46B8"/>
    <w:rsid w:val="000F5DB5"/>
    <w:rsid w:val="0010037A"/>
    <w:rsid w:val="00102967"/>
    <w:rsid w:val="0010574E"/>
    <w:rsid w:val="00110C37"/>
    <w:rsid w:val="00113A6E"/>
    <w:rsid w:val="00117A84"/>
    <w:rsid w:val="00121631"/>
    <w:rsid w:val="001227B0"/>
    <w:rsid w:val="00123082"/>
    <w:rsid w:val="00125C3C"/>
    <w:rsid w:val="001273C3"/>
    <w:rsid w:val="00130437"/>
    <w:rsid w:val="00132784"/>
    <w:rsid w:val="00136856"/>
    <w:rsid w:val="001368EA"/>
    <w:rsid w:val="00141998"/>
    <w:rsid w:val="00141B74"/>
    <w:rsid w:val="001471C8"/>
    <w:rsid w:val="0014720E"/>
    <w:rsid w:val="00147A12"/>
    <w:rsid w:val="00151DA1"/>
    <w:rsid w:val="001534EB"/>
    <w:rsid w:val="001541B0"/>
    <w:rsid w:val="00156264"/>
    <w:rsid w:val="00157AF5"/>
    <w:rsid w:val="00157B6F"/>
    <w:rsid w:val="00157E99"/>
    <w:rsid w:val="00161BFA"/>
    <w:rsid w:val="00162B5B"/>
    <w:rsid w:val="00163F73"/>
    <w:rsid w:val="00166F80"/>
    <w:rsid w:val="00167D3A"/>
    <w:rsid w:val="0017109F"/>
    <w:rsid w:val="00176B13"/>
    <w:rsid w:val="0018062C"/>
    <w:rsid w:val="00181767"/>
    <w:rsid w:val="001823B8"/>
    <w:rsid w:val="001901D7"/>
    <w:rsid w:val="00192893"/>
    <w:rsid w:val="00192E17"/>
    <w:rsid w:val="00192F3D"/>
    <w:rsid w:val="00195050"/>
    <w:rsid w:val="001967FF"/>
    <w:rsid w:val="001979EE"/>
    <w:rsid w:val="001A2989"/>
    <w:rsid w:val="001A332D"/>
    <w:rsid w:val="001A3D9C"/>
    <w:rsid w:val="001A5AC1"/>
    <w:rsid w:val="001A731C"/>
    <w:rsid w:val="001B0692"/>
    <w:rsid w:val="001B263B"/>
    <w:rsid w:val="001B3015"/>
    <w:rsid w:val="001B30DC"/>
    <w:rsid w:val="001B3484"/>
    <w:rsid w:val="001B4222"/>
    <w:rsid w:val="001C3310"/>
    <w:rsid w:val="001C4D58"/>
    <w:rsid w:val="001C6FC4"/>
    <w:rsid w:val="001D55B9"/>
    <w:rsid w:val="001D6609"/>
    <w:rsid w:val="001D69CF"/>
    <w:rsid w:val="001E2264"/>
    <w:rsid w:val="001E78B1"/>
    <w:rsid w:val="001F0EAC"/>
    <w:rsid w:val="001F187A"/>
    <w:rsid w:val="001F1E7B"/>
    <w:rsid w:val="001F25EE"/>
    <w:rsid w:val="001F3B25"/>
    <w:rsid w:val="00200D7D"/>
    <w:rsid w:val="0020154C"/>
    <w:rsid w:val="00206AB1"/>
    <w:rsid w:val="0021083C"/>
    <w:rsid w:val="002131E6"/>
    <w:rsid w:val="002141FB"/>
    <w:rsid w:val="00215016"/>
    <w:rsid w:val="0021740C"/>
    <w:rsid w:val="0022048C"/>
    <w:rsid w:val="00221DCE"/>
    <w:rsid w:val="00224C52"/>
    <w:rsid w:val="00225C07"/>
    <w:rsid w:val="00230538"/>
    <w:rsid w:val="00232D63"/>
    <w:rsid w:val="002333D3"/>
    <w:rsid w:val="00240D1B"/>
    <w:rsid w:val="0024368A"/>
    <w:rsid w:val="0024676E"/>
    <w:rsid w:val="0024780D"/>
    <w:rsid w:val="00247C33"/>
    <w:rsid w:val="00250145"/>
    <w:rsid w:val="00250D77"/>
    <w:rsid w:val="00261967"/>
    <w:rsid w:val="00261A17"/>
    <w:rsid w:val="00263ED0"/>
    <w:rsid w:val="00264504"/>
    <w:rsid w:val="00265924"/>
    <w:rsid w:val="00265C15"/>
    <w:rsid w:val="002800E9"/>
    <w:rsid w:val="00283649"/>
    <w:rsid w:val="0028446C"/>
    <w:rsid w:val="00285668"/>
    <w:rsid w:val="00290051"/>
    <w:rsid w:val="00290AA4"/>
    <w:rsid w:val="002923DD"/>
    <w:rsid w:val="0029641A"/>
    <w:rsid w:val="00297790"/>
    <w:rsid w:val="00297AB9"/>
    <w:rsid w:val="002A5A4F"/>
    <w:rsid w:val="002A5F98"/>
    <w:rsid w:val="002B201D"/>
    <w:rsid w:val="002B5CF9"/>
    <w:rsid w:val="002C00BA"/>
    <w:rsid w:val="002C0A4B"/>
    <w:rsid w:val="002C14C4"/>
    <w:rsid w:val="002C164A"/>
    <w:rsid w:val="002C5E62"/>
    <w:rsid w:val="002C632A"/>
    <w:rsid w:val="002C6CC1"/>
    <w:rsid w:val="002D00C4"/>
    <w:rsid w:val="002D2065"/>
    <w:rsid w:val="002D496F"/>
    <w:rsid w:val="002D5053"/>
    <w:rsid w:val="002E1DAF"/>
    <w:rsid w:val="002E61DB"/>
    <w:rsid w:val="002E73E1"/>
    <w:rsid w:val="002E7A8D"/>
    <w:rsid w:val="002F1B72"/>
    <w:rsid w:val="002F5066"/>
    <w:rsid w:val="002F66DB"/>
    <w:rsid w:val="002F7927"/>
    <w:rsid w:val="00303CBA"/>
    <w:rsid w:val="00303FF5"/>
    <w:rsid w:val="003061B1"/>
    <w:rsid w:val="00307BCB"/>
    <w:rsid w:val="00307DFE"/>
    <w:rsid w:val="0031063F"/>
    <w:rsid w:val="00315863"/>
    <w:rsid w:val="00315A53"/>
    <w:rsid w:val="003205E9"/>
    <w:rsid w:val="003209BE"/>
    <w:rsid w:val="00323C67"/>
    <w:rsid w:val="00324122"/>
    <w:rsid w:val="00324CE7"/>
    <w:rsid w:val="003260E8"/>
    <w:rsid w:val="00327A66"/>
    <w:rsid w:val="00331248"/>
    <w:rsid w:val="00333AA8"/>
    <w:rsid w:val="00334BCE"/>
    <w:rsid w:val="00337447"/>
    <w:rsid w:val="003408EF"/>
    <w:rsid w:val="00340CB8"/>
    <w:rsid w:val="0034425E"/>
    <w:rsid w:val="003442AF"/>
    <w:rsid w:val="00346F0A"/>
    <w:rsid w:val="00347E2F"/>
    <w:rsid w:val="00352C50"/>
    <w:rsid w:val="00353F87"/>
    <w:rsid w:val="00355B1F"/>
    <w:rsid w:val="0035672F"/>
    <w:rsid w:val="00357B66"/>
    <w:rsid w:val="00363DBC"/>
    <w:rsid w:val="00364E0F"/>
    <w:rsid w:val="0037242E"/>
    <w:rsid w:val="0037262C"/>
    <w:rsid w:val="00380A79"/>
    <w:rsid w:val="00381922"/>
    <w:rsid w:val="003866F8"/>
    <w:rsid w:val="00390DF2"/>
    <w:rsid w:val="003919F2"/>
    <w:rsid w:val="00393546"/>
    <w:rsid w:val="003940DC"/>
    <w:rsid w:val="003963DB"/>
    <w:rsid w:val="003A0756"/>
    <w:rsid w:val="003A07E0"/>
    <w:rsid w:val="003A1F5E"/>
    <w:rsid w:val="003A3341"/>
    <w:rsid w:val="003A5CBC"/>
    <w:rsid w:val="003B1904"/>
    <w:rsid w:val="003B22F0"/>
    <w:rsid w:val="003B357E"/>
    <w:rsid w:val="003B5ED0"/>
    <w:rsid w:val="003C0713"/>
    <w:rsid w:val="003C0F35"/>
    <w:rsid w:val="003C6D59"/>
    <w:rsid w:val="003C7009"/>
    <w:rsid w:val="003D6559"/>
    <w:rsid w:val="003D704A"/>
    <w:rsid w:val="003E715F"/>
    <w:rsid w:val="003E74DF"/>
    <w:rsid w:val="003E75E2"/>
    <w:rsid w:val="003E7DE7"/>
    <w:rsid w:val="003F0CA5"/>
    <w:rsid w:val="003F349C"/>
    <w:rsid w:val="003F5A24"/>
    <w:rsid w:val="003F676B"/>
    <w:rsid w:val="003F707E"/>
    <w:rsid w:val="003F7BCF"/>
    <w:rsid w:val="00401948"/>
    <w:rsid w:val="00402E0A"/>
    <w:rsid w:val="00407033"/>
    <w:rsid w:val="004072C7"/>
    <w:rsid w:val="00410C3D"/>
    <w:rsid w:val="00411D6D"/>
    <w:rsid w:val="00412DE6"/>
    <w:rsid w:val="004131D3"/>
    <w:rsid w:val="00414917"/>
    <w:rsid w:val="00416309"/>
    <w:rsid w:val="004163ED"/>
    <w:rsid w:val="00417DC5"/>
    <w:rsid w:val="00423A7F"/>
    <w:rsid w:val="00423B69"/>
    <w:rsid w:val="00424B0B"/>
    <w:rsid w:val="00425A7D"/>
    <w:rsid w:val="0042754A"/>
    <w:rsid w:val="00430339"/>
    <w:rsid w:val="004309F3"/>
    <w:rsid w:val="004311E4"/>
    <w:rsid w:val="00431511"/>
    <w:rsid w:val="00431F42"/>
    <w:rsid w:val="00437006"/>
    <w:rsid w:val="00437EC6"/>
    <w:rsid w:val="004400CF"/>
    <w:rsid w:val="00441683"/>
    <w:rsid w:val="00442700"/>
    <w:rsid w:val="00443177"/>
    <w:rsid w:val="0044575B"/>
    <w:rsid w:val="00447BA2"/>
    <w:rsid w:val="00450D22"/>
    <w:rsid w:val="0045495A"/>
    <w:rsid w:val="00455939"/>
    <w:rsid w:val="00460EEE"/>
    <w:rsid w:val="00461AF3"/>
    <w:rsid w:val="00464855"/>
    <w:rsid w:val="00465CDE"/>
    <w:rsid w:val="00466575"/>
    <w:rsid w:val="00466AE9"/>
    <w:rsid w:val="00466E3E"/>
    <w:rsid w:val="00472B22"/>
    <w:rsid w:val="004751C6"/>
    <w:rsid w:val="00476B25"/>
    <w:rsid w:val="00480FFB"/>
    <w:rsid w:val="004821AA"/>
    <w:rsid w:val="00484921"/>
    <w:rsid w:val="0048513A"/>
    <w:rsid w:val="004855B7"/>
    <w:rsid w:val="0048575F"/>
    <w:rsid w:val="004875DC"/>
    <w:rsid w:val="00492C6D"/>
    <w:rsid w:val="00493EA9"/>
    <w:rsid w:val="00495728"/>
    <w:rsid w:val="004A2137"/>
    <w:rsid w:val="004A2824"/>
    <w:rsid w:val="004A2E90"/>
    <w:rsid w:val="004A4583"/>
    <w:rsid w:val="004A4A0B"/>
    <w:rsid w:val="004A5E21"/>
    <w:rsid w:val="004A6586"/>
    <w:rsid w:val="004B0372"/>
    <w:rsid w:val="004B2F24"/>
    <w:rsid w:val="004B3A44"/>
    <w:rsid w:val="004C0AA3"/>
    <w:rsid w:val="004C34F6"/>
    <w:rsid w:val="004C7F2A"/>
    <w:rsid w:val="004D0DD0"/>
    <w:rsid w:val="004D190C"/>
    <w:rsid w:val="004D400F"/>
    <w:rsid w:val="004D7DF0"/>
    <w:rsid w:val="004E09B6"/>
    <w:rsid w:val="004E1370"/>
    <w:rsid w:val="004E39AC"/>
    <w:rsid w:val="004E4922"/>
    <w:rsid w:val="004E5BB0"/>
    <w:rsid w:val="004E69DB"/>
    <w:rsid w:val="004E6C40"/>
    <w:rsid w:val="004E7000"/>
    <w:rsid w:val="004E71B8"/>
    <w:rsid w:val="004F12DF"/>
    <w:rsid w:val="004F1F49"/>
    <w:rsid w:val="004F2488"/>
    <w:rsid w:val="004F316A"/>
    <w:rsid w:val="004F444E"/>
    <w:rsid w:val="004F55E9"/>
    <w:rsid w:val="00503E6E"/>
    <w:rsid w:val="00510DCA"/>
    <w:rsid w:val="00513D6A"/>
    <w:rsid w:val="005207BD"/>
    <w:rsid w:val="00523925"/>
    <w:rsid w:val="00523D9D"/>
    <w:rsid w:val="00524419"/>
    <w:rsid w:val="0053337F"/>
    <w:rsid w:val="00540E93"/>
    <w:rsid w:val="005420BE"/>
    <w:rsid w:val="00543CCB"/>
    <w:rsid w:val="00545D1D"/>
    <w:rsid w:val="00547D5C"/>
    <w:rsid w:val="005553BD"/>
    <w:rsid w:val="00555C56"/>
    <w:rsid w:val="005571AB"/>
    <w:rsid w:val="0056045E"/>
    <w:rsid w:val="00561533"/>
    <w:rsid w:val="0056219F"/>
    <w:rsid w:val="00564BA5"/>
    <w:rsid w:val="00564CE1"/>
    <w:rsid w:val="00564D71"/>
    <w:rsid w:val="005650DA"/>
    <w:rsid w:val="0056642E"/>
    <w:rsid w:val="005665F0"/>
    <w:rsid w:val="00566775"/>
    <w:rsid w:val="00566CC1"/>
    <w:rsid w:val="00566EC7"/>
    <w:rsid w:val="00571322"/>
    <w:rsid w:val="005718E4"/>
    <w:rsid w:val="0057265A"/>
    <w:rsid w:val="00573C80"/>
    <w:rsid w:val="005768EB"/>
    <w:rsid w:val="00583216"/>
    <w:rsid w:val="005845EC"/>
    <w:rsid w:val="00586337"/>
    <w:rsid w:val="00595CA7"/>
    <w:rsid w:val="00597FCE"/>
    <w:rsid w:val="005A09BE"/>
    <w:rsid w:val="005A0CDB"/>
    <w:rsid w:val="005A22F0"/>
    <w:rsid w:val="005A5FBE"/>
    <w:rsid w:val="005A6D29"/>
    <w:rsid w:val="005A6D9D"/>
    <w:rsid w:val="005B0D20"/>
    <w:rsid w:val="005B5008"/>
    <w:rsid w:val="005B7E27"/>
    <w:rsid w:val="005C437E"/>
    <w:rsid w:val="005C56D8"/>
    <w:rsid w:val="005C6384"/>
    <w:rsid w:val="005D083C"/>
    <w:rsid w:val="005D1967"/>
    <w:rsid w:val="005D3480"/>
    <w:rsid w:val="005D3545"/>
    <w:rsid w:val="005D54DE"/>
    <w:rsid w:val="005E1778"/>
    <w:rsid w:val="005E258D"/>
    <w:rsid w:val="005E2AC1"/>
    <w:rsid w:val="005E31A2"/>
    <w:rsid w:val="005E4B2A"/>
    <w:rsid w:val="005F2E56"/>
    <w:rsid w:val="005F316E"/>
    <w:rsid w:val="005F3846"/>
    <w:rsid w:val="005F4D81"/>
    <w:rsid w:val="005F4FC2"/>
    <w:rsid w:val="005F68E5"/>
    <w:rsid w:val="00602164"/>
    <w:rsid w:val="00603ADF"/>
    <w:rsid w:val="00611E16"/>
    <w:rsid w:val="00613F71"/>
    <w:rsid w:val="00614CBB"/>
    <w:rsid w:val="0061599B"/>
    <w:rsid w:val="0061667B"/>
    <w:rsid w:val="006178C2"/>
    <w:rsid w:val="00620144"/>
    <w:rsid w:val="006210F6"/>
    <w:rsid w:val="006234DF"/>
    <w:rsid w:val="0062479F"/>
    <w:rsid w:val="00626F4F"/>
    <w:rsid w:val="00634036"/>
    <w:rsid w:val="00636992"/>
    <w:rsid w:val="006434BC"/>
    <w:rsid w:val="00651056"/>
    <w:rsid w:val="0065171A"/>
    <w:rsid w:val="00651B3D"/>
    <w:rsid w:val="00652A29"/>
    <w:rsid w:val="0065631F"/>
    <w:rsid w:val="00660D40"/>
    <w:rsid w:val="00662064"/>
    <w:rsid w:val="0066451E"/>
    <w:rsid w:val="00664728"/>
    <w:rsid w:val="00665678"/>
    <w:rsid w:val="00667BE7"/>
    <w:rsid w:val="00670DF3"/>
    <w:rsid w:val="00671EF5"/>
    <w:rsid w:val="0067387D"/>
    <w:rsid w:val="006751B9"/>
    <w:rsid w:val="006752CC"/>
    <w:rsid w:val="006800BB"/>
    <w:rsid w:val="00680365"/>
    <w:rsid w:val="00682FF8"/>
    <w:rsid w:val="006847A8"/>
    <w:rsid w:val="00685080"/>
    <w:rsid w:val="00686731"/>
    <w:rsid w:val="00687DB5"/>
    <w:rsid w:val="00691522"/>
    <w:rsid w:val="00693BE0"/>
    <w:rsid w:val="00693F09"/>
    <w:rsid w:val="00694634"/>
    <w:rsid w:val="006A04B9"/>
    <w:rsid w:val="006A211F"/>
    <w:rsid w:val="006A4BD3"/>
    <w:rsid w:val="006B16D7"/>
    <w:rsid w:val="006B3F2A"/>
    <w:rsid w:val="006B7956"/>
    <w:rsid w:val="006C1A2E"/>
    <w:rsid w:val="006D23AD"/>
    <w:rsid w:val="006D5077"/>
    <w:rsid w:val="006D5896"/>
    <w:rsid w:val="006D6128"/>
    <w:rsid w:val="006D6514"/>
    <w:rsid w:val="006D7B6B"/>
    <w:rsid w:val="006E2DAD"/>
    <w:rsid w:val="006E37C0"/>
    <w:rsid w:val="006E3E8D"/>
    <w:rsid w:val="006E5B99"/>
    <w:rsid w:val="006F0687"/>
    <w:rsid w:val="006F46FC"/>
    <w:rsid w:val="006F7BD7"/>
    <w:rsid w:val="0070119D"/>
    <w:rsid w:val="00702F3C"/>
    <w:rsid w:val="00706530"/>
    <w:rsid w:val="007067D8"/>
    <w:rsid w:val="00711888"/>
    <w:rsid w:val="007125A1"/>
    <w:rsid w:val="00712719"/>
    <w:rsid w:val="00712CD9"/>
    <w:rsid w:val="00712E68"/>
    <w:rsid w:val="00714ED8"/>
    <w:rsid w:val="007163B2"/>
    <w:rsid w:val="007177EF"/>
    <w:rsid w:val="00723896"/>
    <w:rsid w:val="007314FC"/>
    <w:rsid w:val="007334E1"/>
    <w:rsid w:val="007340D7"/>
    <w:rsid w:val="00735C7D"/>
    <w:rsid w:val="00740DB0"/>
    <w:rsid w:val="007414D5"/>
    <w:rsid w:val="00745C0F"/>
    <w:rsid w:val="00745DE0"/>
    <w:rsid w:val="0075021E"/>
    <w:rsid w:val="00750597"/>
    <w:rsid w:val="00751F0B"/>
    <w:rsid w:val="00753FD0"/>
    <w:rsid w:val="00757BCA"/>
    <w:rsid w:val="0076072F"/>
    <w:rsid w:val="0076084F"/>
    <w:rsid w:val="007615F5"/>
    <w:rsid w:val="007630E9"/>
    <w:rsid w:val="00764F31"/>
    <w:rsid w:val="00765E68"/>
    <w:rsid w:val="007665F3"/>
    <w:rsid w:val="00767D32"/>
    <w:rsid w:val="007705F7"/>
    <w:rsid w:val="0077145F"/>
    <w:rsid w:val="00773B90"/>
    <w:rsid w:val="00775604"/>
    <w:rsid w:val="00780669"/>
    <w:rsid w:val="00780729"/>
    <w:rsid w:val="00784E75"/>
    <w:rsid w:val="0078514E"/>
    <w:rsid w:val="00785322"/>
    <w:rsid w:val="00785CE1"/>
    <w:rsid w:val="00786B86"/>
    <w:rsid w:val="00792D0C"/>
    <w:rsid w:val="007944C4"/>
    <w:rsid w:val="007947C6"/>
    <w:rsid w:val="00796C43"/>
    <w:rsid w:val="00797E8D"/>
    <w:rsid w:val="007B09DD"/>
    <w:rsid w:val="007B0E50"/>
    <w:rsid w:val="007B29F6"/>
    <w:rsid w:val="007B420A"/>
    <w:rsid w:val="007B64AE"/>
    <w:rsid w:val="007B70F6"/>
    <w:rsid w:val="007C0E31"/>
    <w:rsid w:val="007C207E"/>
    <w:rsid w:val="007D0D58"/>
    <w:rsid w:val="007D1187"/>
    <w:rsid w:val="007D16DB"/>
    <w:rsid w:val="007D2547"/>
    <w:rsid w:val="007D453A"/>
    <w:rsid w:val="007D647E"/>
    <w:rsid w:val="007E254E"/>
    <w:rsid w:val="007E3A8D"/>
    <w:rsid w:val="007E3B8A"/>
    <w:rsid w:val="007E5968"/>
    <w:rsid w:val="007E604E"/>
    <w:rsid w:val="007E6441"/>
    <w:rsid w:val="007F121B"/>
    <w:rsid w:val="007F1850"/>
    <w:rsid w:val="007F33B9"/>
    <w:rsid w:val="007F3A8D"/>
    <w:rsid w:val="007F4981"/>
    <w:rsid w:val="007F53A7"/>
    <w:rsid w:val="00800ACF"/>
    <w:rsid w:val="00801BEE"/>
    <w:rsid w:val="008057DD"/>
    <w:rsid w:val="00805CA2"/>
    <w:rsid w:val="00806236"/>
    <w:rsid w:val="00814082"/>
    <w:rsid w:val="008142F5"/>
    <w:rsid w:val="00817B53"/>
    <w:rsid w:val="00822EA5"/>
    <w:rsid w:val="0082346B"/>
    <w:rsid w:val="008256FA"/>
    <w:rsid w:val="00825771"/>
    <w:rsid w:val="008261FC"/>
    <w:rsid w:val="00827D18"/>
    <w:rsid w:val="0083612D"/>
    <w:rsid w:val="0083753F"/>
    <w:rsid w:val="00845CC0"/>
    <w:rsid w:val="00847CD6"/>
    <w:rsid w:val="0085160E"/>
    <w:rsid w:val="00851CB5"/>
    <w:rsid w:val="008534C2"/>
    <w:rsid w:val="00860E6E"/>
    <w:rsid w:val="00861163"/>
    <w:rsid w:val="00862784"/>
    <w:rsid w:val="00862A42"/>
    <w:rsid w:val="0086319B"/>
    <w:rsid w:val="00863889"/>
    <w:rsid w:val="00864C97"/>
    <w:rsid w:val="0086517A"/>
    <w:rsid w:val="00865682"/>
    <w:rsid w:val="008662EA"/>
    <w:rsid w:val="00866F5E"/>
    <w:rsid w:val="00871963"/>
    <w:rsid w:val="00872DEF"/>
    <w:rsid w:val="0087311B"/>
    <w:rsid w:val="008736CA"/>
    <w:rsid w:val="00873755"/>
    <w:rsid w:val="008818DC"/>
    <w:rsid w:val="008821D7"/>
    <w:rsid w:val="00882FB6"/>
    <w:rsid w:val="0089202C"/>
    <w:rsid w:val="00895DF5"/>
    <w:rsid w:val="008A1813"/>
    <w:rsid w:val="008A4B81"/>
    <w:rsid w:val="008A7384"/>
    <w:rsid w:val="008B5C2D"/>
    <w:rsid w:val="008B6964"/>
    <w:rsid w:val="008B7878"/>
    <w:rsid w:val="008C066C"/>
    <w:rsid w:val="008C39E5"/>
    <w:rsid w:val="008C6407"/>
    <w:rsid w:val="008D1926"/>
    <w:rsid w:val="008D5A91"/>
    <w:rsid w:val="008D7010"/>
    <w:rsid w:val="008E1FD3"/>
    <w:rsid w:val="008E7426"/>
    <w:rsid w:val="008F172B"/>
    <w:rsid w:val="008F2DB0"/>
    <w:rsid w:val="008F31C0"/>
    <w:rsid w:val="008F4A0F"/>
    <w:rsid w:val="00905E7A"/>
    <w:rsid w:val="0090650B"/>
    <w:rsid w:val="00906959"/>
    <w:rsid w:val="00906A97"/>
    <w:rsid w:val="0091058F"/>
    <w:rsid w:val="009109DC"/>
    <w:rsid w:val="009127CE"/>
    <w:rsid w:val="00912E58"/>
    <w:rsid w:val="0091595C"/>
    <w:rsid w:val="00917411"/>
    <w:rsid w:val="00917DA4"/>
    <w:rsid w:val="00921FB3"/>
    <w:rsid w:val="00922153"/>
    <w:rsid w:val="009243DD"/>
    <w:rsid w:val="009253B1"/>
    <w:rsid w:val="009254E7"/>
    <w:rsid w:val="00925E1A"/>
    <w:rsid w:val="0092744B"/>
    <w:rsid w:val="00934754"/>
    <w:rsid w:val="00935BB0"/>
    <w:rsid w:val="00937F56"/>
    <w:rsid w:val="009409FA"/>
    <w:rsid w:val="00942551"/>
    <w:rsid w:val="0094445E"/>
    <w:rsid w:val="00944CD2"/>
    <w:rsid w:val="00950FB0"/>
    <w:rsid w:val="00952936"/>
    <w:rsid w:val="00953D6D"/>
    <w:rsid w:val="00954E77"/>
    <w:rsid w:val="00960201"/>
    <w:rsid w:val="00960E98"/>
    <w:rsid w:val="00964EAC"/>
    <w:rsid w:val="00965EF7"/>
    <w:rsid w:val="00970B61"/>
    <w:rsid w:val="00971BC5"/>
    <w:rsid w:val="0097500C"/>
    <w:rsid w:val="00975A5C"/>
    <w:rsid w:val="009763A3"/>
    <w:rsid w:val="00980B34"/>
    <w:rsid w:val="00983434"/>
    <w:rsid w:val="00985E2E"/>
    <w:rsid w:val="009927AE"/>
    <w:rsid w:val="00996FA4"/>
    <w:rsid w:val="009A16A9"/>
    <w:rsid w:val="009A2571"/>
    <w:rsid w:val="009A31F8"/>
    <w:rsid w:val="009A7491"/>
    <w:rsid w:val="009B05F1"/>
    <w:rsid w:val="009B0CB6"/>
    <w:rsid w:val="009B281C"/>
    <w:rsid w:val="009B298E"/>
    <w:rsid w:val="009B36EF"/>
    <w:rsid w:val="009B5792"/>
    <w:rsid w:val="009B63C2"/>
    <w:rsid w:val="009B65E4"/>
    <w:rsid w:val="009B6CE0"/>
    <w:rsid w:val="009C6EBE"/>
    <w:rsid w:val="009D3FD5"/>
    <w:rsid w:val="009E05D2"/>
    <w:rsid w:val="009E160B"/>
    <w:rsid w:val="009F01BB"/>
    <w:rsid w:val="009F09C9"/>
    <w:rsid w:val="00A05EA8"/>
    <w:rsid w:val="00A12678"/>
    <w:rsid w:val="00A16066"/>
    <w:rsid w:val="00A16F44"/>
    <w:rsid w:val="00A172CA"/>
    <w:rsid w:val="00A23E43"/>
    <w:rsid w:val="00A24810"/>
    <w:rsid w:val="00A27CAD"/>
    <w:rsid w:val="00A332B7"/>
    <w:rsid w:val="00A4008A"/>
    <w:rsid w:val="00A404A8"/>
    <w:rsid w:val="00A40C3F"/>
    <w:rsid w:val="00A41AFB"/>
    <w:rsid w:val="00A4263A"/>
    <w:rsid w:val="00A4270C"/>
    <w:rsid w:val="00A42CB5"/>
    <w:rsid w:val="00A42CDE"/>
    <w:rsid w:val="00A443F6"/>
    <w:rsid w:val="00A52D38"/>
    <w:rsid w:val="00A53739"/>
    <w:rsid w:val="00A53EBB"/>
    <w:rsid w:val="00A606BF"/>
    <w:rsid w:val="00A633B8"/>
    <w:rsid w:val="00A645EA"/>
    <w:rsid w:val="00A663E5"/>
    <w:rsid w:val="00A729A6"/>
    <w:rsid w:val="00A745ED"/>
    <w:rsid w:val="00A770E3"/>
    <w:rsid w:val="00A826A5"/>
    <w:rsid w:val="00A85D55"/>
    <w:rsid w:val="00A91AEE"/>
    <w:rsid w:val="00A92204"/>
    <w:rsid w:val="00A95082"/>
    <w:rsid w:val="00A95AC1"/>
    <w:rsid w:val="00A96A63"/>
    <w:rsid w:val="00A97922"/>
    <w:rsid w:val="00AA419E"/>
    <w:rsid w:val="00AB0EF3"/>
    <w:rsid w:val="00AB1B4C"/>
    <w:rsid w:val="00AB38EE"/>
    <w:rsid w:val="00AB3FBD"/>
    <w:rsid w:val="00AB405D"/>
    <w:rsid w:val="00AB441F"/>
    <w:rsid w:val="00AB4992"/>
    <w:rsid w:val="00AB4CFB"/>
    <w:rsid w:val="00AB5400"/>
    <w:rsid w:val="00AB55C5"/>
    <w:rsid w:val="00AB55DD"/>
    <w:rsid w:val="00AB6026"/>
    <w:rsid w:val="00AB6602"/>
    <w:rsid w:val="00AC789B"/>
    <w:rsid w:val="00AD06DF"/>
    <w:rsid w:val="00AD0D99"/>
    <w:rsid w:val="00AD2BEF"/>
    <w:rsid w:val="00AD5D1A"/>
    <w:rsid w:val="00AD63D6"/>
    <w:rsid w:val="00AD74D2"/>
    <w:rsid w:val="00AD7AE6"/>
    <w:rsid w:val="00AE0BBD"/>
    <w:rsid w:val="00AE1613"/>
    <w:rsid w:val="00AE1B83"/>
    <w:rsid w:val="00AE20D6"/>
    <w:rsid w:val="00AE290A"/>
    <w:rsid w:val="00AE2FC5"/>
    <w:rsid w:val="00AE3A02"/>
    <w:rsid w:val="00AE68BA"/>
    <w:rsid w:val="00AE6F5E"/>
    <w:rsid w:val="00AF0A19"/>
    <w:rsid w:val="00AF21ED"/>
    <w:rsid w:val="00AF4C61"/>
    <w:rsid w:val="00AF60C3"/>
    <w:rsid w:val="00AF6224"/>
    <w:rsid w:val="00B026A6"/>
    <w:rsid w:val="00B02C64"/>
    <w:rsid w:val="00B04281"/>
    <w:rsid w:val="00B04733"/>
    <w:rsid w:val="00B05BA7"/>
    <w:rsid w:val="00B10614"/>
    <w:rsid w:val="00B11160"/>
    <w:rsid w:val="00B11D74"/>
    <w:rsid w:val="00B13574"/>
    <w:rsid w:val="00B151AC"/>
    <w:rsid w:val="00B16192"/>
    <w:rsid w:val="00B17B97"/>
    <w:rsid w:val="00B21217"/>
    <w:rsid w:val="00B22BB4"/>
    <w:rsid w:val="00B26A32"/>
    <w:rsid w:val="00B27F51"/>
    <w:rsid w:val="00B31AE2"/>
    <w:rsid w:val="00B330F6"/>
    <w:rsid w:val="00B33E74"/>
    <w:rsid w:val="00B347DD"/>
    <w:rsid w:val="00B36857"/>
    <w:rsid w:val="00B37A5F"/>
    <w:rsid w:val="00B37CC0"/>
    <w:rsid w:val="00B40220"/>
    <w:rsid w:val="00B43E57"/>
    <w:rsid w:val="00B4464A"/>
    <w:rsid w:val="00B50BE7"/>
    <w:rsid w:val="00B51759"/>
    <w:rsid w:val="00B52134"/>
    <w:rsid w:val="00B53FEE"/>
    <w:rsid w:val="00B60309"/>
    <w:rsid w:val="00B62BD5"/>
    <w:rsid w:val="00B7010D"/>
    <w:rsid w:val="00B71D22"/>
    <w:rsid w:val="00B754B8"/>
    <w:rsid w:val="00B75BB3"/>
    <w:rsid w:val="00B77E54"/>
    <w:rsid w:val="00B82D11"/>
    <w:rsid w:val="00B83524"/>
    <w:rsid w:val="00B83BB9"/>
    <w:rsid w:val="00B843BF"/>
    <w:rsid w:val="00B8528F"/>
    <w:rsid w:val="00B86CB7"/>
    <w:rsid w:val="00B86DC7"/>
    <w:rsid w:val="00B93EE5"/>
    <w:rsid w:val="00B9434B"/>
    <w:rsid w:val="00B95DAE"/>
    <w:rsid w:val="00B9655E"/>
    <w:rsid w:val="00BA1C81"/>
    <w:rsid w:val="00BA237B"/>
    <w:rsid w:val="00BB0ABB"/>
    <w:rsid w:val="00BB35F9"/>
    <w:rsid w:val="00BC2056"/>
    <w:rsid w:val="00BC3286"/>
    <w:rsid w:val="00BC454E"/>
    <w:rsid w:val="00BD3137"/>
    <w:rsid w:val="00BD33C1"/>
    <w:rsid w:val="00BD40FE"/>
    <w:rsid w:val="00BD71FB"/>
    <w:rsid w:val="00BD7536"/>
    <w:rsid w:val="00BE7488"/>
    <w:rsid w:val="00BF002E"/>
    <w:rsid w:val="00BF2567"/>
    <w:rsid w:val="00BF49EA"/>
    <w:rsid w:val="00C006C4"/>
    <w:rsid w:val="00C05BBF"/>
    <w:rsid w:val="00C05D6F"/>
    <w:rsid w:val="00C05D87"/>
    <w:rsid w:val="00C06AAA"/>
    <w:rsid w:val="00C117B4"/>
    <w:rsid w:val="00C13C37"/>
    <w:rsid w:val="00C1678C"/>
    <w:rsid w:val="00C16969"/>
    <w:rsid w:val="00C203A6"/>
    <w:rsid w:val="00C210B4"/>
    <w:rsid w:val="00C232AA"/>
    <w:rsid w:val="00C23E0C"/>
    <w:rsid w:val="00C252B5"/>
    <w:rsid w:val="00C252D3"/>
    <w:rsid w:val="00C25B81"/>
    <w:rsid w:val="00C277B5"/>
    <w:rsid w:val="00C304F9"/>
    <w:rsid w:val="00C31F0F"/>
    <w:rsid w:val="00C31F52"/>
    <w:rsid w:val="00C3273A"/>
    <w:rsid w:val="00C3453B"/>
    <w:rsid w:val="00C34F4F"/>
    <w:rsid w:val="00C35486"/>
    <w:rsid w:val="00C357C3"/>
    <w:rsid w:val="00C35E57"/>
    <w:rsid w:val="00C3784B"/>
    <w:rsid w:val="00C431D4"/>
    <w:rsid w:val="00C43399"/>
    <w:rsid w:val="00C454FB"/>
    <w:rsid w:val="00C50A28"/>
    <w:rsid w:val="00C5179D"/>
    <w:rsid w:val="00C52817"/>
    <w:rsid w:val="00C53134"/>
    <w:rsid w:val="00C56535"/>
    <w:rsid w:val="00C60A18"/>
    <w:rsid w:val="00C62DEC"/>
    <w:rsid w:val="00C6593F"/>
    <w:rsid w:val="00C66A90"/>
    <w:rsid w:val="00C67E31"/>
    <w:rsid w:val="00C72119"/>
    <w:rsid w:val="00C72544"/>
    <w:rsid w:val="00C75BBB"/>
    <w:rsid w:val="00C80187"/>
    <w:rsid w:val="00C81A25"/>
    <w:rsid w:val="00C844A2"/>
    <w:rsid w:val="00C85517"/>
    <w:rsid w:val="00C908F3"/>
    <w:rsid w:val="00C90BFA"/>
    <w:rsid w:val="00C92069"/>
    <w:rsid w:val="00C94210"/>
    <w:rsid w:val="00C95AE9"/>
    <w:rsid w:val="00CA0B56"/>
    <w:rsid w:val="00CA3771"/>
    <w:rsid w:val="00CA5B2A"/>
    <w:rsid w:val="00CA7AEB"/>
    <w:rsid w:val="00CB004A"/>
    <w:rsid w:val="00CB0E91"/>
    <w:rsid w:val="00CB174B"/>
    <w:rsid w:val="00CB1D86"/>
    <w:rsid w:val="00CB753C"/>
    <w:rsid w:val="00CC003D"/>
    <w:rsid w:val="00CC07F6"/>
    <w:rsid w:val="00CC4322"/>
    <w:rsid w:val="00CC483C"/>
    <w:rsid w:val="00CC5430"/>
    <w:rsid w:val="00CC76F1"/>
    <w:rsid w:val="00CD3FFB"/>
    <w:rsid w:val="00CD4EEB"/>
    <w:rsid w:val="00CD68BB"/>
    <w:rsid w:val="00CD6A39"/>
    <w:rsid w:val="00CE3691"/>
    <w:rsid w:val="00CE6A99"/>
    <w:rsid w:val="00CE6C21"/>
    <w:rsid w:val="00CE74E3"/>
    <w:rsid w:val="00CF170D"/>
    <w:rsid w:val="00CF3CEB"/>
    <w:rsid w:val="00D00C2E"/>
    <w:rsid w:val="00D03D6D"/>
    <w:rsid w:val="00D14BA7"/>
    <w:rsid w:val="00D209D6"/>
    <w:rsid w:val="00D215B3"/>
    <w:rsid w:val="00D23DEF"/>
    <w:rsid w:val="00D24452"/>
    <w:rsid w:val="00D24B94"/>
    <w:rsid w:val="00D25AC5"/>
    <w:rsid w:val="00D264FA"/>
    <w:rsid w:val="00D277C4"/>
    <w:rsid w:val="00D307CA"/>
    <w:rsid w:val="00D30993"/>
    <w:rsid w:val="00D31DFA"/>
    <w:rsid w:val="00D33983"/>
    <w:rsid w:val="00D33BA6"/>
    <w:rsid w:val="00D35349"/>
    <w:rsid w:val="00D41A8C"/>
    <w:rsid w:val="00D42D76"/>
    <w:rsid w:val="00D43471"/>
    <w:rsid w:val="00D442CB"/>
    <w:rsid w:val="00D4430D"/>
    <w:rsid w:val="00D479BE"/>
    <w:rsid w:val="00D5185C"/>
    <w:rsid w:val="00D53CD3"/>
    <w:rsid w:val="00D53FA4"/>
    <w:rsid w:val="00D545D1"/>
    <w:rsid w:val="00D553AC"/>
    <w:rsid w:val="00D56D56"/>
    <w:rsid w:val="00D60A9F"/>
    <w:rsid w:val="00D62D2C"/>
    <w:rsid w:val="00D63389"/>
    <w:rsid w:val="00D63BC2"/>
    <w:rsid w:val="00D653F0"/>
    <w:rsid w:val="00D66EE0"/>
    <w:rsid w:val="00D6779B"/>
    <w:rsid w:val="00D72065"/>
    <w:rsid w:val="00D76E5F"/>
    <w:rsid w:val="00D80AD6"/>
    <w:rsid w:val="00D81C95"/>
    <w:rsid w:val="00D835E4"/>
    <w:rsid w:val="00D83DB9"/>
    <w:rsid w:val="00D85F4B"/>
    <w:rsid w:val="00D87FCC"/>
    <w:rsid w:val="00D933B1"/>
    <w:rsid w:val="00D93552"/>
    <w:rsid w:val="00D9446B"/>
    <w:rsid w:val="00D9478A"/>
    <w:rsid w:val="00D95CDC"/>
    <w:rsid w:val="00D9633D"/>
    <w:rsid w:val="00D96411"/>
    <w:rsid w:val="00D97356"/>
    <w:rsid w:val="00D97966"/>
    <w:rsid w:val="00DA1873"/>
    <w:rsid w:val="00DA19E8"/>
    <w:rsid w:val="00DA549B"/>
    <w:rsid w:val="00DA5B13"/>
    <w:rsid w:val="00DA607F"/>
    <w:rsid w:val="00DB52CC"/>
    <w:rsid w:val="00DB6E01"/>
    <w:rsid w:val="00DC0CD3"/>
    <w:rsid w:val="00DC3538"/>
    <w:rsid w:val="00DC449D"/>
    <w:rsid w:val="00DC6483"/>
    <w:rsid w:val="00DC7DF4"/>
    <w:rsid w:val="00DD07AB"/>
    <w:rsid w:val="00DD21E0"/>
    <w:rsid w:val="00DD59BA"/>
    <w:rsid w:val="00DD7825"/>
    <w:rsid w:val="00DE71E1"/>
    <w:rsid w:val="00DF0F7E"/>
    <w:rsid w:val="00DF10E4"/>
    <w:rsid w:val="00DF2C01"/>
    <w:rsid w:val="00DF3A58"/>
    <w:rsid w:val="00DF4DC9"/>
    <w:rsid w:val="00DF71B2"/>
    <w:rsid w:val="00E04E53"/>
    <w:rsid w:val="00E05011"/>
    <w:rsid w:val="00E1002C"/>
    <w:rsid w:val="00E11FA4"/>
    <w:rsid w:val="00E130C3"/>
    <w:rsid w:val="00E148D0"/>
    <w:rsid w:val="00E20CEE"/>
    <w:rsid w:val="00E27DC6"/>
    <w:rsid w:val="00E31274"/>
    <w:rsid w:val="00E31BCF"/>
    <w:rsid w:val="00E32F4B"/>
    <w:rsid w:val="00E33152"/>
    <w:rsid w:val="00E40AC0"/>
    <w:rsid w:val="00E43CB0"/>
    <w:rsid w:val="00E46D0D"/>
    <w:rsid w:val="00E50460"/>
    <w:rsid w:val="00E518E6"/>
    <w:rsid w:val="00E51ADA"/>
    <w:rsid w:val="00E5248C"/>
    <w:rsid w:val="00E52FA7"/>
    <w:rsid w:val="00E564D3"/>
    <w:rsid w:val="00E61ADE"/>
    <w:rsid w:val="00E61B95"/>
    <w:rsid w:val="00E61F4F"/>
    <w:rsid w:val="00E62831"/>
    <w:rsid w:val="00E63E90"/>
    <w:rsid w:val="00E649B0"/>
    <w:rsid w:val="00E6616F"/>
    <w:rsid w:val="00E668AA"/>
    <w:rsid w:val="00E66DBA"/>
    <w:rsid w:val="00E67388"/>
    <w:rsid w:val="00E729BC"/>
    <w:rsid w:val="00E73DD5"/>
    <w:rsid w:val="00E7681B"/>
    <w:rsid w:val="00E76A3C"/>
    <w:rsid w:val="00E8522B"/>
    <w:rsid w:val="00E90528"/>
    <w:rsid w:val="00E91E9D"/>
    <w:rsid w:val="00E93FF3"/>
    <w:rsid w:val="00E94009"/>
    <w:rsid w:val="00E9493B"/>
    <w:rsid w:val="00EA0ADA"/>
    <w:rsid w:val="00EA247D"/>
    <w:rsid w:val="00EA329C"/>
    <w:rsid w:val="00EA4953"/>
    <w:rsid w:val="00EA64A5"/>
    <w:rsid w:val="00EA6874"/>
    <w:rsid w:val="00EA73F3"/>
    <w:rsid w:val="00EB0D75"/>
    <w:rsid w:val="00EB4A15"/>
    <w:rsid w:val="00EB65E9"/>
    <w:rsid w:val="00EB7486"/>
    <w:rsid w:val="00EB7A92"/>
    <w:rsid w:val="00EC058C"/>
    <w:rsid w:val="00EC4CEF"/>
    <w:rsid w:val="00ED0C9F"/>
    <w:rsid w:val="00ED0E0C"/>
    <w:rsid w:val="00ED0EBE"/>
    <w:rsid w:val="00EE47B6"/>
    <w:rsid w:val="00EE4CAD"/>
    <w:rsid w:val="00EE53C2"/>
    <w:rsid w:val="00EE7356"/>
    <w:rsid w:val="00EE7654"/>
    <w:rsid w:val="00EE7DD6"/>
    <w:rsid w:val="00EF0238"/>
    <w:rsid w:val="00EF0DE5"/>
    <w:rsid w:val="00EF2209"/>
    <w:rsid w:val="00EF5681"/>
    <w:rsid w:val="00EF6412"/>
    <w:rsid w:val="00F00CA5"/>
    <w:rsid w:val="00F01AE1"/>
    <w:rsid w:val="00F01B94"/>
    <w:rsid w:val="00F020AA"/>
    <w:rsid w:val="00F02555"/>
    <w:rsid w:val="00F07931"/>
    <w:rsid w:val="00F07C9A"/>
    <w:rsid w:val="00F105FE"/>
    <w:rsid w:val="00F1351E"/>
    <w:rsid w:val="00F2631B"/>
    <w:rsid w:val="00F26A2D"/>
    <w:rsid w:val="00F26E1A"/>
    <w:rsid w:val="00F32152"/>
    <w:rsid w:val="00F32DDF"/>
    <w:rsid w:val="00F33B61"/>
    <w:rsid w:val="00F34617"/>
    <w:rsid w:val="00F42A24"/>
    <w:rsid w:val="00F45DEE"/>
    <w:rsid w:val="00F534E5"/>
    <w:rsid w:val="00F543FA"/>
    <w:rsid w:val="00F56D45"/>
    <w:rsid w:val="00F57FC6"/>
    <w:rsid w:val="00F601AB"/>
    <w:rsid w:val="00F607E9"/>
    <w:rsid w:val="00F608F5"/>
    <w:rsid w:val="00F63C30"/>
    <w:rsid w:val="00F6590B"/>
    <w:rsid w:val="00F70261"/>
    <w:rsid w:val="00F7165C"/>
    <w:rsid w:val="00F7568D"/>
    <w:rsid w:val="00F75B57"/>
    <w:rsid w:val="00F7633D"/>
    <w:rsid w:val="00F7758B"/>
    <w:rsid w:val="00F77BFB"/>
    <w:rsid w:val="00F77CFD"/>
    <w:rsid w:val="00F83172"/>
    <w:rsid w:val="00F8694E"/>
    <w:rsid w:val="00F90523"/>
    <w:rsid w:val="00F93EFB"/>
    <w:rsid w:val="00F963CB"/>
    <w:rsid w:val="00F97522"/>
    <w:rsid w:val="00FA47C5"/>
    <w:rsid w:val="00FA5716"/>
    <w:rsid w:val="00FA7CD0"/>
    <w:rsid w:val="00FB61DC"/>
    <w:rsid w:val="00FB7385"/>
    <w:rsid w:val="00FC1432"/>
    <w:rsid w:val="00FC205E"/>
    <w:rsid w:val="00FC3FCE"/>
    <w:rsid w:val="00FC417C"/>
    <w:rsid w:val="00FC46A0"/>
    <w:rsid w:val="00FC5D58"/>
    <w:rsid w:val="00FC724A"/>
    <w:rsid w:val="00FC765C"/>
    <w:rsid w:val="00FD29A2"/>
    <w:rsid w:val="00FD50C5"/>
    <w:rsid w:val="00FE2A36"/>
    <w:rsid w:val="00FE30A3"/>
    <w:rsid w:val="00FE53AC"/>
    <w:rsid w:val="00FF08F1"/>
    <w:rsid w:val="00FF5385"/>
    <w:rsid w:val="00FF66A8"/>
    <w:rsid w:val="00FF764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72385"/>
    <o:shapelayout v:ext="edit">
      <o:idmap v:ext="edit" data="1"/>
    </o:shapelayout>
  </w:shapeDefaults>
  <w:decimalSymbol w:val=","/>
  <w:listSeparator w:val=";"/>
  <w14:docId w14:val="19077247"/>
  <w15:docId w15:val="{633253F0-7335-4879-B9FF-BDF6F5C9D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w:eastAsia="Times New Roman" w:hAnsi="Times"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190C"/>
    <w:pPr>
      <w:tabs>
        <w:tab w:val="right" w:pos="9979"/>
      </w:tabs>
      <w:ind w:left="1418"/>
    </w:pPr>
    <w:rPr>
      <w:rFonts w:ascii="Crimson Text" w:hAnsi="Crimson Text"/>
      <w:sz w:val="22"/>
    </w:rPr>
  </w:style>
  <w:style w:type="paragraph" w:styleId="Rubrik1">
    <w:name w:val="heading 1"/>
    <w:basedOn w:val="Normal"/>
    <w:next w:val="BESKbrdtext"/>
    <w:qFormat/>
    <w:rsid w:val="00A96A63"/>
    <w:pPr>
      <w:keepNext/>
      <w:suppressAutoHyphens/>
      <w:spacing w:before="240"/>
      <w:ind w:right="851" w:hanging="1418"/>
      <w:outlineLvl w:val="0"/>
    </w:pPr>
    <w:rPr>
      <w:rFonts w:ascii="Roboto Slab Black" w:hAnsi="Roboto Slab Black"/>
      <w:b/>
      <w:caps/>
      <w:sz w:val="26"/>
    </w:rPr>
  </w:style>
  <w:style w:type="paragraph" w:styleId="Rubrik2">
    <w:name w:val="heading 2"/>
    <w:basedOn w:val="Rubrik1"/>
    <w:next w:val="BESKbrdtext"/>
    <w:qFormat/>
    <w:rsid w:val="00A16066"/>
    <w:pPr>
      <w:keepLines/>
      <w:spacing w:after="60"/>
      <w:ind w:left="2836"/>
      <w:outlineLvl w:val="1"/>
    </w:pPr>
    <w:rPr>
      <w:rFonts w:ascii="Roboto Slab Light" w:hAnsi="Roboto Slab Light"/>
    </w:rPr>
  </w:style>
  <w:style w:type="paragraph" w:styleId="Rubrik3">
    <w:name w:val="heading 3"/>
    <w:basedOn w:val="Rubrik1"/>
    <w:next w:val="BESKbrdtext"/>
    <w:qFormat/>
    <w:rsid w:val="001541B0"/>
    <w:pPr>
      <w:outlineLvl w:val="2"/>
    </w:pPr>
  </w:style>
  <w:style w:type="paragraph" w:styleId="Rubrik4">
    <w:name w:val="heading 4"/>
    <w:basedOn w:val="Rubrik1"/>
    <w:next w:val="BESKbrdtext"/>
    <w:qFormat/>
    <w:rsid w:val="004A2824"/>
    <w:pPr>
      <w:outlineLvl w:val="3"/>
    </w:pPr>
    <w:rPr>
      <w:caps w:val="0"/>
    </w:rPr>
  </w:style>
  <w:style w:type="paragraph" w:styleId="Rubrik5">
    <w:name w:val="heading 5"/>
    <w:basedOn w:val="Rubrik1"/>
    <w:next w:val="BESKbrdtext"/>
    <w:qFormat/>
    <w:rsid w:val="004A2824"/>
    <w:pPr>
      <w:outlineLvl w:val="4"/>
    </w:pPr>
    <w:rPr>
      <w:caps w:val="0"/>
    </w:rPr>
  </w:style>
  <w:style w:type="paragraph" w:styleId="Rubrik6">
    <w:name w:val="heading 6"/>
    <w:basedOn w:val="Rubrik1"/>
    <w:next w:val="BESKbrdtext"/>
    <w:qFormat/>
    <w:rsid w:val="004A2824"/>
    <w:pPr>
      <w:outlineLvl w:val="5"/>
    </w:pPr>
    <w:rPr>
      <w:caps w:val="0"/>
    </w:rPr>
  </w:style>
  <w:style w:type="paragraph" w:styleId="Rubrik7">
    <w:name w:val="heading 7"/>
    <w:basedOn w:val="Rubrik1"/>
    <w:next w:val="BESKbrdtext"/>
    <w:qFormat/>
    <w:rsid w:val="004A2824"/>
    <w:pPr>
      <w:outlineLvl w:val="6"/>
    </w:pPr>
    <w:rPr>
      <w:caps w:val="0"/>
    </w:rPr>
  </w:style>
  <w:style w:type="paragraph" w:styleId="Rubrik8">
    <w:name w:val="heading 8"/>
    <w:basedOn w:val="Rubrik1"/>
    <w:next w:val="BESKbrdtext"/>
    <w:qFormat/>
    <w:rsid w:val="004A2824"/>
    <w:pPr>
      <w:ind w:right="595"/>
      <w:outlineLvl w:val="7"/>
    </w:pPr>
    <w:rPr>
      <w:caps w:val="0"/>
    </w:rPr>
  </w:style>
  <w:style w:type="paragraph" w:styleId="Rubrik9">
    <w:name w:val="heading 9"/>
    <w:basedOn w:val="Rubrik2"/>
    <w:next w:val="Normal"/>
    <w:qFormat/>
    <w:rsid w:val="004A2824"/>
    <w:pPr>
      <w:ind w:right="595"/>
      <w:outlineLvl w:val="8"/>
    </w:pPr>
    <w:rPr>
      <w:cap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rsid w:val="001541B0"/>
    <w:pPr>
      <w:tabs>
        <w:tab w:val="center" w:pos="4252"/>
        <w:tab w:val="right" w:pos="8504"/>
      </w:tabs>
    </w:pPr>
    <w:rPr>
      <w:sz w:val="18"/>
    </w:rPr>
  </w:style>
  <w:style w:type="paragraph" w:styleId="Sidfot">
    <w:name w:val="footer"/>
    <w:basedOn w:val="Normal"/>
    <w:link w:val="SidfotChar"/>
    <w:uiPriority w:val="99"/>
    <w:rsid w:val="001541B0"/>
    <w:pPr>
      <w:tabs>
        <w:tab w:val="left" w:pos="1418"/>
        <w:tab w:val="center" w:pos="4536"/>
        <w:tab w:val="right" w:pos="9072"/>
      </w:tabs>
      <w:ind w:left="-74"/>
    </w:pPr>
    <w:rPr>
      <w:sz w:val="16"/>
    </w:rPr>
  </w:style>
  <w:style w:type="paragraph" w:customStyle="1" w:styleId="BESKbrdtext">
    <w:name w:val="BESKbrödtext"/>
    <w:basedOn w:val="Normal"/>
    <w:link w:val="BESKbrdtextCharChar"/>
    <w:rsid w:val="00DD07AB"/>
    <w:pPr>
      <w:tabs>
        <w:tab w:val="left" w:pos="2835"/>
        <w:tab w:val="left" w:pos="4253"/>
        <w:tab w:val="left" w:pos="5670"/>
        <w:tab w:val="left" w:pos="7088"/>
        <w:tab w:val="left" w:pos="8505"/>
      </w:tabs>
      <w:spacing w:before="80"/>
      <w:ind w:right="851"/>
    </w:pPr>
  </w:style>
  <w:style w:type="character" w:customStyle="1" w:styleId="BESKbrdtextCharChar">
    <w:name w:val="BESKbrödtext Char Char"/>
    <w:basedOn w:val="Standardstycketeckensnitt"/>
    <w:link w:val="BESKbrdtext"/>
    <w:rsid w:val="00DD07AB"/>
    <w:rPr>
      <w:rFonts w:ascii="Arial" w:hAnsi="Arial"/>
      <w:sz w:val="22"/>
      <w:lang w:val="sv-SE" w:eastAsia="sv-SE" w:bidi="ar-SA"/>
    </w:rPr>
  </w:style>
  <w:style w:type="paragraph" w:customStyle="1" w:styleId="BESKblankhuvud">
    <w:name w:val="BESKblankhuvud"/>
    <w:basedOn w:val="Normal"/>
    <w:rsid w:val="00AE1B83"/>
    <w:pPr>
      <w:tabs>
        <w:tab w:val="clear" w:pos="9979"/>
        <w:tab w:val="left" w:pos="567"/>
      </w:tabs>
      <w:spacing w:before="60"/>
      <w:ind w:left="567" w:hanging="567"/>
    </w:pPr>
    <w:rPr>
      <w:sz w:val="18"/>
    </w:rPr>
  </w:style>
  <w:style w:type="character" w:styleId="Hyperlnk">
    <w:name w:val="Hyperlink"/>
    <w:basedOn w:val="Standardstycketeckensnitt"/>
    <w:uiPriority w:val="99"/>
    <w:rsid w:val="000A658C"/>
    <w:rPr>
      <w:color w:val="0000FF"/>
      <w:u w:val="single"/>
    </w:rPr>
  </w:style>
  <w:style w:type="paragraph" w:customStyle="1" w:styleId="BESKokod1">
    <w:name w:val="BESKokod1"/>
    <w:basedOn w:val="BESKrub1"/>
    <w:next w:val="BESKbrdtext"/>
    <w:rsid w:val="00176B13"/>
    <w:pPr>
      <w:ind w:firstLine="0"/>
      <w:outlineLvl w:val="9"/>
    </w:pPr>
    <w:rPr>
      <w:b w:val="0"/>
      <w:i/>
    </w:rPr>
  </w:style>
  <w:style w:type="paragraph" w:customStyle="1" w:styleId="BESKrub1">
    <w:name w:val="BESKrub1"/>
    <w:basedOn w:val="Normal"/>
    <w:next w:val="BESKbrdtext"/>
    <w:rsid w:val="00CC76F1"/>
    <w:pPr>
      <w:suppressAutoHyphens/>
      <w:spacing w:before="240"/>
      <w:ind w:right="851" w:hanging="1418"/>
      <w:outlineLvl w:val="0"/>
    </w:pPr>
    <w:rPr>
      <w:b/>
      <w:caps/>
      <w:sz w:val="26"/>
    </w:rPr>
  </w:style>
  <w:style w:type="paragraph" w:customStyle="1" w:styleId="BESKbrdtexttank">
    <w:name w:val="BESKbrödtexttank"/>
    <w:basedOn w:val="BESKbrdtext"/>
    <w:rsid w:val="001541B0"/>
    <w:pPr>
      <w:numPr>
        <w:numId w:val="1"/>
      </w:numPr>
      <w:tabs>
        <w:tab w:val="clear" w:pos="360"/>
        <w:tab w:val="left" w:pos="1758"/>
      </w:tabs>
      <w:ind w:left="1758" w:hanging="340"/>
    </w:pPr>
  </w:style>
  <w:style w:type="paragraph" w:customStyle="1" w:styleId="BESKlista1">
    <w:name w:val="BESKlista1"/>
    <w:basedOn w:val="BESKbrdtext"/>
    <w:rsid w:val="00472B22"/>
    <w:pPr>
      <w:tabs>
        <w:tab w:val="left" w:pos="1985"/>
      </w:tabs>
      <w:ind w:left="1985" w:hanging="567"/>
    </w:pPr>
  </w:style>
  <w:style w:type="paragraph" w:customStyle="1" w:styleId="BESKrd">
    <w:name w:val="BESKråd"/>
    <w:basedOn w:val="BESKbrdtext"/>
    <w:next w:val="BESKbrdtext"/>
    <w:rsid w:val="00AB6602"/>
    <w:pPr>
      <w:tabs>
        <w:tab w:val="clear" w:pos="2835"/>
        <w:tab w:val="clear" w:pos="4253"/>
        <w:tab w:val="clear" w:pos="5670"/>
        <w:tab w:val="clear" w:pos="7088"/>
        <w:tab w:val="clear" w:pos="8505"/>
        <w:tab w:val="clear" w:pos="9979"/>
      </w:tabs>
    </w:pPr>
    <w:rPr>
      <w:vanish/>
      <w:color w:val="FF0000"/>
    </w:rPr>
  </w:style>
  <w:style w:type="paragraph" w:customStyle="1" w:styleId="BESKrdtank">
    <w:name w:val="BESKrådtank"/>
    <w:basedOn w:val="BESKbrdtext"/>
    <w:next w:val="BESKbrdtext"/>
    <w:rsid w:val="001227B0"/>
    <w:pPr>
      <w:tabs>
        <w:tab w:val="clear" w:pos="2835"/>
        <w:tab w:val="clear" w:pos="4253"/>
        <w:tab w:val="clear" w:pos="5670"/>
        <w:tab w:val="clear" w:pos="7088"/>
        <w:tab w:val="clear" w:pos="8505"/>
        <w:tab w:val="clear" w:pos="9979"/>
      </w:tabs>
    </w:pPr>
    <w:rPr>
      <w:vanish/>
      <w:color w:val="FF0000"/>
    </w:rPr>
  </w:style>
  <w:style w:type="paragraph" w:customStyle="1" w:styleId="BESKrub2">
    <w:name w:val="BESKrub2"/>
    <w:basedOn w:val="BESKrub1"/>
    <w:next w:val="BESKbrdtext"/>
    <w:rsid w:val="00547D5C"/>
    <w:pPr>
      <w:outlineLvl w:val="1"/>
    </w:pPr>
  </w:style>
  <w:style w:type="paragraph" w:customStyle="1" w:styleId="BESKrub3versal">
    <w:name w:val="BESKrub3versal"/>
    <w:basedOn w:val="BESKrub1"/>
    <w:next w:val="BESKbrdtext"/>
    <w:rsid w:val="002131E6"/>
    <w:pPr>
      <w:outlineLvl w:val="2"/>
    </w:pPr>
  </w:style>
  <w:style w:type="paragraph" w:customStyle="1" w:styleId="BESKrub4">
    <w:name w:val="BESKrub4"/>
    <w:basedOn w:val="BESKrub1"/>
    <w:next w:val="BESKbrdtext"/>
    <w:rsid w:val="00547D5C"/>
    <w:pPr>
      <w:outlineLvl w:val="3"/>
    </w:pPr>
    <w:rPr>
      <w:caps w:val="0"/>
    </w:rPr>
  </w:style>
  <w:style w:type="paragraph" w:customStyle="1" w:styleId="BESKrub5">
    <w:name w:val="BESKrub5"/>
    <w:basedOn w:val="BESKrub1"/>
    <w:next w:val="BESKbrdtext"/>
    <w:rsid w:val="002131E6"/>
    <w:pPr>
      <w:outlineLvl w:val="4"/>
    </w:pPr>
    <w:rPr>
      <w:caps w:val="0"/>
    </w:rPr>
  </w:style>
  <w:style w:type="paragraph" w:customStyle="1" w:styleId="BESKrub6">
    <w:name w:val="BESKrub6"/>
    <w:basedOn w:val="BESKrub1"/>
    <w:next w:val="BESKbrdtext"/>
    <w:rsid w:val="002131E6"/>
    <w:pPr>
      <w:outlineLvl w:val="5"/>
    </w:pPr>
    <w:rPr>
      <w:caps w:val="0"/>
    </w:rPr>
  </w:style>
  <w:style w:type="paragraph" w:customStyle="1" w:styleId="BESKrub7">
    <w:name w:val="BESKrub7"/>
    <w:basedOn w:val="BESKrub1"/>
    <w:next w:val="BESKbrdtext"/>
    <w:rsid w:val="002131E6"/>
    <w:pPr>
      <w:outlineLvl w:val="6"/>
    </w:pPr>
    <w:rPr>
      <w:caps w:val="0"/>
    </w:rPr>
  </w:style>
  <w:style w:type="paragraph" w:customStyle="1" w:styleId="BESKrub3gemen">
    <w:name w:val="BESKrub3gemen"/>
    <w:basedOn w:val="BESKrub1"/>
    <w:next w:val="BESKbrdtext"/>
    <w:rsid w:val="002131E6"/>
    <w:pPr>
      <w:outlineLvl w:val="2"/>
    </w:pPr>
    <w:rPr>
      <w:caps w:val="0"/>
    </w:rPr>
  </w:style>
  <w:style w:type="paragraph" w:customStyle="1" w:styleId="BESKtabellhuvud">
    <w:name w:val="BESKtabellhuvud"/>
    <w:basedOn w:val="BESKbrdtext"/>
    <w:next w:val="BESKbrdtext"/>
    <w:rsid w:val="00780729"/>
    <w:pPr>
      <w:tabs>
        <w:tab w:val="clear" w:pos="2835"/>
        <w:tab w:val="clear" w:pos="4253"/>
        <w:tab w:val="clear" w:pos="5670"/>
        <w:tab w:val="clear" w:pos="7088"/>
        <w:tab w:val="clear" w:pos="8505"/>
        <w:tab w:val="clear" w:pos="9979"/>
      </w:tabs>
      <w:spacing w:before="240" w:after="240"/>
    </w:pPr>
  </w:style>
  <w:style w:type="paragraph" w:customStyle="1" w:styleId="BESKtitelstor">
    <w:name w:val="BESKtitelstor"/>
    <w:basedOn w:val="BESKtitelliten"/>
    <w:rsid w:val="008057DD"/>
    <w:rPr>
      <w:b/>
      <w:sz w:val="44"/>
    </w:rPr>
  </w:style>
  <w:style w:type="paragraph" w:customStyle="1" w:styleId="BESKtitelliten">
    <w:name w:val="BESKtitelliten"/>
    <w:basedOn w:val="Normal"/>
    <w:rsid w:val="0010037A"/>
    <w:pPr>
      <w:spacing w:before="40"/>
    </w:pPr>
  </w:style>
  <w:style w:type="paragraph" w:customStyle="1" w:styleId="BESKtitelmellan">
    <w:name w:val="BESKtitelmellan"/>
    <w:basedOn w:val="BESKtitelliten"/>
    <w:rsid w:val="00866F5E"/>
    <w:rPr>
      <w:b/>
      <w:sz w:val="28"/>
    </w:rPr>
  </w:style>
  <w:style w:type="paragraph" w:styleId="Innehll1">
    <w:name w:val="toc 1"/>
    <w:basedOn w:val="Normal"/>
    <w:autoRedefine/>
    <w:uiPriority w:val="39"/>
    <w:rsid w:val="00D62D2C"/>
    <w:pPr>
      <w:tabs>
        <w:tab w:val="clear" w:pos="9979"/>
        <w:tab w:val="right" w:leader="dot" w:pos="9072"/>
      </w:tabs>
      <w:spacing w:before="140"/>
      <w:ind w:right="1418" w:hanging="1418"/>
      <w:jc w:val="both"/>
    </w:pPr>
    <w:rPr>
      <w:caps/>
    </w:rPr>
  </w:style>
  <w:style w:type="paragraph" w:styleId="Innehll2">
    <w:name w:val="toc 2"/>
    <w:basedOn w:val="Innehll1"/>
    <w:autoRedefine/>
    <w:uiPriority w:val="39"/>
    <w:rsid w:val="001541B0"/>
  </w:style>
  <w:style w:type="paragraph" w:styleId="Innehll3">
    <w:name w:val="toc 3"/>
    <w:basedOn w:val="Innehll1"/>
    <w:autoRedefine/>
    <w:uiPriority w:val="39"/>
    <w:rsid w:val="001541B0"/>
  </w:style>
  <w:style w:type="paragraph" w:customStyle="1" w:styleId="zCopyright">
    <w:name w:val="zCopyright"/>
    <w:basedOn w:val="Normal"/>
    <w:semiHidden/>
    <w:rsid w:val="001541B0"/>
    <w:pPr>
      <w:tabs>
        <w:tab w:val="left" w:pos="1418"/>
        <w:tab w:val="right" w:pos="9923"/>
      </w:tabs>
      <w:jc w:val="center"/>
    </w:pPr>
    <w:rPr>
      <w:noProof/>
      <w:sz w:val="12"/>
    </w:rPr>
  </w:style>
  <w:style w:type="paragraph" w:customStyle="1" w:styleId="BESKmngd">
    <w:name w:val="BESKmängd"/>
    <w:basedOn w:val="BESKbrdtext"/>
    <w:rsid w:val="008F2DB0"/>
    <w:pPr>
      <w:tabs>
        <w:tab w:val="clear" w:pos="2835"/>
        <w:tab w:val="clear" w:pos="4253"/>
        <w:tab w:val="clear" w:pos="5670"/>
        <w:tab w:val="clear" w:pos="7088"/>
        <w:tab w:val="clear" w:pos="8505"/>
        <w:tab w:val="clear" w:pos="9979"/>
      </w:tabs>
      <w:spacing w:before="40" w:after="40"/>
      <w:ind w:left="0" w:right="0"/>
    </w:pPr>
  </w:style>
  <w:style w:type="paragraph" w:customStyle="1" w:styleId="BESKbrdtextin">
    <w:name w:val="BESKbrödtextin"/>
    <w:basedOn w:val="BESKbrdtext"/>
    <w:rsid w:val="001541B0"/>
    <w:pPr>
      <w:ind w:left="1985"/>
    </w:pPr>
  </w:style>
  <w:style w:type="paragraph" w:customStyle="1" w:styleId="BESKlista2">
    <w:name w:val="BESKlista2"/>
    <w:basedOn w:val="BESKbrdtext"/>
    <w:link w:val="BESKlista2CharChar"/>
    <w:rsid w:val="004E6C40"/>
    <w:pPr>
      <w:ind w:left="1984" w:hanging="340"/>
    </w:pPr>
  </w:style>
  <w:style w:type="character" w:customStyle="1" w:styleId="BESKlista2CharChar">
    <w:name w:val="BESKlista2 Char Char"/>
    <w:basedOn w:val="BESKbrdtextCharChar"/>
    <w:link w:val="BESKlista2"/>
    <w:rsid w:val="00472B22"/>
    <w:rPr>
      <w:rFonts w:ascii="Arial" w:hAnsi="Arial"/>
      <w:sz w:val="22"/>
      <w:lang w:val="sv-SE" w:eastAsia="sv-SE" w:bidi="ar-SA"/>
    </w:rPr>
  </w:style>
  <w:style w:type="paragraph" w:customStyle="1" w:styleId="BESKtabelltext">
    <w:name w:val="BESKtabelltext"/>
    <w:basedOn w:val="BESKbrdtext"/>
    <w:rsid w:val="002F5066"/>
    <w:pPr>
      <w:spacing w:before="0"/>
      <w:ind w:left="0" w:right="0"/>
    </w:pPr>
  </w:style>
  <w:style w:type="paragraph" w:customStyle="1" w:styleId="BESKrub8">
    <w:name w:val="BESKrub8"/>
    <w:basedOn w:val="BESKrub1"/>
    <w:next w:val="BESKbrdtext"/>
    <w:rsid w:val="002131E6"/>
    <w:pPr>
      <w:outlineLvl w:val="7"/>
    </w:pPr>
    <w:rPr>
      <w:caps w:val="0"/>
    </w:rPr>
  </w:style>
  <w:style w:type="paragraph" w:customStyle="1" w:styleId="BESKokod3">
    <w:name w:val="BESKokod3"/>
    <w:basedOn w:val="BESKokod1"/>
    <w:next w:val="BESKbrdtext"/>
    <w:rsid w:val="00AB4CFB"/>
    <w:pPr>
      <w:tabs>
        <w:tab w:val="left" w:pos="1985"/>
      </w:tabs>
    </w:pPr>
    <w:rPr>
      <w:caps w:val="0"/>
      <w:sz w:val="22"/>
    </w:rPr>
  </w:style>
  <w:style w:type="paragraph" w:customStyle="1" w:styleId="BESKokod4">
    <w:name w:val="BESKokod4"/>
    <w:basedOn w:val="BESKokod1"/>
    <w:next w:val="BESKbrdtext"/>
    <w:rsid w:val="00AB4CFB"/>
    <w:rPr>
      <w:caps w:val="0"/>
      <w:sz w:val="18"/>
    </w:rPr>
  </w:style>
  <w:style w:type="paragraph" w:customStyle="1" w:styleId="BESKokod2">
    <w:name w:val="BESKokod2"/>
    <w:basedOn w:val="BESKokod1"/>
    <w:next w:val="BESKbrdtext"/>
    <w:rsid w:val="00AB4CFB"/>
    <w:rPr>
      <w:caps w:val="0"/>
    </w:rPr>
  </w:style>
  <w:style w:type="paragraph" w:customStyle="1" w:styleId="BESKfigurtext">
    <w:name w:val="BESKfigurtext"/>
    <w:basedOn w:val="BESKbrdtext"/>
    <w:next w:val="BESKbrdtext"/>
    <w:rsid w:val="00307DFE"/>
    <w:pPr>
      <w:spacing w:before="240" w:after="240"/>
    </w:pPr>
    <w:rPr>
      <w:i/>
    </w:rPr>
  </w:style>
  <w:style w:type="table" w:styleId="Tabellrutnt">
    <w:name w:val="Table Grid"/>
    <w:basedOn w:val="Normaltabell"/>
    <w:uiPriority w:val="59"/>
    <w:rsid w:val="00B02C64"/>
    <w:pPr>
      <w:tabs>
        <w:tab w:val="right" w:pos="9979"/>
      </w:tab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kumentversikt">
    <w:name w:val="Document Map"/>
    <w:basedOn w:val="Normal"/>
    <w:semiHidden/>
    <w:rsid w:val="00A95AC1"/>
    <w:pPr>
      <w:shd w:val="clear" w:color="auto" w:fill="000080"/>
    </w:pPr>
    <w:rPr>
      <w:rFonts w:ascii="Tahoma" w:hAnsi="Tahoma" w:cs="Tahoma"/>
      <w:sz w:val="20"/>
    </w:rPr>
  </w:style>
  <w:style w:type="character" w:styleId="Sidnummer">
    <w:name w:val="page number"/>
    <w:basedOn w:val="Standardstycketeckensnitt"/>
    <w:rsid w:val="00F7758B"/>
  </w:style>
  <w:style w:type="paragraph" w:customStyle="1" w:styleId="BESKinnehllsrub">
    <w:name w:val="BESKinnehållsrub"/>
    <w:basedOn w:val="BESKrub1"/>
    <w:rsid w:val="00176B13"/>
    <w:pPr>
      <w:outlineLvl w:val="9"/>
    </w:pPr>
  </w:style>
  <w:style w:type="paragraph" w:styleId="Innehll4">
    <w:name w:val="toc 4"/>
    <w:basedOn w:val="Innehll1"/>
    <w:autoRedefine/>
    <w:uiPriority w:val="39"/>
    <w:rsid w:val="000B0CB4"/>
    <w:rPr>
      <w:caps w:val="0"/>
    </w:rPr>
  </w:style>
  <w:style w:type="paragraph" w:styleId="Innehll5">
    <w:name w:val="toc 5"/>
    <w:basedOn w:val="Innehll1"/>
    <w:autoRedefine/>
    <w:uiPriority w:val="39"/>
    <w:rsid w:val="000B0CB4"/>
    <w:rPr>
      <w:caps w:val="0"/>
    </w:rPr>
  </w:style>
  <w:style w:type="paragraph" w:styleId="Innehll6">
    <w:name w:val="toc 6"/>
    <w:basedOn w:val="Innehll1"/>
    <w:autoRedefine/>
    <w:uiPriority w:val="39"/>
    <w:rsid w:val="000B0CB4"/>
    <w:rPr>
      <w:caps w:val="0"/>
    </w:rPr>
  </w:style>
  <w:style w:type="paragraph" w:styleId="Innehll7">
    <w:name w:val="toc 7"/>
    <w:basedOn w:val="Innehll1"/>
    <w:autoRedefine/>
    <w:uiPriority w:val="39"/>
    <w:rsid w:val="000B0CB4"/>
    <w:rPr>
      <w:caps w:val="0"/>
    </w:rPr>
  </w:style>
  <w:style w:type="paragraph" w:styleId="Innehll8">
    <w:name w:val="toc 8"/>
    <w:basedOn w:val="Innehll1"/>
    <w:autoRedefine/>
    <w:uiPriority w:val="39"/>
    <w:rsid w:val="000B0CB4"/>
    <w:rPr>
      <w:caps w:val="0"/>
    </w:rPr>
  </w:style>
  <w:style w:type="paragraph" w:styleId="Innehll9">
    <w:name w:val="toc 9"/>
    <w:basedOn w:val="Innehll1"/>
    <w:autoRedefine/>
    <w:uiPriority w:val="39"/>
    <w:rsid w:val="000B0CB4"/>
    <w:rPr>
      <w:caps w:val="0"/>
    </w:rPr>
  </w:style>
  <w:style w:type="paragraph" w:customStyle="1" w:styleId="BESKledtext">
    <w:name w:val="BESKledtext"/>
    <w:basedOn w:val="BESKblankhuvud"/>
    <w:rsid w:val="00AE1B83"/>
    <w:pPr>
      <w:spacing w:before="20"/>
    </w:pPr>
    <w:rPr>
      <w:sz w:val="12"/>
    </w:rPr>
  </w:style>
  <w:style w:type="paragraph" w:customStyle="1" w:styleId="BESKokod4in">
    <w:name w:val="BESKokod4in"/>
    <w:basedOn w:val="BESKokod4"/>
    <w:rsid w:val="00CF170D"/>
    <w:pPr>
      <w:ind w:left="1985"/>
    </w:pPr>
  </w:style>
  <w:style w:type="table" w:customStyle="1" w:styleId="BESKTable">
    <w:name w:val="BESKTable"/>
    <w:basedOn w:val="Normaltabell"/>
    <w:uiPriority w:val="99"/>
    <w:rsid w:val="00346F0A"/>
    <w:tblPr>
      <w:tblInd w:w="1418" w:type="dxa"/>
    </w:tblPr>
  </w:style>
  <w:style w:type="paragraph" w:customStyle="1" w:styleId="BESKbrdtextndring">
    <w:name w:val="BESKbrödtextändring"/>
    <w:basedOn w:val="BESKbrdtext"/>
    <w:qFormat/>
    <w:rsid w:val="006E3E8D"/>
    <w:pPr>
      <w:pBdr>
        <w:left w:val="single" w:sz="4" w:space="4" w:color="auto"/>
      </w:pBdr>
    </w:pPr>
  </w:style>
  <w:style w:type="paragraph" w:styleId="Ballongtext">
    <w:name w:val="Balloon Text"/>
    <w:basedOn w:val="Normal"/>
    <w:link w:val="BallongtextChar"/>
    <w:rsid w:val="00C75BBB"/>
    <w:rPr>
      <w:rFonts w:ascii="Tahoma" w:hAnsi="Tahoma" w:cs="Tahoma"/>
      <w:sz w:val="16"/>
      <w:szCs w:val="16"/>
    </w:rPr>
  </w:style>
  <w:style w:type="character" w:customStyle="1" w:styleId="BallongtextChar">
    <w:name w:val="Ballongtext Char"/>
    <w:basedOn w:val="Standardstycketeckensnitt"/>
    <w:link w:val="Ballongtext"/>
    <w:rsid w:val="00C75BBB"/>
    <w:rPr>
      <w:rFonts w:ascii="Tahoma" w:hAnsi="Tahoma" w:cs="Tahoma"/>
      <w:sz w:val="16"/>
      <w:szCs w:val="16"/>
    </w:rPr>
  </w:style>
  <w:style w:type="character" w:customStyle="1" w:styleId="x-panel-header-text4">
    <w:name w:val="x-panel-header-text4"/>
    <w:basedOn w:val="Standardstycketeckensnitt"/>
    <w:rsid w:val="00D6779B"/>
  </w:style>
  <w:style w:type="character" w:customStyle="1" w:styleId="RambollMiniChar">
    <w:name w:val="Ramboll Mini Char"/>
    <w:link w:val="RambollMini"/>
    <w:locked/>
    <w:rsid w:val="0056045E"/>
    <w:rPr>
      <w:rFonts w:ascii="Arial" w:hAnsi="Arial" w:cs="Arial"/>
      <w:sz w:val="14"/>
    </w:rPr>
  </w:style>
  <w:style w:type="paragraph" w:customStyle="1" w:styleId="RambollMini">
    <w:name w:val="Ramboll Mini"/>
    <w:link w:val="RambollMiniChar"/>
    <w:rsid w:val="0056045E"/>
    <w:pPr>
      <w:tabs>
        <w:tab w:val="left" w:pos="709"/>
      </w:tabs>
      <w:spacing w:line="220" w:lineRule="exact"/>
    </w:pPr>
    <w:rPr>
      <w:rFonts w:ascii="Arial" w:hAnsi="Arial" w:cs="Arial"/>
      <w:sz w:val="14"/>
    </w:rPr>
  </w:style>
  <w:style w:type="character" w:customStyle="1" w:styleId="code1">
    <w:name w:val="code1"/>
    <w:basedOn w:val="Standardstycketeckensnitt"/>
    <w:rsid w:val="002C164A"/>
    <w:rPr>
      <w:b/>
      <w:bCs/>
    </w:rPr>
  </w:style>
  <w:style w:type="character" w:customStyle="1" w:styleId="SidhuvudChar">
    <w:name w:val="Sidhuvud Char"/>
    <w:basedOn w:val="Standardstycketeckensnitt"/>
    <w:link w:val="Sidhuvud"/>
    <w:uiPriority w:val="99"/>
    <w:rsid w:val="006D6514"/>
    <w:rPr>
      <w:rFonts w:ascii="Arial" w:hAnsi="Arial"/>
      <w:sz w:val="18"/>
    </w:rPr>
  </w:style>
  <w:style w:type="paragraph" w:styleId="Brdtextmedindrag">
    <w:name w:val="Body Text Indent"/>
    <w:basedOn w:val="Normal"/>
    <w:link w:val="BrdtextmedindragChar"/>
    <w:rsid w:val="006D6514"/>
    <w:pPr>
      <w:tabs>
        <w:tab w:val="clear" w:pos="9979"/>
      </w:tabs>
      <w:ind w:hanging="1418"/>
    </w:pPr>
    <w:rPr>
      <w:rFonts w:ascii="Times New Roman" w:hAnsi="Times New Roman"/>
      <w:sz w:val="24"/>
    </w:rPr>
  </w:style>
  <w:style w:type="character" w:customStyle="1" w:styleId="BrdtextmedindragChar">
    <w:name w:val="Brödtext med indrag Char"/>
    <w:basedOn w:val="Standardstycketeckensnitt"/>
    <w:link w:val="Brdtextmedindrag"/>
    <w:rsid w:val="006D6514"/>
    <w:rPr>
      <w:rFonts w:ascii="Times New Roman" w:hAnsi="Times New Roman"/>
      <w:sz w:val="24"/>
    </w:rPr>
  </w:style>
  <w:style w:type="paragraph" w:styleId="Lista2">
    <w:name w:val="List 2"/>
    <w:basedOn w:val="Normal"/>
    <w:rsid w:val="006D6514"/>
    <w:pPr>
      <w:tabs>
        <w:tab w:val="clear" w:pos="9979"/>
      </w:tabs>
      <w:ind w:left="566" w:hanging="283"/>
    </w:pPr>
    <w:rPr>
      <w:rFonts w:ascii="Times New Roman" w:hAnsi="Times New Roman"/>
      <w:sz w:val="24"/>
    </w:rPr>
  </w:style>
  <w:style w:type="paragraph" w:styleId="Oformateradtext">
    <w:name w:val="Plain Text"/>
    <w:basedOn w:val="Normal"/>
    <w:link w:val="OformateradtextChar"/>
    <w:rsid w:val="006D6514"/>
    <w:pPr>
      <w:tabs>
        <w:tab w:val="clear" w:pos="9979"/>
      </w:tabs>
    </w:pPr>
    <w:rPr>
      <w:rFonts w:ascii="Courier New" w:hAnsi="Courier New"/>
      <w:sz w:val="20"/>
    </w:rPr>
  </w:style>
  <w:style w:type="character" w:customStyle="1" w:styleId="OformateradtextChar">
    <w:name w:val="Oformaterad text Char"/>
    <w:basedOn w:val="Standardstycketeckensnitt"/>
    <w:link w:val="Oformateradtext"/>
    <w:rsid w:val="006D6514"/>
    <w:rPr>
      <w:rFonts w:ascii="Courier New" w:hAnsi="Courier New"/>
    </w:rPr>
  </w:style>
  <w:style w:type="character" w:styleId="Kommentarsreferens">
    <w:name w:val="annotation reference"/>
    <w:basedOn w:val="Standardstycketeckensnitt"/>
    <w:rsid w:val="00C56535"/>
    <w:rPr>
      <w:sz w:val="16"/>
      <w:szCs w:val="16"/>
    </w:rPr>
  </w:style>
  <w:style w:type="paragraph" w:styleId="Kommentarer">
    <w:name w:val="annotation text"/>
    <w:basedOn w:val="Normal"/>
    <w:link w:val="KommentarerChar"/>
    <w:rsid w:val="00C56535"/>
    <w:rPr>
      <w:sz w:val="20"/>
    </w:rPr>
  </w:style>
  <w:style w:type="character" w:customStyle="1" w:styleId="KommentarerChar">
    <w:name w:val="Kommentarer Char"/>
    <w:basedOn w:val="Standardstycketeckensnitt"/>
    <w:link w:val="Kommentarer"/>
    <w:rsid w:val="00C56535"/>
    <w:rPr>
      <w:rFonts w:ascii="Arial" w:hAnsi="Arial"/>
    </w:rPr>
  </w:style>
  <w:style w:type="paragraph" w:styleId="Kommentarsmne">
    <w:name w:val="annotation subject"/>
    <w:basedOn w:val="Kommentarer"/>
    <w:next w:val="Kommentarer"/>
    <w:link w:val="KommentarsmneChar"/>
    <w:rsid w:val="00C56535"/>
    <w:rPr>
      <w:b/>
      <w:bCs/>
    </w:rPr>
  </w:style>
  <w:style w:type="character" w:customStyle="1" w:styleId="KommentarsmneChar">
    <w:name w:val="Kommentarsämne Char"/>
    <w:basedOn w:val="KommentarerChar"/>
    <w:link w:val="Kommentarsmne"/>
    <w:rsid w:val="00C56535"/>
    <w:rPr>
      <w:rFonts w:ascii="Arial" w:hAnsi="Arial"/>
      <w:b/>
      <w:bCs/>
    </w:rPr>
  </w:style>
  <w:style w:type="paragraph" w:styleId="Ingetavstnd">
    <w:name w:val="No Spacing"/>
    <w:link w:val="IngetavstndChar"/>
    <w:uiPriority w:val="1"/>
    <w:qFormat/>
    <w:rsid w:val="008F31C0"/>
    <w:rPr>
      <w:rFonts w:asciiTheme="minorHAnsi" w:eastAsiaTheme="minorEastAsia" w:hAnsiTheme="minorHAnsi" w:cstheme="minorBidi"/>
      <w:sz w:val="22"/>
      <w:szCs w:val="22"/>
    </w:rPr>
  </w:style>
  <w:style w:type="character" w:customStyle="1" w:styleId="IngetavstndChar">
    <w:name w:val="Inget avstånd Char"/>
    <w:basedOn w:val="Standardstycketeckensnitt"/>
    <w:link w:val="Ingetavstnd"/>
    <w:uiPriority w:val="1"/>
    <w:rsid w:val="008F31C0"/>
    <w:rPr>
      <w:rFonts w:asciiTheme="minorHAnsi" w:eastAsiaTheme="minorEastAsia" w:hAnsiTheme="minorHAnsi" w:cstheme="minorBidi"/>
      <w:sz w:val="22"/>
      <w:szCs w:val="22"/>
    </w:rPr>
  </w:style>
  <w:style w:type="character" w:styleId="Betoning">
    <w:name w:val="Emphasis"/>
    <w:basedOn w:val="Standardstycketeckensnitt"/>
    <w:uiPriority w:val="20"/>
    <w:qFormat/>
    <w:rsid w:val="00A4263A"/>
    <w:rPr>
      <w:i/>
      <w:iCs/>
    </w:rPr>
  </w:style>
  <w:style w:type="paragraph" w:styleId="Liststycke">
    <w:name w:val="List Paragraph"/>
    <w:basedOn w:val="Normal"/>
    <w:uiPriority w:val="34"/>
    <w:qFormat/>
    <w:rsid w:val="00DE71E1"/>
    <w:pPr>
      <w:tabs>
        <w:tab w:val="clear" w:pos="9979"/>
      </w:tabs>
      <w:spacing w:after="200" w:line="276" w:lineRule="auto"/>
      <w:ind w:left="720"/>
      <w:contextualSpacing/>
    </w:pPr>
    <w:rPr>
      <w:rFonts w:asciiTheme="minorHAnsi" w:eastAsiaTheme="minorHAnsi" w:hAnsiTheme="minorHAnsi" w:cstheme="minorBidi"/>
      <w:szCs w:val="22"/>
      <w:lang w:eastAsia="en-US"/>
    </w:rPr>
  </w:style>
  <w:style w:type="paragraph" w:styleId="Revision">
    <w:name w:val="Revision"/>
    <w:hidden/>
    <w:uiPriority w:val="99"/>
    <w:semiHidden/>
    <w:rsid w:val="00712719"/>
    <w:rPr>
      <w:rFonts w:ascii="Arial" w:hAnsi="Arial"/>
      <w:sz w:val="22"/>
    </w:rPr>
  </w:style>
  <w:style w:type="paragraph" w:styleId="Rubrik">
    <w:name w:val="Title"/>
    <w:basedOn w:val="Normal"/>
    <w:next w:val="Normal"/>
    <w:link w:val="RubrikChar"/>
    <w:qFormat/>
    <w:rsid w:val="00021027"/>
    <w:pPr>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rsid w:val="00021027"/>
    <w:rPr>
      <w:rFonts w:asciiTheme="majorHAnsi" w:eastAsiaTheme="majorEastAsia" w:hAnsiTheme="majorHAnsi" w:cstheme="majorBidi"/>
      <w:spacing w:val="-10"/>
      <w:kern w:val="28"/>
      <w:sz w:val="56"/>
      <w:szCs w:val="56"/>
    </w:rPr>
  </w:style>
  <w:style w:type="paragraph" w:styleId="Innehllsfrteckningsrubrik">
    <w:name w:val="TOC Heading"/>
    <w:basedOn w:val="Rubrik1"/>
    <w:next w:val="Normal"/>
    <w:uiPriority w:val="39"/>
    <w:unhideWhenUsed/>
    <w:qFormat/>
    <w:rsid w:val="00021027"/>
    <w:pPr>
      <w:keepLines/>
      <w:tabs>
        <w:tab w:val="clear" w:pos="9979"/>
      </w:tabs>
      <w:suppressAutoHyphens w:val="0"/>
      <w:spacing w:line="259" w:lineRule="auto"/>
      <w:ind w:left="0" w:right="0" w:firstLine="0"/>
      <w:outlineLvl w:val="9"/>
    </w:pPr>
    <w:rPr>
      <w:rFonts w:asciiTheme="majorHAnsi" w:eastAsiaTheme="majorEastAsia" w:hAnsiTheme="majorHAnsi" w:cstheme="majorBidi"/>
      <w:b w:val="0"/>
      <w:caps w:val="0"/>
      <w:color w:val="365F91" w:themeColor="accent1" w:themeShade="BF"/>
      <w:sz w:val="32"/>
      <w:szCs w:val="32"/>
    </w:rPr>
  </w:style>
  <w:style w:type="table" w:customStyle="1" w:styleId="Tabellrutnt1">
    <w:name w:val="Tabellrutnät1"/>
    <w:basedOn w:val="Normaltabell"/>
    <w:next w:val="Tabellrutnt"/>
    <w:uiPriority w:val="39"/>
    <w:rsid w:val="00792D0C"/>
    <w:rPr>
      <w:rFonts w:ascii="Crimson Text" w:eastAsia="SimSun" w:hAnsi="Crimson Text"/>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dfotChar">
    <w:name w:val="Sidfot Char"/>
    <w:basedOn w:val="Standardstycketeckensnitt"/>
    <w:link w:val="Sidfot"/>
    <w:uiPriority w:val="99"/>
    <w:rsid w:val="00792D0C"/>
    <w:rPr>
      <w:rFonts w:ascii="Crimson Text" w:hAnsi="Crimson Text"/>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9260199">
      <w:bodyDiv w:val="1"/>
      <w:marLeft w:val="0"/>
      <w:marRight w:val="0"/>
      <w:marTop w:val="0"/>
      <w:marBottom w:val="0"/>
      <w:divBdr>
        <w:top w:val="none" w:sz="0" w:space="0" w:color="auto"/>
        <w:left w:val="none" w:sz="0" w:space="0" w:color="auto"/>
        <w:bottom w:val="none" w:sz="0" w:space="0" w:color="auto"/>
        <w:right w:val="none" w:sz="0" w:space="0" w:color="auto"/>
      </w:divBdr>
    </w:div>
    <w:div w:id="394820362">
      <w:bodyDiv w:val="1"/>
      <w:marLeft w:val="0"/>
      <w:marRight w:val="0"/>
      <w:marTop w:val="0"/>
      <w:marBottom w:val="0"/>
      <w:divBdr>
        <w:top w:val="none" w:sz="0" w:space="0" w:color="auto"/>
        <w:left w:val="none" w:sz="0" w:space="0" w:color="auto"/>
        <w:bottom w:val="none" w:sz="0" w:space="0" w:color="auto"/>
        <w:right w:val="none" w:sz="0" w:space="0" w:color="auto"/>
      </w:divBdr>
    </w:div>
    <w:div w:id="441611022">
      <w:bodyDiv w:val="1"/>
      <w:marLeft w:val="0"/>
      <w:marRight w:val="0"/>
      <w:marTop w:val="0"/>
      <w:marBottom w:val="0"/>
      <w:divBdr>
        <w:top w:val="none" w:sz="0" w:space="0" w:color="auto"/>
        <w:left w:val="none" w:sz="0" w:space="0" w:color="auto"/>
        <w:bottom w:val="none" w:sz="0" w:space="0" w:color="auto"/>
        <w:right w:val="none" w:sz="0" w:space="0" w:color="auto"/>
      </w:divBdr>
    </w:div>
    <w:div w:id="573977104">
      <w:bodyDiv w:val="1"/>
      <w:marLeft w:val="0"/>
      <w:marRight w:val="0"/>
      <w:marTop w:val="0"/>
      <w:marBottom w:val="0"/>
      <w:divBdr>
        <w:top w:val="none" w:sz="0" w:space="0" w:color="auto"/>
        <w:left w:val="none" w:sz="0" w:space="0" w:color="auto"/>
        <w:bottom w:val="none" w:sz="0" w:space="0" w:color="auto"/>
        <w:right w:val="none" w:sz="0" w:space="0" w:color="auto"/>
      </w:divBdr>
    </w:div>
    <w:div w:id="937058651">
      <w:bodyDiv w:val="1"/>
      <w:marLeft w:val="0"/>
      <w:marRight w:val="0"/>
      <w:marTop w:val="0"/>
      <w:marBottom w:val="0"/>
      <w:divBdr>
        <w:top w:val="none" w:sz="0" w:space="0" w:color="auto"/>
        <w:left w:val="none" w:sz="0" w:space="0" w:color="auto"/>
        <w:bottom w:val="none" w:sz="0" w:space="0" w:color="auto"/>
        <w:right w:val="none" w:sz="0" w:space="0" w:color="auto"/>
      </w:divBdr>
    </w:div>
    <w:div w:id="1152407282">
      <w:bodyDiv w:val="1"/>
      <w:marLeft w:val="0"/>
      <w:marRight w:val="0"/>
      <w:marTop w:val="0"/>
      <w:marBottom w:val="0"/>
      <w:divBdr>
        <w:top w:val="none" w:sz="0" w:space="0" w:color="auto"/>
        <w:left w:val="none" w:sz="0" w:space="0" w:color="auto"/>
        <w:bottom w:val="none" w:sz="0" w:space="0" w:color="auto"/>
        <w:right w:val="none" w:sz="0" w:space="0" w:color="auto"/>
      </w:divBdr>
    </w:div>
    <w:div w:id="1191606975">
      <w:bodyDiv w:val="1"/>
      <w:marLeft w:val="0"/>
      <w:marRight w:val="0"/>
      <w:marTop w:val="0"/>
      <w:marBottom w:val="0"/>
      <w:divBdr>
        <w:top w:val="none" w:sz="0" w:space="0" w:color="auto"/>
        <w:left w:val="none" w:sz="0" w:space="0" w:color="auto"/>
        <w:bottom w:val="none" w:sz="0" w:space="0" w:color="auto"/>
        <w:right w:val="none" w:sz="0" w:space="0" w:color="auto"/>
      </w:divBdr>
    </w:div>
    <w:div w:id="1209801802">
      <w:bodyDiv w:val="1"/>
      <w:marLeft w:val="0"/>
      <w:marRight w:val="0"/>
      <w:marTop w:val="0"/>
      <w:marBottom w:val="0"/>
      <w:divBdr>
        <w:top w:val="none" w:sz="0" w:space="0" w:color="auto"/>
        <w:left w:val="none" w:sz="0" w:space="0" w:color="auto"/>
        <w:bottom w:val="none" w:sz="0" w:space="0" w:color="auto"/>
        <w:right w:val="none" w:sz="0" w:space="0" w:color="auto"/>
      </w:divBdr>
    </w:div>
    <w:div w:id="1649900091">
      <w:bodyDiv w:val="1"/>
      <w:marLeft w:val="0"/>
      <w:marRight w:val="0"/>
      <w:marTop w:val="0"/>
      <w:marBottom w:val="0"/>
      <w:divBdr>
        <w:top w:val="none" w:sz="0" w:space="0" w:color="auto"/>
        <w:left w:val="none" w:sz="0" w:space="0" w:color="auto"/>
        <w:bottom w:val="none" w:sz="0" w:space="0" w:color="auto"/>
        <w:right w:val="none" w:sz="0" w:space="0" w:color="auto"/>
      </w:divBdr>
    </w:div>
    <w:div w:id="1764762687">
      <w:bodyDiv w:val="1"/>
      <w:marLeft w:val="0"/>
      <w:marRight w:val="0"/>
      <w:marTop w:val="0"/>
      <w:marBottom w:val="0"/>
      <w:divBdr>
        <w:top w:val="none" w:sz="0" w:space="0" w:color="auto"/>
        <w:left w:val="none" w:sz="0" w:space="0" w:color="auto"/>
        <w:bottom w:val="none" w:sz="0" w:space="0" w:color="auto"/>
        <w:right w:val="none" w:sz="0" w:space="0" w:color="auto"/>
      </w:divBdr>
    </w:div>
    <w:div w:id="2100784665">
      <w:bodyDiv w:val="1"/>
      <w:marLeft w:val="0"/>
      <w:marRight w:val="0"/>
      <w:marTop w:val="0"/>
      <w:marBottom w:val="0"/>
      <w:divBdr>
        <w:top w:val="none" w:sz="0" w:space="0" w:color="auto"/>
        <w:left w:val="none" w:sz="0" w:space="0" w:color="auto"/>
        <w:bottom w:val="none" w:sz="0" w:space="0" w:color="auto"/>
        <w:right w:val="none" w:sz="0" w:space="0" w:color="auto"/>
      </w:divBdr>
    </w:div>
    <w:div w:id="2130581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&#65279;<?xml version="1.0" encoding="UTF-8" standalone="yes"?>
<Relationships xmlns="http://schemas.openxmlformats.org/package/2006/relationships">
  <Relationship Id="rId8" Type="http://schemas.openxmlformats.org/officeDocument/2006/relationships/endnotes" Target="endnotes.xml" />
  <Relationship Id="rId13" Type="http://schemas.openxmlformats.org/officeDocument/2006/relationships/header" Target="header3.xml" />
  <Relationship Id="rId3" Type="http://schemas.openxmlformats.org/officeDocument/2006/relationships/numbering" Target="numbering.xml" />
  <Relationship Id="rId7" Type="http://schemas.openxmlformats.org/officeDocument/2006/relationships/footnotes" Target="footnotes.xml" />
  <Relationship Id="rId12" Type="http://schemas.openxmlformats.org/officeDocument/2006/relationships/footer" Target="footer2.xml" />
  <Relationship Id="rId2" Type="http://schemas.openxmlformats.org/officeDocument/2006/relationships/customXml" Target="../customXml/item1.xml" />
  <Relationship Id="rId16" Type="http://schemas.openxmlformats.org/officeDocument/2006/relationships/theme" Target="theme/theme1.xml" />
  <Relationship Id="rId1" Type="http://schemas.microsoft.com/office/2006/relationships/keyMapCustomizations" Target="customizations.xml" />
  <Relationship Id="rId6" Type="http://schemas.openxmlformats.org/officeDocument/2006/relationships/webSettings" Target="webSettings.xml" />
  <Relationship Id="rId11" Type="http://schemas.openxmlformats.org/officeDocument/2006/relationships/header" Target="header2.xml" />
  <Relationship Id="rId5" Type="http://schemas.openxmlformats.org/officeDocument/2006/relationships/settings" Target="settings.xml" />
  <Relationship Id="rId15" Type="http://schemas.openxmlformats.org/officeDocument/2006/relationships/glossaryDocument" Target="glossary/document.xml" />
  <Relationship Id="rId10" Type="http://schemas.openxmlformats.org/officeDocument/2006/relationships/footer" Target="footer1.xml" />
  <Relationship Id="rId4" Type="http://schemas.openxmlformats.org/officeDocument/2006/relationships/styles" Target="styles.xml" />
  <Relationship Id="rId9" Type="http://schemas.openxmlformats.org/officeDocument/2006/relationships/header" Target="header1.xml" />
  <Relationship Id="rId14" Type="http://schemas.openxmlformats.org/officeDocument/2006/relationships/fontTable" Target="fontTable.xml" />
</Relationships>
</file>

<file path=word/_rels/footer2.xml.rels>&#65279;<?xml version="1.0" encoding="UTF-8" standalone="yes"?>
<Relationships xmlns="http://schemas.openxmlformats.org/package/2006/relationships">
  <Relationship Id="rId1" Type="http://schemas.openxmlformats.org/officeDocument/2006/relationships/hyperlink" Target="mailto:info@varmdobo.se" TargetMode="External" />
</Relationships>
</file>

<file path=word/_rels/header1.xml.rels>&#65279;<?xml version="1.0" encoding="UTF-8" standalone="yes"?>
<Relationships xmlns="http://schemas.openxmlformats.org/package/2006/relationships">
  <Relationship Id="rId1" Type="http://schemas.openxmlformats.org/officeDocument/2006/relationships/image" Target="media/image1.emf" />
</Relationships>
</file>

<file path=word/_rels/header2.xml.rels>&#65279;<?xml version="1.0" encoding="UTF-8" standalone="yes"?>
<Relationships xmlns="http://schemas.openxmlformats.org/package/2006/relationships">
  <Relationship Id="rId1" Type="http://schemas.openxmlformats.org/officeDocument/2006/relationships/image" Target="media/image1.emf" />
</Relationships>
</file>

<file path=word/_rels/header3.xml.rels>&#65279;<?xml version="1.0" encoding="UTF-8" standalone="yes"?>
<Relationships xmlns="http://schemas.openxmlformats.org/package/2006/relationships">
  <Relationship Id="rId1" Type="http://schemas.openxmlformats.org/officeDocument/2006/relationships/image" Target="media/image2.png" />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sm\Desktop\Word%20Templates\AMA%20Teknisk%20beskr.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16585958CC14F90A339C2FAF58607D4"/>
        <w:category>
          <w:name w:val="Allmänt"/>
          <w:gallery w:val="placeholder"/>
        </w:category>
        <w:types>
          <w:type w:val="bbPlcHdr"/>
        </w:types>
        <w:behaviors>
          <w:behavior w:val="content"/>
        </w:behaviors>
        <w:guid w:val="{AF62B172-064F-486A-8C4B-683FF2B36D03}"/>
      </w:docPartPr>
      <w:docPartBody>
        <w:p w:rsidR="003048D6" w:rsidRDefault="003048D6" w:rsidP="003048D6">
          <w:pPr>
            <w:pStyle w:val="016585958CC14F90A339C2FAF58607D4"/>
          </w:pPr>
          <w:r>
            <w:rPr>
              <w:rStyle w:val="Platshllartext"/>
            </w:rPr>
            <w:t>Ange rapportens 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rimson Text">
    <w:altName w:val="Calibri"/>
    <w:charset w:val="00"/>
    <w:family w:val="auto"/>
    <w:pitch w:val="variable"/>
    <w:sig w:usb0="80000047" w:usb1="00000062" w:usb2="00000000" w:usb3="00000000" w:csb0="00000093" w:csb1="00000000"/>
  </w:font>
  <w:font w:name="Roboto Slab Black">
    <w:charset w:val="00"/>
    <w:family w:val="auto"/>
    <w:pitch w:val="variable"/>
    <w:sig w:usb0="000004FF" w:usb1="8000405F" w:usb2="00000022" w:usb3="00000000" w:csb0="0000019F" w:csb1="00000000"/>
  </w:font>
  <w:font w:name="Roboto Slab Light">
    <w:charset w:val="00"/>
    <w:family w:val="auto"/>
    <w:pitch w:val="variable"/>
    <w:sig w:usb0="000004FF" w:usb1="8000405F" w:usb2="00000022"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formatting="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8D6"/>
    <w:rsid w:val="00071D1E"/>
    <w:rsid w:val="000C7DBB"/>
    <w:rsid w:val="0017109F"/>
    <w:rsid w:val="002012E9"/>
    <w:rsid w:val="00250145"/>
    <w:rsid w:val="003048D6"/>
    <w:rsid w:val="00414917"/>
    <w:rsid w:val="00437006"/>
    <w:rsid w:val="00523925"/>
    <w:rsid w:val="00767D32"/>
    <w:rsid w:val="00BB35F9"/>
    <w:rsid w:val="00C67E31"/>
    <w:rsid w:val="00CE74E3"/>
    <w:rsid w:val="00E61B95"/>
    <w:rsid w:val="00E816DB"/>
    <w:rsid w:val="00F07931"/>
    <w:rsid w:val="00F90523"/>
    <w:rsid w:val="00FB61D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sv-SE" w:eastAsia="sv-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sid w:val="003048D6"/>
    <w:rPr>
      <w:color w:val="7F7F7F" w:themeColor="text1" w:themeTint="80"/>
      <w:bdr w:val="none" w:sz="0" w:space="0" w:color="auto"/>
      <w:shd w:val="clear" w:color="auto" w:fill="F0F0F0"/>
    </w:rPr>
  </w:style>
  <w:style w:type="paragraph" w:customStyle="1" w:styleId="016585958CC14F90A339C2FAF58607D4">
    <w:name w:val="016585958CC14F90A339C2FAF58607D4"/>
    <w:rsid w:val="003048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99EACB-BE82-46B7-8531-154F95E5A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AMA Teknisk beskr</Template>
  <TotalTime>4</TotalTime>
  <Pages>10</Pages>
  <Words>1766</Words>
  <Characters>12128</Characters>
  <Application>Microsoft Office Word</Application>
  <DocSecurity>0</DocSecurity>
  <Lines>101</Lines>
  <Paragraphs>27</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Rambeskrivning Måleri</vt:lpstr>
      <vt:lpstr>AMA teknisk beskrivning</vt:lpstr>
    </vt:vector>
  </TitlesOfParts>
  <Company>AB Svensk Byggtjänst</Company>
  <LinksUpToDate>false</LinksUpToDate>
  <CharactersWithSpaces>13867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Rambeskrivning Måleri</dc:title>
  <dc:creator>Svensk Byggtjänst</dc:creator>
  <dc:description>Version 2.0.0, 110310, stående A4, clean</dc:description>
  <cp:lastModifiedBy>Clara Bredberg</cp:lastModifiedBy>
  <cp:revision>4</cp:revision>
  <cp:lastPrinted>2024-07-16T09:02:00Z</cp:lastPrinted>
  <dcterms:created xsi:type="dcterms:W3CDTF">2024-12-12T09:06:00Z</dcterms:created>
  <dcterms:modified xsi:type="dcterms:W3CDTF">2024-12-12T09:21:00Z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036c8fc-8c8a-476f-a102-ab27a82a4c1d_Enabled">
    <vt:lpwstr>true</vt:lpwstr>
  </property>
  <property fmtid="{D5CDD505-2E9C-101B-9397-08002B2CF9AE}" pid="3" name="MSIP_Label_9036c8fc-8c8a-476f-a102-ab27a82a4c1d_SetDate">
    <vt:lpwstr>2024-03-14T13:50:43Z</vt:lpwstr>
  </property>
  <property fmtid="{D5CDD505-2E9C-101B-9397-08002B2CF9AE}" pid="4" name="MSIP_Label_9036c8fc-8c8a-476f-a102-ab27a82a4c1d_Method">
    <vt:lpwstr>Privileged</vt:lpwstr>
  </property>
  <property fmtid="{D5CDD505-2E9C-101B-9397-08002B2CF9AE}" pid="5" name="MSIP_Label_9036c8fc-8c8a-476f-a102-ab27a82a4c1d_Name">
    <vt:lpwstr>Öppen</vt:lpwstr>
  </property>
  <property fmtid="{D5CDD505-2E9C-101B-9397-08002B2CF9AE}" pid="6" name="MSIP_Label_9036c8fc-8c8a-476f-a102-ab27a82a4c1d_SiteId">
    <vt:lpwstr>8ba9d3a6-cb6c-4247-b39e-71cb0d999014</vt:lpwstr>
  </property>
  <property fmtid="{D5CDD505-2E9C-101B-9397-08002B2CF9AE}" pid="7" name="MSIP_Label_9036c8fc-8c8a-476f-a102-ab27a82a4c1d_ActionId">
    <vt:lpwstr>8cf308b4-1240-46ee-b12b-4d54fd1e1e29</vt:lpwstr>
  </property>
  <property fmtid="{D5CDD505-2E9C-101B-9397-08002B2CF9AE}" pid="8" name="MSIP_Label_9036c8fc-8c8a-476f-a102-ab27a82a4c1d_ContentBits">
    <vt:lpwstr>0</vt:lpwstr>
  </property>
</Properties>
</file>