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  <Default Extension="gif" ContentType="image/gif"/>
  <Default Extension="png" ContentType="image/png"/>
  <Default Extension="rtf" ContentType="application/rtf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91118" w14:textId="057C04DF" w:rsidR="004333A3" w:rsidRPr="009333B4" w:rsidRDefault="00E91EB8" w:rsidP="00877DD7">
      <w:pPr>
        <w:pStyle w:val="Rubrik"/>
        <w:spacing w:line="276" w:lineRule="auto"/>
        <w:rPr>
          <w:sz w:val="56"/>
          <w:szCs w:val="56"/>
        </w:rPr>
      </w:pPr>
      <w:sdt>
        <w:sdtPr>
          <w:rPr>
            <w:sz w:val="56"/>
            <w:szCs w:val="56"/>
          </w:rPr>
          <w:alias w:val="Title"/>
          <w:tag w:val=""/>
          <w:id w:val="132076077"/>
          <w:placeholder>
            <w:docPart w:val="737E9A11B0B94384AC6E4A6D7493E66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9731C" w:rsidRPr="009333B4">
            <w:rPr>
              <w:sz w:val="56"/>
              <w:szCs w:val="56"/>
            </w:rPr>
            <w:t>Teknisk beskrivning</w:t>
          </w:r>
        </w:sdtContent>
      </w:sdt>
    </w:p>
    <w:p w14:paraId="2EE19059" w14:textId="6EF047FF" w:rsidR="004333A3" w:rsidRDefault="004D31A9" w:rsidP="00877DD7">
      <w:pPr>
        <w:pStyle w:val="Underrubrik"/>
        <w:spacing w:line="276" w:lineRule="auto"/>
      </w:pPr>
      <w:r>
        <w:br/>
      </w:r>
      <w:r>
        <w:br/>
      </w:r>
      <w:bookmarkStart w:id="0" w:name="_Hlk176519998"/>
      <w:r w:rsidR="00971146">
        <w:t>Skevik 1:190</w:t>
      </w:r>
    </w:p>
    <w:p w14:paraId="6786D7CA" w14:textId="77777777" w:rsidR="004D31A9" w:rsidRDefault="009333B4" w:rsidP="00877DD7">
      <w:pPr>
        <w:pStyle w:val="Underrubrik"/>
        <w:spacing w:line="276" w:lineRule="auto"/>
        <w:rPr>
          <w:rFonts w:ascii="Roboto Slab Black" w:hAnsi="Roboto Slab Black" w:cs="Roboto Slab Black"/>
        </w:rPr>
      </w:pPr>
      <w:r w:rsidRPr="00960B0B">
        <w:rPr>
          <w:rFonts w:ascii="Roboto Slab Black" w:hAnsi="Roboto Slab Black" w:cs="Roboto Slab Black"/>
        </w:rPr>
        <w:t>Nyproduktion bostäder</w:t>
      </w:r>
      <w:bookmarkStart w:id="1" w:name="_Hlk176520039"/>
    </w:p>
    <w:p w14:paraId="1F60A978" w14:textId="77777777" w:rsidR="004D31A9" w:rsidRDefault="004D31A9" w:rsidP="00877DD7">
      <w:pPr>
        <w:pStyle w:val="Underrubrik"/>
        <w:spacing w:line="276" w:lineRule="auto"/>
        <w:rPr>
          <w:rFonts w:ascii="Roboto Slab Black" w:hAnsi="Roboto Slab Black" w:cs="Roboto Slab Black"/>
        </w:rPr>
      </w:pPr>
    </w:p>
    <w:bookmarkEnd w:id="1"/>
    <w:bookmarkEnd w:id="0"/>
    <w:bookmarkStart w:id="2" w:name="_Toc31643971"/>
    <w:p w14:paraId="1E6B7CE0" w14:textId="77777777" w:rsidR="0035373C" w:rsidRPr="0035373C" w:rsidRDefault="0035373C" w:rsidP="00877DD7">
      <w:pPr>
        <w:spacing w:line="276" w:lineRule="auto"/>
      </w:pPr>
      <w:r w:rsidRPr="0035373C">
        <w:br w:type="page"/>
      </w:r>
    </w:p>
    <w:p w14:paraId="1CA26F59" w14:textId="357E0195" w:rsidR="0035373C" w:rsidRPr="00842D03" w:rsidRDefault="00A907C9" w:rsidP="00877DD7">
      <w:pPr>
        <w:pStyle w:val="Innehllsfrteckningsrubrik"/>
        <w:tabs>
          <w:tab w:val="left" w:pos="5859"/>
        </w:tabs>
        <w:spacing w:line="276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>INNEHÅLLSFÖRTECKNING</w:t>
      </w:r>
      <w:r w:rsidR="00C4130B">
        <w:rPr>
          <w:sz w:val="26"/>
          <w:szCs w:val="26"/>
        </w:rPr>
        <w:tab/>
      </w:r>
    </w:p>
    <w:sdt>
      <w:sdtPr>
        <w:rPr>
          <w:noProof w:val="0"/>
        </w:rPr>
        <w:id w:val="-5665041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BDA132" w14:textId="017CF112" w:rsidR="00FB142D" w:rsidRDefault="00E511DC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r>
            <w:rPr>
              <w:lang w:eastAsia="en-GB"/>
            </w:rPr>
            <w:fldChar w:fldCharType="begin"/>
          </w:r>
          <w:r>
            <w:instrText xml:space="preserve"> TOC \o "1-3" \h \z \u </w:instrText>
          </w:r>
          <w:r>
            <w:rPr>
              <w:lang w:eastAsia="en-GB"/>
            </w:rPr>
            <w:fldChar w:fldCharType="separate"/>
          </w:r>
          <w:hyperlink w:anchor="_Toc184900688" w:history="1">
            <w:r w:rsidR="00FB142D" w:rsidRPr="00611692">
              <w:rPr>
                <w:rStyle w:val="Hyperlnk"/>
              </w:rPr>
              <w:t>ALLMÄNT</w:t>
            </w:r>
            <w:r w:rsidR="00FB142D">
              <w:rPr>
                <w:webHidden/>
              </w:rPr>
              <w:tab/>
            </w:r>
            <w:r w:rsidR="00FB142D">
              <w:rPr>
                <w:webHidden/>
              </w:rPr>
              <w:fldChar w:fldCharType="begin"/>
            </w:r>
            <w:r w:rsidR="00FB142D">
              <w:rPr>
                <w:webHidden/>
              </w:rPr>
              <w:instrText xml:space="preserve"> PAGEREF _Toc184900688 \h </w:instrText>
            </w:r>
            <w:r w:rsidR="00FB142D">
              <w:rPr>
                <w:webHidden/>
              </w:rPr>
            </w:r>
            <w:r w:rsidR="00FB142D">
              <w:rPr>
                <w:webHidden/>
              </w:rPr>
              <w:fldChar w:fldCharType="separate"/>
            </w:r>
            <w:r w:rsidR="00FB142D">
              <w:rPr>
                <w:webHidden/>
              </w:rPr>
              <w:t>3</w:t>
            </w:r>
            <w:r w:rsidR="00FB142D">
              <w:rPr>
                <w:webHidden/>
              </w:rPr>
              <w:fldChar w:fldCharType="end"/>
            </w:r>
          </w:hyperlink>
        </w:p>
        <w:p w14:paraId="6FDDE51C" w14:textId="513EDCD4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89" w:history="1">
            <w:r w:rsidRPr="00611692">
              <w:rPr>
                <w:rStyle w:val="Hyperlnk"/>
              </w:rPr>
              <w:t>FÖRTYDLIGANDE GÄLLANDE DETALJPLANEN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EAB5D62" w14:textId="06B52CCF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0" w:history="1">
            <w:r w:rsidRPr="00611692">
              <w:rPr>
                <w:rStyle w:val="Hyperlnk"/>
              </w:rPr>
              <w:t>FÖRESKRIFTER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F2A35F7" w14:textId="02FAAD8A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1" w:history="1">
            <w:r w:rsidRPr="00611692">
              <w:rPr>
                <w:rStyle w:val="Hyperlnk"/>
              </w:rPr>
              <w:t>TEKNISK BESKRIVNING BYGGNAD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653BDF" w14:textId="692DF169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2" w:history="1">
            <w:r w:rsidRPr="00611692">
              <w:rPr>
                <w:rStyle w:val="Hyperlnk"/>
              </w:rPr>
              <w:t>TEKNISK BESKRIVNING INSTALLATIONER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B6864B" w14:textId="1573782D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3" w:history="1">
            <w:r w:rsidRPr="00611692">
              <w:rPr>
                <w:rStyle w:val="Hyperlnk"/>
              </w:rPr>
              <w:t>ENERGIANVÄNDING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C4AD27F" w14:textId="4FE0D29D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4" w:history="1">
            <w:r w:rsidRPr="00611692">
              <w:rPr>
                <w:rStyle w:val="Hyperlnk"/>
              </w:rPr>
              <w:t>LÄGENHETSBESKRIVNING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D7A37AB" w14:textId="6B0EBBEA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5" w:history="1">
            <w:r w:rsidRPr="00611692">
              <w:rPr>
                <w:rStyle w:val="Hyperlnk"/>
                <w:b/>
              </w:rPr>
              <w:t>HALL</w:t>
            </w:r>
            <w:r w:rsidRPr="00611692">
              <w:rPr>
                <w:rStyle w:val="Hyperlnk"/>
                <w:strike/>
              </w:rPr>
              <w:t xml:space="preserve">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4B65350" w14:textId="3FAE19BD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6" w:history="1">
            <w:r w:rsidRPr="00611692">
              <w:rPr>
                <w:rStyle w:val="Hyperlnk"/>
                <w:b/>
              </w:rPr>
              <w:t>BADRUM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A72D1C" w14:textId="66960D06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7" w:history="1">
            <w:r w:rsidRPr="00611692">
              <w:rPr>
                <w:rStyle w:val="Hyperlnk"/>
                <w:b/>
              </w:rPr>
              <w:t>KÖK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57A4730" w14:textId="41F1930B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8" w:history="1">
            <w:r w:rsidRPr="00611692">
              <w:rPr>
                <w:rStyle w:val="Hyperlnk"/>
                <w:b/>
              </w:rPr>
              <w:t>SOVRUM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F09E93C" w14:textId="45A82563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699" w:history="1">
            <w:r w:rsidRPr="00611692">
              <w:rPr>
                <w:rStyle w:val="Hyperlnk"/>
                <w:b/>
              </w:rPr>
              <w:t>VARDAGSRUM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A4572BF" w14:textId="4CD350D2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0" w:history="1">
            <w:r w:rsidRPr="00611692">
              <w:rPr>
                <w:rStyle w:val="Hyperlnk"/>
              </w:rPr>
              <w:t>ALLMÄNNA, TEKNISKA OCH ÖVRIGA UTRYMMEN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54FDBF5" w14:textId="3AEC5CED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1" w:history="1">
            <w:r w:rsidRPr="00611692">
              <w:rPr>
                <w:rStyle w:val="Hyperlnk"/>
                <w:b/>
              </w:rPr>
              <w:t>FÖRRÅD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3B62649" w14:textId="1B57501D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2" w:history="1">
            <w:r w:rsidRPr="00611692">
              <w:rPr>
                <w:rStyle w:val="Hyperlnk"/>
                <w:b/>
              </w:rPr>
              <w:t>TRAPPHUS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DE7A805" w14:textId="2509C254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3" w:history="1">
            <w:r w:rsidRPr="00611692">
              <w:rPr>
                <w:rStyle w:val="Hyperlnk"/>
                <w:b/>
              </w:rPr>
              <w:t>CYKEL-, BARNVAGNS-, OCH RULLSTOLSFÖRRÅD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B259810" w14:textId="4901379B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4" w:history="1">
            <w:r w:rsidRPr="00611692">
              <w:rPr>
                <w:rStyle w:val="Hyperlnk"/>
                <w:b/>
              </w:rPr>
              <w:t>TEKNIKRUM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C478C41" w14:textId="2582E294" w:rsidR="00FB142D" w:rsidRDefault="00FB142D">
          <w:pPr>
            <w:pStyle w:val="Innehll3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5" w:history="1">
            <w:r w:rsidRPr="00611692">
              <w:rPr>
                <w:rStyle w:val="Hyperlnk"/>
                <w:b/>
              </w:rPr>
              <w:t>STÄDRUM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FDC8FEE" w14:textId="03189FD1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6" w:history="1">
            <w:r w:rsidRPr="00611692">
              <w:rPr>
                <w:rStyle w:val="Hyperlnk"/>
              </w:rPr>
              <w:t>UNDERCENTRAL (SEPARAT BEFINTLIG BYGGNAD)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B8A49BF" w14:textId="2EB288F2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7" w:history="1">
            <w:r w:rsidRPr="00611692">
              <w:rPr>
                <w:rStyle w:val="Hyperlnk"/>
              </w:rPr>
              <w:t>MILJÖSTUGA (SEPARAT NY BYGGNAD)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33BE547" w14:textId="3AABFA9D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8" w:history="1">
            <w:r w:rsidRPr="00611692">
              <w:rPr>
                <w:rStyle w:val="Hyperlnk"/>
              </w:rPr>
              <w:t>ÖVRIGT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BD793CF" w14:textId="18F75EB9" w:rsidR="00FB142D" w:rsidRDefault="00FB142D">
          <w:pPr>
            <w:pStyle w:val="Innehll2"/>
            <w:rPr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4900709" w:history="1">
            <w:r w:rsidRPr="00611692">
              <w:rPr>
                <w:rStyle w:val="Hyperlnk"/>
              </w:rPr>
              <w:t>OPTIONER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_Toc184900709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D8F538B" w14:textId="284E3CD3" w:rsidR="00E511DC" w:rsidRDefault="00E511DC" w:rsidP="00877DD7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4E84A262" w14:textId="77777777" w:rsidR="0035373C" w:rsidRPr="00DF19B1" w:rsidRDefault="0035373C" w:rsidP="00877DD7">
      <w:pPr>
        <w:spacing w:line="276" w:lineRule="auto"/>
      </w:pPr>
      <w:r w:rsidRPr="00DF19B1">
        <w:br w:type="page"/>
      </w:r>
    </w:p>
    <w:bookmarkEnd w:id="2"/>
    <w:p w14:paraId="7D836343" w14:textId="429B3634" w:rsidR="00AA0E92" w:rsidRPr="00842D03" w:rsidRDefault="00A907C9" w:rsidP="00FB442D">
      <w:pPr>
        <w:pStyle w:val="Rubrik2"/>
        <w:spacing w:before="240" w:line="276" w:lineRule="auto"/>
        <w:rPr>
          <w:sz w:val="26"/>
          <w:szCs w:val="26"/>
        </w:rPr>
      </w:pPr>
      <w:bookmarkStart w:id="3" w:name="_Toc184900688"/>
      <w:r>
        <w:rPr>
          <w:sz w:val="26"/>
          <w:szCs w:val="26"/>
        </w:rPr>
        <w:lastRenderedPageBreak/>
        <w:t>ALLMÄNT</w:t>
      </w:r>
      <w:bookmarkEnd w:id="3"/>
    </w:p>
    <w:p w14:paraId="12104C9D" w14:textId="7F99B291" w:rsidR="000410CE" w:rsidRPr="00E20BD3" w:rsidRDefault="000410CE" w:rsidP="00877DD7">
      <w:pPr>
        <w:spacing w:line="276" w:lineRule="auto"/>
      </w:pPr>
      <w:r>
        <w:t xml:space="preserve">Krav </w:t>
      </w:r>
      <w:r w:rsidR="00E31228">
        <w:t>e</w:t>
      </w:r>
      <w:r w:rsidR="00E31228" w:rsidRPr="00E31228">
        <w:t>nligt detaljplan med tillhörand</w:t>
      </w:r>
      <w:r w:rsidR="00E31228" w:rsidRPr="00E31228">
        <w:rPr>
          <w:rFonts w:hint="eastAsia"/>
        </w:rPr>
        <w:t>e</w:t>
      </w:r>
      <w:r w:rsidR="00E31228" w:rsidRPr="00E31228">
        <w:t xml:space="preserve"> bilagor</w:t>
      </w:r>
      <w:r w:rsidR="00E31228" w:rsidRPr="00E31228">
        <w:rPr>
          <w:rFonts w:cs="FuturaStd-Book"/>
          <w:sz w:val="16"/>
          <w:szCs w:val="16"/>
        </w:rPr>
        <w:t xml:space="preserve"> </w:t>
      </w:r>
      <w:r>
        <w:t xml:space="preserve">och ska-krav ska uppfyllas vid </w:t>
      </w:r>
      <w:r w:rsidR="00030A13">
        <w:t xml:space="preserve">anbudslämning. </w:t>
      </w:r>
    </w:p>
    <w:p w14:paraId="719257E2" w14:textId="77777777" w:rsidR="000410CE" w:rsidRPr="00030A13" w:rsidRDefault="000410CE" w:rsidP="00877DD7">
      <w:pPr>
        <w:pStyle w:val="Liststycke"/>
        <w:numPr>
          <w:ilvl w:val="0"/>
          <w:numId w:val="21"/>
        </w:numPr>
        <w:spacing w:line="276" w:lineRule="auto"/>
      </w:pPr>
      <w:r w:rsidRPr="00030A13">
        <w:t xml:space="preserve">2 </w:t>
      </w:r>
      <w:proofErr w:type="spellStart"/>
      <w:r w:rsidRPr="00030A13">
        <w:t>st</w:t>
      </w:r>
      <w:proofErr w:type="spellEnd"/>
      <w:r w:rsidRPr="00030A13">
        <w:t xml:space="preserve"> flerbostadshus ska uppföras  </w:t>
      </w:r>
    </w:p>
    <w:p w14:paraId="16425A96" w14:textId="21F9CFFC" w:rsidR="000410CE" w:rsidRPr="00030A13" w:rsidRDefault="000410CE" w:rsidP="00877DD7">
      <w:pPr>
        <w:pStyle w:val="Liststycke"/>
        <w:numPr>
          <w:ilvl w:val="0"/>
          <w:numId w:val="21"/>
        </w:numPr>
        <w:spacing w:line="276" w:lineRule="auto"/>
      </w:pPr>
      <w:r w:rsidRPr="00030A13">
        <w:t xml:space="preserve">1 </w:t>
      </w:r>
      <w:proofErr w:type="spellStart"/>
      <w:r w:rsidRPr="00030A13">
        <w:t>st</w:t>
      </w:r>
      <w:proofErr w:type="spellEnd"/>
      <w:r w:rsidRPr="00030A13">
        <w:t xml:space="preserve"> miljöstuga </w:t>
      </w:r>
      <w:r w:rsidR="0088250A">
        <w:t xml:space="preserve">(fristående) </w:t>
      </w:r>
      <w:r w:rsidRPr="00030A13">
        <w:t xml:space="preserve">ska uppföras </w:t>
      </w:r>
    </w:p>
    <w:p w14:paraId="0A99EC1C" w14:textId="739BD5FE" w:rsidR="000410CE" w:rsidRPr="00030A13" w:rsidRDefault="000410CE" w:rsidP="00877DD7">
      <w:pPr>
        <w:pStyle w:val="Liststycke"/>
        <w:numPr>
          <w:ilvl w:val="0"/>
          <w:numId w:val="21"/>
        </w:numPr>
        <w:spacing w:line="276" w:lineRule="auto"/>
      </w:pPr>
      <w:r w:rsidRPr="00030A13">
        <w:t xml:space="preserve">1 </w:t>
      </w:r>
      <w:proofErr w:type="spellStart"/>
      <w:r w:rsidRPr="00030A13">
        <w:t>st</w:t>
      </w:r>
      <w:proofErr w:type="spellEnd"/>
      <w:r w:rsidRPr="00030A13">
        <w:t xml:space="preserve"> undercentral </w:t>
      </w:r>
      <w:r w:rsidR="00C479DB">
        <w:t xml:space="preserve">i befintlig fristående byggnad </w:t>
      </w:r>
      <w:r w:rsidRPr="00030A13">
        <w:t xml:space="preserve">ska uppföras  </w:t>
      </w:r>
    </w:p>
    <w:p w14:paraId="4E03A9D0" w14:textId="53421075" w:rsidR="000410CE" w:rsidRPr="00030A13" w:rsidRDefault="000410CE" w:rsidP="00877DD7">
      <w:pPr>
        <w:pStyle w:val="Liststycke"/>
        <w:numPr>
          <w:ilvl w:val="0"/>
          <w:numId w:val="21"/>
        </w:numPr>
        <w:spacing w:line="276" w:lineRule="auto"/>
      </w:pPr>
      <w:r w:rsidRPr="00030A13">
        <w:t xml:space="preserve">Totalt ska 60-70 </w:t>
      </w:r>
      <w:proofErr w:type="spellStart"/>
      <w:r w:rsidRPr="00030A13">
        <w:t>st</w:t>
      </w:r>
      <w:proofErr w:type="spellEnd"/>
      <w:r w:rsidRPr="00030A13">
        <w:t xml:space="preserve"> lägenheter byggas  </w:t>
      </w:r>
    </w:p>
    <w:p w14:paraId="7D9680E0" w14:textId="5A1DCC4D" w:rsidR="000410CE" w:rsidRPr="00030A13" w:rsidRDefault="000410CE" w:rsidP="00877DD7">
      <w:pPr>
        <w:pStyle w:val="Liststycke"/>
        <w:numPr>
          <w:ilvl w:val="0"/>
          <w:numId w:val="21"/>
        </w:numPr>
        <w:spacing w:line="276" w:lineRule="auto"/>
      </w:pPr>
      <w:r w:rsidRPr="00030A13">
        <w:t>Lägenhets</w:t>
      </w:r>
      <w:r w:rsidR="00980E8B">
        <w:t>fördelning s</w:t>
      </w:r>
      <w:r w:rsidRPr="00030A13">
        <w:t xml:space="preserve">ka bestå av 1 </w:t>
      </w:r>
      <w:proofErr w:type="spellStart"/>
      <w:r w:rsidRPr="00030A13">
        <w:t>rok</w:t>
      </w:r>
      <w:proofErr w:type="spellEnd"/>
      <w:r w:rsidRPr="00030A13">
        <w:t xml:space="preserve">, 2 </w:t>
      </w:r>
      <w:proofErr w:type="spellStart"/>
      <w:r w:rsidRPr="00030A13">
        <w:t>rok</w:t>
      </w:r>
      <w:proofErr w:type="spellEnd"/>
      <w:r w:rsidRPr="00030A13">
        <w:t xml:space="preserve">, 3 </w:t>
      </w:r>
      <w:proofErr w:type="spellStart"/>
      <w:r w:rsidRPr="00030A13">
        <w:t>rok</w:t>
      </w:r>
      <w:proofErr w:type="spellEnd"/>
      <w:r w:rsidRPr="00030A13">
        <w:t xml:space="preserve">  </w:t>
      </w:r>
    </w:p>
    <w:p w14:paraId="11DB1C4C" w14:textId="77777777" w:rsidR="000410CE" w:rsidRPr="00030A13" w:rsidRDefault="000410CE" w:rsidP="00877DD7">
      <w:pPr>
        <w:pStyle w:val="Liststycke"/>
        <w:numPr>
          <w:ilvl w:val="0"/>
          <w:numId w:val="21"/>
        </w:numPr>
        <w:spacing w:line="276" w:lineRule="auto"/>
      </w:pPr>
      <w:r w:rsidRPr="00030A13">
        <w:t xml:space="preserve">Lägenhetsförråd ska ej placeras i lägenhet </w:t>
      </w:r>
    </w:p>
    <w:p w14:paraId="6550EDA8" w14:textId="77777777" w:rsidR="000410CE" w:rsidRPr="000410CE" w:rsidRDefault="000410CE" w:rsidP="00877DD7">
      <w:pPr>
        <w:pStyle w:val="Liststycke"/>
        <w:spacing w:line="276" w:lineRule="auto"/>
        <w:rPr>
          <w:color w:val="FF0000"/>
        </w:rPr>
      </w:pPr>
    </w:p>
    <w:p w14:paraId="3C26E3AC" w14:textId="2F5CBF4C" w:rsidR="009778EE" w:rsidRPr="002402AD" w:rsidRDefault="00512918" w:rsidP="00877DD7">
      <w:pPr>
        <w:pStyle w:val="Liststycke"/>
        <w:numPr>
          <w:ilvl w:val="0"/>
          <w:numId w:val="21"/>
        </w:numPr>
        <w:spacing w:line="276" w:lineRule="auto"/>
      </w:pPr>
      <w:r w:rsidRPr="002402AD">
        <w:t>All</w:t>
      </w:r>
      <w:r w:rsidR="009778EE" w:rsidRPr="002402AD">
        <w:t>t</w:t>
      </w:r>
      <w:r w:rsidRPr="002402AD">
        <w:t xml:space="preserve"> materiel ska vara bly- och halogenfritt </w:t>
      </w:r>
      <w:r w:rsidR="005C6604" w:rsidRPr="002402AD">
        <w:t xml:space="preserve">och i </w:t>
      </w:r>
      <w:r w:rsidRPr="002402AD">
        <w:t>UV-beständigt utförande.</w:t>
      </w:r>
      <w:r w:rsidR="009778EE" w:rsidRPr="002402AD">
        <w:rPr>
          <w:rFonts w:ascii="Arial" w:hAnsi="Arial" w:cs="Arial"/>
        </w:rPr>
        <w:t xml:space="preserve"> </w:t>
      </w:r>
    </w:p>
    <w:p w14:paraId="7E2DE5AF" w14:textId="154967FC" w:rsidR="000410CE" w:rsidRPr="002402AD" w:rsidRDefault="009778EE" w:rsidP="00877DD7">
      <w:pPr>
        <w:pStyle w:val="Liststycke"/>
        <w:numPr>
          <w:ilvl w:val="0"/>
          <w:numId w:val="21"/>
        </w:numPr>
        <w:spacing w:line="276" w:lineRule="auto"/>
      </w:pPr>
      <w:r w:rsidRPr="002402AD">
        <w:t xml:space="preserve">El-installationer ska göras infällda. </w:t>
      </w:r>
    </w:p>
    <w:p w14:paraId="44A5FB0D" w14:textId="2BE60D88" w:rsidR="00CC4600" w:rsidRPr="002402AD" w:rsidRDefault="00976BF1" w:rsidP="00877DD7">
      <w:pPr>
        <w:pStyle w:val="Liststycke"/>
        <w:numPr>
          <w:ilvl w:val="0"/>
          <w:numId w:val="21"/>
        </w:numPr>
        <w:spacing w:line="276" w:lineRule="auto"/>
      </w:pPr>
      <w:r w:rsidRPr="002402AD">
        <w:t>Ventilationskanaler, kall- och varmvatten ska</w:t>
      </w:r>
      <w:r w:rsidR="00CC4600" w:rsidRPr="002402AD">
        <w:t xml:space="preserve"> byggas in ovan undertak eller i schakt.  </w:t>
      </w:r>
    </w:p>
    <w:p w14:paraId="1D0AB7D9" w14:textId="4A14660D" w:rsidR="009778EE" w:rsidRPr="002402AD" w:rsidRDefault="009778EE" w:rsidP="00877DD7">
      <w:pPr>
        <w:pStyle w:val="Liststycke"/>
        <w:numPr>
          <w:ilvl w:val="0"/>
          <w:numId w:val="21"/>
        </w:numPr>
        <w:spacing w:line="276" w:lineRule="auto"/>
      </w:pPr>
      <w:r w:rsidRPr="002402AD">
        <w:t xml:space="preserve">Eventuella undertak och inklädnader av installationer </w:t>
      </w:r>
      <w:r w:rsidR="007C2B0E" w:rsidRPr="002402AD">
        <w:t xml:space="preserve">inom lägenheter </w:t>
      </w:r>
      <w:r w:rsidRPr="002402AD">
        <w:t xml:space="preserve">ska utföras i gips. </w:t>
      </w:r>
    </w:p>
    <w:p w14:paraId="5B190F2A" w14:textId="375AB8F2" w:rsidR="00030A13" w:rsidRPr="008E1412" w:rsidRDefault="002402AD" w:rsidP="00877DD7">
      <w:pPr>
        <w:pStyle w:val="Liststycke"/>
        <w:numPr>
          <w:ilvl w:val="0"/>
          <w:numId w:val="21"/>
        </w:numPr>
        <w:spacing w:line="276" w:lineRule="auto"/>
      </w:pPr>
      <w:r w:rsidRPr="008E1412">
        <w:t>Temperaturangivelser i lägenheter</w:t>
      </w:r>
      <w:r w:rsidR="00980E8B" w:rsidRPr="008E1412">
        <w:t xml:space="preserve"> ska vara 21 grader. Temperaturangivelser i allmänna utrymmen ska vara 18 grader. </w:t>
      </w:r>
    </w:p>
    <w:p w14:paraId="3A1B5953" w14:textId="38013E76" w:rsidR="00084D34" w:rsidRDefault="00EB1E25" w:rsidP="00877DD7">
      <w:pPr>
        <w:pStyle w:val="Liststycke"/>
        <w:numPr>
          <w:ilvl w:val="0"/>
          <w:numId w:val="21"/>
        </w:numPr>
        <w:spacing w:line="276" w:lineRule="auto"/>
      </w:pPr>
      <w:r w:rsidRPr="00100F55">
        <w:t>Byggnadskonstruktion ska utföras r</w:t>
      </w:r>
      <w:r w:rsidR="00084D34" w:rsidRPr="00100F55">
        <w:t>adonsäkert</w:t>
      </w:r>
      <w:r w:rsidRPr="00100F55">
        <w:t xml:space="preserve">. </w:t>
      </w:r>
      <w:r w:rsidR="00DA7C32" w:rsidRPr="00100F55">
        <w:t xml:space="preserve"> </w:t>
      </w:r>
    </w:p>
    <w:p w14:paraId="2DA195D8" w14:textId="5B7C217E" w:rsidR="008F3A74" w:rsidRDefault="00980E8B" w:rsidP="00877DD7">
      <w:pPr>
        <w:pStyle w:val="Liststycke"/>
        <w:numPr>
          <w:ilvl w:val="0"/>
          <w:numId w:val="21"/>
        </w:numPr>
        <w:spacing w:line="276" w:lineRule="auto"/>
      </w:pPr>
      <w:r>
        <w:t>Minimik</w:t>
      </w:r>
      <w:r w:rsidR="008F3A74" w:rsidRPr="008F3A74">
        <w:t>rav på rumshöjd 2500</w:t>
      </w:r>
      <w:r w:rsidR="008F3A74">
        <w:t xml:space="preserve"> </w:t>
      </w:r>
      <w:r w:rsidR="008F3A74" w:rsidRPr="008F3A74">
        <w:t>mm</w:t>
      </w:r>
      <w:r w:rsidR="00D125E0">
        <w:t xml:space="preserve"> med undantag för badrum och hall där 2300 mm accepteras</w:t>
      </w:r>
      <w:r w:rsidR="004D1995">
        <w:t>.</w:t>
      </w:r>
      <w:r w:rsidR="008F3A74" w:rsidRPr="008F3A74">
        <w:t xml:space="preserve"> </w:t>
      </w:r>
    </w:p>
    <w:p w14:paraId="3C8EF151" w14:textId="551362C0" w:rsidR="00935EC3" w:rsidRPr="00D90E13" w:rsidRDefault="00775DFE" w:rsidP="00877DD7">
      <w:pPr>
        <w:pStyle w:val="Liststycke"/>
        <w:numPr>
          <w:ilvl w:val="0"/>
          <w:numId w:val="21"/>
        </w:numPr>
        <w:spacing w:line="276" w:lineRule="auto"/>
      </w:pPr>
      <w:r w:rsidRPr="00D90E13">
        <w:t>S</w:t>
      </w:r>
      <w:r w:rsidR="00935EC3" w:rsidRPr="00D90E13">
        <w:t>tyr- och övervakning</w:t>
      </w:r>
      <w:r w:rsidRPr="00D90E13">
        <w:t xml:space="preserve"> enligt </w:t>
      </w:r>
      <w:proofErr w:type="spellStart"/>
      <w:r w:rsidRPr="00D90E13">
        <w:t>Erabs</w:t>
      </w:r>
      <w:proofErr w:type="spellEnd"/>
      <w:r w:rsidRPr="00D90E13">
        <w:t xml:space="preserve"> system eller likvärdigt. </w:t>
      </w:r>
    </w:p>
    <w:p w14:paraId="39FBBEB0" w14:textId="3D97A769" w:rsidR="00DB1719" w:rsidRPr="00FB442D" w:rsidRDefault="0081279B" w:rsidP="00FB442D">
      <w:pPr>
        <w:pStyle w:val="Rubrik2"/>
        <w:spacing w:before="240" w:line="276" w:lineRule="auto"/>
        <w:rPr>
          <w:sz w:val="26"/>
          <w:szCs w:val="26"/>
        </w:rPr>
      </w:pPr>
      <w:r>
        <w:br/>
      </w:r>
      <w:bookmarkStart w:id="4" w:name="_Toc184900689"/>
      <w:r w:rsidR="00A907C9">
        <w:rPr>
          <w:sz w:val="26"/>
          <w:szCs w:val="26"/>
        </w:rPr>
        <w:t>FÖRTYDLIGANDE GÄLLANDE DETALJPLANEN</w:t>
      </w:r>
      <w:bookmarkEnd w:id="4"/>
    </w:p>
    <w:p w14:paraId="6AF1EB66" w14:textId="7F112E23" w:rsidR="00107524" w:rsidRPr="00642588" w:rsidRDefault="00DB1719" w:rsidP="00877DD7">
      <w:pPr>
        <w:spacing w:line="276" w:lineRule="auto"/>
      </w:pPr>
      <w:r w:rsidRPr="00642588">
        <w:t>Högsta totalhöjd i meter över angivet nollplan +46,5</w:t>
      </w:r>
      <w:r w:rsidR="002D482A" w:rsidRPr="00642588">
        <w:t xml:space="preserve"> </w:t>
      </w:r>
      <w:r w:rsidRPr="00642588">
        <w:t xml:space="preserve">enligt plankarta är </w:t>
      </w:r>
      <w:r w:rsidR="002D482A" w:rsidRPr="00642588">
        <w:t xml:space="preserve">baserat på en taklutning om ca 5-6 grader. </w:t>
      </w:r>
      <w:r w:rsidR="00107524" w:rsidRPr="00642588">
        <w:t xml:space="preserve">Under planarbetet önskade </w:t>
      </w:r>
      <w:r w:rsidR="002D482A" w:rsidRPr="00642588">
        <w:t>Värmdö kommun en brantare takvinkel om minst 19 grader. Följderna av denna förändring har dock inte justerats i plankartan, där finns totalhöjdsmåttet om +46,5 m kvar. Kravet på takvinkel, vån</w:t>
      </w:r>
      <w:r w:rsidR="00107524" w:rsidRPr="00642588">
        <w:t>ings</w:t>
      </w:r>
      <w:r w:rsidR="002D482A" w:rsidRPr="00642588">
        <w:t xml:space="preserve">antal och totalhöjd är därmed inte förenliga med varandra. </w:t>
      </w:r>
      <w:r w:rsidR="005551B6" w:rsidRPr="00642588">
        <w:t>Beställaren</w:t>
      </w:r>
      <w:r w:rsidR="002D482A" w:rsidRPr="00642588">
        <w:t xml:space="preserve"> </w:t>
      </w:r>
      <w:r w:rsidR="00107524" w:rsidRPr="00642588">
        <w:t>har en skriftig dialog med kommunen om detta och anbudsgivare ska förutsätta att totalhöjd kan höjas med ca 2 meter för att kraven om 19 grader takvinkel ska kunna genomföras.</w:t>
      </w:r>
    </w:p>
    <w:p w14:paraId="044510C2" w14:textId="77777777" w:rsidR="00DB6F03" w:rsidRDefault="00DB6F03" w:rsidP="00877DD7">
      <w:pPr>
        <w:spacing w:line="276" w:lineRule="auto"/>
        <w:rPr>
          <w:rFonts w:asciiTheme="majorHAnsi" w:eastAsiaTheme="majorEastAsia" w:hAnsiTheme="majorHAnsi" w:cstheme="majorBidi"/>
          <w:bCs/>
          <w:sz w:val="28"/>
          <w:szCs w:val="28"/>
        </w:rPr>
      </w:pPr>
      <w:r>
        <w:br w:type="page"/>
      </w:r>
    </w:p>
    <w:p w14:paraId="191CD013" w14:textId="71840ADD" w:rsidR="000410CE" w:rsidRPr="00842D03" w:rsidRDefault="00A907C9" w:rsidP="00FB442D">
      <w:pPr>
        <w:pStyle w:val="Rubrik2"/>
        <w:spacing w:before="240" w:line="276" w:lineRule="auto"/>
        <w:rPr>
          <w:sz w:val="26"/>
          <w:szCs w:val="26"/>
        </w:rPr>
      </w:pPr>
      <w:bookmarkStart w:id="5" w:name="_Toc184900690"/>
      <w:r>
        <w:rPr>
          <w:sz w:val="26"/>
          <w:szCs w:val="26"/>
        </w:rPr>
        <w:lastRenderedPageBreak/>
        <w:t>FÖRESKRIFTER</w:t>
      </w:r>
      <w:bookmarkEnd w:id="5"/>
    </w:p>
    <w:p w14:paraId="7E29608D" w14:textId="77777777" w:rsidR="00B930B1" w:rsidRPr="007E6EE2" w:rsidRDefault="00B2126B" w:rsidP="00877DD7">
      <w:pPr>
        <w:spacing w:after="120" w:line="276" w:lineRule="auto"/>
      </w:pPr>
      <w:r w:rsidRPr="007E6EE2">
        <w:t xml:space="preserve">För entreprenaden gäller: </w:t>
      </w:r>
    </w:p>
    <w:p w14:paraId="102CCF08" w14:textId="6DCB8FE8" w:rsidR="00627CDD" w:rsidRDefault="00627CDD" w:rsidP="00877DD7">
      <w:pPr>
        <w:pStyle w:val="Liststycke"/>
        <w:numPr>
          <w:ilvl w:val="0"/>
          <w:numId w:val="20"/>
        </w:numPr>
        <w:spacing w:line="276" w:lineRule="auto"/>
      </w:pPr>
      <w:r>
        <w:t>Administrativ</w:t>
      </w:r>
      <w:r>
        <w:rPr>
          <w:rFonts w:hint="eastAsia"/>
        </w:rPr>
        <w:t>a</w:t>
      </w:r>
      <w:r>
        <w:t xml:space="preserve"> föreskrifter </w:t>
      </w:r>
    </w:p>
    <w:p w14:paraId="3E1B1591" w14:textId="210D240D" w:rsidR="00B930B1" w:rsidRPr="007E6EE2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BBR 29 </w:t>
      </w:r>
    </w:p>
    <w:p w14:paraId="0A638A1E" w14:textId="00E43F60" w:rsidR="00B930B1" w:rsidRPr="007E6EE2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>AMA Hus 24</w:t>
      </w:r>
    </w:p>
    <w:p w14:paraId="716536A6" w14:textId="77777777" w:rsidR="00B930B1" w:rsidRPr="007E6EE2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AMA EL 22  </w:t>
      </w:r>
    </w:p>
    <w:p w14:paraId="7BD2F9B5" w14:textId="77777777" w:rsidR="00B930B1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AMA VVS &amp; Kyla 22  </w:t>
      </w:r>
    </w:p>
    <w:p w14:paraId="4D6902C1" w14:textId="77777777" w:rsidR="00DF75A1" w:rsidRDefault="00DF75A1" w:rsidP="00DF75A1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AMA Anläggning 23 </w:t>
      </w:r>
    </w:p>
    <w:p w14:paraId="509B8067" w14:textId="374C43DA" w:rsidR="00DF75A1" w:rsidRPr="007E6EE2" w:rsidRDefault="00DF75A1" w:rsidP="00DF75A1">
      <w:pPr>
        <w:pStyle w:val="Liststycke"/>
        <w:numPr>
          <w:ilvl w:val="0"/>
          <w:numId w:val="20"/>
        </w:numPr>
        <w:spacing w:line="276" w:lineRule="auto"/>
      </w:pPr>
      <w:r>
        <w:t xml:space="preserve">Svenskt vatten (gällande föreskrifter)  </w:t>
      </w:r>
    </w:p>
    <w:p w14:paraId="30D698E5" w14:textId="7C50040C" w:rsidR="00512918" w:rsidRPr="007E6EE2" w:rsidRDefault="00EE6397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Tillhörande </w:t>
      </w:r>
      <w:r w:rsidR="00512918" w:rsidRPr="007E6EE2">
        <w:t>RA (</w:t>
      </w:r>
      <w:r w:rsidR="000667D7">
        <w:t>r</w:t>
      </w:r>
      <w:r w:rsidR="00512918" w:rsidRPr="007E6EE2">
        <w:t xml:space="preserve">åd och anvisningar) </w:t>
      </w:r>
    </w:p>
    <w:p w14:paraId="3BC9F79D" w14:textId="77777777" w:rsidR="00B930B1" w:rsidRPr="007E6EE2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>EKS 12</w:t>
      </w:r>
    </w:p>
    <w:p w14:paraId="7263B635" w14:textId="22773382" w:rsidR="00B930B1" w:rsidRPr="007E6EE2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>Säker vatten</w:t>
      </w:r>
      <w:r w:rsidR="00B2126B" w:rsidRPr="007E6EE2">
        <w:t xml:space="preserve"> branschregler 202</w:t>
      </w:r>
      <w:r w:rsidR="009E1AE9">
        <w:t>1</w:t>
      </w:r>
      <w:r w:rsidR="00B2126B" w:rsidRPr="007E6EE2">
        <w:t>:2</w:t>
      </w:r>
      <w:r w:rsidR="00F77D68" w:rsidRPr="007E6EE2">
        <w:t xml:space="preserve">, rörentreprenör ska vara auktoriserad enligt säker vatten </w:t>
      </w:r>
    </w:p>
    <w:p w14:paraId="273F0535" w14:textId="6E0AA3B7" w:rsidR="00DF79C4" w:rsidRPr="00642588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642588">
        <w:t>GVK</w:t>
      </w:r>
      <w:r w:rsidR="00DD09A8" w:rsidRPr="00642588">
        <w:t>, säkra våtrum 2021</w:t>
      </w:r>
    </w:p>
    <w:p w14:paraId="3F31C3D6" w14:textId="13792814" w:rsidR="00B930B1" w:rsidRPr="00642588" w:rsidRDefault="003466D6" w:rsidP="00877DD7">
      <w:pPr>
        <w:pStyle w:val="Liststycke"/>
        <w:numPr>
          <w:ilvl w:val="0"/>
          <w:numId w:val="20"/>
        </w:numPr>
        <w:spacing w:line="276" w:lineRule="auto"/>
      </w:pPr>
      <w:r w:rsidRPr="00642588">
        <w:t>BKR</w:t>
      </w:r>
      <w:r w:rsidR="00DD09A8" w:rsidRPr="00642588">
        <w:t>, BBV 21:1</w:t>
      </w:r>
    </w:p>
    <w:p w14:paraId="4F3B589D" w14:textId="4D00AFD1" w:rsidR="006C3D0B" w:rsidRPr="007E6EE2" w:rsidRDefault="006C3D0B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>Elsäkerhetsverkets föreskrifter</w:t>
      </w:r>
    </w:p>
    <w:p w14:paraId="409BAA57" w14:textId="13539952" w:rsidR="006C3D0B" w:rsidRPr="007E6EE2" w:rsidRDefault="006C3D0B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Svensk standard </w:t>
      </w:r>
    </w:p>
    <w:p w14:paraId="6D335148" w14:textId="07C9C60C" w:rsidR="00FC41B0" w:rsidRPr="007E6EE2" w:rsidRDefault="00EB4841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Ljudklass C </w:t>
      </w:r>
      <w:r w:rsidR="003466D6" w:rsidRPr="007E6EE2">
        <w:t xml:space="preserve">  </w:t>
      </w:r>
    </w:p>
    <w:p w14:paraId="0256CE16" w14:textId="52982AB9" w:rsidR="005C5F1A" w:rsidRPr="007E6EE2" w:rsidRDefault="00FC41B0" w:rsidP="00877DD7">
      <w:pPr>
        <w:pStyle w:val="Liststycke"/>
        <w:numPr>
          <w:ilvl w:val="0"/>
          <w:numId w:val="20"/>
        </w:numPr>
        <w:spacing w:line="276" w:lineRule="auto"/>
      </w:pPr>
      <w:r w:rsidRPr="007E6EE2">
        <w:t xml:space="preserve">Normal nivå på tillgänglighet enligt senaste </w:t>
      </w:r>
      <w:r w:rsidR="00A13C44" w:rsidRPr="007E6EE2">
        <w:t xml:space="preserve">svensk standard </w:t>
      </w:r>
      <w:r w:rsidRPr="007E6EE2">
        <w:t xml:space="preserve"> </w:t>
      </w:r>
    </w:p>
    <w:p w14:paraId="090748CF" w14:textId="1C8720AC" w:rsidR="00112E00" w:rsidRPr="007E6EE2" w:rsidRDefault="00BD0C29" w:rsidP="00ED17D6">
      <w:pPr>
        <w:pStyle w:val="Liststycke"/>
        <w:numPr>
          <w:ilvl w:val="0"/>
          <w:numId w:val="20"/>
        </w:numPr>
        <w:spacing w:line="276" w:lineRule="auto"/>
      </w:pPr>
      <w:r w:rsidRPr="007E6EE2">
        <w:t>Tillverkares anvisningar</w:t>
      </w:r>
    </w:p>
    <w:p w14:paraId="5F84A0F7" w14:textId="77777777" w:rsidR="00597434" w:rsidRDefault="00597434" w:rsidP="00877DD7">
      <w:pPr>
        <w:spacing w:line="276" w:lineRule="auto"/>
        <w:rPr>
          <w:rFonts w:asciiTheme="majorHAnsi" w:eastAsiaTheme="majorEastAsia" w:hAnsiTheme="majorHAnsi" w:cstheme="majorBidi"/>
          <w:bCs/>
          <w:sz w:val="28"/>
          <w:szCs w:val="28"/>
        </w:rPr>
      </w:pPr>
    </w:p>
    <w:p w14:paraId="72FF31BA" w14:textId="77777777" w:rsidR="00597434" w:rsidRDefault="00597434" w:rsidP="00877DD7">
      <w:pPr>
        <w:spacing w:line="276" w:lineRule="auto"/>
        <w:rPr>
          <w:rFonts w:asciiTheme="majorHAnsi" w:eastAsiaTheme="majorEastAsia" w:hAnsiTheme="majorHAnsi" w:cstheme="majorBidi"/>
          <w:bCs/>
          <w:sz w:val="28"/>
          <w:szCs w:val="28"/>
        </w:rPr>
      </w:pPr>
      <w:r>
        <w:br w:type="page"/>
      </w:r>
    </w:p>
    <w:p w14:paraId="1F04DDD4" w14:textId="7D6D1543" w:rsidR="00255F9E" w:rsidRPr="00842D03" w:rsidRDefault="00A907C9" w:rsidP="00FB442D">
      <w:pPr>
        <w:pStyle w:val="Rubrik2"/>
        <w:spacing w:before="240" w:line="276" w:lineRule="auto"/>
        <w:rPr>
          <w:sz w:val="26"/>
          <w:szCs w:val="26"/>
        </w:rPr>
      </w:pPr>
      <w:bookmarkStart w:id="6" w:name="_Toc184900691"/>
      <w:r>
        <w:rPr>
          <w:sz w:val="26"/>
          <w:szCs w:val="26"/>
        </w:rPr>
        <w:lastRenderedPageBreak/>
        <w:t>TEKNISK BESKRIVNING BYGGNAD</w:t>
      </w:r>
      <w:bookmarkEnd w:id="6"/>
      <w:r>
        <w:rPr>
          <w:sz w:val="26"/>
          <w:szCs w:val="26"/>
        </w:rPr>
        <w:t xml:space="preserve"> </w:t>
      </w:r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E20BD3" w14:paraId="5ABBBDBB" w14:textId="78044004" w:rsidTr="00E20BD3">
        <w:tc>
          <w:tcPr>
            <w:tcW w:w="2405" w:type="dxa"/>
          </w:tcPr>
          <w:p w14:paraId="39712BCB" w14:textId="77777777" w:rsidR="00E20BD3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45A9D0A7" w14:textId="308D1F69" w:rsidR="00E20BD3" w:rsidRPr="00B0613A" w:rsidRDefault="00100F55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</w:t>
            </w:r>
            <w:r w:rsidR="007F197C"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 xml:space="preserve">rav </w:t>
            </w:r>
          </w:p>
        </w:tc>
        <w:tc>
          <w:tcPr>
            <w:tcW w:w="3260" w:type="dxa"/>
          </w:tcPr>
          <w:p w14:paraId="5618DFF3" w14:textId="5AA46D14" w:rsidR="00E20BD3" w:rsidRPr="00B0613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E20BD3" w14:paraId="3EC830CB" w14:textId="135448EB" w:rsidTr="00E20BD3">
        <w:tc>
          <w:tcPr>
            <w:tcW w:w="2405" w:type="dxa"/>
          </w:tcPr>
          <w:p w14:paraId="7ADD0435" w14:textId="383E675F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Stomme</w:t>
            </w:r>
          </w:p>
        </w:tc>
        <w:tc>
          <w:tcPr>
            <w:tcW w:w="3402" w:type="dxa"/>
          </w:tcPr>
          <w:p w14:paraId="0BF763F6" w14:textId="7CF907B1" w:rsidR="00E20BD3" w:rsidRPr="002F45CE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237E1878" w14:textId="3C9F7B5A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215365005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75FB407C" w14:textId="377D76CE" w:rsidTr="00E20BD3">
        <w:tc>
          <w:tcPr>
            <w:tcW w:w="2405" w:type="dxa"/>
          </w:tcPr>
          <w:p w14:paraId="2104C4B9" w14:textId="1A52C854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Bjälklag</w:t>
            </w:r>
          </w:p>
        </w:tc>
        <w:tc>
          <w:tcPr>
            <w:tcW w:w="3402" w:type="dxa"/>
          </w:tcPr>
          <w:p w14:paraId="4EFBB30A" w14:textId="08F774DA" w:rsidR="00E20BD3" w:rsidRPr="002F45CE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6343940D" w14:textId="660F9028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481424940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747F5ECD" w14:textId="77777777" w:rsidTr="00E20BD3">
        <w:tc>
          <w:tcPr>
            <w:tcW w:w="2405" w:type="dxa"/>
          </w:tcPr>
          <w:p w14:paraId="5E50931F" w14:textId="55EE21C5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Väggar </w:t>
            </w:r>
          </w:p>
        </w:tc>
        <w:tc>
          <w:tcPr>
            <w:tcW w:w="3402" w:type="dxa"/>
          </w:tcPr>
          <w:p w14:paraId="5428E92C" w14:textId="7F5B3CF1" w:rsidR="00E20BD3" w:rsidRPr="002F45CE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40861FD1" w14:textId="71B80C1C" w:rsidR="00E20BD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09208003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780C120D" w14:textId="6D5E5DE1" w:rsidTr="00E20BD3">
        <w:tc>
          <w:tcPr>
            <w:tcW w:w="2405" w:type="dxa"/>
          </w:tcPr>
          <w:p w14:paraId="32F72B20" w14:textId="17E607FE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Fasad</w:t>
            </w:r>
          </w:p>
        </w:tc>
        <w:tc>
          <w:tcPr>
            <w:tcW w:w="3402" w:type="dxa"/>
          </w:tcPr>
          <w:p w14:paraId="4F3E3E78" w14:textId="780C73B5" w:rsidR="00E20BD3" w:rsidRPr="00642588" w:rsidRDefault="001E52D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</w:t>
            </w:r>
            <w:r w:rsidR="00642588" w:rsidRPr="00E31228">
              <w:rPr>
                <w:rFonts w:cs="FuturaStd-Book"/>
                <w:sz w:val="16"/>
                <w:szCs w:val="16"/>
              </w:rPr>
              <w:t xml:space="preserve"> med tillhörand</w:t>
            </w:r>
            <w:r w:rsidR="00642588" w:rsidRPr="00E31228">
              <w:rPr>
                <w:rFonts w:cs="FuturaStd-Book" w:hint="eastAsia"/>
                <w:sz w:val="16"/>
                <w:szCs w:val="16"/>
              </w:rPr>
              <w:t>e</w:t>
            </w:r>
            <w:r w:rsidR="00642588" w:rsidRPr="00E31228">
              <w:rPr>
                <w:rFonts w:cs="FuturaStd-Book"/>
                <w:sz w:val="16"/>
                <w:szCs w:val="16"/>
              </w:rPr>
              <w:t xml:space="preserve"> bilagor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8447B05" w14:textId="4982F177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50894005"/>
              </w:sdtPr>
              <w:sdtEndPr/>
              <w:sdtContent>
                <w:sdt>
                  <w:sdtPr>
                    <w:id w:val="-1910916450"/>
                    <w:showingPlcHdr/>
                  </w:sdtPr>
                  <w:sdtEndPr/>
                  <w:sdtContent>
                    <w:r w:rsidR="00E20BD3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E31228" w14:paraId="06B703C7" w14:textId="77777777" w:rsidTr="00E20BD3">
        <w:tc>
          <w:tcPr>
            <w:tcW w:w="2405" w:type="dxa"/>
          </w:tcPr>
          <w:p w14:paraId="1F76FDB3" w14:textId="553356EF" w:rsidR="00E31228" w:rsidRPr="00FE471A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Ytskikt fasad </w:t>
            </w:r>
          </w:p>
        </w:tc>
        <w:tc>
          <w:tcPr>
            <w:tcW w:w="3402" w:type="dxa"/>
          </w:tcPr>
          <w:p w14:paraId="32EF7666" w14:textId="3CD5A739" w:rsidR="00E31228" w:rsidRPr="00B64C2F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A70182">
              <w:rPr>
                <w:rFonts w:cs="FuturaStd-Book"/>
                <w:sz w:val="16"/>
                <w:szCs w:val="16"/>
              </w:rPr>
              <w:t>Enligt detaljplan med tillhörand</w:t>
            </w:r>
            <w:r w:rsidRPr="00A70182">
              <w:rPr>
                <w:rFonts w:cs="FuturaStd-Book" w:hint="eastAsia"/>
                <w:sz w:val="16"/>
                <w:szCs w:val="16"/>
              </w:rPr>
              <w:t>e</w:t>
            </w:r>
            <w:r w:rsidRPr="00A70182">
              <w:rPr>
                <w:rFonts w:cs="FuturaStd-Book"/>
                <w:sz w:val="16"/>
                <w:szCs w:val="16"/>
              </w:rPr>
              <w:t xml:space="preserve"> bilagor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0B26419" w14:textId="510E356C" w:rsidR="00E3122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129356603"/>
                <w:showingPlcHdr/>
              </w:sdtPr>
              <w:sdtEndPr/>
              <w:sdtContent>
                <w:r w:rsidR="00E3122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31228" w14:paraId="62618FCF" w14:textId="77777777" w:rsidTr="00E20BD3">
        <w:tc>
          <w:tcPr>
            <w:tcW w:w="2405" w:type="dxa"/>
          </w:tcPr>
          <w:p w14:paraId="325572F3" w14:textId="576E04D2" w:rsidR="00E31228" w:rsidRPr="00FE471A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Ytskikt sockel </w:t>
            </w:r>
          </w:p>
        </w:tc>
        <w:tc>
          <w:tcPr>
            <w:tcW w:w="3402" w:type="dxa"/>
          </w:tcPr>
          <w:p w14:paraId="13278FA0" w14:textId="1839FC23" w:rsidR="00E31228" w:rsidRPr="00B64C2F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A70182">
              <w:rPr>
                <w:rFonts w:cs="FuturaStd-Book"/>
                <w:sz w:val="16"/>
                <w:szCs w:val="16"/>
              </w:rPr>
              <w:t>Enligt detaljplan med tillhörand</w:t>
            </w:r>
            <w:r w:rsidRPr="00A70182">
              <w:rPr>
                <w:rFonts w:cs="FuturaStd-Book" w:hint="eastAsia"/>
                <w:sz w:val="16"/>
                <w:szCs w:val="16"/>
              </w:rPr>
              <w:t>e</w:t>
            </w:r>
            <w:r w:rsidRPr="00A70182">
              <w:rPr>
                <w:rFonts w:cs="FuturaStd-Book"/>
                <w:sz w:val="16"/>
                <w:szCs w:val="16"/>
              </w:rPr>
              <w:t xml:space="preserve"> bilagor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7F80EED" w14:textId="377E4234" w:rsidR="00E3122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750587091"/>
                <w:showingPlcHdr/>
              </w:sdtPr>
              <w:sdtEndPr/>
              <w:sdtContent>
                <w:r w:rsidR="00E3122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31228" w14:paraId="50EF3453" w14:textId="2256484A" w:rsidTr="00E20BD3">
        <w:tc>
          <w:tcPr>
            <w:tcW w:w="2405" w:type="dxa"/>
          </w:tcPr>
          <w:p w14:paraId="6A38F29D" w14:textId="1FC11850" w:rsidR="00E31228" w:rsidRPr="00FE471A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Yttertak</w:t>
            </w:r>
          </w:p>
        </w:tc>
        <w:tc>
          <w:tcPr>
            <w:tcW w:w="3402" w:type="dxa"/>
          </w:tcPr>
          <w:p w14:paraId="25C067F3" w14:textId="506E4877" w:rsidR="00E31228" w:rsidRPr="00B64C2F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A70182">
              <w:rPr>
                <w:rFonts w:cs="FuturaStd-Book"/>
                <w:sz w:val="16"/>
                <w:szCs w:val="16"/>
              </w:rPr>
              <w:t>Enligt detaljplan med tillhörand</w:t>
            </w:r>
            <w:r w:rsidRPr="00A70182">
              <w:rPr>
                <w:rFonts w:cs="FuturaStd-Book" w:hint="eastAsia"/>
                <w:sz w:val="16"/>
                <w:szCs w:val="16"/>
              </w:rPr>
              <w:t>e</w:t>
            </w:r>
            <w:r w:rsidRPr="00A70182">
              <w:rPr>
                <w:rFonts w:cs="FuturaStd-Book"/>
                <w:sz w:val="16"/>
                <w:szCs w:val="16"/>
              </w:rPr>
              <w:t xml:space="preserve"> bilagor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320144D" w14:textId="1EC6A97E" w:rsidR="00E3122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2012408699"/>
                <w:showingPlcHdr/>
              </w:sdtPr>
              <w:sdtEndPr/>
              <w:sdtContent>
                <w:r w:rsidR="00E3122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31228" w14:paraId="025BC97A" w14:textId="77777777" w:rsidTr="00E20BD3">
        <w:tc>
          <w:tcPr>
            <w:tcW w:w="2405" w:type="dxa"/>
          </w:tcPr>
          <w:p w14:paraId="4419A78E" w14:textId="7B2539C5" w:rsidR="00E31228" w:rsidRPr="00FE471A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Snörasskydd, </w:t>
            </w:r>
            <w:proofErr w:type="spellStart"/>
            <w:r>
              <w:rPr>
                <w:rFonts w:cs="FuturaStd-Bold"/>
                <w:b/>
                <w:bCs/>
                <w:sz w:val="16"/>
                <w:szCs w:val="16"/>
              </w:rPr>
              <w:t>t</w:t>
            </w:r>
            <w:r w:rsidRPr="00FE471A">
              <w:rPr>
                <w:rFonts w:cs="FuturaStd-Bold"/>
                <w:b/>
                <w:bCs/>
                <w:sz w:val="16"/>
                <w:szCs w:val="16"/>
              </w:rPr>
              <w:t>aksäkerhet</w:t>
            </w:r>
            <w:proofErr w:type="spellEnd"/>
            <w:r>
              <w:rPr>
                <w:rFonts w:cs="FuturaStd-Bold"/>
                <w:b/>
                <w:bCs/>
                <w:sz w:val="16"/>
                <w:szCs w:val="16"/>
              </w:rPr>
              <w:t xml:space="preserve">, </w:t>
            </w:r>
            <w:r w:rsidRPr="00FE471A">
              <w:rPr>
                <w:rFonts w:cs="FuturaStd-Bold"/>
                <w:b/>
                <w:bCs/>
                <w:sz w:val="16"/>
                <w:szCs w:val="16"/>
              </w:rPr>
              <w:t>luckor</w:t>
            </w:r>
            <w:r>
              <w:rPr>
                <w:rFonts w:cs="FuturaStd-Bold"/>
                <w:b/>
                <w:bCs/>
                <w:sz w:val="16"/>
                <w:szCs w:val="16"/>
              </w:rPr>
              <w:t xml:space="preserve">, huvar och andra installationer på tak </w:t>
            </w:r>
          </w:p>
        </w:tc>
        <w:tc>
          <w:tcPr>
            <w:tcW w:w="3402" w:type="dxa"/>
          </w:tcPr>
          <w:p w14:paraId="273DDB1D" w14:textId="2D696983" w:rsidR="00E31228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A70182">
              <w:rPr>
                <w:rFonts w:cs="FuturaStd-Book"/>
                <w:sz w:val="16"/>
                <w:szCs w:val="16"/>
              </w:rPr>
              <w:t>Enligt detaljplan med tillhörand</w:t>
            </w:r>
            <w:r w:rsidRPr="00A70182">
              <w:rPr>
                <w:rFonts w:cs="FuturaStd-Book" w:hint="eastAsia"/>
                <w:sz w:val="16"/>
                <w:szCs w:val="16"/>
              </w:rPr>
              <w:t>e</w:t>
            </w:r>
            <w:r w:rsidRPr="00A70182">
              <w:rPr>
                <w:rFonts w:cs="FuturaStd-Book"/>
                <w:sz w:val="16"/>
                <w:szCs w:val="16"/>
              </w:rPr>
              <w:t xml:space="preserve"> bilagor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9829A06" w14:textId="4617190D" w:rsidR="00E3122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75520993"/>
                <w:showingPlcHdr/>
              </w:sdtPr>
              <w:sdtEndPr/>
              <w:sdtContent>
                <w:r w:rsidR="00E3122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6BE6E65E" w14:textId="77777777" w:rsidTr="00E20BD3">
        <w:tc>
          <w:tcPr>
            <w:tcW w:w="2405" w:type="dxa"/>
          </w:tcPr>
          <w:p w14:paraId="3B1A1907" w14:textId="2571CD1D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Entré</w:t>
            </w:r>
          </w:p>
        </w:tc>
        <w:tc>
          <w:tcPr>
            <w:tcW w:w="3402" w:type="dxa"/>
          </w:tcPr>
          <w:p w14:paraId="733EE9EC" w14:textId="152F5FB1" w:rsidR="00E20BD3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  <w:r w:rsidR="00100F55">
              <w:rPr>
                <w:rFonts w:cs="FuturaStd-Book"/>
                <w:color w:val="281F00"/>
                <w:sz w:val="16"/>
                <w:szCs w:val="16"/>
              </w:rPr>
              <w:br/>
            </w:r>
            <w:r w:rsidR="00100F55" w:rsidRPr="007252C2">
              <w:rPr>
                <w:rFonts w:cs="FuturaStd-Book"/>
                <w:sz w:val="16"/>
                <w:szCs w:val="16"/>
              </w:rPr>
              <w:t xml:space="preserve">Entrén ska utföras med tak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FA0EE68" w14:textId="67CEAD7A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276087634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31228" w14:paraId="0A43940E" w14:textId="60B7AA82" w:rsidTr="00E20BD3">
        <w:tc>
          <w:tcPr>
            <w:tcW w:w="2405" w:type="dxa"/>
          </w:tcPr>
          <w:p w14:paraId="03B740A7" w14:textId="5A4B506E" w:rsidR="00E31228" w:rsidRPr="00FE471A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Plåt</w:t>
            </w:r>
            <w:r>
              <w:rPr>
                <w:rFonts w:cs="FuturaStd-Bold"/>
                <w:b/>
                <w:bCs/>
                <w:sz w:val="16"/>
                <w:szCs w:val="16"/>
              </w:rPr>
              <w:t xml:space="preserve">arbeten </w:t>
            </w:r>
          </w:p>
        </w:tc>
        <w:tc>
          <w:tcPr>
            <w:tcW w:w="3402" w:type="dxa"/>
          </w:tcPr>
          <w:p w14:paraId="2837FABF" w14:textId="7C61F3C1" w:rsidR="00E31228" w:rsidRPr="00B64C2F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CE69D5">
              <w:rPr>
                <w:rFonts w:cs="FuturaStd-Book"/>
                <w:sz w:val="16"/>
                <w:szCs w:val="16"/>
              </w:rPr>
              <w:t>Enligt detaljplan med tillhörand</w:t>
            </w:r>
            <w:r w:rsidRPr="00CE69D5">
              <w:rPr>
                <w:rFonts w:cs="FuturaStd-Book" w:hint="eastAsia"/>
                <w:sz w:val="16"/>
                <w:szCs w:val="16"/>
              </w:rPr>
              <w:t>e</w:t>
            </w:r>
            <w:r w:rsidRPr="00CE69D5">
              <w:rPr>
                <w:rFonts w:cs="FuturaStd-Book"/>
                <w:sz w:val="16"/>
                <w:szCs w:val="16"/>
              </w:rPr>
              <w:t xml:space="preserve"> bilagor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1152395" w14:textId="4D3EC90B" w:rsidR="00E3122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933497789"/>
                <w:showingPlcHdr/>
              </w:sdtPr>
              <w:sdtEndPr/>
              <w:sdtContent>
                <w:r w:rsidR="00E3122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31228" w14:paraId="5E67873E" w14:textId="2302C341" w:rsidTr="00E20BD3">
        <w:tc>
          <w:tcPr>
            <w:tcW w:w="2405" w:type="dxa"/>
          </w:tcPr>
          <w:p w14:paraId="5D9387F2" w14:textId="0DC260DA" w:rsidR="00E31228" w:rsidRPr="00FE471A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Balkong</w:t>
            </w:r>
            <w:r>
              <w:rPr>
                <w:rFonts w:cs="FuturaStd-Bold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3402" w:type="dxa"/>
          </w:tcPr>
          <w:p w14:paraId="7FD324DA" w14:textId="4D756F6E" w:rsidR="00E31228" w:rsidRPr="00B64C2F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CE69D5">
              <w:rPr>
                <w:rFonts w:cs="FuturaStd-Book"/>
                <w:sz w:val="16"/>
                <w:szCs w:val="16"/>
              </w:rPr>
              <w:t>Enligt detaljplan med tillhörand</w:t>
            </w:r>
            <w:r w:rsidRPr="00CE69D5">
              <w:rPr>
                <w:rFonts w:cs="FuturaStd-Book" w:hint="eastAsia"/>
                <w:sz w:val="16"/>
                <w:szCs w:val="16"/>
              </w:rPr>
              <w:t>e</w:t>
            </w:r>
            <w:r w:rsidRPr="00CE69D5">
              <w:rPr>
                <w:rFonts w:cs="FuturaStd-Book"/>
                <w:sz w:val="16"/>
                <w:szCs w:val="16"/>
              </w:rPr>
              <w:t xml:space="preserve"> bilagor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C0949F7" w14:textId="683CE174" w:rsidR="00E3122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10748917"/>
                <w:showingPlcHdr/>
              </w:sdtPr>
              <w:sdtEndPr/>
              <w:sdtContent>
                <w:r w:rsidR="00E3122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1D96C8E1" w14:textId="77777777" w:rsidTr="00E20BD3">
        <w:tc>
          <w:tcPr>
            <w:tcW w:w="2405" w:type="dxa"/>
          </w:tcPr>
          <w:p w14:paraId="77C9FE3E" w14:textId="48913F3F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Inglasning av balkonger</w:t>
            </w:r>
          </w:p>
        </w:tc>
        <w:tc>
          <w:tcPr>
            <w:tcW w:w="3402" w:type="dxa"/>
          </w:tcPr>
          <w:p w14:paraId="1B2B7947" w14:textId="54B37DC7" w:rsidR="00E20BD3" w:rsidRPr="00B64C2F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Balkonger </w:t>
            </w:r>
            <w:r w:rsidR="009B03FF">
              <w:rPr>
                <w:rFonts w:cs="FuturaStd-Book"/>
                <w:color w:val="281F00"/>
                <w:sz w:val="16"/>
                <w:szCs w:val="16"/>
              </w:rPr>
              <w:t>ska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förberedas för inglasning, ramfritt system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DD849DE" w14:textId="322B165E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20099663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03C42C92" w14:textId="77777777" w:rsidTr="00E20BD3">
        <w:tc>
          <w:tcPr>
            <w:tcW w:w="2405" w:type="dxa"/>
          </w:tcPr>
          <w:p w14:paraId="2E922836" w14:textId="020D5891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Uteplats </w:t>
            </w:r>
          </w:p>
        </w:tc>
        <w:tc>
          <w:tcPr>
            <w:tcW w:w="3402" w:type="dxa"/>
          </w:tcPr>
          <w:p w14:paraId="381D5F88" w14:textId="7646B945" w:rsidR="00E20BD3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9E6BBEC" w14:textId="3C9E1FD3" w:rsidR="00E20BD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93944411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547C652F" w14:textId="77777777" w:rsidTr="00E20BD3">
        <w:tc>
          <w:tcPr>
            <w:tcW w:w="2405" w:type="dxa"/>
          </w:tcPr>
          <w:p w14:paraId="6A0A042D" w14:textId="79708ACD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Tak över balkong</w:t>
            </w:r>
          </w:p>
        </w:tc>
        <w:tc>
          <w:tcPr>
            <w:tcW w:w="3402" w:type="dxa"/>
          </w:tcPr>
          <w:p w14:paraId="1D4F2883" w14:textId="5AC02B01" w:rsidR="00E20BD3" w:rsidRPr="00B64C2F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7252C2">
              <w:rPr>
                <w:rFonts w:cs="FuturaStd-Book"/>
                <w:sz w:val="16"/>
                <w:szCs w:val="16"/>
              </w:rPr>
              <w:t xml:space="preserve">Tak </w:t>
            </w:r>
            <w:r w:rsidR="009B03FF" w:rsidRPr="007252C2">
              <w:rPr>
                <w:rFonts w:cs="FuturaStd-Book"/>
                <w:sz w:val="16"/>
                <w:szCs w:val="16"/>
              </w:rPr>
              <w:t>ska</w:t>
            </w:r>
            <w:r w:rsidRPr="007252C2">
              <w:rPr>
                <w:rFonts w:cs="FuturaStd-Book"/>
                <w:sz w:val="16"/>
                <w:szCs w:val="16"/>
              </w:rPr>
              <w:t xml:space="preserve"> </w:t>
            </w:r>
            <w:r w:rsidR="00100F55" w:rsidRPr="007252C2">
              <w:rPr>
                <w:rFonts w:cs="FuturaStd-Book"/>
                <w:sz w:val="16"/>
                <w:szCs w:val="16"/>
              </w:rPr>
              <w:t xml:space="preserve">utföras </w:t>
            </w:r>
            <w:r w:rsidRPr="007252C2">
              <w:rPr>
                <w:rFonts w:cs="FuturaStd-Book"/>
                <w:sz w:val="16"/>
                <w:szCs w:val="16"/>
              </w:rPr>
              <w:t>över översta balkongerna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0ACE93C" w14:textId="3E10CDE3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562684923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5BE17D0C" w14:textId="77777777" w:rsidTr="00E20BD3">
        <w:tc>
          <w:tcPr>
            <w:tcW w:w="2405" w:type="dxa"/>
          </w:tcPr>
          <w:p w14:paraId="4E8885CC" w14:textId="06A69043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Lägenhetsskiljande väggar</w:t>
            </w:r>
          </w:p>
        </w:tc>
        <w:tc>
          <w:tcPr>
            <w:tcW w:w="3402" w:type="dxa"/>
          </w:tcPr>
          <w:p w14:paraId="6681BA40" w14:textId="469AD0C2" w:rsidR="00E20BD3" w:rsidRPr="00B64C2F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50976A9A" w14:textId="34561ECF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265503471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782B1239" w14:textId="77777777" w:rsidTr="00E20BD3">
        <w:tc>
          <w:tcPr>
            <w:tcW w:w="2405" w:type="dxa"/>
          </w:tcPr>
          <w:p w14:paraId="56842649" w14:textId="3441B770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Innerväggar</w:t>
            </w:r>
          </w:p>
        </w:tc>
        <w:tc>
          <w:tcPr>
            <w:tcW w:w="3402" w:type="dxa"/>
          </w:tcPr>
          <w:p w14:paraId="26BDAED7" w14:textId="77FAF644" w:rsidR="00E20BD3" w:rsidRPr="00C467F3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>Innerväggar s</w:t>
            </w:r>
            <w:r w:rsidR="00F57624" w:rsidRPr="00C467F3">
              <w:rPr>
                <w:rFonts w:cs="FuturaStd-Book"/>
                <w:sz w:val="16"/>
                <w:szCs w:val="16"/>
              </w:rPr>
              <w:t xml:space="preserve">ka isoleras </w:t>
            </w:r>
            <w:r w:rsidR="00C467F3" w:rsidRPr="00C467F3">
              <w:rPr>
                <w:rFonts w:cs="FuturaStd-Book"/>
                <w:sz w:val="16"/>
                <w:szCs w:val="16"/>
              </w:rPr>
              <w:t xml:space="preserve">i full väggtjocklek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D55304E" w14:textId="0F94ED1C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842002619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614AE1BE" w14:textId="77777777" w:rsidTr="00E20BD3">
        <w:tc>
          <w:tcPr>
            <w:tcW w:w="2405" w:type="dxa"/>
          </w:tcPr>
          <w:p w14:paraId="3E919F3C" w14:textId="10C31A95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Fönster</w:t>
            </w:r>
          </w:p>
        </w:tc>
        <w:tc>
          <w:tcPr>
            <w:tcW w:w="3402" w:type="dxa"/>
          </w:tcPr>
          <w:p w14:paraId="461A20AB" w14:textId="180D2F31" w:rsidR="00775DFE" w:rsidRPr="00BB699B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  <w:r w:rsidR="005274FC" w:rsidRPr="00BB699B">
              <w:rPr>
                <w:rFonts w:cs="FuturaStd-Book"/>
                <w:sz w:val="16"/>
                <w:szCs w:val="16"/>
              </w:rPr>
              <w:br/>
            </w:r>
            <w:r w:rsidR="00100F55" w:rsidRPr="00BB699B">
              <w:rPr>
                <w:rFonts w:cs="FuturaStd-Book"/>
                <w:sz w:val="16"/>
                <w:szCs w:val="16"/>
              </w:rPr>
              <w:t>Fönster ska utföras i</w:t>
            </w:r>
            <w:r w:rsidR="009737A3" w:rsidRPr="00BB699B">
              <w:rPr>
                <w:rFonts w:cs="FuturaStd-Book"/>
                <w:sz w:val="16"/>
                <w:szCs w:val="16"/>
              </w:rPr>
              <w:t xml:space="preserve"> </w:t>
            </w:r>
            <w:r w:rsidR="00100F55" w:rsidRPr="00BB699B">
              <w:rPr>
                <w:rFonts w:cs="FuturaStd-Book"/>
                <w:sz w:val="16"/>
                <w:szCs w:val="16"/>
              </w:rPr>
              <w:t>t</w:t>
            </w:r>
            <w:r w:rsidR="00E20BD3" w:rsidRPr="00BB699B">
              <w:rPr>
                <w:rFonts w:cs="FuturaStd-Book"/>
                <w:sz w:val="16"/>
                <w:szCs w:val="16"/>
              </w:rPr>
              <w:t>rä/aluminium</w:t>
            </w:r>
            <w:r w:rsidR="002206CB">
              <w:rPr>
                <w:rFonts w:cs="FuturaStd-Book"/>
                <w:sz w:val="16"/>
                <w:szCs w:val="16"/>
              </w:rPr>
              <w:br/>
              <w:t>2+1</w:t>
            </w:r>
          </w:p>
          <w:p w14:paraId="73969217" w14:textId="2CFD047B" w:rsidR="00E20BD3" w:rsidRPr="00BB699B" w:rsidRDefault="00775DF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BB699B">
              <w:rPr>
                <w:rFonts w:cs="FuturaStd-Book"/>
                <w:sz w:val="16"/>
                <w:szCs w:val="16"/>
              </w:rPr>
              <w:t>U-värde max 1,1 W/m</w:t>
            </w:r>
            <w:r w:rsidRPr="00BB699B">
              <w:rPr>
                <w:rFonts w:cs="FuturaStd-Book"/>
                <w:sz w:val="16"/>
                <w:szCs w:val="16"/>
                <w:vertAlign w:val="superscript"/>
              </w:rPr>
              <w:t>2</w:t>
            </w:r>
            <w:r w:rsidRPr="00BB699B">
              <w:rPr>
                <w:rFonts w:cs="FuturaStd-Book"/>
                <w:sz w:val="16"/>
                <w:szCs w:val="16"/>
              </w:rPr>
              <w:t>K</w:t>
            </w:r>
            <w:r w:rsidR="001D658B">
              <w:rPr>
                <w:rFonts w:cs="FuturaStd-Book"/>
                <w:sz w:val="16"/>
                <w:szCs w:val="16"/>
              </w:rPr>
              <w:t xml:space="preserve"> för hela konstruktionen.</w:t>
            </w:r>
            <w:r w:rsidR="00F57624">
              <w:rPr>
                <w:rFonts w:cs="FuturaStd-Book"/>
                <w:sz w:val="16"/>
                <w:szCs w:val="16"/>
              </w:rPr>
              <w:br/>
              <w:t xml:space="preserve">Fönster ska förses med </w:t>
            </w:r>
            <w:r w:rsidR="00207594" w:rsidRPr="0081279B">
              <w:rPr>
                <w:rFonts w:cs="FuturaStd-Book"/>
                <w:sz w:val="16"/>
                <w:szCs w:val="16"/>
              </w:rPr>
              <w:t>mellanglaspersienner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A802652" w14:textId="5FB4B51D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095637212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2655BE6A" w14:textId="77777777" w:rsidTr="00E20BD3">
        <w:tc>
          <w:tcPr>
            <w:tcW w:w="2405" w:type="dxa"/>
          </w:tcPr>
          <w:p w14:paraId="0EE2AC8B" w14:textId="2D17458A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Fönsterdörrar</w:t>
            </w:r>
          </w:p>
        </w:tc>
        <w:tc>
          <w:tcPr>
            <w:tcW w:w="3402" w:type="dxa"/>
          </w:tcPr>
          <w:p w14:paraId="29021847" w14:textId="01A1BAE1" w:rsidR="00E20BD3" w:rsidRPr="00BB699B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  <w:r w:rsidR="003B3D6A">
              <w:rPr>
                <w:rFonts w:cs="FuturaStd-Book"/>
                <w:sz w:val="16"/>
                <w:szCs w:val="16"/>
              </w:rPr>
              <w:br/>
            </w:r>
            <w:r w:rsidR="00100F55" w:rsidRPr="00BB699B">
              <w:rPr>
                <w:rFonts w:cs="FuturaStd-Book"/>
                <w:sz w:val="16"/>
                <w:szCs w:val="16"/>
              </w:rPr>
              <w:t>Fönsterdörrar ska utföras i t</w:t>
            </w:r>
            <w:r w:rsidR="00E20BD3" w:rsidRPr="00BB699B">
              <w:rPr>
                <w:rFonts w:cs="FuturaStd-Book"/>
                <w:sz w:val="16"/>
                <w:szCs w:val="16"/>
              </w:rPr>
              <w:t>rä/aluminium</w:t>
            </w:r>
            <w:r w:rsidR="002206CB">
              <w:rPr>
                <w:rFonts w:cs="FuturaStd-Book"/>
                <w:sz w:val="16"/>
                <w:szCs w:val="16"/>
              </w:rPr>
              <w:br/>
              <w:t>2+1</w:t>
            </w:r>
            <w:r w:rsidR="00B275D0" w:rsidRPr="00BB699B">
              <w:rPr>
                <w:rFonts w:cs="FuturaStd-Book"/>
                <w:sz w:val="16"/>
                <w:szCs w:val="16"/>
              </w:rPr>
              <w:br/>
            </w:r>
            <w:r w:rsidR="00F1348D" w:rsidRPr="00BB699B">
              <w:rPr>
                <w:rFonts w:cs="FuturaStd-Book"/>
                <w:sz w:val="16"/>
                <w:szCs w:val="16"/>
              </w:rPr>
              <w:t>U-värde max 1,1 W/m</w:t>
            </w:r>
            <w:r w:rsidR="00F1348D" w:rsidRPr="00BB699B">
              <w:rPr>
                <w:rFonts w:cs="FuturaStd-Book"/>
                <w:sz w:val="16"/>
                <w:szCs w:val="16"/>
                <w:vertAlign w:val="superscript"/>
              </w:rPr>
              <w:t>2</w:t>
            </w:r>
            <w:r w:rsidR="00F1348D" w:rsidRPr="00BB699B">
              <w:rPr>
                <w:rFonts w:cs="FuturaStd-Book"/>
                <w:sz w:val="16"/>
                <w:szCs w:val="16"/>
              </w:rPr>
              <w:t>K</w:t>
            </w:r>
            <w:r w:rsidR="001D658B">
              <w:rPr>
                <w:rFonts w:cs="FuturaStd-Book"/>
                <w:sz w:val="16"/>
                <w:szCs w:val="16"/>
              </w:rPr>
              <w:t xml:space="preserve"> för hela konstruktionen. </w:t>
            </w:r>
            <w:r w:rsidR="00F57624">
              <w:rPr>
                <w:rFonts w:cs="FuturaStd-Book"/>
                <w:sz w:val="16"/>
                <w:szCs w:val="16"/>
              </w:rPr>
              <w:br/>
              <w:t xml:space="preserve">Fönsterdörrar ska förses med </w:t>
            </w:r>
            <w:r w:rsidR="00207594" w:rsidRPr="0081279B">
              <w:rPr>
                <w:rFonts w:cs="FuturaStd-Book"/>
                <w:sz w:val="16"/>
                <w:szCs w:val="16"/>
              </w:rPr>
              <w:t>mellanglas</w:t>
            </w:r>
            <w:r w:rsidR="00F57624" w:rsidRPr="0081279B">
              <w:rPr>
                <w:rFonts w:cs="FuturaStd-Book"/>
                <w:sz w:val="16"/>
                <w:szCs w:val="16"/>
              </w:rPr>
              <w:t>persienner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A998C0" w14:textId="6149E9A0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697198220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7CA31F6F" w14:textId="77777777" w:rsidTr="00E20BD3">
        <w:tc>
          <w:tcPr>
            <w:tcW w:w="2405" w:type="dxa"/>
          </w:tcPr>
          <w:p w14:paraId="24EA72CE" w14:textId="406653A7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Entrédörr trapphus </w:t>
            </w:r>
          </w:p>
        </w:tc>
        <w:tc>
          <w:tcPr>
            <w:tcW w:w="3402" w:type="dxa"/>
          </w:tcPr>
          <w:p w14:paraId="51430DFA" w14:textId="127D797C" w:rsidR="00E20BD3" w:rsidRPr="00B64C2F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  <w:r w:rsidR="009B2823">
              <w:rPr>
                <w:rFonts w:cs="FuturaStd-Book"/>
                <w:color w:val="281F00"/>
                <w:sz w:val="16"/>
                <w:szCs w:val="16"/>
              </w:rPr>
              <w:br/>
            </w:r>
            <w:r w:rsidR="00100F55" w:rsidRPr="008E1412">
              <w:rPr>
                <w:rFonts w:cs="FuturaStd-Book"/>
                <w:sz w:val="16"/>
                <w:szCs w:val="16"/>
              </w:rPr>
              <w:t>Entrédörr</w:t>
            </w:r>
            <w:r w:rsidR="008E1412" w:rsidRPr="008E1412">
              <w:rPr>
                <w:rFonts w:cs="FuturaStd-Book"/>
                <w:sz w:val="16"/>
                <w:szCs w:val="16"/>
              </w:rPr>
              <w:t>ar</w:t>
            </w:r>
            <w:r w:rsidR="00100F55" w:rsidRPr="008E1412">
              <w:rPr>
                <w:rFonts w:cs="FuturaStd-Book"/>
                <w:sz w:val="16"/>
                <w:szCs w:val="16"/>
              </w:rPr>
              <w:t xml:space="preserve"> ska utföras i a</w:t>
            </w:r>
            <w:r w:rsidR="00E20BD3" w:rsidRPr="008E1412">
              <w:rPr>
                <w:rFonts w:cs="FuturaStd-Book"/>
                <w:sz w:val="16"/>
                <w:szCs w:val="16"/>
              </w:rPr>
              <w:t>luminium</w:t>
            </w:r>
            <w:r w:rsidR="008E1412" w:rsidRPr="008E1412">
              <w:rPr>
                <w:rFonts w:cs="FuturaStd-Book"/>
                <w:sz w:val="16"/>
                <w:szCs w:val="16"/>
              </w:rPr>
              <w:br/>
              <w:t xml:space="preserve">Entrédörrar ska utföras med dörrstängare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4BC7360" w14:textId="4811A09A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196421214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010D1FE8" w14:textId="77777777" w:rsidTr="00E20BD3">
        <w:trPr>
          <w:trHeight w:val="43"/>
        </w:trPr>
        <w:tc>
          <w:tcPr>
            <w:tcW w:w="2405" w:type="dxa"/>
          </w:tcPr>
          <w:p w14:paraId="6CF7AA61" w14:textId="3F30CF75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Lås entrédörrar</w:t>
            </w:r>
          </w:p>
        </w:tc>
        <w:tc>
          <w:tcPr>
            <w:tcW w:w="3402" w:type="dxa"/>
          </w:tcPr>
          <w:p w14:paraId="745046B8" w14:textId="55FB5D15" w:rsidR="00E20BD3" w:rsidRPr="00B64C2F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B64C2F">
              <w:rPr>
                <w:rFonts w:cs="FuturaStd-Book"/>
                <w:color w:val="281F00"/>
                <w:sz w:val="16"/>
                <w:szCs w:val="16"/>
              </w:rPr>
              <w:t>ASSA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 </w:t>
            </w:r>
            <w:r w:rsidR="00A44B46" w:rsidRPr="00AD6EF8">
              <w:rPr>
                <w:rFonts w:cs="FuturaStd-Book"/>
                <w:sz w:val="16"/>
                <w:szCs w:val="16"/>
                <w:highlight w:val="yellow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B8D268F" w14:textId="039AD87B" w:rsidR="00E20BD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611205054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34592E9D" w14:textId="77777777" w:rsidTr="00E20BD3">
        <w:trPr>
          <w:trHeight w:val="43"/>
        </w:trPr>
        <w:tc>
          <w:tcPr>
            <w:tcW w:w="2405" w:type="dxa"/>
          </w:tcPr>
          <w:p w14:paraId="337F0B45" w14:textId="6DC4E744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Porttelefon/passersystem</w:t>
            </w:r>
          </w:p>
        </w:tc>
        <w:tc>
          <w:tcPr>
            <w:tcW w:w="3402" w:type="dxa"/>
          </w:tcPr>
          <w:p w14:paraId="2BE01994" w14:textId="6DA66BE1" w:rsidR="00E20BD3" w:rsidRPr="00803460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proofErr w:type="spellStart"/>
            <w:r w:rsidRPr="00803460">
              <w:rPr>
                <w:rFonts w:cs="FuturaStd-Book"/>
                <w:color w:val="281F00"/>
                <w:sz w:val="16"/>
                <w:szCs w:val="16"/>
              </w:rPr>
              <w:t>Aptus</w:t>
            </w:r>
            <w:proofErr w:type="spellEnd"/>
            <w:r w:rsidRPr="00803460">
              <w:rPr>
                <w:rFonts w:cs="FuturaStd-Book"/>
                <w:color w:val="281F00"/>
                <w:sz w:val="16"/>
                <w:szCs w:val="16"/>
              </w:rPr>
              <w:t xml:space="preserve">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F420F7E" w14:textId="493A8A6E" w:rsidR="00E20BD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1658274"/>
              </w:sdtPr>
              <w:sdtEndPr/>
              <w:sdtContent>
                <w:sdt>
                  <w:sdtPr>
                    <w:id w:val="346143543"/>
                    <w:showingPlcHdr/>
                  </w:sdtPr>
                  <w:sdtEndPr/>
                  <w:sdtContent>
                    <w:r w:rsidR="006D7E0E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6D7E0E" w14:paraId="55527E18" w14:textId="77777777" w:rsidTr="00E20BD3">
        <w:trPr>
          <w:trHeight w:val="43"/>
        </w:trPr>
        <w:tc>
          <w:tcPr>
            <w:tcW w:w="2405" w:type="dxa"/>
          </w:tcPr>
          <w:p w14:paraId="17500741" w14:textId="1ED5949B" w:rsidR="006D7E0E" w:rsidRPr="00E30C60" w:rsidRDefault="006D7E0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E30C60">
              <w:rPr>
                <w:rFonts w:cs="FuturaStd-Bold"/>
                <w:b/>
                <w:bCs/>
                <w:sz w:val="16"/>
                <w:szCs w:val="16"/>
              </w:rPr>
              <w:t xml:space="preserve">Belysning på fasad </w:t>
            </w:r>
          </w:p>
        </w:tc>
        <w:tc>
          <w:tcPr>
            <w:tcW w:w="3402" w:type="dxa"/>
          </w:tcPr>
          <w:p w14:paraId="74330DD8" w14:textId="57763A69" w:rsidR="006D7E0E" w:rsidRPr="00E30C60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5A71160" w14:textId="3BA1D9A5" w:rsidR="006D7E0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996105540"/>
                <w:showingPlcHdr/>
              </w:sdtPr>
              <w:sdtEndPr/>
              <w:sdtContent>
                <w:r w:rsidR="006D7E0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D7E0E" w14:paraId="65FF5F26" w14:textId="77777777" w:rsidTr="00E20BD3">
        <w:trPr>
          <w:trHeight w:val="43"/>
        </w:trPr>
        <w:tc>
          <w:tcPr>
            <w:tcW w:w="2405" w:type="dxa"/>
          </w:tcPr>
          <w:p w14:paraId="26B72094" w14:textId="00357BA8" w:rsidR="006D7E0E" w:rsidRPr="00E30C60" w:rsidRDefault="006D7E0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E30C60">
              <w:rPr>
                <w:rFonts w:cs="FuturaStd-Bold"/>
                <w:b/>
                <w:bCs/>
                <w:sz w:val="16"/>
                <w:szCs w:val="16"/>
              </w:rPr>
              <w:t xml:space="preserve">Belysning av entréer </w:t>
            </w:r>
          </w:p>
        </w:tc>
        <w:tc>
          <w:tcPr>
            <w:tcW w:w="3402" w:type="dxa"/>
          </w:tcPr>
          <w:p w14:paraId="5A6987AF" w14:textId="3C074965" w:rsidR="006D7E0E" w:rsidRPr="00E30C60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D872E13" w14:textId="23C39ED9" w:rsidR="006D7E0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94780400"/>
                <w:showingPlcHdr/>
              </w:sdtPr>
              <w:sdtEndPr/>
              <w:sdtContent>
                <w:r w:rsidR="006D7E0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20BD3" w14:paraId="6DD8A0F1" w14:textId="77777777" w:rsidTr="00E20BD3">
        <w:trPr>
          <w:trHeight w:val="43"/>
        </w:trPr>
        <w:tc>
          <w:tcPr>
            <w:tcW w:w="2405" w:type="dxa"/>
          </w:tcPr>
          <w:p w14:paraId="2AA1827D" w14:textId="3E0C79FD" w:rsidR="00E20BD3" w:rsidRPr="00FE471A" w:rsidRDefault="00E20BD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1117BE3E" w14:textId="06E97594" w:rsidR="00E20BD3" w:rsidRDefault="00E160A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276185">
              <w:rPr>
                <w:rFonts w:cs="FuturaStd-Book"/>
                <w:sz w:val="16"/>
                <w:szCs w:val="16"/>
              </w:rPr>
              <w:t xml:space="preserve">Infälld torkmatta gummi innanför entré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6EA1947" w14:textId="61AC193F" w:rsidR="00E20BD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05565876"/>
                <w:showingPlcHdr/>
              </w:sdtPr>
              <w:sdtEndPr/>
              <w:sdtContent>
                <w:r w:rsidR="00E20BD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5D65725C" w14:textId="77777777" w:rsidR="00AA0E92" w:rsidRDefault="00AA0E92" w:rsidP="00877DD7">
      <w:pPr>
        <w:autoSpaceDE w:val="0"/>
        <w:autoSpaceDN w:val="0"/>
        <w:adjustRightInd w:val="0"/>
        <w:spacing w:after="0" w:line="276" w:lineRule="auto"/>
        <w:rPr>
          <w:rFonts w:ascii="FuturaStd-Bold" w:hAnsi="FuturaStd-Bold" w:cs="FuturaStd-Bold"/>
          <w:b/>
          <w:bCs/>
          <w:color w:val="281F00"/>
          <w:sz w:val="16"/>
          <w:szCs w:val="16"/>
        </w:rPr>
      </w:pPr>
    </w:p>
    <w:p w14:paraId="5F014A4E" w14:textId="77777777" w:rsidR="00AA0E92" w:rsidRDefault="00AA0E92" w:rsidP="00877DD7">
      <w:pPr>
        <w:autoSpaceDE w:val="0"/>
        <w:autoSpaceDN w:val="0"/>
        <w:adjustRightInd w:val="0"/>
        <w:spacing w:after="0" w:line="276" w:lineRule="auto"/>
        <w:rPr>
          <w:rFonts w:ascii="FuturaStd-Bold" w:hAnsi="FuturaStd-Bold" w:cs="FuturaStd-Bold"/>
          <w:b/>
          <w:bCs/>
          <w:color w:val="281F00"/>
          <w:sz w:val="16"/>
          <w:szCs w:val="16"/>
        </w:rPr>
      </w:pPr>
    </w:p>
    <w:p w14:paraId="15420534" w14:textId="77777777" w:rsidR="005208F3" w:rsidRDefault="005208F3" w:rsidP="00877DD7">
      <w:pPr>
        <w:spacing w:line="276" w:lineRule="auto"/>
        <w:rPr>
          <w:rFonts w:asciiTheme="majorHAnsi" w:eastAsiaTheme="majorEastAsia" w:hAnsiTheme="majorHAnsi" w:cstheme="majorBidi"/>
          <w:bCs/>
          <w:sz w:val="28"/>
          <w:szCs w:val="28"/>
        </w:rPr>
      </w:pPr>
      <w:r>
        <w:br w:type="page"/>
      </w:r>
    </w:p>
    <w:p w14:paraId="25930BC9" w14:textId="71AF3353" w:rsidR="0097575B" w:rsidRPr="00842D03" w:rsidRDefault="00A907C9" w:rsidP="00FB442D">
      <w:pPr>
        <w:pStyle w:val="Rubrik2"/>
        <w:spacing w:before="240" w:line="276" w:lineRule="auto"/>
        <w:rPr>
          <w:sz w:val="26"/>
          <w:szCs w:val="26"/>
        </w:rPr>
      </w:pPr>
      <w:bookmarkStart w:id="7" w:name="_Toc184900692"/>
      <w:r>
        <w:rPr>
          <w:sz w:val="26"/>
          <w:szCs w:val="26"/>
        </w:rPr>
        <w:lastRenderedPageBreak/>
        <w:t>TEKNISK BESKRIVNING INSTALLATIONER</w:t>
      </w:r>
      <w:bookmarkEnd w:id="7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97575B" w14:paraId="3F5A5C36" w14:textId="77777777" w:rsidTr="00BB699B">
        <w:tc>
          <w:tcPr>
            <w:tcW w:w="2405" w:type="dxa"/>
          </w:tcPr>
          <w:p w14:paraId="20361D50" w14:textId="77777777" w:rsidR="0097575B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570F3DA9" w14:textId="6DA995E8" w:rsidR="0097575B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7EBD4DB0" w14:textId="70F989FF" w:rsidR="0097575B" w:rsidRPr="00B0613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97575B" w14:paraId="59370F37" w14:textId="77777777" w:rsidTr="00BB699B">
        <w:tc>
          <w:tcPr>
            <w:tcW w:w="2405" w:type="dxa"/>
          </w:tcPr>
          <w:p w14:paraId="08906674" w14:textId="0DA29808" w:rsidR="0097575B" w:rsidRPr="00FE471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Ventilation</w:t>
            </w:r>
          </w:p>
        </w:tc>
        <w:tc>
          <w:tcPr>
            <w:tcW w:w="3402" w:type="dxa"/>
          </w:tcPr>
          <w:p w14:paraId="26B713A9" w14:textId="2EE6FD94" w:rsidR="0097575B" w:rsidRPr="005A16F0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5A16F0">
              <w:rPr>
                <w:rFonts w:cs="FuturaStd-Book"/>
                <w:color w:val="281F00"/>
                <w:sz w:val="16"/>
                <w:szCs w:val="16"/>
              </w:rPr>
              <w:t>FTX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879F19E" w14:textId="77777777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711930723"/>
                <w:showingPlcHdr/>
              </w:sdtPr>
              <w:sdtEndPr/>
              <w:sdtContent>
                <w:r w:rsidR="0097575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7575B" w14:paraId="417801DA" w14:textId="77777777" w:rsidTr="00BB699B">
        <w:tc>
          <w:tcPr>
            <w:tcW w:w="2405" w:type="dxa"/>
          </w:tcPr>
          <w:p w14:paraId="304FA280" w14:textId="6AC818CA" w:rsidR="0097575B" w:rsidRPr="00FE471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Värme</w:t>
            </w:r>
          </w:p>
        </w:tc>
        <w:tc>
          <w:tcPr>
            <w:tcW w:w="3402" w:type="dxa"/>
          </w:tcPr>
          <w:p w14:paraId="7A19C317" w14:textId="5603F770" w:rsidR="0097575B" w:rsidRPr="00E30C60" w:rsidRDefault="00A04267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0C60">
              <w:rPr>
                <w:rFonts w:cs="FuturaStd-Book"/>
                <w:sz w:val="16"/>
                <w:szCs w:val="16"/>
              </w:rPr>
              <w:t>Fjärrvärme</w:t>
            </w:r>
            <w:r w:rsidR="008B49A7" w:rsidRPr="00E30C60">
              <w:rPr>
                <w:rFonts w:cs="FuturaStd-Book"/>
                <w:sz w:val="16"/>
                <w:szCs w:val="16"/>
              </w:rPr>
              <w:t>,</w:t>
            </w:r>
            <w:r w:rsidRPr="00E30C60">
              <w:rPr>
                <w:rFonts w:cs="FuturaStd-Book"/>
                <w:sz w:val="16"/>
                <w:szCs w:val="16"/>
              </w:rPr>
              <w:t xml:space="preserve"> </w:t>
            </w:r>
            <w:r w:rsidR="008B49A7" w:rsidRPr="00E30C60">
              <w:rPr>
                <w:rFonts w:cs="FuturaStd-Book"/>
                <w:sz w:val="16"/>
                <w:szCs w:val="16"/>
              </w:rPr>
              <w:t>v</w:t>
            </w:r>
            <w:r w:rsidR="0097575B" w:rsidRPr="00E30C60">
              <w:rPr>
                <w:rFonts w:cs="FuturaStd-Book"/>
                <w:sz w:val="16"/>
                <w:szCs w:val="16"/>
              </w:rPr>
              <w:t>attenburna radiatorer</w:t>
            </w:r>
            <w:r w:rsidR="00A45226" w:rsidRPr="00E30C60">
              <w:rPr>
                <w:rFonts w:cs="FuturaStd-Book"/>
                <w:sz w:val="16"/>
                <w:szCs w:val="16"/>
              </w:rPr>
              <w:t>,</w:t>
            </w:r>
            <w:r w:rsidR="00A45226" w:rsidRPr="00E30C60">
              <w:rPr>
                <w:rFonts w:ascii="Calibri" w:hAnsi="Calibri" w:cs="Calibri"/>
              </w:rPr>
              <w:t xml:space="preserve"> </w:t>
            </w:r>
            <w:r w:rsidR="00A45226" w:rsidRPr="00E30C60">
              <w:rPr>
                <w:rFonts w:cs="FuturaStd-Book"/>
                <w:sz w:val="16"/>
                <w:szCs w:val="16"/>
              </w:rPr>
              <w:t xml:space="preserve">radiatorer </w:t>
            </w:r>
            <w:r w:rsidR="00F44721">
              <w:rPr>
                <w:rFonts w:cs="FuturaStd-Book"/>
                <w:sz w:val="16"/>
                <w:szCs w:val="16"/>
              </w:rPr>
              <w:t xml:space="preserve">ska </w:t>
            </w:r>
            <w:r w:rsidR="00A45226" w:rsidRPr="00E30C60">
              <w:rPr>
                <w:rFonts w:cs="FuturaStd-Book"/>
                <w:sz w:val="16"/>
                <w:szCs w:val="16"/>
              </w:rPr>
              <w:t>förses med termostatventil.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95E4B35" w14:textId="77777777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487235705"/>
                <w:showingPlcHdr/>
              </w:sdtPr>
              <w:sdtEndPr/>
              <w:sdtContent>
                <w:r w:rsidR="0097575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7575B" w14:paraId="1547A9DB" w14:textId="77777777" w:rsidTr="00BB699B">
        <w:tc>
          <w:tcPr>
            <w:tcW w:w="2405" w:type="dxa"/>
          </w:tcPr>
          <w:p w14:paraId="33EBDA9E" w14:textId="40FB5420" w:rsidR="0097575B" w:rsidRPr="00FE471A" w:rsidRDefault="00F8604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Vatten (kall och varm) </w:t>
            </w:r>
          </w:p>
        </w:tc>
        <w:tc>
          <w:tcPr>
            <w:tcW w:w="3402" w:type="dxa"/>
          </w:tcPr>
          <w:p w14:paraId="6B39AA65" w14:textId="77777777" w:rsidR="00F86045" w:rsidRPr="00E30C60" w:rsidRDefault="00F8604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0C60">
              <w:rPr>
                <w:rFonts w:cs="FuturaStd-Book"/>
                <w:sz w:val="16"/>
                <w:szCs w:val="16"/>
              </w:rPr>
              <w:t>Koppar inom UC, matnings- och fördelningsledningar PEX-rör,</w:t>
            </w:r>
          </w:p>
          <w:p w14:paraId="7A2EB1BE" w14:textId="68A52331" w:rsidR="0097575B" w:rsidRPr="00E30C60" w:rsidRDefault="00F8604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0C60">
              <w:rPr>
                <w:rFonts w:cs="FuturaStd-Book"/>
                <w:sz w:val="16"/>
                <w:szCs w:val="16"/>
              </w:rPr>
              <w:t>synliga rör i badrum kromade kopparrör</w:t>
            </w:r>
            <w:r w:rsidR="00023DFB" w:rsidRPr="00E30C60">
              <w:rPr>
                <w:rFonts w:cs="FuturaStd-Book"/>
                <w:sz w:val="16"/>
                <w:szCs w:val="16"/>
              </w:rPr>
              <w:t>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C65B7C3" w14:textId="23D0AB82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119299180"/>
              </w:sdtPr>
              <w:sdtEndPr/>
              <w:sdtContent>
                <w:sdt>
                  <w:sdtPr>
                    <w:id w:val="1967467233"/>
                    <w:showingPlcHdr/>
                  </w:sdtPr>
                  <w:sdtEndPr/>
                  <w:sdtContent>
                    <w:r w:rsidR="00F86045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F86045" w14:paraId="48F11587" w14:textId="77777777" w:rsidTr="00BB699B">
        <w:tc>
          <w:tcPr>
            <w:tcW w:w="2405" w:type="dxa"/>
          </w:tcPr>
          <w:p w14:paraId="6F0623BD" w14:textId="6E6E6F77" w:rsidR="00F86045" w:rsidRDefault="00F8604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Avlopp och brunnar </w:t>
            </w:r>
          </w:p>
        </w:tc>
        <w:tc>
          <w:tcPr>
            <w:tcW w:w="3402" w:type="dxa"/>
          </w:tcPr>
          <w:p w14:paraId="655F1636" w14:textId="7AEFB7C2" w:rsidR="001F0438" w:rsidRPr="00700385" w:rsidRDefault="00F8604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700385">
              <w:rPr>
                <w:rFonts w:cs="FuturaStd-Book"/>
                <w:sz w:val="16"/>
                <w:szCs w:val="16"/>
              </w:rPr>
              <w:t>Rör PP, PE, gjutjärn</w:t>
            </w:r>
            <w:r w:rsidR="00F17595" w:rsidRPr="00700385">
              <w:rPr>
                <w:rFonts w:cs="FuturaStd-Book"/>
                <w:sz w:val="16"/>
                <w:szCs w:val="16"/>
              </w:rPr>
              <w:t xml:space="preserve">. </w:t>
            </w:r>
            <w:r w:rsidR="001F0438" w:rsidRPr="00700385">
              <w:rPr>
                <w:rFonts w:cs="FuturaStd-Book"/>
                <w:sz w:val="16"/>
                <w:szCs w:val="16"/>
              </w:rPr>
              <w:br/>
            </w:r>
            <w:r w:rsidR="001F0438" w:rsidRPr="00700385">
              <w:rPr>
                <w:rFonts w:cs="FuturaStd-Book" w:hint="eastAsia"/>
                <w:sz w:val="16"/>
                <w:szCs w:val="16"/>
              </w:rPr>
              <w:t>Golvbrunnar i platta på mark skall vara av rostfritt material.</w:t>
            </w:r>
          </w:p>
          <w:p w14:paraId="0BE3F202" w14:textId="64D2774E" w:rsidR="001F0438" w:rsidRPr="00700385" w:rsidRDefault="001F043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700385">
              <w:rPr>
                <w:rFonts w:cs="FuturaStd-Book" w:hint="eastAsia"/>
                <w:sz w:val="16"/>
                <w:szCs w:val="16"/>
              </w:rPr>
              <w:t xml:space="preserve">Golvbrunnar </w:t>
            </w:r>
            <w:r w:rsidR="00F44721">
              <w:rPr>
                <w:rFonts w:cs="FuturaStd-Book"/>
                <w:sz w:val="16"/>
                <w:szCs w:val="16"/>
              </w:rPr>
              <w:t>ska</w:t>
            </w:r>
            <w:r w:rsidRPr="00700385">
              <w:rPr>
                <w:rFonts w:cs="FuturaStd-Book" w:hint="eastAsia"/>
                <w:sz w:val="16"/>
                <w:szCs w:val="16"/>
              </w:rPr>
              <w:t xml:space="preserve"> ha en utformning som säkert låser plastmattor/tätskiktsmattor och inte gör det möjligt för dem att dra sig upp.</w:t>
            </w:r>
          </w:p>
          <w:p w14:paraId="5995EAD7" w14:textId="315088BA" w:rsidR="00F86045" w:rsidRPr="00700385" w:rsidRDefault="001F043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700385">
              <w:rPr>
                <w:rFonts w:cs="FuturaStd-Book" w:hint="eastAsia"/>
                <w:sz w:val="16"/>
                <w:szCs w:val="16"/>
              </w:rPr>
              <w:t>Golvbrunnar i UC, fläktrum, miljö</w:t>
            </w:r>
            <w:r w:rsidRPr="00700385">
              <w:rPr>
                <w:rFonts w:cs="FuturaStd-Book"/>
                <w:sz w:val="16"/>
                <w:szCs w:val="16"/>
              </w:rPr>
              <w:t xml:space="preserve">stuga </w:t>
            </w:r>
            <w:r w:rsidRPr="00700385">
              <w:rPr>
                <w:rFonts w:cs="FuturaStd-Book" w:hint="eastAsia"/>
                <w:sz w:val="16"/>
                <w:szCs w:val="16"/>
              </w:rPr>
              <w:t>och städ samt andra utrymmen där det antas att brunnen kommer att användas sporadiskt ska</w:t>
            </w:r>
            <w:r w:rsidR="00F44721">
              <w:rPr>
                <w:rFonts w:cs="FuturaStd-Book"/>
                <w:sz w:val="16"/>
                <w:szCs w:val="16"/>
              </w:rPr>
              <w:t xml:space="preserve"> </w:t>
            </w:r>
            <w:r w:rsidRPr="00700385">
              <w:rPr>
                <w:rFonts w:cs="FuturaStd-Book" w:hint="eastAsia"/>
                <w:sz w:val="16"/>
                <w:szCs w:val="16"/>
              </w:rPr>
              <w:t>förses med lukt</w:t>
            </w:r>
            <w:r w:rsidR="0014638A" w:rsidRPr="00700385">
              <w:rPr>
                <w:rFonts w:cs="FuturaStd-Book"/>
                <w:sz w:val="16"/>
                <w:szCs w:val="16"/>
              </w:rPr>
              <w:t xml:space="preserve">stopp.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75F2A92" w14:textId="726CF9A0" w:rsidR="00F86045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602569118"/>
              </w:sdtPr>
              <w:sdtEndPr/>
              <w:sdtContent>
                <w:sdt>
                  <w:sdtPr>
                    <w:id w:val="-1738847699"/>
                    <w:showingPlcHdr/>
                  </w:sdtPr>
                  <w:sdtEndPr/>
                  <w:sdtContent>
                    <w:r w:rsidR="00A45226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F86045" w14:paraId="0913B51F" w14:textId="77777777" w:rsidTr="00BB699B">
        <w:tc>
          <w:tcPr>
            <w:tcW w:w="2405" w:type="dxa"/>
          </w:tcPr>
          <w:p w14:paraId="7C6032B0" w14:textId="1349759F" w:rsidR="00F86045" w:rsidRDefault="00F8604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Vattenutkastare </w:t>
            </w:r>
          </w:p>
        </w:tc>
        <w:tc>
          <w:tcPr>
            <w:tcW w:w="3402" w:type="dxa"/>
          </w:tcPr>
          <w:p w14:paraId="11858F76" w14:textId="5C4DF59D" w:rsidR="00F86045" w:rsidRPr="00700385" w:rsidRDefault="00F8604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700385">
              <w:rPr>
                <w:rFonts w:cs="FuturaStd-Book"/>
                <w:sz w:val="16"/>
                <w:szCs w:val="16"/>
              </w:rPr>
              <w:t xml:space="preserve">Med lös nyckel och backventil, fryssäker. Placeras </w:t>
            </w:r>
            <w:r w:rsidR="000838BC">
              <w:rPr>
                <w:rFonts w:cs="FuturaStd-Book"/>
                <w:sz w:val="16"/>
                <w:szCs w:val="16"/>
              </w:rPr>
              <w:t>på</w:t>
            </w:r>
            <w:r w:rsidRPr="00700385">
              <w:rPr>
                <w:rFonts w:cs="FuturaStd-Book"/>
                <w:sz w:val="16"/>
                <w:szCs w:val="16"/>
              </w:rPr>
              <w:t xml:space="preserve"> yttervägg </w:t>
            </w:r>
            <w:r w:rsidR="00E860AB" w:rsidRPr="00700385">
              <w:rPr>
                <w:rFonts w:cs="FuturaStd-Book"/>
                <w:sz w:val="16"/>
                <w:szCs w:val="16"/>
              </w:rPr>
              <w:t>två per hus</w:t>
            </w:r>
            <w:r w:rsidR="00DE48FD" w:rsidRPr="00700385">
              <w:rPr>
                <w:rFonts w:cs="FuturaStd-Book"/>
                <w:sz w:val="16"/>
                <w:szCs w:val="16"/>
              </w:rPr>
              <w:t xml:space="preserve"> i samråd med beställare.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BDD6FB8" w14:textId="613B9744" w:rsidR="00F86045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619417752"/>
                <w:showingPlcHdr/>
              </w:sdtPr>
              <w:sdtEndPr/>
              <w:sdtContent>
                <w:r w:rsidR="00A45226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7575B" w14:paraId="660E5E83" w14:textId="77777777" w:rsidTr="00BB699B">
        <w:tc>
          <w:tcPr>
            <w:tcW w:w="2405" w:type="dxa"/>
          </w:tcPr>
          <w:p w14:paraId="794BED54" w14:textId="17F05CAA" w:rsidR="0097575B" w:rsidRPr="00FE471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Porttelefon</w:t>
            </w:r>
          </w:p>
        </w:tc>
        <w:tc>
          <w:tcPr>
            <w:tcW w:w="3402" w:type="dxa"/>
          </w:tcPr>
          <w:p w14:paraId="70DCA740" w14:textId="52886F99" w:rsidR="0097575B" w:rsidRPr="00887AE3" w:rsidRDefault="00C324E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887AE3">
              <w:rPr>
                <w:rFonts w:cs="FuturaStd-Book"/>
                <w:sz w:val="16"/>
                <w:szCs w:val="16"/>
              </w:rPr>
              <w:t>Aptus</w:t>
            </w:r>
            <w:proofErr w:type="spellEnd"/>
            <w:r w:rsidRPr="00887AE3">
              <w:rPr>
                <w:rFonts w:cs="FuturaStd-Book"/>
                <w:sz w:val="16"/>
                <w:szCs w:val="16"/>
              </w:rPr>
              <w:t xml:space="preserve">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C092647" w14:textId="77777777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523966532"/>
              </w:sdtPr>
              <w:sdtEndPr/>
              <w:sdtContent>
                <w:sdt>
                  <w:sdtPr>
                    <w:id w:val="-1148206926"/>
                    <w:showingPlcHdr/>
                  </w:sdtPr>
                  <w:sdtEndPr/>
                  <w:sdtContent>
                    <w:r w:rsidR="0097575B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97575B" w14:paraId="119D3A5D" w14:textId="77777777" w:rsidTr="00BB699B">
        <w:tc>
          <w:tcPr>
            <w:tcW w:w="2405" w:type="dxa"/>
          </w:tcPr>
          <w:p w14:paraId="26E8CE68" w14:textId="504C0421" w:rsidR="0097575B" w:rsidRPr="00FE471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Multimedia</w:t>
            </w:r>
          </w:p>
        </w:tc>
        <w:tc>
          <w:tcPr>
            <w:tcW w:w="3402" w:type="dxa"/>
          </w:tcPr>
          <w:p w14:paraId="4C4331FD" w14:textId="3AF02391" w:rsidR="0097575B" w:rsidRPr="00887AE3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887AE3">
              <w:rPr>
                <w:rFonts w:cs="FuturaStd-Book"/>
                <w:sz w:val="16"/>
                <w:szCs w:val="16"/>
              </w:rPr>
              <w:t xml:space="preserve">Fiber till </w:t>
            </w:r>
            <w:r w:rsidR="00226F54" w:rsidRPr="00887AE3">
              <w:rPr>
                <w:rFonts w:cs="FuturaStd-Book"/>
                <w:sz w:val="16"/>
                <w:szCs w:val="16"/>
              </w:rPr>
              <w:t xml:space="preserve">fastighet och </w:t>
            </w:r>
            <w:r w:rsidRPr="00887AE3">
              <w:rPr>
                <w:rFonts w:cs="FuturaStd-Book"/>
                <w:sz w:val="16"/>
                <w:szCs w:val="16"/>
              </w:rPr>
              <w:t>lägenheterna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8E19851" w14:textId="77777777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79199965"/>
                <w:showingPlcHdr/>
              </w:sdtPr>
              <w:sdtEndPr/>
              <w:sdtContent>
                <w:r w:rsidR="0097575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7575B" w14:paraId="2F545C4E" w14:textId="77777777" w:rsidTr="00BB699B">
        <w:tc>
          <w:tcPr>
            <w:tcW w:w="2405" w:type="dxa"/>
          </w:tcPr>
          <w:p w14:paraId="57D4BA94" w14:textId="2C064FD8" w:rsidR="0097575B" w:rsidRPr="00FE471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Mätning</w:t>
            </w:r>
          </w:p>
        </w:tc>
        <w:tc>
          <w:tcPr>
            <w:tcW w:w="3402" w:type="dxa"/>
          </w:tcPr>
          <w:p w14:paraId="1706B3D5" w14:textId="13578976" w:rsidR="0097575B" w:rsidRPr="00887AE3" w:rsidRDefault="00C7430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887AE3">
              <w:rPr>
                <w:rFonts w:cs="FuturaStd-Book"/>
                <w:sz w:val="16"/>
                <w:szCs w:val="16"/>
              </w:rPr>
              <w:t xml:space="preserve">IMD </w:t>
            </w:r>
            <w:r w:rsidRPr="00887AE3">
              <w:rPr>
                <w:rFonts w:cs="FuturaStd-Book"/>
                <w:sz w:val="16"/>
                <w:szCs w:val="16"/>
              </w:rPr>
              <w:br/>
              <w:t>Mätning av e</w:t>
            </w:r>
            <w:r w:rsidR="0097575B" w:rsidRPr="00887AE3">
              <w:rPr>
                <w:rFonts w:cs="FuturaStd-Book"/>
                <w:sz w:val="16"/>
                <w:szCs w:val="16"/>
              </w:rPr>
              <w:t>nergi till ventilationsaggregat</w:t>
            </w:r>
            <w:r w:rsidR="00497438">
              <w:rPr>
                <w:rFonts w:cs="FuturaStd-Book"/>
                <w:sz w:val="16"/>
                <w:szCs w:val="16"/>
              </w:rPr>
              <w:t>en</w:t>
            </w:r>
            <w:r w:rsidR="001D4255" w:rsidRPr="00887AE3">
              <w:rPr>
                <w:rFonts w:cs="FuturaStd-Book"/>
                <w:sz w:val="16"/>
                <w:szCs w:val="16"/>
              </w:rPr>
              <w:br/>
              <w:t>K</w:t>
            </w:r>
            <w:r w:rsidRPr="00887AE3">
              <w:rPr>
                <w:rFonts w:cs="FuturaStd-Book"/>
                <w:sz w:val="16"/>
                <w:szCs w:val="16"/>
              </w:rPr>
              <w:t>all- och varmvatten</w:t>
            </w:r>
            <w:r w:rsidR="00734A46">
              <w:rPr>
                <w:rFonts w:cs="FuturaStd-Book"/>
                <w:sz w:val="16"/>
                <w:szCs w:val="16"/>
              </w:rPr>
              <w:t xml:space="preserve"> lägenhete</w:t>
            </w:r>
            <w:r w:rsidR="00734A46">
              <w:rPr>
                <w:rFonts w:cs="FuturaStd-Book" w:hint="eastAsia"/>
                <w:sz w:val="16"/>
                <w:szCs w:val="16"/>
              </w:rPr>
              <w:t>r</w:t>
            </w:r>
            <w:r w:rsidR="00734A46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72DB3B7" w14:textId="77777777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868358693"/>
                <w:showingPlcHdr/>
              </w:sdtPr>
              <w:sdtEndPr/>
              <w:sdtContent>
                <w:r w:rsidR="0097575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7575B" w14:paraId="6377FEA5" w14:textId="77777777" w:rsidTr="00BB699B">
        <w:tc>
          <w:tcPr>
            <w:tcW w:w="2405" w:type="dxa"/>
          </w:tcPr>
          <w:p w14:paraId="5265FAAB" w14:textId="57D1D3C2" w:rsidR="0097575B" w:rsidRPr="00FE471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Hiss</w:t>
            </w:r>
          </w:p>
        </w:tc>
        <w:tc>
          <w:tcPr>
            <w:tcW w:w="3402" w:type="dxa"/>
          </w:tcPr>
          <w:p w14:paraId="2D4E6643" w14:textId="1C648E91" w:rsidR="0097575B" w:rsidRPr="00B64C2F" w:rsidRDefault="00DC082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Kone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3B5E0A6" w14:textId="77777777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322353936"/>
                <w:showingPlcHdr/>
              </w:sdtPr>
              <w:sdtEndPr/>
              <w:sdtContent>
                <w:r w:rsidR="0097575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7CF251AB" w14:textId="493EE6FE" w:rsidR="00390180" w:rsidRDefault="00390180" w:rsidP="00877DD7">
      <w:pPr>
        <w:autoSpaceDE w:val="0"/>
        <w:autoSpaceDN w:val="0"/>
        <w:adjustRightInd w:val="0"/>
        <w:spacing w:after="0" w:line="276" w:lineRule="auto"/>
        <w:rPr>
          <w:rFonts w:ascii="FuturaStd-BoldOblique" w:hAnsi="FuturaStd-BoldOblique" w:cs="FuturaStd-BoldOblique"/>
          <w:b/>
          <w:bCs/>
          <w:i/>
          <w:iCs/>
          <w:color w:val="FFFFFF"/>
          <w:sz w:val="20"/>
          <w:szCs w:val="20"/>
        </w:rPr>
      </w:pPr>
      <w:r>
        <w:rPr>
          <w:rFonts w:ascii="FuturaStd-BoldOblique" w:hAnsi="FuturaStd-BoldOblique" w:cs="FuturaStd-BoldOblique"/>
          <w:b/>
          <w:bCs/>
          <w:i/>
          <w:iCs/>
          <w:color w:val="FFFFFF"/>
          <w:sz w:val="20"/>
          <w:szCs w:val="20"/>
        </w:rPr>
        <w:t>SB AB</w:t>
      </w:r>
    </w:p>
    <w:p w14:paraId="77340561" w14:textId="005871CC" w:rsidR="00390180" w:rsidRPr="00842D03" w:rsidRDefault="00A907C9" w:rsidP="00FB442D">
      <w:pPr>
        <w:pStyle w:val="Rubrik2"/>
        <w:spacing w:before="240" w:line="276" w:lineRule="auto"/>
        <w:rPr>
          <w:sz w:val="26"/>
          <w:szCs w:val="26"/>
        </w:rPr>
      </w:pPr>
      <w:bookmarkStart w:id="8" w:name="_Toc184900693"/>
      <w:r>
        <w:rPr>
          <w:sz w:val="26"/>
          <w:szCs w:val="26"/>
        </w:rPr>
        <w:t>ENERGIANVÄNDING</w:t>
      </w:r>
      <w:bookmarkEnd w:id="8"/>
      <w:r>
        <w:rPr>
          <w:sz w:val="26"/>
          <w:szCs w:val="26"/>
        </w:rPr>
        <w:t xml:space="preserve"> </w:t>
      </w:r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97575B" w14:paraId="1A030FC1" w14:textId="77777777" w:rsidTr="00BB699B">
        <w:tc>
          <w:tcPr>
            <w:tcW w:w="2405" w:type="dxa"/>
          </w:tcPr>
          <w:p w14:paraId="0CFDD5C2" w14:textId="77777777" w:rsidR="0097575B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00FE2A2E" w14:textId="08DE4D36" w:rsidR="0097575B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31A4CAC1" w14:textId="040A7E49" w:rsidR="0097575B" w:rsidRPr="00B0613A" w:rsidRDefault="0097575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>(</w:t>
            </w:r>
            <w:r w:rsidR="005277E1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kWh/kvm/år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97575B" w14:paraId="57CD8AD5" w14:textId="77777777" w:rsidTr="00BB699B">
        <w:tc>
          <w:tcPr>
            <w:tcW w:w="2405" w:type="dxa"/>
          </w:tcPr>
          <w:p w14:paraId="02802297" w14:textId="6D86E4D4" w:rsidR="0097575B" w:rsidRPr="00B64C2F" w:rsidRDefault="00FC742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E</w:t>
            </w:r>
            <w:r w:rsidR="0097575B" w:rsidRPr="00FE471A">
              <w:rPr>
                <w:rFonts w:cs="FuturaStd-Bold"/>
                <w:b/>
                <w:bCs/>
                <w:sz w:val="16"/>
                <w:szCs w:val="16"/>
              </w:rPr>
              <w:t>nergianvändning</w:t>
            </w: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 kWh</w:t>
            </w:r>
            <w:r w:rsidR="00700385">
              <w:rPr>
                <w:rFonts w:cs="FuturaStd-Bold"/>
                <w:b/>
                <w:bCs/>
                <w:sz w:val="16"/>
                <w:szCs w:val="16"/>
              </w:rPr>
              <w:t>/kvm/</w:t>
            </w:r>
            <w:r w:rsidRPr="00FE471A">
              <w:rPr>
                <w:rFonts w:cs="FuturaStd-Bold"/>
                <w:b/>
                <w:bCs/>
                <w:sz w:val="16"/>
                <w:szCs w:val="16"/>
              </w:rPr>
              <w:t>år</w:t>
            </w:r>
          </w:p>
        </w:tc>
        <w:tc>
          <w:tcPr>
            <w:tcW w:w="3402" w:type="dxa"/>
          </w:tcPr>
          <w:p w14:paraId="08BBB0EC" w14:textId="09518CA6" w:rsidR="0097575B" w:rsidRPr="00D30BFA" w:rsidRDefault="00AF248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47538D">
              <w:rPr>
                <w:rFonts w:cs="FuturaStd-Book"/>
                <w:sz w:val="16"/>
                <w:szCs w:val="16"/>
              </w:rPr>
              <w:t>7</w:t>
            </w:r>
            <w:r w:rsidR="00725715" w:rsidRPr="0047538D">
              <w:rPr>
                <w:rFonts w:cs="FuturaStd-Book"/>
                <w:sz w:val="16"/>
                <w:szCs w:val="16"/>
              </w:rPr>
              <w:t>5</w:t>
            </w:r>
            <w:r w:rsidRPr="0047538D">
              <w:rPr>
                <w:rFonts w:cs="FuturaStd-Book"/>
                <w:sz w:val="16"/>
                <w:szCs w:val="16"/>
              </w:rPr>
              <w:t xml:space="preserve"> kWh/</w:t>
            </w:r>
            <w:r w:rsidR="00700385" w:rsidRPr="0047538D">
              <w:rPr>
                <w:rFonts w:cs="FuturaStd-Book"/>
                <w:sz w:val="16"/>
                <w:szCs w:val="16"/>
              </w:rPr>
              <w:t xml:space="preserve">kvm/år </w:t>
            </w:r>
            <w:r w:rsidR="005F463F" w:rsidRPr="0047538D">
              <w:rPr>
                <w:rFonts w:cs="FuturaStd-Book"/>
                <w:sz w:val="16"/>
                <w:szCs w:val="16"/>
              </w:rPr>
              <w:t xml:space="preserve">eller lägre </w:t>
            </w:r>
            <w:r w:rsidR="008765AE" w:rsidRPr="0047538D">
              <w:rPr>
                <w:rFonts w:cs="FuturaStd-Book"/>
                <w:sz w:val="16"/>
                <w:szCs w:val="16"/>
              </w:rPr>
              <w:t xml:space="preserve"> </w:t>
            </w:r>
            <w:r w:rsidR="0047538D" w:rsidRPr="0047538D">
              <w:rPr>
                <w:rFonts w:cs="FuturaStd-Book"/>
                <w:color w:val="FF0000"/>
                <w:sz w:val="16"/>
                <w:szCs w:val="16"/>
              </w:rPr>
              <w:br/>
            </w:r>
            <w:r w:rsidR="005277E1" w:rsidRPr="0060048E">
              <w:rPr>
                <w:rFonts w:cs="FuturaStd-Book"/>
                <w:sz w:val="16"/>
                <w:szCs w:val="16"/>
              </w:rPr>
              <w:t>Se även AFB.41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37EF018" w14:textId="08DEF577" w:rsidR="0097575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96332478"/>
                <w:showingPlcHdr/>
              </w:sdtPr>
              <w:sdtEndPr/>
              <w:sdtContent>
                <w:r w:rsidR="0097575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78BEE3A4" w14:textId="77777777" w:rsidR="0097575B" w:rsidRDefault="0097575B" w:rsidP="00877DD7">
      <w:pPr>
        <w:spacing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252C61CE" w14:textId="77777777" w:rsidR="005208F3" w:rsidRDefault="005208F3" w:rsidP="00877DD7">
      <w:pPr>
        <w:spacing w:line="276" w:lineRule="auto"/>
        <w:rPr>
          <w:rFonts w:asciiTheme="majorHAnsi" w:eastAsiaTheme="majorEastAsia" w:hAnsiTheme="majorHAnsi" w:cstheme="majorBidi"/>
          <w:bCs/>
          <w:sz w:val="28"/>
          <w:szCs w:val="28"/>
        </w:rPr>
      </w:pPr>
      <w:r>
        <w:br w:type="page"/>
      </w:r>
    </w:p>
    <w:p w14:paraId="45017C88" w14:textId="6ADE0A7A" w:rsidR="00390180" w:rsidRPr="00842D03" w:rsidRDefault="00A907C9" w:rsidP="00FB442D">
      <w:pPr>
        <w:pStyle w:val="Rubrik2"/>
        <w:spacing w:before="240" w:line="276" w:lineRule="auto"/>
        <w:rPr>
          <w:sz w:val="26"/>
          <w:szCs w:val="26"/>
        </w:rPr>
      </w:pPr>
      <w:bookmarkStart w:id="9" w:name="_Toc184900694"/>
      <w:r>
        <w:rPr>
          <w:sz w:val="26"/>
          <w:szCs w:val="26"/>
        </w:rPr>
        <w:lastRenderedPageBreak/>
        <w:t>LÄGENHETSBESKRIVNING</w:t>
      </w:r>
      <w:bookmarkEnd w:id="9"/>
      <w:r>
        <w:rPr>
          <w:sz w:val="26"/>
          <w:szCs w:val="26"/>
        </w:rPr>
        <w:t xml:space="preserve"> </w:t>
      </w:r>
    </w:p>
    <w:p w14:paraId="07DAAA93" w14:textId="19B0BF92" w:rsidR="00560FFB" w:rsidRPr="000B7795" w:rsidRDefault="000B7795" w:rsidP="00FB442D">
      <w:pPr>
        <w:pStyle w:val="Rubrik3"/>
        <w:spacing w:before="240" w:after="60" w:line="276" w:lineRule="auto"/>
        <w:rPr>
          <w:strike/>
          <w:sz w:val="26"/>
          <w:szCs w:val="26"/>
        </w:rPr>
      </w:pPr>
      <w:bookmarkStart w:id="10" w:name="_Toc184900695"/>
      <w:r w:rsidRPr="00FB442D">
        <w:rPr>
          <w:b/>
          <w:bCs w:val="0"/>
          <w:sz w:val="26"/>
          <w:szCs w:val="26"/>
        </w:rPr>
        <w:t>HALL</w:t>
      </w:r>
      <w:r w:rsidR="00156973" w:rsidRPr="000B7795">
        <w:rPr>
          <w:strike/>
          <w:sz w:val="26"/>
          <w:szCs w:val="26"/>
        </w:rPr>
        <w:t xml:space="preserve"> </w:t>
      </w:r>
      <w:bookmarkEnd w:id="10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560FFB" w14:paraId="7219F9B4" w14:textId="77777777" w:rsidTr="00BB699B">
        <w:tc>
          <w:tcPr>
            <w:tcW w:w="2405" w:type="dxa"/>
          </w:tcPr>
          <w:p w14:paraId="6ACE6FC3" w14:textId="77777777" w:rsidR="00560FFB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0CA28C0C" w14:textId="77777777" w:rsidR="00560FFB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52E353BE" w14:textId="702007F9" w:rsidR="00560FFB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76108061" w14:textId="07CA9F27" w:rsidR="00560FFB" w:rsidRPr="00B0613A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85194C" w14:paraId="41A4898E" w14:textId="77777777" w:rsidTr="00BB699B">
        <w:tc>
          <w:tcPr>
            <w:tcW w:w="2405" w:type="dxa"/>
          </w:tcPr>
          <w:p w14:paraId="698D60F4" w14:textId="77777777" w:rsidR="0085194C" w:rsidRPr="00FE471A" w:rsidRDefault="0085194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El/belysning </w:t>
            </w:r>
          </w:p>
        </w:tc>
        <w:tc>
          <w:tcPr>
            <w:tcW w:w="3402" w:type="dxa"/>
          </w:tcPr>
          <w:p w14:paraId="6FCD6680" w14:textId="13AA9D09" w:rsidR="0085194C" w:rsidRPr="00DA4844" w:rsidRDefault="0085194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7E5ECB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7E5ECB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7E5ECB">
              <w:rPr>
                <w:rFonts w:cs="FuturaStd-Book"/>
                <w:color w:val="281F00"/>
                <w:sz w:val="16"/>
                <w:szCs w:val="16"/>
              </w:rPr>
              <w:t xml:space="preserve"> El-uttag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 </w:t>
            </w:r>
            <w:r w:rsidRPr="007E5ECB">
              <w:rPr>
                <w:rFonts w:cs="FuturaStd-Book"/>
                <w:color w:val="281F00"/>
                <w:sz w:val="16"/>
                <w:szCs w:val="16"/>
              </w:rPr>
              <w:t>för takbelysning (hane lämnas i lägenheten)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5E231FD" w14:textId="46F587E3" w:rsidR="0085194C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53552116"/>
                <w:showingPlcHdr/>
              </w:sdtPr>
              <w:sdtEndPr/>
              <w:sdtContent>
                <w:r w:rsidR="0085194C" w:rsidRPr="00A00F68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94C" w14:paraId="699AF806" w14:textId="77777777" w:rsidTr="00BB699B">
        <w:tc>
          <w:tcPr>
            <w:tcW w:w="2405" w:type="dxa"/>
          </w:tcPr>
          <w:p w14:paraId="603DF3D6" w14:textId="77777777" w:rsidR="0085194C" w:rsidRPr="00FE471A" w:rsidRDefault="0085194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43C03E1F" w14:textId="77777777" w:rsidR="0085194C" w:rsidRPr="00DA4844" w:rsidRDefault="0085194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7E5ECB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7E5ECB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7E5ECB">
              <w:rPr>
                <w:rFonts w:cs="FuturaStd-Book"/>
                <w:color w:val="281F00"/>
                <w:sz w:val="16"/>
                <w:szCs w:val="16"/>
              </w:rPr>
              <w:t xml:space="preserve"> Kombiuttag uttag/brytare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 </w:t>
            </w:r>
            <w:r w:rsidRPr="007E5ECB">
              <w:rPr>
                <w:rFonts w:cs="FuturaStd-Book"/>
                <w:color w:val="281F00"/>
                <w:sz w:val="16"/>
                <w:szCs w:val="16"/>
              </w:rPr>
              <w:t xml:space="preserve">vid lägenhetsdörr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11BFBE3" w14:textId="2336511E" w:rsidR="0085194C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462417142"/>
                <w:showingPlcHdr/>
              </w:sdtPr>
              <w:sdtEndPr/>
              <w:sdtContent>
                <w:r w:rsidR="0085194C" w:rsidRPr="00A00F68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94C" w14:paraId="00988075" w14:textId="77777777" w:rsidTr="00BB699B">
        <w:tc>
          <w:tcPr>
            <w:tcW w:w="2405" w:type="dxa"/>
          </w:tcPr>
          <w:p w14:paraId="7929DFBC" w14:textId="77777777" w:rsidR="0085194C" w:rsidRPr="00FE471A" w:rsidRDefault="0085194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56791C2B" w14:textId="77777777" w:rsidR="0085194C" w:rsidRPr="00DA4844" w:rsidRDefault="0085194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7E5ECB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7E5ECB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7E5ECB">
              <w:rPr>
                <w:rFonts w:cs="FuturaStd-Book"/>
                <w:color w:val="281F00"/>
                <w:sz w:val="16"/>
                <w:szCs w:val="16"/>
              </w:rPr>
              <w:t xml:space="preserve"> El-uttag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 </w:t>
            </w:r>
            <w:r w:rsidRPr="007E5ECB">
              <w:rPr>
                <w:rFonts w:cs="FuturaStd-Book"/>
                <w:color w:val="281F00"/>
                <w:sz w:val="16"/>
                <w:szCs w:val="16"/>
              </w:rPr>
              <w:t>i anslutning till yta där bordslampa kan placeras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F3A749C" w14:textId="68AF3A4A" w:rsidR="0085194C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341548939"/>
                <w:showingPlcHdr/>
              </w:sdtPr>
              <w:sdtEndPr/>
              <w:sdtContent>
                <w:r w:rsidR="0085194C" w:rsidRPr="00A00F68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7034E" w14:paraId="5A4084FE" w14:textId="77777777" w:rsidTr="00BB699B">
        <w:tc>
          <w:tcPr>
            <w:tcW w:w="2405" w:type="dxa"/>
          </w:tcPr>
          <w:p w14:paraId="40289E5B" w14:textId="77777777" w:rsidR="00A7034E" w:rsidRPr="00FE471A" w:rsidRDefault="00A7034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714FECDC" w14:textId="6534C6E9" w:rsidR="00A7034E" w:rsidRPr="007E5ECB" w:rsidRDefault="00A7034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Elcentral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23EB207" w14:textId="77777777" w:rsidR="00A7034E" w:rsidRDefault="00A7034E" w:rsidP="00877DD7">
            <w:pPr>
              <w:autoSpaceDE w:val="0"/>
              <w:autoSpaceDN w:val="0"/>
              <w:adjustRightInd w:val="0"/>
              <w:spacing w:line="276" w:lineRule="auto"/>
            </w:pPr>
          </w:p>
        </w:tc>
      </w:tr>
      <w:tr w:rsidR="00A7034E" w14:paraId="399B072A" w14:textId="77777777" w:rsidTr="00BB699B">
        <w:tc>
          <w:tcPr>
            <w:tcW w:w="2405" w:type="dxa"/>
          </w:tcPr>
          <w:p w14:paraId="49633AEB" w14:textId="77777777" w:rsidR="00A7034E" w:rsidRPr="00FE471A" w:rsidRDefault="00A7034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7ED8139F" w14:textId="2AF80F99" w:rsidR="00A7034E" w:rsidRDefault="00A7034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Multimediaskåp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275BB30" w14:textId="77777777" w:rsidR="00A7034E" w:rsidRDefault="00A7034E" w:rsidP="00877DD7">
            <w:pPr>
              <w:autoSpaceDE w:val="0"/>
              <w:autoSpaceDN w:val="0"/>
              <w:adjustRightInd w:val="0"/>
              <w:spacing w:line="276" w:lineRule="auto"/>
            </w:pPr>
          </w:p>
        </w:tc>
      </w:tr>
      <w:tr w:rsidR="006367B8" w14:paraId="6C521727" w14:textId="77777777" w:rsidTr="00BB699B">
        <w:tc>
          <w:tcPr>
            <w:tcW w:w="2405" w:type="dxa"/>
          </w:tcPr>
          <w:p w14:paraId="04182544" w14:textId="51A07D7F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Dörr lägenhet </w:t>
            </w:r>
          </w:p>
        </w:tc>
        <w:tc>
          <w:tcPr>
            <w:tcW w:w="3402" w:type="dxa"/>
          </w:tcPr>
          <w:p w14:paraId="2D5A60B8" w14:textId="3849594C" w:rsidR="006367B8" w:rsidRPr="007E5ECB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Säkerhetsdörr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Secor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</w:t>
            </w:r>
            <w:r w:rsidR="005D1A5C">
              <w:rPr>
                <w:rFonts w:cs="FuturaStd-Book"/>
                <w:color w:val="281F00"/>
                <w:sz w:val="16"/>
                <w:szCs w:val="16"/>
              </w:rPr>
              <w:t xml:space="preserve">.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  <w:r w:rsidR="009524A7">
              <w:rPr>
                <w:rFonts w:cs="FuturaStd-Book"/>
                <w:color w:val="281F00"/>
                <w:sz w:val="16"/>
                <w:szCs w:val="16"/>
              </w:rPr>
              <w:br/>
            </w:r>
            <w:r w:rsidR="00586D83" w:rsidRPr="00595075">
              <w:rPr>
                <w:rFonts w:cs="FuturaStd-Book"/>
                <w:sz w:val="16"/>
                <w:szCs w:val="16"/>
              </w:rPr>
              <w:t xml:space="preserve">Dörr ska förses med </w:t>
            </w:r>
            <w:r w:rsidR="00BD0BBA" w:rsidRPr="00595075">
              <w:rPr>
                <w:rFonts w:cs="FuturaStd-Book"/>
                <w:sz w:val="16"/>
                <w:szCs w:val="16"/>
              </w:rPr>
              <w:t>nyckeltub</w:t>
            </w:r>
            <w:r w:rsidR="005D1A5C" w:rsidRPr="00595075">
              <w:rPr>
                <w:rFonts w:cs="FuturaStd-Book"/>
                <w:sz w:val="16"/>
                <w:szCs w:val="16"/>
              </w:rPr>
              <w:t xml:space="preserve">, </w:t>
            </w:r>
            <w:proofErr w:type="spellStart"/>
            <w:r w:rsidR="00BD0BBA" w:rsidRPr="00595075">
              <w:rPr>
                <w:rFonts w:cs="FuturaStd-Book"/>
                <w:sz w:val="16"/>
                <w:szCs w:val="16"/>
              </w:rPr>
              <w:t>dörrkik</w:t>
            </w:r>
            <w:proofErr w:type="spellEnd"/>
            <w:r w:rsidR="005A7197" w:rsidRPr="00595075">
              <w:rPr>
                <w:rFonts w:cs="FuturaStd-Book"/>
                <w:sz w:val="16"/>
                <w:szCs w:val="16"/>
              </w:rPr>
              <w:t>, ringklocka</w:t>
            </w:r>
            <w:r w:rsidR="00586D83" w:rsidRPr="00595075">
              <w:rPr>
                <w:rFonts w:cs="FuturaStd-Book"/>
                <w:sz w:val="16"/>
                <w:szCs w:val="16"/>
              </w:rPr>
              <w:t>, t</w:t>
            </w:r>
            <w:r w:rsidR="005A7197" w:rsidRPr="00595075">
              <w:rPr>
                <w:rFonts w:cs="FuturaStd-Book"/>
                <w:sz w:val="16"/>
                <w:szCs w:val="16"/>
              </w:rPr>
              <w:t xml:space="preserve">röskel </w:t>
            </w:r>
            <w:r w:rsidR="00586D83" w:rsidRPr="00595075">
              <w:rPr>
                <w:rFonts w:cs="FuturaStd-Book"/>
                <w:sz w:val="16"/>
                <w:szCs w:val="16"/>
              </w:rPr>
              <w:t xml:space="preserve">i </w:t>
            </w:r>
            <w:r w:rsidR="005A7197" w:rsidRPr="00595075">
              <w:rPr>
                <w:rFonts w:cs="FuturaStd-Book"/>
                <w:sz w:val="16"/>
                <w:szCs w:val="16"/>
              </w:rPr>
              <w:t xml:space="preserve">ek.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F3D4377" w14:textId="05E2DCBB" w:rsidR="006367B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697005731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C4E56" w14:paraId="2DF3BB6F" w14:textId="77777777" w:rsidTr="00BB699B">
        <w:tc>
          <w:tcPr>
            <w:tcW w:w="2405" w:type="dxa"/>
          </w:tcPr>
          <w:p w14:paraId="47BC0B1F" w14:textId="57711D15" w:rsidR="00AC4E56" w:rsidRPr="00FE471A" w:rsidRDefault="00AC4E5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Lås lägenhetsdörr </w:t>
            </w:r>
          </w:p>
        </w:tc>
        <w:tc>
          <w:tcPr>
            <w:tcW w:w="3402" w:type="dxa"/>
          </w:tcPr>
          <w:p w14:paraId="140388F8" w14:textId="7A6A6F81" w:rsidR="00AC4E56" w:rsidRDefault="00AC4E5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B64C2F">
              <w:rPr>
                <w:rFonts w:cs="FuturaStd-Book"/>
                <w:color w:val="281F00"/>
                <w:sz w:val="16"/>
                <w:szCs w:val="16"/>
              </w:rPr>
              <w:t>ASSA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6AA4A5D" w14:textId="1E1C5BCE" w:rsidR="00AC4E56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615598374"/>
                <w:showingPlcHdr/>
              </w:sdtPr>
              <w:sdtEndPr/>
              <w:sdtContent>
                <w:r w:rsidR="00A723B7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367B8" w14:paraId="00F7F2E4" w14:textId="77777777" w:rsidTr="00BB699B">
        <w:tc>
          <w:tcPr>
            <w:tcW w:w="2405" w:type="dxa"/>
          </w:tcPr>
          <w:p w14:paraId="7584BEAD" w14:textId="77777777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0093D934" w14:textId="5282AED4" w:rsidR="006367B8" w:rsidRPr="00DA4844" w:rsidRDefault="00087D0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proofErr w:type="spellStart"/>
            <w:r w:rsidRPr="00087D0F">
              <w:rPr>
                <w:rFonts w:cs="FuturaStd-Book"/>
                <w:sz w:val="16"/>
                <w:szCs w:val="16"/>
              </w:rPr>
              <w:t>Allura-click</w:t>
            </w:r>
            <w:proofErr w:type="spellEnd"/>
            <w:r w:rsidRPr="00087D0F">
              <w:rPr>
                <w:rFonts w:cs="FuturaStd-Book"/>
                <w:sz w:val="16"/>
                <w:szCs w:val="16"/>
              </w:rPr>
              <w:t xml:space="preserve"> </w:t>
            </w:r>
            <w:r>
              <w:rPr>
                <w:rFonts w:cs="FuturaStd-Book"/>
                <w:color w:val="281F00"/>
                <w:sz w:val="16"/>
                <w:szCs w:val="16"/>
              </w:rPr>
              <w:t>eller likvärdigt. Gränsdragning mellan rum bestäms i samråd med beställare.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300638D" w14:textId="77777777" w:rsidR="006367B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764520608"/>
              </w:sdtPr>
              <w:sdtEndPr/>
              <w:sdtContent>
                <w:sdt>
                  <w:sdtPr>
                    <w:id w:val="1666116787"/>
                    <w:showingPlcHdr/>
                  </w:sdtPr>
                  <w:sdtEndPr/>
                  <w:sdtContent>
                    <w:r w:rsidR="006367B8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6367B8" w14:paraId="0341B630" w14:textId="77777777" w:rsidTr="00BB699B">
        <w:tc>
          <w:tcPr>
            <w:tcW w:w="2405" w:type="dxa"/>
          </w:tcPr>
          <w:p w14:paraId="6A25AE83" w14:textId="77777777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Socklar </w:t>
            </w:r>
          </w:p>
        </w:tc>
        <w:tc>
          <w:tcPr>
            <w:tcW w:w="3402" w:type="dxa"/>
          </w:tcPr>
          <w:p w14:paraId="42A4D937" w14:textId="583ADDF1" w:rsidR="006367B8" w:rsidRPr="00DA4844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</w:t>
            </w:r>
            <w:r w:rsidR="00F47163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färdiglackerad i obruten vit</w:t>
            </w:r>
            <w:r w:rsidR="00F47163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glans 40.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92DF5F6" w14:textId="77777777" w:rsidR="006367B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77417329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367B8" w14:paraId="67DF3C42" w14:textId="77777777" w:rsidTr="00BB699B">
        <w:tc>
          <w:tcPr>
            <w:tcW w:w="2405" w:type="dxa"/>
          </w:tcPr>
          <w:p w14:paraId="4E79EC92" w14:textId="15B6B391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752303">
              <w:rPr>
                <w:rFonts w:cs="FuturaStd-Bold"/>
                <w:b/>
                <w:bCs/>
                <w:sz w:val="16"/>
                <w:szCs w:val="16"/>
              </w:rPr>
              <w:t>Foder</w:t>
            </w:r>
          </w:p>
        </w:tc>
        <w:tc>
          <w:tcPr>
            <w:tcW w:w="3402" w:type="dxa"/>
          </w:tcPr>
          <w:p w14:paraId="36756F93" w14:textId="56E19781" w:rsidR="006367B8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</w:t>
            </w:r>
            <w:r w:rsidR="00F47163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färdiglackerad i obruten vi</w:t>
            </w:r>
            <w:r w:rsidR="00F47163">
              <w:rPr>
                <w:rFonts w:cs="FuturaStd-Book"/>
                <w:color w:val="281F00"/>
                <w:sz w:val="16"/>
                <w:szCs w:val="16"/>
              </w:rPr>
              <w:t>t,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glans 40.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24623FB" w14:textId="054F6FF8" w:rsidR="006367B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716348474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367B8" w14:paraId="23B46A4B" w14:textId="77777777" w:rsidTr="00BB699B">
        <w:tc>
          <w:tcPr>
            <w:tcW w:w="2405" w:type="dxa"/>
          </w:tcPr>
          <w:p w14:paraId="0AF6FE6C" w14:textId="77777777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Väggar</w:t>
            </w:r>
          </w:p>
        </w:tc>
        <w:tc>
          <w:tcPr>
            <w:tcW w:w="3402" w:type="dxa"/>
          </w:tcPr>
          <w:p w14:paraId="408B2471" w14:textId="25B0CA69" w:rsidR="006367B8" w:rsidRPr="00DA4844" w:rsidRDefault="0060048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="00665FEC" w:rsidRPr="00A1496D">
              <w:rPr>
                <w:rFonts w:cs="FuturaStd-Book"/>
                <w:sz w:val="16"/>
                <w:szCs w:val="16"/>
              </w:rPr>
              <w:t xml:space="preserve"> </w:t>
            </w:r>
            <w:r w:rsidR="006367B8" w:rsidRPr="00A1496D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501DE28" w14:textId="77777777" w:rsidR="006367B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993708772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367B8" w14:paraId="58863C5D" w14:textId="77777777" w:rsidTr="00BB699B">
        <w:tc>
          <w:tcPr>
            <w:tcW w:w="2405" w:type="dxa"/>
          </w:tcPr>
          <w:p w14:paraId="5B5E76D7" w14:textId="77777777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52020DC4" w14:textId="7276509D" w:rsidR="006367B8" w:rsidRPr="00DA4844" w:rsidRDefault="0060048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3D6F51E" w14:textId="77777777" w:rsidR="006367B8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483047508"/>
              </w:sdtPr>
              <w:sdtEndPr/>
              <w:sdtContent>
                <w:sdt>
                  <w:sdtPr>
                    <w:id w:val="889461693"/>
                    <w:showingPlcHdr/>
                  </w:sdtPr>
                  <w:sdtEndPr/>
                  <w:sdtContent>
                    <w:r w:rsidR="006367B8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6367B8" w14:paraId="1BF4D45B" w14:textId="77777777" w:rsidTr="00BB699B">
        <w:tc>
          <w:tcPr>
            <w:tcW w:w="2405" w:type="dxa"/>
          </w:tcPr>
          <w:p w14:paraId="30C6AC07" w14:textId="77777777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Snickerier </w:t>
            </w:r>
          </w:p>
        </w:tc>
        <w:tc>
          <w:tcPr>
            <w:tcW w:w="3402" w:type="dxa"/>
          </w:tcPr>
          <w:p w14:paraId="50C26621" w14:textId="251638EF" w:rsidR="006367B8" w:rsidRPr="00825F3C" w:rsidRDefault="0060048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CD4D4CF" w14:textId="282EECDD" w:rsidR="006367B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636573504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  <w:r w:rsidR="006367B8">
              <w:t xml:space="preserve"> </w:t>
            </w:r>
          </w:p>
        </w:tc>
      </w:tr>
      <w:tr w:rsidR="006367B8" w14:paraId="3DB5CB8A" w14:textId="77777777" w:rsidTr="00BB699B">
        <w:tc>
          <w:tcPr>
            <w:tcW w:w="2405" w:type="dxa"/>
          </w:tcPr>
          <w:p w14:paraId="1A8361A8" w14:textId="77777777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 xml:space="preserve">Dörrar </w:t>
            </w:r>
          </w:p>
        </w:tc>
        <w:tc>
          <w:tcPr>
            <w:tcW w:w="3402" w:type="dxa"/>
          </w:tcPr>
          <w:p w14:paraId="3D461F28" w14:textId="4A15E60C" w:rsidR="006367B8" w:rsidRPr="00322E69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22E69">
              <w:rPr>
                <w:rFonts w:cs="FuturaStd-Book"/>
                <w:sz w:val="16"/>
                <w:szCs w:val="16"/>
              </w:rPr>
              <w:t>Swedoor</w:t>
            </w:r>
            <w:proofErr w:type="spellEnd"/>
            <w:r w:rsidRPr="00322E69">
              <w:rPr>
                <w:rFonts w:cs="FuturaStd-Book"/>
                <w:sz w:val="16"/>
                <w:szCs w:val="16"/>
              </w:rPr>
              <w:t xml:space="preserve"> Slät 40 mm i obruten vit färg </w:t>
            </w:r>
            <w:r w:rsidR="00D8261B">
              <w:rPr>
                <w:rFonts w:cs="FuturaStd-Book"/>
                <w:sz w:val="16"/>
                <w:szCs w:val="16"/>
              </w:rPr>
              <w:t>g</w:t>
            </w:r>
            <w:r w:rsidRPr="00322E69">
              <w:rPr>
                <w:rFonts w:cs="FuturaStd-Book"/>
                <w:sz w:val="16"/>
                <w:szCs w:val="16"/>
              </w:rPr>
              <w:t xml:space="preserve">lans 40 eller likvärdigt. </w:t>
            </w:r>
            <w:r w:rsidR="00BA25DF" w:rsidRPr="00322E69">
              <w:rPr>
                <w:rFonts w:cs="FuturaStd-Book"/>
                <w:sz w:val="16"/>
                <w:szCs w:val="16"/>
              </w:rPr>
              <w:t>Tröskel</w:t>
            </w:r>
            <w:r w:rsidR="00A1496D" w:rsidRPr="00322E69">
              <w:rPr>
                <w:rFonts w:cs="FuturaStd-Book"/>
                <w:sz w:val="16"/>
                <w:szCs w:val="16"/>
              </w:rPr>
              <w:t xml:space="preserve"> </w:t>
            </w:r>
            <w:r w:rsidR="00322E69" w:rsidRPr="00322E69">
              <w:rPr>
                <w:rFonts w:cs="FuturaStd-Book"/>
                <w:sz w:val="16"/>
                <w:szCs w:val="16"/>
              </w:rPr>
              <w:t>i e</w:t>
            </w:r>
            <w:r w:rsidR="00A1496D" w:rsidRPr="00322E69">
              <w:rPr>
                <w:rFonts w:cs="FuturaStd-Book"/>
                <w:sz w:val="16"/>
                <w:szCs w:val="16"/>
              </w:rPr>
              <w:t>k</w:t>
            </w:r>
            <w:r w:rsidR="00322E69" w:rsidRPr="00322E69">
              <w:rPr>
                <w:rFonts w:cs="FuturaStd-Book"/>
                <w:sz w:val="16"/>
                <w:szCs w:val="16"/>
              </w:rPr>
              <w:t xml:space="preserve">. </w:t>
            </w:r>
            <w:r w:rsidR="00BA25DF" w:rsidRPr="00322E69">
              <w:rPr>
                <w:rFonts w:cs="FuturaStd-Book"/>
                <w:sz w:val="16"/>
                <w:szCs w:val="16"/>
              </w:rPr>
              <w:t>Dörrstopp på trycke</w:t>
            </w:r>
            <w:r w:rsidR="00322E69" w:rsidRPr="00322E69">
              <w:rPr>
                <w:rFonts w:cs="FuturaStd-Book"/>
                <w:sz w:val="16"/>
                <w:szCs w:val="16"/>
              </w:rPr>
              <w:t xml:space="preserve">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626130E" w14:textId="68C1B771" w:rsidR="006367B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791549320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367B8" w14:paraId="76A7BF2A" w14:textId="77777777" w:rsidTr="00BB699B">
        <w:tc>
          <w:tcPr>
            <w:tcW w:w="2405" w:type="dxa"/>
          </w:tcPr>
          <w:p w14:paraId="024E439B" w14:textId="4626859A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7330EF">
              <w:rPr>
                <w:rFonts w:cs="FuturaStd-Bold"/>
                <w:b/>
                <w:bCs/>
                <w:sz w:val="16"/>
                <w:szCs w:val="16"/>
              </w:rPr>
              <w:t xml:space="preserve">Garderober, linneskåp, </w:t>
            </w:r>
            <w:r w:rsidR="007330EF" w:rsidRPr="007330EF">
              <w:rPr>
                <w:rFonts w:cs="FuturaStd-Bold"/>
                <w:b/>
                <w:bCs/>
                <w:sz w:val="16"/>
                <w:szCs w:val="16"/>
              </w:rPr>
              <w:t>s</w:t>
            </w:r>
            <w:r w:rsidRPr="007330EF">
              <w:rPr>
                <w:rFonts w:cs="FuturaStd-Bold"/>
                <w:b/>
                <w:bCs/>
                <w:sz w:val="16"/>
                <w:szCs w:val="16"/>
              </w:rPr>
              <w:t>tädskåp</w:t>
            </w:r>
            <w:r w:rsidR="007330EF" w:rsidRPr="007330EF">
              <w:rPr>
                <w:rFonts w:cs="FuturaStd-Bold"/>
                <w:b/>
                <w:bCs/>
                <w:sz w:val="16"/>
                <w:szCs w:val="16"/>
              </w:rPr>
              <w:t>, medicinskåp</w:t>
            </w:r>
            <w:r w:rsidR="007330EF">
              <w:rPr>
                <w:rFonts w:cs="FuturaStd-Bold"/>
                <w:b/>
                <w:bCs/>
                <w:sz w:val="16"/>
                <w:szCs w:val="16"/>
              </w:rPr>
              <w:t xml:space="preserve"> </w:t>
            </w:r>
            <w:r w:rsidR="007330EF" w:rsidRPr="007330EF">
              <w:rPr>
                <w:rFonts w:cs="FuturaStd-Bold"/>
                <w:b/>
                <w:bCs/>
                <w:sz w:val="16"/>
                <w:szCs w:val="16"/>
              </w:rPr>
              <w:t xml:space="preserve">(eventuellt placering i annat rum) </w:t>
            </w:r>
          </w:p>
        </w:tc>
        <w:tc>
          <w:tcPr>
            <w:tcW w:w="3402" w:type="dxa"/>
          </w:tcPr>
          <w:p w14:paraId="2416F57B" w14:textId="6A5A4F39" w:rsidR="00452AEE" w:rsidRPr="0060048E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0048E">
              <w:rPr>
                <w:rFonts w:cs="FuturaStd-Book"/>
                <w:sz w:val="16"/>
                <w:szCs w:val="16"/>
              </w:rPr>
              <w:t>Haga Standard</w:t>
            </w:r>
            <w:r w:rsidRPr="0060048E">
              <w:rPr>
                <w:rFonts w:cs="FuturaStd-Book"/>
                <w:sz w:val="16"/>
                <w:szCs w:val="16"/>
              </w:rPr>
              <w:br/>
              <w:t>Lucka Ideal</w:t>
            </w:r>
            <w:r w:rsidRPr="0060048E">
              <w:rPr>
                <w:rFonts w:cs="FuturaStd-Book"/>
                <w:sz w:val="16"/>
                <w:szCs w:val="16"/>
              </w:rPr>
              <w:br/>
              <w:t xml:space="preserve">Handtag </w:t>
            </w:r>
            <w:proofErr w:type="spellStart"/>
            <w:r w:rsidRPr="0060048E">
              <w:rPr>
                <w:rFonts w:cs="FuturaStd-Book"/>
                <w:sz w:val="16"/>
                <w:szCs w:val="16"/>
              </w:rPr>
              <w:t>Yazz</w:t>
            </w:r>
            <w:proofErr w:type="spellEnd"/>
            <w:r w:rsidRPr="0060048E">
              <w:rPr>
                <w:rFonts w:cs="FuturaStd-Book"/>
                <w:sz w:val="16"/>
                <w:szCs w:val="16"/>
              </w:rPr>
              <w:t xml:space="preserve"> 128</w:t>
            </w:r>
            <w:r w:rsidR="0060048E" w:rsidRPr="0060048E">
              <w:rPr>
                <w:rFonts w:cs="FuturaStd-Book"/>
                <w:sz w:val="16"/>
                <w:szCs w:val="16"/>
              </w:rPr>
              <w:br/>
              <w:t>Vit</w:t>
            </w:r>
            <w:r w:rsidR="003D465D" w:rsidRPr="0060048E">
              <w:rPr>
                <w:rFonts w:cs="FuturaStd-Book"/>
                <w:sz w:val="16"/>
                <w:szCs w:val="16"/>
              </w:rPr>
              <w:br/>
              <w:t>Eller likvärdigt</w:t>
            </w:r>
            <w:r w:rsidRPr="0060048E">
              <w:rPr>
                <w:rFonts w:cs="FuturaStd-Book"/>
                <w:sz w:val="16"/>
                <w:szCs w:val="16"/>
              </w:rPr>
              <w:br/>
              <w:t>Inklusive inredning</w:t>
            </w:r>
            <w:r w:rsidR="00452AEE" w:rsidRPr="0060048E">
              <w:rPr>
                <w:rFonts w:cs="FuturaStd-Book"/>
                <w:sz w:val="16"/>
                <w:szCs w:val="16"/>
              </w:rPr>
              <w:t xml:space="preserve"> </w:t>
            </w:r>
          </w:p>
          <w:p w14:paraId="5E167E4C" w14:textId="36E6075F" w:rsidR="006367B8" w:rsidRPr="0060048E" w:rsidRDefault="001B1C4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0048E">
              <w:rPr>
                <w:rFonts w:cs="FuturaStd-Book"/>
                <w:sz w:val="16"/>
                <w:szCs w:val="16"/>
              </w:rPr>
              <w:t>Ska anpassas efter takhöjd</w:t>
            </w:r>
            <w:r w:rsidR="00F90B28" w:rsidRPr="0060048E">
              <w:rPr>
                <w:rFonts w:cs="FuturaStd-Book"/>
                <w:sz w:val="16"/>
                <w:szCs w:val="16"/>
              </w:rPr>
              <w:t xml:space="preserve"> och utföras </w:t>
            </w:r>
            <w:r w:rsidRPr="0060048E">
              <w:rPr>
                <w:rFonts w:cs="FuturaStd-Book"/>
                <w:sz w:val="16"/>
                <w:szCs w:val="16"/>
              </w:rPr>
              <w:t xml:space="preserve">så höga som möjligt </w:t>
            </w:r>
          </w:p>
          <w:p w14:paraId="1FF82458" w14:textId="12F6AC70" w:rsidR="001A6E35" w:rsidRPr="003D465D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0048E">
              <w:rPr>
                <w:rFonts w:cs="FuturaStd-Book"/>
                <w:sz w:val="16"/>
                <w:szCs w:val="16"/>
              </w:rPr>
              <w:t>Takanslutning</w:t>
            </w:r>
            <w:r w:rsidR="0060048E" w:rsidRPr="0060048E">
              <w:rPr>
                <w:rFonts w:cs="FuturaStd-Book"/>
                <w:sz w:val="16"/>
                <w:szCs w:val="16"/>
              </w:rPr>
              <w:t xml:space="preserve"> vit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D970BAE" w14:textId="77777777" w:rsidR="006367B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114580671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367B8" w14:paraId="3B73BC2D" w14:textId="77777777" w:rsidTr="00BB699B">
        <w:tc>
          <w:tcPr>
            <w:tcW w:w="2405" w:type="dxa"/>
          </w:tcPr>
          <w:p w14:paraId="1C5DADDD" w14:textId="77777777" w:rsidR="006367B8" w:rsidRPr="00FE471A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FE471A">
              <w:rPr>
                <w:rFonts w:cs="FuturaStd-Bold"/>
                <w:b/>
                <w:bCs/>
                <w:sz w:val="16"/>
                <w:szCs w:val="16"/>
              </w:rPr>
              <w:t>Hatthylla</w:t>
            </w:r>
          </w:p>
        </w:tc>
        <w:tc>
          <w:tcPr>
            <w:tcW w:w="3402" w:type="dxa"/>
          </w:tcPr>
          <w:p w14:paraId="50E3B7A6" w14:textId="6834D2B5" w:rsidR="006367B8" w:rsidRPr="00DA4844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86026D">
              <w:rPr>
                <w:rFonts w:cs="FuturaStd-Book"/>
                <w:color w:val="281F00"/>
                <w:sz w:val="16"/>
                <w:szCs w:val="16"/>
              </w:rPr>
              <w:t>ESSEM NOSTALGI krom/aluminium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B093644" w14:textId="77777777" w:rsidR="006367B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532100103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367B8" w14:paraId="5A0D3FDB" w14:textId="77777777" w:rsidTr="00BB699B">
        <w:tc>
          <w:tcPr>
            <w:tcW w:w="2405" w:type="dxa"/>
          </w:tcPr>
          <w:p w14:paraId="6206CC48" w14:textId="386DA010" w:rsidR="006367B8" w:rsidRPr="0055527C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55527C">
              <w:rPr>
                <w:rFonts w:cs="FuturaStd-Bold"/>
                <w:b/>
                <w:bCs/>
                <w:sz w:val="16"/>
                <w:szCs w:val="16"/>
              </w:rPr>
              <w:t xml:space="preserve">Rumsgivare </w:t>
            </w:r>
          </w:p>
        </w:tc>
        <w:tc>
          <w:tcPr>
            <w:tcW w:w="3402" w:type="dxa"/>
          </w:tcPr>
          <w:p w14:paraId="39D7E05D" w14:textId="4010BEC5" w:rsidR="006367B8" w:rsidRPr="0055527C" w:rsidRDefault="006367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55527C">
              <w:rPr>
                <w:rFonts w:cs="FuturaStd-Bold"/>
                <w:sz w:val="16"/>
                <w:szCs w:val="16"/>
              </w:rPr>
              <w:t xml:space="preserve">ECO </w:t>
            </w:r>
            <w:proofErr w:type="spellStart"/>
            <w:r w:rsidRPr="0055527C">
              <w:rPr>
                <w:rFonts w:cs="FuturaStd-Bold"/>
                <w:sz w:val="16"/>
                <w:szCs w:val="16"/>
              </w:rPr>
              <w:t>Guard</w:t>
            </w:r>
            <w:proofErr w:type="spellEnd"/>
            <w:r w:rsidRPr="0055527C">
              <w:rPr>
                <w:rFonts w:cs="FuturaStd-Bold"/>
                <w:sz w:val="16"/>
                <w:szCs w:val="16"/>
              </w:rPr>
              <w:t xml:space="preserve"> eller likvärdigt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9C73371" w14:textId="61668762" w:rsidR="006367B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03990208"/>
                <w:showingPlcHdr/>
              </w:sdtPr>
              <w:sdtEndPr/>
              <w:sdtContent>
                <w:r w:rsidR="006367B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F54247" w14:paraId="22CFF0B4" w14:textId="77777777" w:rsidTr="00BB699B">
        <w:tc>
          <w:tcPr>
            <w:tcW w:w="2405" w:type="dxa"/>
          </w:tcPr>
          <w:p w14:paraId="2E1C60B8" w14:textId="0DBCE418" w:rsidR="00F54247" w:rsidRDefault="00F54247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FF0000"/>
                <w:sz w:val="16"/>
                <w:szCs w:val="16"/>
              </w:rPr>
            </w:pPr>
            <w:r w:rsidRPr="0024476F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11B73469" w14:textId="77777777" w:rsidR="00F54247" w:rsidRPr="00ED1F2E" w:rsidRDefault="00F54247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color w:val="FF00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3C625126" w14:textId="308C9BB2" w:rsidR="00F54247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05601371"/>
                <w:showingPlcHdr/>
              </w:sdtPr>
              <w:sdtEndPr/>
              <w:sdtContent>
                <w:r w:rsidR="00B91A75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52B5145A" w14:textId="77777777" w:rsidR="00560FFB" w:rsidRDefault="00560FFB" w:rsidP="00877DD7">
      <w:pPr>
        <w:spacing w:line="276" w:lineRule="auto"/>
      </w:pPr>
    </w:p>
    <w:p w14:paraId="48974D7D" w14:textId="77777777" w:rsidR="005208F3" w:rsidRDefault="005208F3" w:rsidP="00877DD7">
      <w:pPr>
        <w:spacing w:line="276" w:lineRule="auto"/>
        <w:rPr>
          <w:rFonts w:ascii="Roboto Slab Light" w:eastAsiaTheme="majorEastAsia" w:hAnsi="Roboto Slab Light" w:cstheme="majorBidi"/>
          <w:bCs/>
          <w:sz w:val="24"/>
          <w:szCs w:val="24"/>
        </w:rPr>
      </w:pPr>
      <w:r>
        <w:br w:type="page"/>
      </w:r>
    </w:p>
    <w:p w14:paraId="66CE6E55" w14:textId="64A1451E" w:rsidR="00560FFB" w:rsidRPr="00FB442D" w:rsidRDefault="00560FFB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11" w:name="_Toc184900696"/>
      <w:r w:rsidRPr="00FB442D">
        <w:rPr>
          <w:b/>
          <w:bCs w:val="0"/>
          <w:sz w:val="26"/>
          <w:szCs w:val="26"/>
        </w:rPr>
        <w:lastRenderedPageBreak/>
        <w:t>B</w:t>
      </w:r>
      <w:r w:rsidR="00351591" w:rsidRPr="00FB442D">
        <w:rPr>
          <w:b/>
          <w:bCs w:val="0"/>
          <w:sz w:val="26"/>
          <w:szCs w:val="26"/>
        </w:rPr>
        <w:t>ADRUM</w:t>
      </w:r>
      <w:bookmarkEnd w:id="11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560FFB" w14:paraId="43CE1E79" w14:textId="77777777" w:rsidTr="00BB699B">
        <w:tc>
          <w:tcPr>
            <w:tcW w:w="2405" w:type="dxa"/>
          </w:tcPr>
          <w:p w14:paraId="186BB302" w14:textId="77777777" w:rsidR="00560FFB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76BF1E6D" w14:textId="77777777" w:rsidR="00560FFB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1CFF3F79" w14:textId="5BEB50B9" w:rsidR="00560FFB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0732D2D0" w14:textId="03484701" w:rsidR="00560FFB" w:rsidRPr="00B0613A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560FFB" w14:paraId="5DD036D5" w14:textId="77777777" w:rsidTr="00BB699B">
        <w:tc>
          <w:tcPr>
            <w:tcW w:w="2405" w:type="dxa"/>
          </w:tcPr>
          <w:p w14:paraId="5573E88A" w14:textId="774A5CB4" w:rsidR="00560FFB" w:rsidRPr="009778EE" w:rsidRDefault="00250A5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El/belysning </w:t>
            </w:r>
          </w:p>
        </w:tc>
        <w:tc>
          <w:tcPr>
            <w:tcW w:w="3402" w:type="dxa"/>
          </w:tcPr>
          <w:p w14:paraId="5AACD524" w14:textId="15D7CB01" w:rsidR="00560FFB" w:rsidRPr="000D7C6A" w:rsidRDefault="00250A5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Takbelysning </w:t>
            </w:r>
            <w:r w:rsidR="00560FFB" w:rsidRPr="0092784A">
              <w:rPr>
                <w:rFonts w:cs="FuturaStd-Book"/>
                <w:color w:val="281F00"/>
                <w:sz w:val="16"/>
                <w:szCs w:val="16"/>
              </w:rPr>
              <w:t xml:space="preserve">Solar MAC 360 LED 18W/1386LM SENS 3000K, </w:t>
            </w:r>
            <w:proofErr w:type="spellStart"/>
            <w:r w:rsidR="00560FFB" w:rsidRPr="0092784A">
              <w:rPr>
                <w:rFonts w:cs="FuturaStd-Book"/>
                <w:color w:val="281F00"/>
                <w:sz w:val="16"/>
                <w:szCs w:val="16"/>
              </w:rPr>
              <w:t>Artikelnr</w:t>
            </w:r>
            <w:proofErr w:type="spellEnd"/>
            <w:r w:rsidR="00560FFB" w:rsidRPr="0092784A">
              <w:rPr>
                <w:rFonts w:cs="FuturaStd-Book"/>
                <w:color w:val="281F00"/>
                <w:sz w:val="16"/>
                <w:szCs w:val="16"/>
              </w:rPr>
              <w:t>: 750951</w:t>
            </w:r>
            <w:r w:rsidR="00560FFB">
              <w:rPr>
                <w:rFonts w:cs="FuturaStd-Book"/>
                <w:color w:val="281F00"/>
                <w:sz w:val="16"/>
                <w:szCs w:val="16"/>
              </w:rPr>
              <w:t xml:space="preserve">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379AC35" w14:textId="77777777" w:rsidR="00560FF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987635394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14A27239" w14:textId="77777777" w:rsidTr="00BB699B">
        <w:tc>
          <w:tcPr>
            <w:tcW w:w="2405" w:type="dxa"/>
          </w:tcPr>
          <w:p w14:paraId="17D47175" w14:textId="5C3BE997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4C115471" w14:textId="557BB12C" w:rsidR="00560FFB" w:rsidRPr="000D7C6A" w:rsidRDefault="00250A5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Strömställare </w:t>
            </w:r>
            <w:r w:rsidR="00560FFB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="00560FFB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="00560FFB">
              <w:rPr>
                <w:rFonts w:cs="FuturaStd-Book"/>
                <w:color w:val="281F00"/>
                <w:sz w:val="16"/>
                <w:szCs w:val="16"/>
              </w:rPr>
              <w:t xml:space="preserve"> eller likvärdigt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FE16311" w14:textId="77777777" w:rsidR="00560FF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924690180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41C1A6BF" w14:textId="77777777" w:rsidTr="00BB699B">
        <w:tc>
          <w:tcPr>
            <w:tcW w:w="2405" w:type="dxa"/>
          </w:tcPr>
          <w:p w14:paraId="0BECD11C" w14:textId="2CD5DDDB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Golvvärme</w:t>
            </w:r>
          </w:p>
        </w:tc>
        <w:tc>
          <w:tcPr>
            <w:tcW w:w="3402" w:type="dxa"/>
          </w:tcPr>
          <w:p w14:paraId="171EDB31" w14:textId="23ACDFCB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El, kopplas till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lägenhetsel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CBAD3C" w14:textId="3A12424B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13822681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229CF064" w14:textId="77777777" w:rsidTr="00BB699B">
        <w:tc>
          <w:tcPr>
            <w:tcW w:w="2405" w:type="dxa"/>
          </w:tcPr>
          <w:p w14:paraId="3704AF87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49CE9812" w14:textId="0FA6E64C" w:rsidR="00136A5E" w:rsidRPr="00DA4844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36503 J33 </w:t>
            </w:r>
            <w:proofErr w:type="spellStart"/>
            <w:r w:rsidRPr="000D7C6A">
              <w:rPr>
                <w:rFonts w:cs="FuturaStd-Book"/>
                <w:color w:val="281F00"/>
                <w:sz w:val="16"/>
                <w:szCs w:val="16"/>
              </w:rPr>
              <w:t>Norrvange</w:t>
            </w:r>
            <w:proofErr w:type="spellEnd"/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 Beige 298x298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mm </w:t>
            </w:r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klinker golv 36514 J1515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likvärdigt. </w:t>
            </w:r>
            <w:proofErr w:type="spellStart"/>
            <w:r w:rsidRPr="000D7C6A">
              <w:rPr>
                <w:rFonts w:cs="FuturaStd-Book"/>
                <w:color w:val="281F00"/>
                <w:sz w:val="16"/>
                <w:szCs w:val="16"/>
              </w:rPr>
              <w:t>Norrvange</w:t>
            </w:r>
            <w:proofErr w:type="spellEnd"/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 Beige 147x147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mm </w:t>
            </w:r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klinker golv </w:t>
            </w:r>
            <w:r>
              <w:rPr>
                <w:rFonts w:cs="FuturaStd-Book"/>
                <w:color w:val="281F00"/>
                <w:sz w:val="16"/>
                <w:szCs w:val="16"/>
              </w:rPr>
              <w:t>i d</w:t>
            </w:r>
            <w:r w:rsidRPr="000D7C6A">
              <w:rPr>
                <w:rFonts w:cs="FuturaStd-Book"/>
                <w:color w:val="281F00"/>
                <w:sz w:val="16"/>
                <w:szCs w:val="16"/>
              </w:rPr>
              <w:t>uschhörna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likvärdigt. Rektifierade/rakskurna kanter.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ACD610" w14:textId="77777777" w:rsidR="00136A5E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286277763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27B8ACBA" w14:textId="77777777" w:rsidTr="00BB699B">
        <w:tc>
          <w:tcPr>
            <w:tcW w:w="2405" w:type="dxa"/>
          </w:tcPr>
          <w:p w14:paraId="79BEF83A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Väggar</w:t>
            </w:r>
          </w:p>
        </w:tc>
        <w:tc>
          <w:tcPr>
            <w:tcW w:w="3402" w:type="dxa"/>
          </w:tcPr>
          <w:p w14:paraId="2E45C959" w14:textId="4692B4BC" w:rsidR="00136A5E" w:rsidRPr="00DA4844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479229 White </w:t>
            </w:r>
            <w:proofErr w:type="spellStart"/>
            <w:r w:rsidRPr="000D7C6A">
              <w:rPr>
                <w:rFonts w:cs="FuturaStd-Book"/>
                <w:color w:val="281F00"/>
                <w:sz w:val="16"/>
                <w:szCs w:val="16"/>
              </w:rPr>
              <w:t>plain</w:t>
            </w:r>
            <w:proofErr w:type="spellEnd"/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 lux 20</w:t>
            </w:r>
            <w:r>
              <w:rPr>
                <w:rFonts w:cs="FuturaStd-Book"/>
                <w:color w:val="281F00"/>
                <w:sz w:val="16"/>
                <w:szCs w:val="16"/>
              </w:rPr>
              <w:t>0</w:t>
            </w:r>
            <w:r w:rsidRPr="000D7C6A">
              <w:rPr>
                <w:rFonts w:cs="FuturaStd-Book"/>
                <w:color w:val="281F00"/>
                <w:sz w:val="16"/>
                <w:szCs w:val="16"/>
              </w:rPr>
              <w:t>x30</w:t>
            </w:r>
            <w:r>
              <w:rPr>
                <w:rFonts w:cs="FuturaStd-Book"/>
                <w:color w:val="281F00"/>
                <w:sz w:val="16"/>
                <w:szCs w:val="16"/>
              </w:rPr>
              <w:t>0 mm</w:t>
            </w:r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  <w:proofErr w:type="spellStart"/>
            <w:r w:rsidRPr="000D7C6A">
              <w:rPr>
                <w:rFonts w:cs="FuturaStd-Book"/>
                <w:color w:val="281F00"/>
                <w:sz w:val="16"/>
                <w:szCs w:val="16"/>
              </w:rPr>
              <w:t>whitebody</w:t>
            </w:r>
            <w:proofErr w:type="spellEnd"/>
            <w:r w:rsidRPr="000D7C6A"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likvärdigt. Plattorna monteras liggande. </w:t>
            </w:r>
            <w:r w:rsidRPr="006C370B">
              <w:rPr>
                <w:rFonts w:cs="FuturaStd-Book"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64A33F9" w14:textId="77777777" w:rsidR="00136A5E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511272147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389F503D" w14:textId="77777777" w:rsidTr="00BB699B">
        <w:tc>
          <w:tcPr>
            <w:tcW w:w="2405" w:type="dxa"/>
          </w:tcPr>
          <w:p w14:paraId="72C72A2B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5DA9A237" w14:textId="21B2C598" w:rsidR="00136A5E" w:rsidRPr="00DA4844" w:rsidRDefault="00087D0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FC0F5B7" w14:textId="4B9ACF3D" w:rsidR="00136A5E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179782959"/>
              </w:sdtPr>
              <w:sdtEndPr/>
              <w:sdtContent>
                <w:sdt>
                  <w:sdtPr>
                    <w:id w:val="-841462438"/>
                  </w:sdtPr>
                  <w:sdtEndPr/>
                  <w:sdtContent>
                    <w:sdt>
                      <w:sdtPr>
                        <w:id w:val="1694266949"/>
                        <w:showingPlcHdr/>
                      </w:sdtPr>
                      <w:sdtEndPr/>
                      <w:sdtContent>
                        <w:r w:rsidR="00136A5E" w:rsidRPr="00B64C2F">
                          <w:rPr>
                            <w:rFonts w:cs="FuturaStd-Book"/>
                            <w:color w:val="281F00"/>
                            <w:sz w:val="16"/>
                            <w:szCs w:val="16"/>
                          </w:rPr>
                          <w:t>Klicka här för att ange text.</w:t>
                        </w:r>
                      </w:sdtContent>
                    </w:sdt>
                  </w:sdtContent>
                </w:sdt>
              </w:sdtContent>
            </w:sdt>
          </w:p>
        </w:tc>
      </w:tr>
      <w:tr w:rsidR="00136A5E" w14:paraId="7C852117" w14:textId="77777777" w:rsidTr="00BB699B">
        <w:tc>
          <w:tcPr>
            <w:tcW w:w="2405" w:type="dxa"/>
          </w:tcPr>
          <w:p w14:paraId="68E9516D" w14:textId="3AF3BAAE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087D7E">
              <w:rPr>
                <w:rFonts w:cs="FuturaStd-Bold"/>
                <w:b/>
                <w:bCs/>
                <w:sz w:val="16"/>
                <w:szCs w:val="16"/>
              </w:rPr>
              <w:t xml:space="preserve">Dörrar </w:t>
            </w:r>
          </w:p>
        </w:tc>
        <w:tc>
          <w:tcPr>
            <w:tcW w:w="3402" w:type="dxa"/>
          </w:tcPr>
          <w:p w14:paraId="241F5E98" w14:textId="0EDBD9BE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22E69">
              <w:rPr>
                <w:rFonts w:cs="FuturaStd-Book"/>
                <w:sz w:val="16"/>
                <w:szCs w:val="16"/>
              </w:rPr>
              <w:t>Swedoor</w:t>
            </w:r>
            <w:proofErr w:type="spellEnd"/>
            <w:r w:rsidRPr="00322E69">
              <w:rPr>
                <w:rFonts w:cs="FuturaStd-Book"/>
                <w:sz w:val="16"/>
                <w:szCs w:val="16"/>
              </w:rPr>
              <w:t xml:space="preserve"> Slät 40 mm i obruten vit färg </w:t>
            </w:r>
            <w:r w:rsidR="00D8261B">
              <w:rPr>
                <w:rFonts w:cs="FuturaStd-Book"/>
                <w:sz w:val="16"/>
                <w:szCs w:val="16"/>
              </w:rPr>
              <w:t>g</w:t>
            </w:r>
            <w:r w:rsidRPr="00322E69">
              <w:rPr>
                <w:rFonts w:cs="FuturaStd-Book"/>
                <w:sz w:val="16"/>
                <w:szCs w:val="16"/>
              </w:rPr>
              <w:t>lans 40 eller likvärdigt. Tröskel i ek. Dörrstopp på trycke.</w:t>
            </w:r>
          </w:p>
          <w:p w14:paraId="59E59EFC" w14:textId="14C253D3" w:rsidR="00136A5E" w:rsidRPr="00A0626A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082B33">
              <w:rPr>
                <w:rFonts w:cs="FuturaStd-Book"/>
                <w:sz w:val="16"/>
                <w:szCs w:val="16"/>
              </w:rPr>
              <w:t xml:space="preserve">Inklusive överluft. 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91101F6" w14:textId="3D6D653A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437953052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7C46DCAB" w14:textId="77777777" w:rsidTr="00BB699B">
        <w:tc>
          <w:tcPr>
            <w:tcW w:w="2405" w:type="dxa"/>
          </w:tcPr>
          <w:p w14:paraId="14DE3503" w14:textId="1C8EE4E5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524A7">
              <w:rPr>
                <w:rFonts w:cs="FuturaStd-Bold"/>
                <w:b/>
                <w:bCs/>
                <w:sz w:val="16"/>
                <w:szCs w:val="16"/>
              </w:rPr>
              <w:t>Foder</w:t>
            </w:r>
          </w:p>
        </w:tc>
        <w:tc>
          <w:tcPr>
            <w:tcW w:w="3402" w:type="dxa"/>
          </w:tcPr>
          <w:p w14:paraId="2BA481A4" w14:textId="4EC3EA2E" w:rsidR="00136A5E" w:rsidRPr="00A0626A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mm, färdiglackerad i obruten vit, glans 40.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10E4A57" w14:textId="3F39FF98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687092614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2D188E95" w14:textId="77777777" w:rsidTr="00BB699B">
        <w:tc>
          <w:tcPr>
            <w:tcW w:w="2405" w:type="dxa"/>
          </w:tcPr>
          <w:p w14:paraId="58F1F09C" w14:textId="0F29BC6A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Snickerier </w:t>
            </w:r>
          </w:p>
        </w:tc>
        <w:tc>
          <w:tcPr>
            <w:tcW w:w="3402" w:type="dxa"/>
          </w:tcPr>
          <w:p w14:paraId="54A876F3" w14:textId="291C6482" w:rsidR="00136A5E" w:rsidRDefault="00087D0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DE81FCB" w14:textId="13D9AB7C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619373557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01B5784F" w14:textId="77777777" w:rsidTr="00BB699B">
        <w:trPr>
          <w:trHeight w:val="166"/>
        </w:trPr>
        <w:tc>
          <w:tcPr>
            <w:tcW w:w="2405" w:type="dxa"/>
          </w:tcPr>
          <w:p w14:paraId="34792DA8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Badrumsskåp </w:t>
            </w:r>
          </w:p>
        </w:tc>
        <w:tc>
          <w:tcPr>
            <w:tcW w:w="3402" w:type="dxa"/>
          </w:tcPr>
          <w:p w14:paraId="27D95B87" w14:textId="0920F24D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Svedbergs </w:t>
            </w:r>
            <w:r w:rsidR="00995937">
              <w:rPr>
                <w:rFonts w:cs="FuturaStd-Book"/>
                <w:color w:val="281F00"/>
                <w:sz w:val="16"/>
                <w:szCs w:val="16"/>
              </w:rPr>
              <w:t xml:space="preserve">Sarek 55 cm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med </w:t>
            </w:r>
            <w:r w:rsidR="00A6036B">
              <w:rPr>
                <w:rFonts w:cs="FuturaStd-Book"/>
                <w:color w:val="281F00"/>
                <w:sz w:val="16"/>
                <w:szCs w:val="16"/>
              </w:rPr>
              <w:t>LED-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belysning och </w:t>
            </w:r>
            <w:r w:rsidR="00156973">
              <w:rPr>
                <w:rFonts w:cs="FuturaStd-Book"/>
                <w:color w:val="281F00"/>
                <w:sz w:val="16"/>
                <w:szCs w:val="16"/>
              </w:rPr>
              <w:t>eluttag</w:t>
            </w:r>
            <w:r w:rsidR="00995937">
              <w:rPr>
                <w:rFonts w:cs="FuturaStd-Book"/>
                <w:color w:val="281F00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899072F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725497094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518C846F" w14:textId="77777777" w:rsidTr="00BB699B">
        <w:tc>
          <w:tcPr>
            <w:tcW w:w="2405" w:type="dxa"/>
          </w:tcPr>
          <w:p w14:paraId="29D52732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Tvättställ </w:t>
            </w:r>
          </w:p>
        </w:tc>
        <w:tc>
          <w:tcPr>
            <w:tcW w:w="3402" w:type="dxa"/>
          </w:tcPr>
          <w:p w14:paraId="714D815B" w14:textId="77777777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Gustavsberg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Nautic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5550, 56 cm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56868E2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120089430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57D53397" w14:textId="77777777" w:rsidTr="00BB699B">
        <w:tc>
          <w:tcPr>
            <w:tcW w:w="2405" w:type="dxa"/>
          </w:tcPr>
          <w:p w14:paraId="16C18A77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Blandare </w:t>
            </w:r>
          </w:p>
        </w:tc>
        <w:tc>
          <w:tcPr>
            <w:tcW w:w="3402" w:type="dxa"/>
          </w:tcPr>
          <w:p w14:paraId="19E9BF8A" w14:textId="77777777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FMM 9000 serien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765CF79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401491549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22E96EDD" w14:textId="77777777" w:rsidTr="00BB699B">
        <w:tc>
          <w:tcPr>
            <w:tcW w:w="2405" w:type="dxa"/>
          </w:tcPr>
          <w:p w14:paraId="29291182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proofErr w:type="spellStart"/>
            <w:r w:rsidRPr="009778EE">
              <w:rPr>
                <w:rFonts w:cs="FuturaStd-Bold"/>
                <w:b/>
                <w:bCs/>
                <w:sz w:val="16"/>
                <w:szCs w:val="16"/>
              </w:rPr>
              <w:t>Duschset</w:t>
            </w:r>
            <w:proofErr w:type="spellEnd"/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402" w:type="dxa"/>
          </w:tcPr>
          <w:p w14:paraId="2791600D" w14:textId="77777777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FMM 9000 serien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F1E9291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965531425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1AC1A5A8" w14:textId="77777777" w:rsidTr="00BB699B">
        <w:tc>
          <w:tcPr>
            <w:tcW w:w="2405" w:type="dxa"/>
          </w:tcPr>
          <w:p w14:paraId="704ED1E0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Duschvägg</w:t>
            </w:r>
          </w:p>
        </w:tc>
        <w:tc>
          <w:tcPr>
            <w:tcW w:w="3402" w:type="dxa"/>
          </w:tcPr>
          <w:p w14:paraId="1AD6640E" w14:textId="2EC34024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INR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Linc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Niagara eller likvärdigt. Klarglas.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DC9334C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648473622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5A3630ED" w14:textId="77777777" w:rsidTr="00BB699B">
        <w:tc>
          <w:tcPr>
            <w:tcW w:w="2405" w:type="dxa"/>
          </w:tcPr>
          <w:p w14:paraId="11FCD69B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WC-stol</w:t>
            </w:r>
          </w:p>
        </w:tc>
        <w:tc>
          <w:tcPr>
            <w:tcW w:w="3402" w:type="dxa"/>
          </w:tcPr>
          <w:p w14:paraId="2BC1B11B" w14:textId="4B1B5C41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Gustavsberg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Nautic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1500 C+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Hygienic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Flush, mjuksits eller likvärdigt. Golvstående. Limning mot golv.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0B42682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438413458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5B842995" w14:textId="77777777" w:rsidTr="00BB699B">
        <w:tc>
          <w:tcPr>
            <w:tcW w:w="2405" w:type="dxa"/>
          </w:tcPr>
          <w:p w14:paraId="6BFFDCEC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Badrumskrokar </w:t>
            </w:r>
          </w:p>
        </w:tc>
        <w:tc>
          <w:tcPr>
            <w:tcW w:w="3402" w:type="dxa"/>
          </w:tcPr>
          <w:p w14:paraId="51CB27FE" w14:textId="5C834935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Beslag Design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Base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krom eller likvärdigt. Limma</w:t>
            </w:r>
            <w:r w:rsidR="00CE4947">
              <w:rPr>
                <w:rFonts w:cs="FuturaStd-Book"/>
                <w:color w:val="281F00"/>
                <w:sz w:val="16"/>
                <w:szCs w:val="16"/>
              </w:rPr>
              <w:t>s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9CA2897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916978700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4A2320AC" w14:textId="77777777" w:rsidTr="00BB699B">
        <w:tc>
          <w:tcPr>
            <w:tcW w:w="2405" w:type="dxa"/>
          </w:tcPr>
          <w:p w14:paraId="783C155D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Toalettpappershållare </w:t>
            </w:r>
          </w:p>
        </w:tc>
        <w:tc>
          <w:tcPr>
            <w:tcW w:w="3402" w:type="dxa"/>
          </w:tcPr>
          <w:p w14:paraId="340C81A1" w14:textId="0FFB6BE9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Beslag Design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Base</w:t>
            </w:r>
            <w:proofErr w:type="spellEnd"/>
            <w:r>
              <w:rPr>
                <w:rFonts w:cs="FuturaStd-Book"/>
                <w:color w:val="281F00"/>
                <w:sz w:val="16"/>
                <w:szCs w:val="16"/>
              </w:rPr>
              <w:t xml:space="preserve"> krom eller likvärdigt. Limma</w:t>
            </w:r>
            <w:r w:rsidR="00CE4947">
              <w:rPr>
                <w:rFonts w:cs="FuturaStd-Book"/>
                <w:color w:val="281F00"/>
                <w:sz w:val="16"/>
                <w:szCs w:val="16"/>
              </w:rPr>
              <w:t>s</w:t>
            </w:r>
            <w:r>
              <w:rPr>
                <w:rFonts w:cs="FuturaStd-Book"/>
                <w:color w:val="281F00"/>
                <w:sz w:val="16"/>
                <w:szCs w:val="16"/>
              </w:rPr>
              <w:t>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ED5C63E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56371883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677A671A" w14:textId="77777777" w:rsidTr="00BB699B">
        <w:tc>
          <w:tcPr>
            <w:tcW w:w="2405" w:type="dxa"/>
          </w:tcPr>
          <w:p w14:paraId="40A952C2" w14:textId="77777777" w:rsidR="00136A5E" w:rsidRPr="009D2876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D2876">
              <w:rPr>
                <w:rFonts w:cs="FuturaStd-Bold"/>
                <w:b/>
                <w:bCs/>
                <w:sz w:val="16"/>
                <w:szCs w:val="16"/>
              </w:rPr>
              <w:t xml:space="preserve">Handdukstork </w:t>
            </w:r>
          </w:p>
        </w:tc>
        <w:tc>
          <w:tcPr>
            <w:tcW w:w="3402" w:type="dxa"/>
          </w:tcPr>
          <w:p w14:paraId="3AD8A203" w14:textId="23DFCE80" w:rsidR="00136A5E" w:rsidRPr="009D2876" w:rsidRDefault="001569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9D2876">
              <w:rPr>
                <w:rFonts w:cs="FuturaStd-Book"/>
                <w:sz w:val="16"/>
                <w:szCs w:val="16"/>
              </w:rPr>
              <w:t>Taserud</w:t>
            </w:r>
            <w:proofErr w:type="spellEnd"/>
            <w:r w:rsidRPr="009D2876">
              <w:rPr>
                <w:rFonts w:cs="FuturaStd-Book"/>
                <w:sz w:val="16"/>
                <w:szCs w:val="16"/>
              </w:rPr>
              <w:t xml:space="preserve"> CMB</w:t>
            </w:r>
            <w:r w:rsidR="009D2876" w:rsidRPr="009D2876">
              <w:rPr>
                <w:rFonts w:cs="FuturaStd-Book"/>
                <w:sz w:val="16"/>
                <w:szCs w:val="16"/>
              </w:rPr>
              <w:t xml:space="preserve"> </w:t>
            </w:r>
            <w:r w:rsidRPr="009D2876">
              <w:rPr>
                <w:rFonts w:cs="FuturaStd-Book"/>
                <w:sz w:val="16"/>
                <w:szCs w:val="16"/>
              </w:rPr>
              <w:t>40</w:t>
            </w:r>
            <w:r w:rsidR="009D2876" w:rsidRPr="009D2876">
              <w:rPr>
                <w:rFonts w:cs="FuturaStd-Book"/>
                <w:sz w:val="16"/>
                <w:szCs w:val="16"/>
              </w:rPr>
              <w:t xml:space="preserve"> BC</w:t>
            </w:r>
            <w:r w:rsidRPr="009D2876">
              <w:rPr>
                <w:rFonts w:cs="FuturaStd-Book"/>
                <w:sz w:val="16"/>
                <w:szCs w:val="16"/>
              </w:rPr>
              <w:t xml:space="preserve"> krom. Höjd 810 mm, bred 530 mm. Artikel</w:t>
            </w:r>
            <w:r w:rsidR="009D2876" w:rsidRPr="009D2876">
              <w:rPr>
                <w:rFonts w:cs="FuturaStd-Book"/>
                <w:sz w:val="16"/>
                <w:szCs w:val="16"/>
              </w:rPr>
              <w:t xml:space="preserve"> 9412303 </w:t>
            </w:r>
            <w:r w:rsidRPr="009D2876">
              <w:rPr>
                <w:rFonts w:cs="FuturaStd-Book"/>
                <w:sz w:val="16"/>
                <w:szCs w:val="16"/>
              </w:rPr>
              <w:t xml:space="preserve">eller likvärdigt. Kopplas till </w:t>
            </w:r>
            <w:proofErr w:type="spellStart"/>
            <w:r w:rsidRPr="009D2876">
              <w:rPr>
                <w:rFonts w:cs="FuturaStd-Book"/>
                <w:sz w:val="16"/>
                <w:szCs w:val="16"/>
              </w:rPr>
              <w:t>lägenhetsel</w:t>
            </w:r>
            <w:proofErr w:type="spellEnd"/>
            <w:r w:rsidRPr="009D2876">
              <w:rPr>
                <w:rFonts w:cs="FuturaStd-Book"/>
                <w:sz w:val="16"/>
                <w:szCs w:val="16"/>
              </w:rPr>
              <w:t xml:space="preserve">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3CC1626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501121242"/>
              </w:sdtPr>
              <w:sdtEndPr/>
              <w:sdtContent>
                <w:sdt>
                  <w:sdtPr>
                    <w:id w:val="-1424866818"/>
                    <w:showingPlcHdr/>
                  </w:sdtPr>
                  <w:sdtEndPr/>
                  <w:sdtContent>
                    <w:r w:rsidR="00136A5E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136A5E" w14:paraId="0CAC20D2" w14:textId="77777777" w:rsidTr="00BB699B">
        <w:tc>
          <w:tcPr>
            <w:tcW w:w="2405" w:type="dxa"/>
          </w:tcPr>
          <w:p w14:paraId="37B94D77" w14:textId="513685AE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Tvättmaskin och torktumlare</w:t>
            </w:r>
            <w:r>
              <w:rPr>
                <w:rFonts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cs="FuturaStd-Bold"/>
                <w:b/>
                <w:bCs/>
                <w:sz w:val="16"/>
                <w:szCs w:val="16"/>
              </w:rPr>
              <w:br/>
              <w:t>(</w:t>
            </w:r>
            <w:r w:rsidR="00A6036B">
              <w:rPr>
                <w:rFonts w:cs="FuturaStd-Bold"/>
                <w:b/>
                <w:bCs/>
                <w:sz w:val="16"/>
                <w:szCs w:val="16"/>
              </w:rPr>
              <w:t xml:space="preserve">1 </w:t>
            </w:r>
            <w:proofErr w:type="spellStart"/>
            <w:r w:rsidR="00A6036B">
              <w:rPr>
                <w:rFonts w:cs="FuturaStd-Bold"/>
                <w:b/>
                <w:bCs/>
                <w:sz w:val="16"/>
                <w:szCs w:val="16"/>
              </w:rPr>
              <w:t>rok</w:t>
            </w:r>
            <w:proofErr w:type="spellEnd"/>
            <w:r w:rsidR="00A6036B">
              <w:rPr>
                <w:rFonts w:cs="FuturaStd-Bold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cs="FuturaStd-Bold"/>
                <w:b/>
                <w:bCs/>
                <w:sz w:val="16"/>
                <w:szCs w:val="16"/>
              </w:rPr>
              <w:t xml:space="preserve">2 </w:t>
            </w:r>
            <w:proofErr w:type="spellStart"/>
            <w:r>
              <w:rPr>
                <w:rFonts w:cs="FuturaStd-Bold"/>
                <w:b/>
                <w:bCs/>
                <w:sz w:val="16"/>
                <w:szCs w:val="16"/>
              </w:rPr>
              <w:t>rok</w:t>
            </w:r>
            <w:proofErr w:type="spellEnd"/>
            <w:r>
              <w:rPr>
                <w:rFonts w:cs="FuturaStd-Bold"/>
                <w:b/>
                <w:bCs/>
                <w:sz w:val="16"/>
                <w:szCs w:val="16"/>
              </w:rPr>
              <w:t xml:space="preserve"> och 3 </w:t>
            </w:r>
            <w:proofErr w:type="spellStart"/>
            <w:r>
              <w:rPr>
                <w:rFonts w:cs="FuturaStd-Bold"/>
                <w:b/>
                <w:bCs/>
                <w:sz w:val="16"/>
                <w:szCs w:val="16"/>
              </w:rPr>
              <w:t>rok</w:t>
            </w:r>
            <w:proofErr w:type="spellEnd"/>
            <w:r>
              <w:rPr>
                <w:rFonts w:cs="FuturaStd-Bold"/>
                <w:b/>
                <w:bCs/>
                <w:sz w:val="16"/>
                <w:szCs w:val="16"/>
              </w:rPr>
              <w:t xml:space="preserve">) </w:t>
            </w:r>
          </w:p>
        </w:tc>
        <w:tc>
          <w:tcPr>
            <w:tcW w:w="3402" w:type="dxa"/>
          </w:tcPr>
          <w:p w14:paraId="5ADD9FFA" w14:textId="3285150C" w:rsidR="00136A5E" w:rsidRPr="00082B33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082B33">
              <w:rPr>
                <w:rFonts w:cs="FuturaStd-Book"/>
                <w:color w:val="281F00"/>
                <w:sz w:val="16"/>
                <w:szCs w:val="16"/>
              </w:rPr>
              <w:t xml:space="preserve">Electrolux TM </w:t>
            </w:r>
            <w:r w:rsidR="00DB0C31" w:rsidRPr="00DB0C31">
              <w:rPr>
                <w:rFonts w:cs="FuturaStd-Book"/>
                <w:color w:val="281F00"/>
                <w:sz w:val="16"/>
                <w:szCs w:val="16"/>
              </w:rPr>
              <w:t>EW6F6448Q4</w:t>
            </w:r>
            <w:r w:rsidRPr="00082B33">
              <w:rPr>
                <w:rFonts w:cs="FuturaStd-Book"/>
                <w:color w:val="281F00"/>
                <w:sz w:val="16"/>
                <w:szCs w:val="16"/>
              </w:rPr>
              <w:t xml:space="preserve"> eller </w:t>
            </w:r>
            <w:r w:rsidR="00156973" w:rsidRPr="00082B33">
              <w:rPr>
                <w:rFonts w:cs="FuturaStd-Book"/>
                <w:color w:val="281F00"/>
                <w:sz w:val="16"/>
                <w:szCs w:val="16"/>
              </w:rPr>
              <w:t>likvärdigt</w:t>
            </w:r>
            <w:r w:rsidR="00156973">
              <w:rPr>
                <w:rFonts w:cs="FuturaStd-Book"/>
                <w:color w:val="281F00"/>
                <w:sz w:val="16"/>
                <w:szCs w:val="16"/>
              </w:rPr>
              <w:t>.</w:t>
            </w:r>
            <w:r w:rsidRPr="00082B33">
              <w:rPr>
                <w:rFonts w:cs="FuturaStd-Book"/>
                <w:color w:val="281F00"/>
                <w:sz w:val="16"/>
                <w:szCs w:val="16"/>
              </w:rPr>
              <w:br/>
              <w:t xml:space="preserve">Electrolux TT </w:t>
            </w:r>
            <w:r w:rsidR="00DB0C31" w:rsidRPr="00DB0C31">
              <w:rPr>
                <w:rFonts w:cs="FuturaStd-Book"/>
                <w:color w:val="281F00"/>
                <w:sz w:val="16"/>
                <w:szCs w:val="16"/>
              </w:rPr>
              <w:t>EW8H648G7</w:t>
            </w:r>
            <w:r w:rsidRPr="00082B33"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  <w:r w:rsidR="00156973" w:rsidRPr="00082B33">
              <w:rPr>
                <w:rFonts w:cs="FuturaStd-Book"/>
                <w:color w:val="281F00"/>
                <w:sz w:val="16"/>
                <w:szCs w:val="16"/>
              </w:rPr>
              <w:t xml:space="preserve">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34F1A2F" w14:textId="65774D8F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047201487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36A5E" w14:paraId="6BB14D4D" w14:textId="77777777" w:rsidTr="00BB699B">
        <w:tc>
          <w:tcPr>
            <w:tcW w:w="2405" w:type="dxa"/>
          </w:tcPr>
          <w:p w14:paraId="4A019B48" w14:textId="77777777" w:rsidR="00136A5E" w:rsidRPr="009778E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3AAEEE0D" w14:textId="77777777" w:rsidR="00136A5E" w:rsidRDefault="00136A5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63EF3AD8" w14:textId="77777777" w:rsidR="00136A5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082788937"/>
                <w:showingPlcHdr/>
              </w:sdtPr>
              <w:sdtEndPr/>
              <w:sdtContent>
                <w:r w:rsidR="00136A5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23C5655D" w14:textId="77777777" w:rsidR="00560FFB" w:rsidRPr="00560FFB" w:rsidRDefault="00560FFB" w:rsidP="00877DD7">
      <w:pPr>
        <w:spacing w:line="276" w:lineRule="auto"/>
      </w:pPr>
    </w:p>
    <w:p w14:paraId="659BDB72" w14:textId="77777777" w:rsidR="00043DED" w:rsidRDefault="00043DED" w:rsidP="00877DD7">
      <w:pPr>
        <w:spacing w:line="276" w:lineRule="auto"/>
        <w:rPr>
          <w:rFonts w:ascii="Roboto Slab Light" w:eastAsiaTheme="majorEastAsia" w:hAnsi="Roboto Slab Light" w:cstheme="majorBidi"/>
          <w:bCs/>
          <w:sz w:val="24"/>
          <w:szCs w:val="24"/>
        </w:rPr>
      </w:pPr>
      <w:r>
        <w:br w:type="page"/>
      </w:r>
    </w:p>
    <w:p w14:paraId="65134BE4" w14:textId="6575D5F1" w:rsidR="00390180" w:rsidRPr="00FB442D" w:rsidRDefault="00390180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12" w:name="_Toc184900697"/>
      <w:r w:rsidRPr="00FB442D">
        <w:rPr>
          <w:b/>
          <w:bCs w:val="0"/>
          <w:sz w:val="26"/>
          <w:szCs w:val="26"/>
        </w:rPr>
        <w:lastRenderedPageBreak/>
        <w:t>K</w:t>
      </w:r>
      <w:r w:rsidR="00351591" w:rsidRPr="00FB442D">
        <w:rPr>
          <w:b/>
          <w:bCs w:val="0"/>
          <w:sz w:val="26"/>
          <w:szCs w:val="26"/>
        </w:rPr>
        <w:t>ÖK</w:t>
      </w:r>
      <w:bookmarkEnd w:id="12"/>
      <w:r w:rsidR="000C7F99" w:rsidRPr="00FB442D">
        <w:rPr>
          <w:b/>
          <w:bCs w:val="0"/>
          <w:sz w:val="26"/>
          <w:szCs w:val="26"/>
        </w:rPr>
        <w:t xml:space="preserve">   </w:t>
      </w:r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D30BFA" w14:paraId="4F2CD1CA" w14:textId="77777777" w:rsidTr="00BB699B">
        <w:tc>
          <w:tcPr>
            <w:tcW w:w="2405" w:type="dxa"/>
          </w:tcPr>
          <w:p w14:paraId="734C5259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52002122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6A03F87B" w14:textId="1707D729" w:rsidR="00D30BFA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35606C70" w14:textId="06D8AECF" w:rsidR="00D30BFA" w:rsidRPr="00B0613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DF2499" w14:paraId="3036173C" w14:textId="77777777" w:rsidTr="00BB699B">
        <w:tc>
          <w:tcPr>
            <w:tcW w:w="2405" w:type="dxa"/>
          </w:tcPr>
          <w:p w14:paraId="264651B3" w14:textId="38DCDEEE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El/Belysning </w:t>
            </w:r>
          </w:p>
        </w:tc>
        <w:tc>
          <w:tcPr>
            <w:tcW w:w="3402" w:type="dxa"/>
          </w:tcPr>
          <w:p w14:paraId="72B90F99" w14:textId="7497F7BB" w:rsidR="00DF2499" w:rsidRDefault="00705C8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Takbelysning </w:t>
            </w:r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 xml:space="preserve">Solar MAC 360 LED 18W/1386LM SENS 3000K, </w:t>
            </w:r>
            <w:proofErr w:type="spellStart"/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>Artikelnr</w:t>
            </w:r>
            <w:proofErr w:type="spellEnd"/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>: 750951</w:t>
            </w:r>
            <w:r w:rsidR="00DF2499">
              <w:rPr>
                <w:rFonts w:cs="FuturaStd-Book"/>
                <w:color w:val="281F00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0985D0A" w14:textId="67454BA2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12180525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45C6F122" w14:textId="77777777" w:rsidTr="00BB699B">
        <w:tc>
          <w:tcPr>
            <w:tcW w:w="2405" w:type="dxa"/>
          </w:tcPr>
          <w:p w14:paraId="26262108" w14:textId="77777777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1FCDE748" w14:textId="70E0886A" w:rsidR="00DF2499" w:rsidRDefault="0028053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Bänkbelysning </w:t>
            </w:r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 xml:space="preserve">Solar </w:t>
            </w:r>
            <w:proofErr w:type="spellStart"/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>light</w:t>
            </w:r>
            <w:proofErr w:type="spellEnd"/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 xml:space="preserve"> ONE BENCH 16W 2050M L1190UTTAG, </w:t>
            </w:r>
            <w:proofErr w:type="spellStart"/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>Artikelnr</w:t>
            </w:r>
            <w:proofErr w:type="spellEnd"/>
            <w:r w:rsidR="00DF2499" w:rsidRPr="00237131">
              <w:rPr>
                <w:rFonts w:cs="FuturaStd-Book"/>
                <w:color w:val="281F00"/>
                <w:sz w:val="16"/>
                <w:szCs w:val="16"/>
              </w:rPr>
              <w:t>: 7019679</w:t>
            </w:r>
            <w:r w:rsidR="00DF2499">
              <w:rPr>
                <w:rFonts w:cs="FuturaStd-Book"/>
                <w:color w:val="281F00"/>
                <w:sz w:val="16"/>
                <w:szCs w:val="16"/>
              </w:rPr>
              <w:t xml:space="preserve"> eller likvärdigt.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92E718D" w14:textId="4E8299ED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10279549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49D1C4B8" w14:textId="77777777" w:rsidTr="00BB699B">
        <w:tc>
          <w:tcPr>
            <w:tcW w:w="2405" w:type="dxa"/>
          </w:tcPr>
          <w:p w14:paraId="7C1D870E" w14:textId="77777777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13D31EE5" w14:textId="709234C7" w:rsidR="00DF2499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237131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 El-uttag för takbelysning vid matplats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55505F1" w14:textId="09AC66E1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325664539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5EFEB42" w14:textId="77777777" w:rsidTr="00BB699B">
        <w:tc>
          <w:tcPr>
            <w:tcW w:w="2405" w:type="dxa"/>
          </w:tcPr>
          <w:p w14:paraId="0F749C57" w14:textId="77777777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079E72C0" w14:textId="3E22F23C" w:rsidR="00DF2499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237131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 El-uttag dubbla vid varje arbetsbänk samt vid fönsterb</w:t>
            </w:r>
            <w:r w:rsidR="003C40A0">
              <w:rPr>
                <w:rFonts w:cs="FuturaStd-Book"/>
                <w:color w:val="281F00"/>
                <w:sz w:val="16"/>
                <w:szCs w:val="16"/>
              </w:rPr>
              <w:t>änk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4A4EB9E" w14:textId="5793B471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621575428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38AF6C9" w14:textId="77777777" w:rsidTr="00BB699B">
        <w:tc>
          <w:tcPr>
            <w:tcW w:w="2405" w:type="dxa"/>
          </w:tcPr>
          <w:p w14:paraId="31730CC9" w14:textId="77777777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25BE3B63" w14:textId="73F4ACB7" w:rsidR="00DF2499" w:rsidRPr="00237131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237131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 brytare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DF8F991" w14:textId="0597D1EA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421916995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70F472F" w14:textId="77777777" w:rsidTr="00BB699B">
        <w:tc>
          <w:tcPr>
            <w:tcW w:w="2405" w:type="dxa"/>
          </w:tcPr>
          <w:p w14:paraId="057908B4" w14:textId="3EEC9986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0F4F9E76" w14:textId="03304D5D" w:rsidR="001E1853" w:rsidRPr="00DA4844" w:rsidRDefault="0059507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proofErr w:type="spellStart"/>
            <w:r w:rsidRPr="000B2263">
              <w:rPr>
                <w:rFonts w:cs="FuturaStd-Book"/>
                <w:sz w:val="16"/>
                <w:szCs w:val="16"/>
              </w:rPr>
              <w:t>Allura-click</w:t>
            </w:r>
            <w:proofErr w:type="spellEnd"/>
            <w:r w:rsidR="0069315A" w:rsidRPr="000B2263">
              <w:rPr>
                <w:rFonts w:cs="FuturaStd-Book"/>
                <w:sz w:val="16"/>
                <w:szCs w:val="16"/>
              </w:rPr>
              <w:t xml:space="preserve"> </w:t>
            </w:r>
            <w:r>
              <w:rPr>
                <w:rFonts w:cs="FuturaStd-Book"/>
                <w:color w:val="281F00"/>
                <w:sz w:val="16"/>
                <w:szCs w:val="16"/>
              </w:rPr>
              <w:t>eller likvärdigt.</w:t>
            </w:r>
            <w:r w:rsidR="00E7119E">
              <w:rPr>
                <w:rFonts w:cs="FuturaStd-Book"/>
                <w:color w:val="281F00"/>
                <w:sz w:val="16"/>
                <w:szCs w:val="16"/>
              </w:rPr>
              <w:t xml:space="preserve"> Gränsdragning mellan rum bestäms i samråd med beställare.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C7EC9C3" w14:textId="77777777" w:rsidR="00DF2499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952587216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08F55E7" w14:textId="77777777" w:rsidTr="00BB699B">
        <w:tc>
          <w:tcPr>
            <w:tcW w:w="2405" w:type="dxa"/>
          </w:tcPr>
          <w:p w14:paraId="102AADF8" w14:textId="6DC13C1D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Sock</w:t>
            </w:r>
            <w:r w:rsidR="006823EE" w:rsidRPr="009778EE">
              <w:rPr>
                <w:rFonts w:cs="FuturaStd-Bold"/>
                <w:b/>
                <w:bCs/>
                <w:sz w:val="16"/>
                <w:szCs w:val="16"/>
              </w:rPr>
              <w:t xml:space="preserve">lar </w:t>
            </w:r>
          </w:p>
        </w:tc>
        <w:tc>
          <w:tcPr>
            <w:tcW w:w="3402" w:type="dxa"/>
          </w:tcPr>
          <w:p w14:paraId="5060B90B" w14:textId="30264FA3" w:rsidR="00DF2499" w:rsidRPr="00DA4844" w:rsidRDefault="00E73F0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</w:t>
            </w:r>
            <w:r w:rsidR="00394D37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färdiglackerad i obruten vit</w:t>
            </w:r>
            <w:r w:rsidR="00394D37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glans 40.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9A7AC72" w14:textId="77777777" w:rsidR="00DF2499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05238692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54BB4" w14:paraId="4D444516" w14:textId="77777777" w:rsidTr="00BB699B">
        <w:tc>
          <w:tcPr>
            <w:tcW w:w="2405" w:type="dxa"/>
          </w:tcPr>
          <w:p w14:paraId="47849D85" w14:textId="7BC9E67E" w:rsidR="00554BB4" w:rsidRPr="009778EE" w:rsidRDefault="00554BB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AE169E">
              <w:rPr>
                <w:rFonts w:cs="FuturaStd-Bold"/>
                <w:b/>
                <w:bCs/>
                <w:sz w:val="16"/>
                <w:szCs w:val="16"/>
              </w:rPr>
              <w:t>Foder</w:t>
            </w:r>
          </w:p>
        </w:tc>
        <w:tc>
          <w:tcPr>
            <w:tcW w:w="3402" w:type="dxa"/>
          </w:tcPr>
          <w:p w14:paraId="459BE05E" w14:textId="03F8A5E3" w:rsidR="00554BB4" w:rsidRDefault="00E73F0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</w:t>
            </w:r>
            <w:r w:rsidR="00394D37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färdiglackerad i obruten vit</w:t>
            </w:r>
            <w:r w:rsidR="00394D37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glans 40.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7FB42F4" w14:textId="2853D479" w:rsidR="00554BB4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026929386"/>
                <w:showingPlcHdr/>
              </w:sdtPr>
              <w:sdtEndPr/>
              <w:sdtContent>
                <w:r w:rsidR="0085194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922419A" w14:textId="77777777" w:rsidTr="00BB699B">
        <w:tc>
          <w:tcPr>
            <w:tcW w:w="2405" w:type="dxa"/>
          </w:tcPr>
          <w:p w14:paraId="35DF3325" w14:textId="2F1F97FC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Väggar</w:t>
            </w:r>
          </w:p>
        </w:tc>
        <w:tc>
          <w:tcPr>
            <w:tcW w:w="3402" w:type="dxa"/>
          </w:tcPr>
          <w:p w14:paraId="4EB9DD12" w14:textId="426F3E9D" w:rsidR="00DF2499" w:rsidRPr="00DA4844" w:rsidRDefault="000B226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B62D215" w14:textId="77777777" w:rsidR="00DF2499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2084186091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566021C8" w14:textId="77777777" w:rsidTr="00BB699B">
        <w:tc>
          <w:tcPr>
            <w:tcW w:w="2405" w:type="dxa"/>
          </w:tcPr>
          <w:p w14:paraId="0C481922" w14:textId="11D0E1F8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Stänkskydd </w:t>
            </w:r>
          </w:p>
        </w:tc>
        <w:tc>
          <w:tcPr>
            <w:tcW w:w="3402" w:type="dxa"/>
          </w:tcPr>
          <w:p w14:paraId="44F8E5FF" w14:textId="46ACE4C2" w:rsidR="00DF2499" w:rsidRPr="00201825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2F64E6">
              <w:rPr>
                <w:rFonts w:cs="FuturaStd-Book"/>
                <w:color w:val="281F00"/>
                <w:sz w:val="16"/>
                <w:szCs w:val="16"/>
              </w:rPr>
              <w:t>Kakel vit glans</w:t>
            </w:r>
            <w:r w:rsidR="004C7C5A">
              <w:rPr>
                <w:rFonts w:cs="FuturaStd-Book"/>
                <w:color w:val="281F00"/>
                <w:sz w:val="16"/>
                <w:szCs w:val="16"/>
              </w:rPr>
              <w:t>igt</w:t>
            </w:r>
            <w:r w:rsidRPr="002F64E6">
              <w:rPr>
                <w:rFonts w:cs="FuturaStd-Book"/>
                <w:color w:val="281F00"/>
                <w:sz w:val="16"/>
                <w:szCs w:val="16"/>
              </w:rPr>
              <w:t xml:space="preserve"> 10</w:t>
            </w:r>
            <w:r w:rsidR="004C7C5A">
              <w:rPr>
                <w:rFonts w:cs="FuturaStd-Book"/>
                <w:color w:val="281F00"/>
                <w:sz w:val="16"/>
                <w:szCs w:val="16"/>
              </w:rPr>
              <w:t>0</w:t>
            </w:r>
            <w:r w:rsidRPr="002F64E6">
              <w:rPr>
                <w:rFonts w:cs="FuturaStd-Book"/>
                <w:color w:val="281F00"/>
                <w:sz w:val="16"/>
                <w:szCs w:val="16"/>
              </w:rPr>
              <w:t>x20</w:t>
            </w:r>
            <w:r w:rsidR="004C7C5A">
              <w:rPr>
                <w:rFonts w:cs="FuturaStd-Book"/>
                <w:color w:val="281F00"/>
                <w:sz w:val="16"/>
                <w:szCs w:val="16"/>
              </w:rPr>
              <w:t>0 mm</w:t>
            </w:r>
            <w:r w:rsidR="00BD47B8">
              <w:rPr>
                <w:rFonts w:cs="FuturaStd-Book"/>
                <w:color w:val="281F00"/>
                <w:sz w:val="16"/>
                <w:szCs w:val="16"/>
              </w:rPr>
              <w:t>.</w:t>
            </w:r>
            <w:r w:rsidR="004C7C5A"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  <w:r w:rsidR="00082B33">
              <w:rPr>
                <w:rFonts w:cs="FuturaStd-Book"/>
                <w:color w:val="281F00"/>
                <w:sz w:val="16"/>
                <w:szCs w:val="16"/>
              </w:rPr>
              <w:t xml:space="preserve">Monteras liggande i halvförband. </w:t>
            </w:r>
            <w:r w:rsidR="00F015D1">
              <w:rPr>
                <w:rFonts w:cs="FuturaStd-Book"/>
                <w:color w:val="FF0000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B9C4DC4" w14:textId="195F576C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712686773"/>
                <w:showingPlcHdr/>
              </w:sdtPr>
              <w:sdtEndPr/>
              <w:sdtContent>
                <w:r w:rsidR="0085194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73E93BEB" w14:textId="77777777" w:rsidTr="00BB699B">
        <w:tc>
          <w:tcPr>
            <w:tcW w:w="2405" w:type="dxa"/>
          </w:tcPr>
          <w:p w14:paraId="223B7FD9" w14:textId="7E271C6C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5FA46592" w14:textId="6A94C79B" w:rsidR="00DF2499" w:rsidRPr="00DA4844" w:rsidRDefault="000B226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0D985A7" w14:textId="77777777" w:rsidR="00DF2499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042050813"/>
              </w:sdtPr>
              <w:sdtEndPr/>
              <w:sdtContent>
                <w:sdt>
                  <w:sdtPr>
                    <w:id w:val="-2115979125"/>
                    <w:showingPlcHdr/>
                  </w:sdtPr>
                  <w:sdtEndPr/>
                  <w:sdtContent>
                    <w:r w:rsidR="00DF2499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DF2499" w14:paraId="32BA0A6D" w14:textId="77777777" w:rsidTr="00BB699B">
        <w:tc>
          <w:tcPr>
            <w:tcW w:w="2405" w:type="dxa"/>
          </w:tcPr>
          <w:p w14:paraId="5ADC8E03" w14:textId="773C2C1E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Snickerier </w:t>
            </w:r>
          </w:p>
        </w:tc>
        <w:tc>
          <w:tcPr>
            <w:tcW w:w="3402" w:type="dxa"/>
          </w:tcPr>
          <w:p w14:paraId="5A40FB21" w14:textId="51B89CC7" w:rsidR="00DF2499" w:rsidRPr="00201825" w:rsidRDefault="000B226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9EF0C5D" w14:textId="42943B9E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76446856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6D69C502" w14:textId="77777777" w:rsidTr="00BB699B">
        <w:tc>
          <w:tcPr>
            <w:tcW w:w="2405" w:type="dxa"/>
          </w:tcPr>
          <w:p w14:paraId="1990EEED" w14:textId="736A436B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Dörrar </w:t>
            </w:r>
          </w:p>
        </w:tc>
        <w:tc>
          <w:tcPr>
            <w:tcW w:w="3402" w:type="dxa"/>
          </w:tcPr>
          <w:p w14:paraId="682AAFD2" w14:textId="7694BB7D" w:rsidR="00DF2499" w:rsidRPr="00322E69" w:rsidRDefault="00322E6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22E69">
              <w:rPr>
                <w:rFonts w:cs="FuturaStd-Book"/>
                <w:sz w:val="16"/>
                <w:szCs w:val="16"/>
              </w:rPr>
              <w:t>Swedoor</w:t>
            </w:r>
            <w:proofErr w:type="spellEnd"/>
            <w:r w:rsidRPr="00322E69">
              <w:rPr>
                <w:rFonts w:cs="FuturaStd-Book"/>
                <w:sz w:val="16"/>
                <w:szCs w:val="16"/>
              </w:rPr>
              <w:t xml:space="preserve"> Slät 40 mm i obruten vit färg </w:t>
            </w:r>
            <w:r w:rsidR="00D8261B">
              <w:rPr>
                <w:rFonts w:cs="FuturaStd-Book"/>
                <w:sz w:val="16"/>
                <w:szCs w:val="16"/>
              </w:rPr>
              <w:t>g</w:t>
            </w:r>
            <w:r w:rsidRPr="00322E69">
              <w:rPr>
                <w:rFonts w:cs="FuturaStd-Book"/>
                <w:sz w:val="16"/>
                <w:szCs w:val="16"/>
              </w:rPr>
              <w:t>lans 40 eller likvärdigt. Tröskel i ek. Dörrstopp på trycke.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8A7EE32" w14:textId="6B19008E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56332297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BB55132" w14:textId="77777777" w:rsidTr="00BB699B">
        <w:tc>
          <w:tcPr>
            <w:tcW w:w="2405" w:type="dxa"/>
          </w:tcPr>
          <w:p w14:paraId="1982838E" w14:textId="624C25B9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Köksskåp </w:t>
            </w:r>
          </w:p>
        </w:tc>
        <w:tc>
          <w:tcPr>
            <w:tcW w:w="3402" w:type="dxa"/>
          </w:tcPr>
          <w:p w14:paraId="28C3A906" w14:textId="66070833" w:rsidR="00B56D73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B01175">
              <w:rPr>
                <w:rFonts w:cs="FuturaStd-Book"/>
                <w:color w:val="281F00"/>
                <w:sz w:val="16"/>
                <w:szCs w:val="16"/>
              </w:rPr>
              <w:t>Haga Standard</w:t>
            </w:r>
            <w:r>
              <w:rPr>
                <w:rFonts w:cs="FuturaStd-Book"/>
                <w:color w:val="281F00"/>
                <w:sz w:val="16"/>
                <w:szCs w:val="16"/>
              </w:rPr>
              <w:br/>
            </w:r>
            <w:r w:rsidR="00156973">
              <w:rPr>
                <w:rFonts w:cs="FuturaStd-Book"/>
                <w:color w:val="281F00"/>
                <w:sz w:val="16"/>
                <w:szCs w:val="16"/>
              </w:rPr>
              <w:t>L</w:t>
            </w:r>
            <w:r w:rsidR="00156973" w:rsidRPr="00B01175">
              <w:rPr>
                <w:rFonts w:cs="FuturaStd-Book"/>
                <w:color w:val="281F00"/>
                <w:sz w:val="16"/>
                <w:szCs w:val="16"/>
              </w:rPr>
              <w:t xml:space="preserve">ucka </w:t>
            </w:r>
            <w:r w:rsidR="00DF6B89">
              <w:rPr>
                <w:rFonts w:cs="FuturaStd-Book"/>
                <w:color w:val="281F00"/>
                <w:sz w:val="16"/>
                <w:szCs w:val="16"/>
              </w:rPr>
              <w:t xml:space="preserve">Tierp med jämn kulörfördelning inom projektet </w:t>
            </w:r>
            <w:r>
              <w:rPr>
                <w:rFonts w:cs="FuturaStd-Book"/>
                <w:color w:val="281F00"/>
                <w:sz w:val="16"/>
                <w:szCs w:val="16"/>
              </w:rPr>
              <w:br/>
            </w:r>
            <w:r w:rsidRPr="00B01175">
              <w:rPr>
                <w:rFonts w:cs="FuturaStd-Book"/>
                <w:color w:val="281F00"/>
                <w:sz w:val="16"/>
                <w:szCs w:val="16"/>
              </w:rPr>
              <w:t xml:space="preserve">Handtag </w:t>
            </w:r>
            <w:proofErr w:type="spellStart"/>
            <w:r w:rsidRPr="00B01175">
              <w:rPr>
                <w:rFonts w:cs="FuturaStd-Book"/>
                <w:color w:val="281F00"/>
                <w:sz w:val="16"/>
                <w:szCs w:val="16"/>
              </w:rPr>
              <w:t>Yazz</w:t>
            </w:r>
            <w:proofErr w:type="spellEnd"/>
            <w:r w:rsidRPr="00B01175">
              <w:rPr>
                <w:rFonts w:cs="FuturaStd-Book"/>
                <w:color w:val="281F00"/>
                <w:sz w:val="16"/>
                <w:szCs w:val="16"/>
              </w:rPr>
              <w:t xml:space="preserve"> 128 </w:t>
            </w:r>
            <w:r>
              <w:rPr>
                <w:rFonts w:cs="FuturaStd-Book"/>
                <w:color w:val="281F00"/>
                <w:sz w:val="16"/>
                <w:szCs w:val="16"/>
              </w:rPr>
              <w:br/>
              <w:t xml:space="preserve">eller likvärdigt. </w:t>
            </w:r>
          </w:p>
          <w:p w14:paraId="0F119994" w14:textId="43330E87" w:rsidR="00996319" w:rsidRPr="00996319" w:rsidRDefault="00B56D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000000" w:themeColor="text1"/>
                <w:sz w:val="16"/>
                <w:szCs w:val="16"/>
              </w:rPr>
            </w:pPr>
            <w:r w:rsidRPr="00996319">
              <w:rPr>
                <w:rFonts w:cs="FuturaStd-Book"/>
                <w:color w:val="000000" w:themeColor="text1"/>
                <w:sz w:val="16"/>
                <w:szCs w:val="16"/>
              </w:rPr>
              <w:t>Utdragslådor istället för luckor.</w:t>
            </w:r>
            <w:r w:rsidR="00DF2499" w:rsidRPr="00996319">
              <w:rPr>
                <w:rFonts w:cs="FuturaStd-Book"/>
                <w:color w:val="000000" w:themeColor="text1"/>
                <w:sz w:val="16"/>
                <w:szCs w:val="16"/>
              </w:rPr>
              <w:br/>
            </w:r>
            <w:r w:rsidR="00996319" w:rsidRPr="00996319">
              <w:rPr>
                <w:rFonts w:cs="FuturaStd-Book"/>
                <w:color w:val="000000" w:themeColor="text1"/>
                <w:sz w:val="16"/>
                <w:szCs w:val="16"/>
              </w:rPr>
              <w:t xml:space="preserve">Vid plats för diskmaskin sätts skåp, sockel anpassas för lätt demontering, skåp och bänkskiva får ej limmas  </w:t>
            </w:r>
          </w:p>
          <w:p w14:paraId="3EFDA40B" w14:textId="18C1360D" w:rsidR="00DF2499" w:rsidRPr="00B51CE4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Överskåp ansluts mot tak.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38B2273" w14:textId="48C41549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749149535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3013D2BF" w14:textId="77777777" w:rsidTr="00BB699B">
        <w:tc>
          <w:tcPr>
            <w:tcW w:w="2405" w:type="dxa"/>
          </w:tcPr>
          <w:p w14:paraId="571CAF8B" w14:textId="0930429F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Diskbänk </w:t>
            </w:r>
          </w:p>
        </w:tc>
        <w:tc>
          <w:tcPr>
            <w:tcW w:w="3402" w:type="dxa"/>
          </w:tcPr>
          <w:p w14:paraId="028741CA" w14:textId="4A162433" w:rsidR="00DF2499" w:rsidRPr="00B01175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2F64E6">
              <w:rPr>
                <w:rFonts w:cs="FuturaStd-Book"/>
                <w:color w:val="281F00"/>
                <w:sz w:val="16"/>
                <w:szCs w:val="16"/>
              </w:rPr>
              <w:t>Stala Seven A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9F39124" w14:textId="6051907E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065564496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04559" w14:paraId="6E6AD36B" w14:textId="77777777" w:rsidTr="00BB699B">
        <w:tc>
          <w:tcPr>
            <w:tcW w:w="2405" w:type="dxa"/>
          </w:tcPr>
          <w:p w14:paraId="6D438752" w14:textId="2A48B1B1" w:rsidR="00804559" w:rsidRPr="009778EE" w:rsidRDefault="008045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Bänkskiva </w:t>
            </w:r>
          </w:p>
        </w:tc>
        <w:tc>
          <w:tcPr>
            <w:tcW w:w="3402" w:type="dxa"/>
          </w:tcPr>
          <w:p w14:paraId="52AB5165" w14:textId="3B599B44" w:rsidR="00804559" w:rsidRPr="002F64E6" w:rsidRDefault="008045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804559">
              <w:rPr>
                <w:rFonts w:cs="FuturaStd-Book"/>
                <w:color w:val="281F00"/>
                <w:sz w:val="16"/>
                <w:szCs w:val="16"/>
              </w:rPr>
              <w:t xml:space="preserve">Laminat Black </w:t>
            </w:r>
            <w:proofErr w:type="spellStart"/>
            <w:r w:rsidRPr="00804559">
              <w:rPr>
                <w:rFonts w:cs="FuturaStd-Book"/>
                <w:color w:val="281F00"/>
                <w:sz w:val="16"/>
                <w:szCs w:val="16"/>
              </w:rPr>
              <w:t>Granite</w:t>
            </w:r>
            <w:proofErr w:type="spellEnd"/>
            <w:r w:rsidRPr="00804559">
              <w:rPr>
                <w:rFonts w:cs="FuturaStd-Book"/>
                <w:color w:val="281F00"/>
                <w:sz w:val="16"/>
                <w:szCs w:val="16"/>
              </w:rPr>
              <w:t xml:space="preserve"> Basic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</w:t>
            </w:r>
            <w:r w:rsidR="0082406B">
              <w:rPr>
                <w:rFonts w:cs="FuturaStd-Book"/>
                <w:color w:val="281F00"/>
                <w:sz w:val="16"/>
                <w:szCs w:val="16"/>
              </w:rPr>
              <w:t>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15E6C3B" w14:textId="282BA826" w:rsidR="0080455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047944814"/>
                <w:showingPlcHdr/>
              </w:sdtPr>
              <w:sdtEndPr/>
              <w:sdtContent>
                <w:r w:rsidR="0080455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7CDB773" w14:textId="77777777" w:rsidTr="00BB699B">
        <w:tc>
          <w:tcPr>
            <w:tcW w:w="2405" w:type="dxa"/>
          </w:tcPr>
          <w:p w14:paraId="2438B36D" w14:textId="1A19F732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Blandare </w:t>
            </w:r>
          </w:p>
        </w:tc>
        <w:tc>
          <w:tcPr>
            <w:tcW w:w="3402" w:type="dxa"/>
          </w:tcPr>
          <w:p w14:paraId="2E480FA0" w14:textId="054D1FF5" w:rsidR="00DF2499" w:rsidRPr="002F64E6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FMM 9000 serien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D8C3B5A" w14:textId="4133187A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772003740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79943F2A" w14:textId="77777777" w:rsidTr="00BB699B">
        <w:tc>
          <w:tcPr>
            <w:tcW w:w="2405" w:type="dxa"/>
          </w:tcPr>
          <w:p w14:paraId="0234C556" w14:textId="41B1D8FB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Diskmaskin </w:t>
            </w:r>
          </w:p>
        </w:tc>
        <w:tc>
          <w:tcPr>
            <w:tcW w:w="3402" w:type="dxa"/>
          </w:tcPr>
          <w:p w14:paraId="3D831B81" w14:textId="4516287C" w:rsidR="00DF2499" w:rsidRDefault="0072728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El, vatten, avlopp f</w:t>
            </w:r>
            <w:r w:rsidR="00DF2499" w:rsidRPr="005D6832">
              <w:rPr>
                <w:rFonts w:cs="FuturaStd-Book"/>
                <w:color w:val="281F00"/>
                <w:sz w:val="16"/>
                <w:szCs w:val="16"/>
              </w:rPr>
              <w:t>örberedelse för direktinkoppling</w:t>
            </w:r>
            <w:r w:rsidR="00AE43DC">
              <w:rPr>
                <w:rFonts w:cs="FuturaStd-Book"/>
                <w:color w:val="281F00"/>
                <w:sz w:val="16"/>
                <w:szCs w:val="16"/>
              </w:rPr>
              <w:t>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9C30499" w14:textId="5AB41FB3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54982570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5C6DAE04" w14:textId="77777777" w:rsidTr="00BB699B">
        <w:tc>
          <w:tcPr>
            <w:tcW w:w="2405" w:type="dxa"/>
          </w:tcPr>
          <w:p w14:paraId="7CEE2A57" w14:textId="3A310CF4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Spis</w:t>
            </w:r>
          </w:p>
        </w:tc>
        <w:tc>
          <w:tcPr>
            <w:tcW w:w="3402" w:type="dxa"/>
          </w:tcPr>
          <w:p w14:paraId="57DB45D0" w14:textId="4EFDB39B" w:rsidR="00DF2499" w:rsidRPr="002726A1" w:rsidRDefault="00FE10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000000" w:themeColor="text1"/>
                <w:sz w:val="16"/>
                <w:szCs w:val="16"/>
              </w:rPr>
            </w:pP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Electrolux </w:t>
            </w:r>
            <w:r w:rsidR="00DF6B89" w:rsidRPr="00DF6B89">
              <w:rPr>
                <w:rFonts w:cs="FuturaStd-Book"/>
                <w:color w:val="000000" w:themeColor="text1"/>
                <w:sz w:val="16"/>
                <w:szCs w:val="16"/>
              </w:rPr>
              <w:t>LKI64001SW</w:t>
            </w:r>
            <w:r w:rsidR="002B1A07">
              <w:rPr>
                <w:rFonts w:cs="FuturaStd-Book"/>
                <w:color w:val="000000" w:themeColor="text1"/>
                <w:sz w:val="16"/>
                <w:szCs w:val="16"/>
              </w:rPr>
              <w:t xml:space="preserve"> </w:t>
            </w:r>
            <w:r w:rsidR="00FE0E15" w:rsidRPr="002726A1">
              <w:rPr>
                <w:rFonts w:cs="FuturaStd-Book"/>
                <w:color w:val="000000" w:themeColor="text1"/>
                <w:sz w:val="16"/>
                <w:szCs w:val="16"/>
              </w:rPr>
              <w:t>eller likvärdigt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212204C" w14:textId="5AF4B23F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01159713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1579A4E9" w14:textId="77777777" w:rsidTr="00BB699B">
        <w:tc>
          <w:tcPr>
            <w:tcW w:w="2405" w:type="dxa"/>
          </w:tcPr>
          <w:p w14:paraId="0742C800" w14:textId="476088F7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Kyl/frys </w:t>
            </w:r>
            <w:r w:rsidR="003770FD" w:rsidRPr="009778EE">
              <w:rPr>
                <w:rFonts w:cs="FuturaStd-Bold"/>
                <w:b/>
                <w:bCs/>
                <w:sz w:val="16"/>
                <w:szCs w:val="16"/>
              </w:rPr>
              <w:t xml:space="preserve">(1 </w:t>
            </w:r>
            <w:proofErr w:type="spellStart"/>
            <w:r w:rsidR="003770FD" w:rsidRPr="009778EE">
              <w:rPr>
                <w:rFonts w:cs="FuturaStd-Bold"/>
                <w:b/>
                <w:bCs/>
                <w:sz w:val="16"/>
                <w:szCs w:val="16"/>
              </w:rPr>
              <w:t>rok</w:t>
            </w:r>
            <w:proofErr w:type="spellEnd"/>
            <w:r w:rsidR="003770FD" w:rsidRPr="009778EE">
              <w:rPr>
                <w:rFonts w:cs="FuturaStd-Bold"/>
                <w:b/>
                <w:bCs/>
                <w:sz w:val="16"/>
                <w:szCs w:val="16"/>
              </w:rPr>
              <w:t xml:space="preserve"> och 2 </w:t>
            </w:r>
            <w:proofErr w:type="spellStart"/>
            <w:r w:rsidR="003770FD" w:rsidRPr="009778EE">
              <w:rPr>
                <w:rFonts w:cs="FuturaStd-Bold"/>
                <w:b/>
                <w:bCs/>
                <w:sz w:val="16"/>
                <w:szCs w:val="16"/>
              </w:rPr>
              <w:t>rok</w:t>
            </w:r>
            <w:proofErr w:type="spellEnd"/>
            <w:r w:rsidR="003770FD" w:rsidRPr="009778EE">
              <w:rPr>
                <w:rFonts w:cs="FuturaStd-Bold"/>
                <w:b/>
                <w:bCs/>
                <w:sz w:val="16"/>
                <w:szCs w:val="16"/>
              </w:rPr>
              <w:t xml:space="preserve">) </w:t>
            </w:r>
          </w:p>
        </w:tc>
        <w:tc>
          <w:tcPr>
            <w:tcW w:w="3402" w:type="dxa"/>
          </w:tcPr>
          <w:p w14:paraId="27FF4E4A" w14:textId="75E024CF" w:rsidR="00DF2499" w:rsidRPr="002726A1" w:rsidRDefault="00FE10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000000" w:themeColor="text1"/>
                <w:sz w:val="16"/>
                <w:szCs w:val="16"/>
              </w:rPr>
            </w:pP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Electrolux </w:t>
            </w:r>
            <w:r w:rsidR="00DF6B89" w:rsidRPr="00DF6B89">
              <w:rPr>
                <w:rFonts w:cs="FuturaStd-Book"/>
                <w:color w:val="000000" w:themeColor="text1"/>
                <w:sz w:val="16"/>
                <w:szCs w:val="16"/>
              </w:rPr>
              <w:t>KNB2FE34WR</w:t>
            </w:r>
            <w:r w:rsidR="00FE0E15"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 </w:t>
            </w: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86B3FC2" w14:textId="6D918764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97599098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20966DBC" w14:textId="77777777" w:rsidTr="00BB699B">
        <w:tc>
          <w:tcPr>
            <w:tcW w:w="2405" w:type="dxa"/>
          </w:tcPr>
          <w:p w14:paraId="4DDDA6CD" w14:textId="62923AEA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Kyl (3 </w:t>
            </w:r>
            <w:proofErr w:type="spellStart"/>
            <w:r w:rsidRPr="009778EE">
              <w:rPr>
                <w:rFonts w:cs="FuturaStd-Bold"/>
                <w:b/>
                <w:bCs/>
                <w:sz w:val="16"/>
                <w:szCs w:val="16"/>
              </w:rPr>
              <w:t>rok</w:t>
            </w:r>
            <w:proofErr w:type="spellEnd"/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) </w:t>
            </w:r>
          </w:p>
        </w:tc>
        <w:tc>
          <w:tcPr>
            <w:tcW w:w="3402" w:type="dxa"/>
          </w:tcPr>
          <w:p w14:paraId="4B54DD8A" w14:textId="1907E26C" w:rsidR="00DF2499" w:rsidRPr="002726A1" w:rsidRDefault="00FE10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000000" w:themeColor="text1"/>
                <w:sz w:val="16"/>
                <w:szCs w:val="16"/>
              </w:rPr>
            </w:pP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Electrolux </w:t>
            </w:r>
            <w:r w:rsidR="00DF6B89" w:rsidRPr="00DF6B89">
              <w:rPr>
                <w:rFonts w:cs="FuturaStd-Book"/>
                <w:color w:val="000000" w:themeColor="text1"/>
                <w:sz w:val="16"/>
                <w:szCs w:val="16"/>
              </w:rPr>
              <w:t>KRR6EWL</w:t>
            </w: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 eller likvärdigt </w:t>
            </w:r>
            <w:r w:rsidR="00DF2499" w:rsidRPr="002726A1">
              <w:rPr>
                <w:rFonts w:cs="FuturaStd-Book"/>
                <w:color w:val="000000" w:themeColor="text1"/>
                <w:sz w:val="16"/>
                <w:szCs w:val="16"/>
              </w:rPr>
              <w:br/>
              <w:t>Dörrhängning anpassas efter planlösning.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1C3D386" w14:textId="67D23262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048487202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305DF509" w14:textId="77777777" w:rsidTr="00BB699B">
        <w:tc>
          <w:tcPr>
            <w:tcW w:w="2405" w:type="dxa"/>
          </w:tcPr>
          <w:p w14:paraId="1FE09EF6" w14:textId="1243D8DB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B5035F">
              <w:rPr>
                <w:rFonts w:cs="FuturaStd-Bold"/>
                <w:b/>
                <w:bCs/>
                <w:sz w:val="16"/>
                <w:szCs w:val="16"/>
              </w:rPr>
              <w:t xml:space="preserve">Frys (3 </w:t>
            </w:r>
            <w:proofErr w:type="spellStart"/>
            <w:r w:rsidRPr="00B5035F">
              <w:rPr>
                <w:rFonts w:cs="FuturaStd-Bold"/>
                <w:b/>
                <w:bCs/>
                <w:sz w:val="16"/>
                <w:szCs w:val="16"/>
              </w:rPr>
              <w:t>rok</w:t>
            </w:r>
            <w:proofErr w:type="spellEnd"/>
            <w:r w:rsidRPr="00B5035F">
              <w:rPr>
                <w:rFonts w:cs="FuturaStd-Bold"/>
                <w:b/>
                <w:bCs/>
                <w:sz w:val="16"/>
                <w:szCs w:val="16"/>
              </w:rPr>
              <w:t xml:space="preserve">) </w:t>
            </w:r>
          </w:p>
        </w:tc>
        <w:tc>
          <w:tcPr>
            <w:tcW w:w="3402" w:type="dxa"/>
          </w:tcPr>
          <w:p w14:paraId="073EFBF1" w14:textId="13E05A3E" w:rsidR="00DF2499" w:rsidRPr="002726A1" w:rsidRDefault="00FE10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000000" w:themeColor="text1"/>
                <w:sz w:val="16"/>
                <w:szCs w:val="16"/>
              </w:rPr>
            </w:pP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>Electrolux</w:t>
            </w:r>
            <w:r w:rsidR="00DF6B89">
              <w:rPr>
                <w:rFonts w:cs="FuturaStd-Book"/>
                <w:color w:val="000000" w:themeColor="text1"/>
                <w:sz w:val="16"/>
                <w:szCs w:val="16"/>
              </w:rPr>
              <w:t xml:space="preserve"> </w:t>
            </w:r>
            <w:r w:rsidR="00DF6B89" w:rsidRPr="00DF6B89">
              <w:rPr>
                <w:rFonts w:cs="FuturaStd-Book"/>
                <w:color w:val="000000" w:themeColor="text1"/>
                <w:sz w:val="16"/>
                <w:szCs w:val="16"/>
              </w:rPr>
              <w:t>KRF6EWL</w:t>
            </w: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 </w:t>
            </w:r>
            <w:r w:rsidR="00FE0E15" w:rsidRPr="002726A1">
              <w:rPr>
                <w:rFonts w:cs="FuturaStd-Book"/>
                <w:color w:val="000000" w:themeColor="text1"/>
                <w:sz w:val="16"/>
                <w:szCs w:val="16"/>
              </w:rPr>
              <w:t>eller likvärdigt</w:t>
            </w:r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. </w:t>
            </w:r>
            <w:r w:rsidR="00DF2499" w:rsidRPr="002726A1">
              <w:rPr>
                <w:rFonts w:cs="FuturaStd-Book"/>
                <w:color w:val="000000" w:themeColor="text1"/>
                <w:sz w:val="16"/>
                <w:szCs w:val="16"/>
              </w:rPr>
              <w:t>Dörrhängning anpassas efter planlösning.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6540559" w14:textId="52C079C9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658535519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0CE6CAAE" w14:textId="77777777" w:rsidTr="00BB699B">
        <w:tc>
          <w:tcPr>
            <w:tcW w:w="2405" w:type="dxa"/>
          </w:tcPr>
          <w:p w14:paraId="4F119B1D" w14:textId="2DA1A3BF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Spisfläkt</w:t>
            </w:r>
          </w:p>
        </w:tc>
        <w:tc>
          <w:tcPr>
            <w:tcW w:w="3402" w:type="dxa"/>
          </w:tcPr>
          <w:p w14:paraId="7178741C" w14:textId="5D247FCE" w:rsidR="00DF2499" w:rsidRPr="002726A1" w:rsidRDefault="00FE10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000000" w:themeColor="text1"/>
                <w:sz w:val="16"/>
                <w:szCs w:val="16"/>
              </w:rPr>
            </w:pPr>
            <w:proofErr w:type="spellStart"/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>Franke</w:t>
            </w:r>
            <w:proofErr w:type="spellEnd"/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>Safe</w:t>
            </w:r>
            <w:proofErr w:type="spellEnd"/>
            <w:r w:rsidRPr="002726A1">
              <w:rPr>
                <w:rFonts w:cs="FuturaStd-Book"/>
                <w:color w:val="000000" w:themeColor="text1"/>
                <w:sz w:val="16"/>
                <w:szCs w:val="16"/>
              </w:rPr>
              <w:t xml:space="preserve"> plankåpa eller likvärdigt</w:t>
            </w:r>
            <w:r w:rsidR="002726A1" w:rsidRPr="002726A1">
              <w:rPr>
                <w:rFonts w:cs="FuturaStd-Book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50B4870" w14:textId="1E7A22B6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62865704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14353E5D" w14:textId="77777777" w:rsidTr="00BB699B">
        <w:tc>
          <w:tcPr>
            <w:tcW w:w="2405" w:type="dxa"/>
          </w:tcPr>
          <w:p w14:paraId="283DA8EC" w14:textId="76C1FAEF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Fönsterbänk</w:t>
            </w:r>
          </w:p>
        </w:tc>
        <w:tc>
          <w:tcPr>
            <w:tcW w:w="3402" w:type="dxa"/>
          </w:tcPr>
          <w:p w14:paraId="60862AF7" w14:textId="0AC4A6C7" w:rsidR="00DF2499" w:rsidRPr="005C0B85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Natursten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62B3FA4" w14:textId="353ECED3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960648023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F2499" w14:paraId="3A5F27EC" w14:textId="77777777" w:rsidTr="00BB699B">
        <w:tc>
          <w:tcPr>
            <w:tcW w:w="2405" w:type="dxa"/>
          </w:tcPr>
          <w:p w14:paraId="74BE1D83" w14:textId="4219CB0C" w:rsidR="00DF2499" w:rsidRPr="009778EE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3C7F276C" w14:textId="77777777" w:rsidR="00DF2499" w:rsidRPr="00D30BFA" w:rsidRDefault="00DF249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75182562" w14:textId="0D921039" w:rsidR="00DF249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84529870"/>
                <w:showingPlcHdr/>
              </w:sdtPr>
              <w:sdtEndPr/>
              <w:sdtContent>
                <w:r w:rsidR="00DF249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5591AB00" w14:textId="77777777" w:rsidR="00D30BFA" w:rsidRDefault="00D30BFA" w:rsidP="00877DD7">
      <w:pPr>
        <w:autoSpaceDE w:val="0"/>
        <w:autoSpaceDN w:val="0"/>
        <w:adjustRightInd w:val="0"/>
        <w:spacing w:after="0"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64D77804" w14:textId="31C13354" w:rsidR="00390180" w:rsidRPr="00FB442D" w:rsidRDefault="00B14080" w:rsidP="004961A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r>
        <w:br w:type="page"/>
      </w:r>
      <w:bookmarkStart w:id="13" w:name="_Toc184900698"/>
      <w:r w:rsidR="00390180" w:rsidRPr="00FB442D">
        <w:rPr>
          <w:b/>
          <w:bCs w:val="0"/>
          <w:sz w:val="26"/>
          <w:szCs w:val="26"/>
        </w:rPr>
        <w:lastRenderedPageBreak/>
        <w:t>S</w:t>
      </w:r>
      <w:r w:rsidR="00351591" w:rsidRPr="00FB442D">
        <w:rPr>
          <w:b/>
          <w:bCs w:val="0"/>
          <w:sz w:val="26"/>
          <w:szCs w:val="26"/>
        </w:rPr>
        <w:t>OVRUM</w:t>
      </w:r>
      <w:bookmarkEnd w:id="13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D30BFA" w14:paraId="5921CFE5" w14:textId="77777777" w:rsidTr="00BB699B">
        <w:tc>
          <w:tcPr>
            <w:tcW w:w="2405" w:type="dxa"/>
          </w:tcPr>
          <w:p w14:paraId="092B67CB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613987AC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7716C2C6" w14:textId="05E9098C" w:rsidR="00D30BFA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3F3B1858" w14:textId="41B6EC94" w:rsidR="00D30BFA" w:rsidRPr="00B0613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560FFB" w14:paraId="615C0687" w14:textId="77777777" w:rsidTr="00BB699B">
        <w:tc>
          <w:tcPr>
            <w:tcW w:w="2405" w:type="dxa"/>
          </w:tcPr>
          <w:p w14:paraId="01315B90" w14:textId="11D3F22B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El/Belysning </w:t>
            </w:r>
          </w:p>
        </w:tc>
        <w:tc>
          <w:tcPr>
            <w:tcW w:w="3402" w:type="dxa"/>
          </w:tcPr>
          <w:p w14:paraId="5D924ED8" w14:textId="4F5106DB" w:rsidR="00560FFB" w:rsidRPr="00DA4844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E83047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 El-uttag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 </w:t>
            </w:r>
            <w:r w:rsidRPr="00E83047">
              <w:rPr>
                <w:rFonts w:cs="FuturaStd-Book"/>
                <w:color w:val="281F00"/>
                <w:sz w:val="16"/>
                <w:szCs w:val="16"/>
              </w:rPr>
              <w:t>för takbelysning (hane lämnas i lägenheten)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0E7A2C3" w14:textId="57628A39" w:rsidR="00560FF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258607235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441CC90E" w14:textId="77777777" w:rsidTr="00BB699B">
        <w:tc>
          <w:tcPr>
            <w:tcW w:w="2405" w:type="dxa"/>
          </w:tcPr>
          <w:p w14:paraId="22735444" w14:textId="7A5D8040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3D748BC5" w14:textId="64F1CE21" w:rsidR="00560FFB" w:rsidRPr="00DA4844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E83047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 El-uttag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 </w:t>
            </w:r>
            <w:r w:rsidRPr="00E83047">
              <w:rPr>
                <w:rFonts w:cs="FuturaStd-Book"/>
                <w:color w:val="281F00"/>
                <w:sz w:val="16"/>
                <w:szCs w:val="16"/>
              </w:rPr>
              <w:t>i varje hörna av rummet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B22E0F4" w14:textId="0F1A83A8" w:rsidR="00560FF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694159182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683D1E1A" w14:textId="77777777" w:rsidTr="00BB699B">
        <w:tc>
          <w:tcPr>
            <w:tcW w:w="2405" w:type="dxa"/>
          </w:tcPr>
          <w:p w14:paraId="1F5A04D1" w14:textId="07396AC6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5B777A86" w14:textId="686A0A87" w:rsidR="00560FFB" w:rsidRPr="00DA4844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E83047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 brytare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1A45427" w14:textId="1FC5291B" w:rsidR="00560FF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070457586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09DBD5A0" w14:textId="77777777" w:rsidTr="00BB699B">
        <w:tc>
          <w:tcPr>
            <w:tcW w:w="2405" w:type="dxa"/>
          </w:tcPr>
          <w:p w14:paraId="0BB8C5A8" w14:textId="044BB9B0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4A837B53" w14:textId="7776E23D" w:rsidR="00560FFB" w:rsidRPr="00DA4844" w:rsidRDefault="00995937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995937">
              <w:rPr>
                <w:rFonts w:cs="FuturaStd-Book"/>
                <w:color w:val="281F00"/>
                <w:sz w:val="16"/>
                <w:szCs w:val="16"/>
              </w:rPr>
              <w:t xml:space="preserve">15 mm 3 stav lamellparkett EK </w:t>
            </w:r>
            <w:proofErr w:type="spellStart"/>
            <w:r w:rsidRPr="00995937">
              <w:rPr>
                <w:rFonts w:cs="FuturaStd-Book"/>
                <w:color w:val="281F00"/>
                <w:sz w:val="16"/>
                <w:szCs w:val="16"/>
              </w:rPr>
              <w:t>Kährs</w:t>
            </w:r>
            <w:proofErr w:type="spellEnd"/>
            <w:r w:rsidRPr="00995937">
              <w:rPr>
                <w:rFonts w:cs="FuturaStd-Book"/>
                <w:color w:val="281F00"/>
                <w:sz w:val="16"/>
                <w:szCs w:val="16"/>
              </w:rPr>
              <w:t xml:space="preserve"> Nice Mattlack, 1a sortering eller likvärdig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11EE8F5" w14:textId="3ABC9A1D" w:rsidR="00560FFB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213498317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4B0B122D" w14:textId="77777777" w:rsidTr="00BB699B">
        <w:tc>
          <w:tcPr>
            <w:tcW w:w="2405" w:type="dxa"/>
          </w:tcPr>
          <w:p w14:paraId="519F0DB3" w14:textId="3EC6F179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Socklar </w:t>
            </w:r>
          </w:p>
        </w:tc>
        <w:tc>
          <w:tcPr>
            <w:tcW w:w="3402" w:type="dxa"/>
          </w:tcPr>
          <w:p w14:paraId="5DDD7D2B" w14:textId="2E17A02B" w:rsidR="00560FFB" w:rsidRPr="00DA4844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</w:t>
            </w:r>
            <w:r w:rsidR="00FF008D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färdiglackerad i obruten vit</w:t>
            </w:r>
            <w:r w:rsidR="00FF008D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glans 40.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17BF1A" w14:textId="25CD698A" w:rsidR="00560FF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35999000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F57953" w14:paraId="3FF9F795" w14:textId="77777777" w:rsidTr="00BB699B">
        <w:tc>
          <w:tcPr>
            <w:tcW w:w="2405" w:type="dxa"/>
          </w:tcPr>
          <w:p w14:paraId="4F1747C7" w14:textId="54D24EC0" w:rsidR="00F57953" w:rsidRPr="001D10FD" w:rsidRDefault="00F57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r w:rsidRPr="0047455D">
              <w:rPr>
                <w:rFonts w:cs="FuturaStd-Bold"/>
                <w:b/>
                <w:bCs/>
                <w:sz w:val="16"/>
                <w:szCs w:val="16"/>
              </w:rPr>
              <w:t>Foder</w:t>
            </w:r>
          </w:p>
        </w:tc>
        <w:tc>
          <w:tcPr>
            <w:tcW w:w="3402" w:type="dxa"/>
          </w:tcPr>
          <w:p w14:paraId="4B296E37" w14:textId="4F76A4F8" w:rsidR="00F57953" w:rsidRDefault="0047455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</w:t>
            </w:r>
            <w:r w:rsidR="00FF008D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färdiglackerad i obruten vit</w:t>
            </w:r>
            <w:r w:rsidR="00FF008D">
              <w:rPr>
                <w:rFonts w:cs="FuturaStd-Book"/>
                <w:color w:val="281F00"/>
                <w:sz w:val="16"/>
                <w:szCs w:val="16"/>
              </w:rPr>
              <w:t>,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glans 40.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F76146B" w14:textId="6511D8D1" w:rsidR="00F5795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672010956"/>
                <w:showingPlcHdr/>
              </w:sdtPr>
              <w:sdtEndPr/>
              <w:sdtContent>
                <w:r w:rsidR="0085194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0B2263" w14:paraId="2318298D" w14:textId="77777777" w:rsidTr="00BB699B">
        <w:tc>
          <w:tcPr>
            <w:tcW w:w="2405" w:type="dxa"/>
          </w:tcPr>
          <w:p w14:paraId="005A5ABF" w14:textId="1A9E707F" w:rsidR="000B2263" w:rsidRPr="009778EE" w:rsidRDefault="000B226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Väggar</w:t>
            </w:r>
          </w:p>
        </w:tc>
        <w:tc>
          <w:tcPr>
            <w:tcW w:w="3402" w:type="dxa"/>
          </w:tcPr>
          <w:p w14:paraId="25580923" w14:textId="797DFF73" w:rsidR="000B2263" w:rsidRPr="00DA4844" w:rsidRDefault="000B226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8F1927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8F1927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D633C96" w14:textId="3A25D6CF" w:rsidR="000B226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703393140"/>
                <w:showingPlcHdr/>
              </w:sdtPr>
              <w:sdtEndPr/>
              <w:sdtContent>
                <w:r w:rsidR="000B226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0B2263" w14:paraId="4AF21F60" w14:textId="77777777" w:rsidTr="00BB699B">
        <w:tc>
          <w:tcPr>
            <w:tcW w:w="2405" w:type="dxa"/>
          </w:tcPr>
          <w:p w14:paraId="60F17FCA" w14:textId="58AEA6A1" w:rsidR="000B2263" w:rsidRPr="009778EE" w:rsidRDefault="000B226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2BC05D1F" w14:textId="1B487E8F" w:rsidR="000B2263" w:rsidRDefault="000B226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8F1927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8F1927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DC147F4" w14:textId="60892DBB" w:rsidR="000B226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79738409"/>
              </w:sdtPr>
              <w:sdtEndPr/>
              <w:sdtContent>
                <w:sdt>
                  <w:sdtPr>
                    <w:id w:val="-60480034"/>
                    <w:showingPlcHdr/>
                  </w:sdtPr>
                  <w:sdtEndPr/>
                  <w:sdtContent>
                    <w:r w:rsidR="000B2263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560FFB" w14:paraId="55F732AB" w14:textId="77777777" w:rsidTr="00BB699B">
        <w:tc>
          <w:tcPr>
            <w:tcW w:w="2405" w:type="dxa"/>
          </w:tcPr>
          <w:p w14:paraId="74B21C9D" w14:textId="09AC36C1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Snickerier </w:t>
            </w:r>
          </w:p>
        </w:tc>
        <w:tc>
          <w:tcPr>
            <w:tcW w:w="3402" w:type="dxa"/>
          </w:tcPr>
          <w:p w14:paraId="7000AA0A" w14:textId="7EC720E9" w:rsidR="00560FFB" w:rsidRDefault="002D3F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8F1927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8F1927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48824C3" w14:textId="2222E6C0" w:rsidR="00560FF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318471698"/>
              </w:sdtPr>
              <w:sdtEndPr/>
              <w:sdtContent>
                <w:sdt>
                  <w:sdtPr>
                    <w:id w:val="1192042852"/>
                    <w:showingPlcHdr/>
                  </w:sdtPr>
                  <w:sdtEndPr/>
                  <w:sdtContent>
                    <w:r w:rsidR="00AD1F9C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51598D" w14:paraId="2DA00E0E" w14:textId="77777777" w:rsidTr="00BB699B">
        <w:tc>
          <w:tcPr>
            <w:tcW w:w="2405" w:type="dxa"/>
          </w:tcPr>
          <w:p w14:paraId="73FCD014" w14:textId="422A2E3C" w:rsidR="0051598D" w:rsidRPr="00BA25DF" w:rsidRDefault="0051598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r w:rsidRPr="00BA25DF">
              <w:rPr>
                <w:rFonts w:cs="FuturaStd-Bold"/>
                <w:b/>
                <w:bCs/>
                <w:sz w:val="16"/>
                <w:szCs w:val="16"/>
              </w:rPr>
              <w:t>Dörrar</w:t>
            </w:r>
          </w:p>
        </w:tc>
        <w:tc>
          <w:tcPr>
            <w:tcW w:w="3402" w:type="dxa"/>
          </w:tcPr>
          <w:p w14:paraId="44C789EC" w14:textId="16EA55E4" w:rsidR="0051598D" w:rsidRPr="00322E69" w:rsidRDefault="00322E6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22E69">
              <w:rPr>
                <w:rFonts w:cs="FuturaStd-Book"/>
                <w:sz w:val="16"/>
                <w:szCs w:val="16"/>
              </w:rPr>
              <w:t>Swedoor</w:t>
            </w:r>
            <w:proofErr w:type="spellEnd"/>
            <w:r w:rsidRPr="00322E69">
              <w:rPr>
                <w:rFonts w:cs="FuturaStd-Book"/>
                <w:sz w:val="16"/>
                <w:szCs w:val="16"/>
              </w:rPr>
              <w:t xml:space="preserve"> Slät 40 mm i obruten vit färg </w:t>
            </w:r>
            <w:r w:rsidR="00D8261B">
              <w:rPr>
                <w:rFonts w:cs="FuturaStd-Book"/>
                <w:sz w:val="16"/>
                <w:szCs w:val="16"/>
              </w:rPr>
              <w:t>g</w:t>
            </w:r>
            <w:r w:rsidRPr="00322E69">
              <w:rPr>
                <w:rFonts w:cs="FuturaStd-Book"/>
                <w:sz w:val="16"/>
                <w:szCs w:val="16"/>
              </w:rPr>
              <w:t>lans 40 eller likvärdigt. Tröskel i ek. Dörrstopp på trycke.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60309E9" w14:textId="2904F2F0" w:rsidR="0051598D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609931885"/>
                <w:showingPlcHdr/>
              </w:sdtPr>
              <w:sdtEndPr/>
              <w:sdtContent>
                <w:r w:rsidR="00AD1F9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2DC51A72" w14:textId="77777777" w:rsidTr="00BB699B">
        <w:tc>
          <w:tcPr>
            <w:tcW w:w="2405" w:type="dxa"/>
          </w:tcPr>
          <w:p w14:paraId="42D84F1C" w14:textId="7657889D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Garderober, linneskåp </w:t>
            </w:r>
          </w:p>
        </w:tc>
        <w:tc>
          <w:tcPr>
            <w:tcW w:w="3402" w:type="dxa"/>
          </w:tcPr>
          <w:p w14:paraId="1ABE96F3" w14:textId="77777777" w:rsidR="0060048E" w:rsidRPr="0060048E" w:rsidRDefault="0060048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0048E">
              <w:rPr>
                <w:rFonts w:cs="FuturaStd-Book"/>
                <w:sz w:val="16"/>
                <w:szCs w:val="16"/>
              </w:rPr>
              <w:t>Haga Standard</w:t>
            </w:r>
            <w:r w:rsidRPr="0060048E">
              <w:rPr>
                <w:rFonts w:cs="FuturaStd-Book"/>
                <w:sz w:val="16"/>
                <w:szCs w:val="16"/>
              </w:rPr>
              <w:br/>
              <w:t>Lucka Ideal</w:t>
            </w:r>
            <w:r w:rsidRPr="0060048E">
              <w:rPr>
                <w:rFonts w:cs="FuturaStd-Book"/>
                <w:sz w:val="16"/>
                <w:szCs w:val="16"/>
              </w:rPr>
              <w:br/>
              <w:t xml:space="preserve">Handtag </w:t>
            </w:r>
            <w:proofErr w:type="spellStart"/>
            <w:r w:rsidRPr="0060048E">
              <w:rPr>
                <w:rFonts w:cs="FuturaStd-Book"/>
                <w:sz w:val="16"/>
                <w:szCs w:val="16"/>
              </w:rPr>
              <w:t>Yazz</w:t>
            </w:r>
            <w:proofErr w:type="spellEnd"/>
            <w:r w:rsidRPr="0060048E">
              <w:rPr>
                <w:rFonts w:cs="FuturaStd-Book"/>
                <w:sz w:val="16"/>
                <w:szCs w:val="16"/>
              </w:rPr>
              <w:t xml:space="preserve"> 128</w:t>
            </w:r>
            <w:r w:rsidRPr="0060048E">
              <w:rPr>
                <w:rFonts w:cs="FuturaStd-Book"/>
                <w:sz w:val="16"/>
                <w:szCs w:val="16"/>
              </w:rPr>
              <w:br/>
              <w:t>Vit</w:t>
            </w:r>
            <w:r w:rsidRPr="0060048E">
              <w:rPr>
                <w:rFonts w:cs="FuturaStd-Book"/>
                <w:sz w:val="16"/>
                <w:szCs w:val="16"/>
              </w:rPr>
              <w:br/>
              <w:t>Eller likvärdigt</w:t>
            </w:r>
            <w:r w:rsidRPr="0060048E">
              <w:rPr>
                <w:rFonts w:cs="FuturaStd-Book"/>
                <w:sz w:val="16"/>
                <w:szCs w:val="16"/>
              </w:rPr>
              <w:br/>
              <w:t xml:space="preserve">Inklusive inredning </w:t>
            </w:r>
          </w:p>
          <w:p w14:paraId="1CB1A858" w14:textId="77777777" w:rsidR="0060048E" w:rsidRPr="0060048E" w:rsidRDefault="0060048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0048E">
              <w:rPr>
                <w:rFonts w:cs="FuturaStd-Book"/>
                <w:sz w:val="16"/>
                <w:szCs w:val="16"/>
              </w:rPr>
              <w:t xml:space="preserve">Ska anpassas efter takhöjd och utföras så höga som möjligt </w:t>
            </w:r>
          </w:p>
          <w:p w14:paraId="7F5FC680" w14:textId="6693F70E" w:rsidR="00560FFB" w:rsidRPr="00C00B71" w:rsidRDefault="0060048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0048E">
              <w:rPr>
                <w:rFonts w:cs="FuturaStd-Book"/>
                <w:sz w:val="16"/>
                <w:szCs w:val="16"/>
              </w:rPr>
              <w:t>Takanslutning vit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84F1AD5" w14:textId="12E0DF1F" w:rsidR="00560FF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44418112"/>
                <w:showingPlcHdr/>
              </w:sdtPr>
              <w:sdtEndPr/>
              <w:sdtContent>
                <w:r w:rsidR="0085194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27A1B6AD" w14:textId="77777777" w:rsidTr="00BB699B">
        <w:tc>
          <w:tcPr>
            <w:tcW w:w="2405" w:type="dxa"/>
          </w:tcPr>
          <w:p w14:paraId="00511FEF" w14:textId="4D0A91FE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Fönsterbänk </w:t>
            </w:r>
          </w:p>
        </w:tc>
        <w:tc>
          <w:tcPr>
            <w:tcW w:w="3402" w:type="dxa"/>
          </w:tcPr>
          <w:p w14:paraId="4342CEDE" w14:textId="298F9B63" w:rsidR="00560FFB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N</w:t>
            </w:r>
            <w:r w:rsidRPr="00DA4844">
              <w:rPr>
                <w:rFonts w:cs="FuturaStd-Book"/>
                <w:color w:val="281F00"/>
                <w:sz w:val="16"/>
                <w:szCs w:val="16"/>
              </w:rPr>
              <w:t>atursten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506F995" w14:textId="0548DDD7" w:rsidR="00560FF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991942303"/>
                <w:showingPlcHdr/>
              </w:sdtPr>
              <w:sdtEndPr/>
              <w:sdtContent>
                <w:r w:rsidR="00560FF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60FFB" w14:paraId="7D85AFC6" w14:textId="77777777" w:rsidTr="00BB699B">
        <w:tc>
          <w:tcPr>
            <w:tcW w:w="2405" w:type="dxa"/>
          </w:tcPr>
          <w:p w14:paraId="5B1CC276" w14:textId="57732F69" w:rsidR="00560FFB" w:rsidRPr="009778EE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795D2279" w14:textId="1D8633DE" w:rsidR="00560FFB" w:rsidRDefault="00560FF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05007498" w14:textId="206AFDD2" w:rsidR="00560FF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346864589"/>
                <w:showingPlcHdr/>
              </w:sdtPr>
              <w:sdtEndPr/>
              <w:sdtContent>
                <w:r w:rsidR="0085194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26F94E4C" w14:textId="77777777" w:rsidR="00D30BFA" w:rsidRDefault="00D30BFA" w:rsidP="00877DD7">
      <w:pPr>
        <w:autoSpaceDE w:val="0"/>
        <w:autoSpaceDN w:val="0"/>
        <w:adjustRightInd w:val="0"/>
        <w:spacing w:after="0"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174D3B2A" w14:textId="77777777" w:rsidR="005E0F3B" w:rsidRDefault="005E0F3B">
      <w:pPr>
        <w:rPr>
          <w:rFonts w:ascii="Roboto Slab Light" w:eastAsiaTheme="majorEastAsia" w:hAnsi="Roboto Slab Light" w:cstheme="majorBidi"/>
          <w:b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3DE36FC" w14:textId="6C9B27A8" w:rsidR="00390180" w:rsidRPr="00FB442D" w:rsidRDefault="00390180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14" w:name="_Toc184900699"/>
      <w:r w:rsidRPr="00FB442D">
        <w:rPr>
          <w:b/>
          <w:bCs w:val="0"/>
          <w:sz w:val="26"/>
          <w:szCs w:val="26"/>
        </w:rPr>
        <w:lastRenderedPageBreak/>
        <w:t>V</w:t>
      </w:r>
      <w:r w:rsidR="00351591" w:rsidRPr="00FB442D">
        <w:rPr>
          <w:b/>
          <w:bCs w:val="0"/>
          <w:sz w:val="26"/>
          <w:szCs w:val="26"/>
        </w:rPr>
        <w:t>ARDAGSRUM</w:t>
      </w:r>
      <w:bookmarkEnd w:id="14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D30BFA" w14:paraId="24D56CC8" w14:textId="77777777" w:rsidTr="00BB699B">
        <w:tc>
          <w:tcPr>
            <w:tcW w:w="2405" w:type="dxa"/>
          </w:tcPr>
          <w:p w14:paraId="13C11DF2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72A68615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7972C42B" w14:textId="5E9E66B4" w:rsidR="00D30BFA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42DC9F3B" w14:textId="219ECF23" w:rsidR="00D30BFA" w:rsidRPr="00B0613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AD4953" w14:paraId="193CA089" w14:textId="77777777" w:rsidTr="00BB699B">
        <w:tc>
          <w:tcPr>
            <w:tcW w:w="2405" w:type="dxa"/>
          </w:tcPr>
          <w:p w14:paraId="3F672B82" w14:textId="37B25CB7" w:rsidR="00AD4953" w:rsidRPr="009778EE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El/Belysning </w:t>
            </w:r>
          </w:p>
        </w:tc>
        <w:tc>
          <w:tcPr>
            <w:tcW w:w="3402" w:type="dxa"/>
          </w:tcPr>
          <w:p w14:paraId="73FCF496" w14:textId="55DED1BD" w:rsidR="00AD4953" w:rsidRPr="00DA4844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E83047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 El-uttag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 </w:t>
            </w:r>
            <w:r w:rsidRPr="00E83047">
              <w:rPr>
                <w:rFonts w:cs="FuturaStd-Book"/>
                <w:color w:val="281F00"/>
                <w:sz w:val="16"/>
                <w:szCs w:val="16"/>
              </w:rPr>
              <w:t>för takbelysning (hane lämnas i lägenheten)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A4020F1" w14:textId="13013550" w:rsidR="00AD495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624111186"/>
                <w:showingPlcHdr/>
              </w:sdtPr>
              <w:sdtEndPr/>
              <w:sdtContent>
                <w:r w:rsidR="00AD495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D4953" w14:paraId="42DBC65B" w14:textId="77777777" w:rsidTr="00BB699B">
        <w:tc>
          <w:tcPr>
            <w:tcW w:w="2405" w:type="dxa"/>
          </w:tcPr>
          <w:p w14:paraId="45E75939" w14:textId="77777777" w:rsidR="00AD4953" w:rsidRPr="009778EE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5756B50D" w14:textId="6CB53B97" w:rsidR="00AD4953" w:rsidRPr="00DA4844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E83047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 El-uttag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eller likvärdigt </w:t>
            </w:r>
            <w:r w:rsidRPr="00D97E57">
              <w:rPr>
                <w:rFonts w:cs="FuturaStd-Book"/>
                <w:strike/>
                <w:color w:val="281F00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46C894B" w14:textId="34CCFD88" w:rsidR="00AD495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50599048"/>
                <w:showingPlcHdr/>
              </w:sdtPr>
              <w:sdtEndPr/>
              <w:sdtContent>
                <w:r w:rsidR="00AD495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D4953" w14:paraId="46EBDDA6" w14:textId="77777777" w:rsidTr="00BB699B">
        <w:tc>
          <w:tcPr>
            <w:tcW w:w="2405" w:type="dxa"/>
          </w:tcPr>
          <w:p w14:paraId="04556F2C" w14:textId="77777777" w:rsidR="00AD4953" w:rsidRPr="009778EE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5C96A3DB" w14:textId="15DEAED1" w:rsidR="00AD4953" w:rsidRPr="00DA4844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E83047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E83047">
              <w:rPr>
                <w:rFonts w:cs="FuturaStd-Book"/>
                <w:color w:val="281F00"/>
                <w:sz w:val="16"/>
                <w:szCs w:val="16"/>
              </w:rPr>
              <w:t xml:space="preserve"> brytare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A18DD3B" w14:textId="1886A2AC" w:rsidR="00AD495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925371496"/>
              </w:sdtPr>
              <w:sdtEndPr/>
              <w:sdtContent>
                <w:sdt>
                  <w:sdtPr>
                    <w:id w:val="1529985271"/>
                    <w:showingPlcHdr/>
                  </w:sdtPr>
                  <w:sdtEndPr/>
                  <w:sdtContent>
                    <w:r w:rsidR="00302F7E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A7034E" w14:paraId="2A946F44" w14:textId="77777777" w:rsidTr="00BB699B">
        <w:tc>
          <w:tcPr>
            <w:tcW w:w="2405" w:type="dxa"/>
          </w:tcPr>
          <w:p w14:paraId="143FF521" w14:textId="77777777" w:rsidR="00A7034E" w:rsidRPr="009778EE" w:rsidRDefault="00A7034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74AB9E5E" w14:textId="01CBB5C6" w:rsidR="00A7034E" w:rsidRPr="00302F7E" w:rsidRDefault="00302F7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02F7E">
              <w:rPr>
                <w:rFonts w:cs="FuturaStd-Book"/>
                <w:sz w:val="16"/>
                <w:szCs w:val="16"/>
              </w:rPr>
              <w:t xml:space="preserve">Multimediauttag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6E782DE" w14:textId="23C7E612" w:rsidR="00A7034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3567224"/>
                <w:showingPlcHdr/>
              </w:sdtPr>
              <w:sdtEndPr/>
              <w:sdtContent>
                <w:r w:rsidR="00302F7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D4953" w14:paraId="394C44F3" w14:textId="77777777" w:rsidTr="00BB699B">
        <w:tc>
          <w:tcPr>
            <w:tcW w:w="2405" w:type="dxa"/>
          </w:tcPr>
          <w:p w14:paraId="2ABB0009" w14:textId="26B7EB8B" w:rsidR="00AD4953" w:rsidRPr="009778EE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62FD28C4" w14:textId="6A90F145" w:rsidR="00AD4953" w:rsidRPr="00DA4844" w:rsidRDefault="00995937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995937">
              <w:rPr>
                <w:rFonts w:cs="FuturaStd-Book"/>
                <w:color w:val="281F00"/>
                <w:sz w:val="16"/>
                <w:szCs w:val="16"/>
              </w:rPr>
              <w:t xml:space="preserve">15 mm 3 stav lamellparkett EK </w:t>
            </w:r>
            <w:proofErr w:type="spellStart"/>
            <w:r w:rsidRPr="00995937">
              <w:rPr>
                <w:rFonts w:cs="FuturaStd-Book"/>
                <w:color w:val="281F00"/>
                <w:sz w:val="16"/>
                <w:szCs w:val="16"/>
              </w:rPr>
              <w:t>Kährs</w:t>
            </w:r>
            <w:proofErr w:type="spellEnd"/>
            <w:r w:rsidRPr="00995937">
              <w:rPr>
                <w:rFonts w:cs="FuturaStd-Book"/>
                <w:color w:val="281F00"/>
                <w:sz w:val="16"/>
                <w:szCs w:val="16"/>
              </w:rPr>
              <w:t xml:space="preserve"> Nice Mattlack, 1a sortering eller likvärdig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511DCB1" w14:textId="77777777" w:rsidR="00AD495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672270110"/>
                <w:showingPlcHdr/>
              </w:sdtPr>
              <w:sdtEndPr/>
              <w:sdtContent>
                <w:r w:rsidR="00AD495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94C" w14:paraId="4D8673D5" w14:textId="77777777" w:rsidTr="00BB699B">
        <w:tc>
          <w:tcPr>
            <w:tcW w:w="2405" w:type="dxa"/>
          </w:tcPr>
          <w:p w14:paraId="14766379" w14:textId="692C6F7C" w:rsidR="0085194C" w:rsidRPr="001D10FD" w:rsidRDefault="0085194C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r w:rsidRPr="00BA25DF">
              <w:rPr>
                <w:rFonts w:cs="FuturaStd-Bold"/>
                <w:b/>
                <w:bCs/>
                <w:sz w:val="16"/>
                <w:szCs w:val="16"/>
              </w:rPr>
              <w:t>Foder</w:t>
            </w:r>
          </w:p>
        </w:tc>
        <w:tc>
          <w:tcPr>
            <w:tcW w:w="3402" w:type="dxa"/>
          </w:tcPr>
          <w:p w14:paraId="1CD2E071" w14:textId="53C15037" w:rsidR="0085194C" w:rsidRPr="003F60F3" w:rsidRDefault="00BA25D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 färdiglackerad i obruten vit glans 40.</w:t>
            </w:r>
            <w:r w:rsidR="00EC2DB2"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0F90D77" w14:textId="296621D2" w:rsidR="0085194C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676715498"/>
                <w:showingPlcHdr/>
              </w:sdtPr>
              <w:sdtEndPr/>
              <w:sdtContent>
                <w:r w:rsidR="0085194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D4953" w14:paraId="147030AB" w14:textId="77777777" w:rsidTr="00BB699B">
        <w:tc>
          <w:tcPr>
            <w:tcW w:w="2405" w:type="dxa"/>
          </w:tcPr>
          <w:p w14:paraId="3DFDDF2A" w14:textId="76FDB05D" w:rsidR="00AD4953" w:rsidRPr="009778EE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Socklar </w:t>
            </w:r>
          </w:p>
        </w:tc>
        <w:tc>
          <w:tcPr>
            <w:tcW w:w="3402" w:type="dxa"/>
          </w:tcPr>
          <w:p w14:paraId="4F6733A3" w14:textId="429E975A" w:rsidR="00AD4953" w:rsidRPr="00DA4844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Trä 12x56 mm färdiglackerad i obruten vit glans 40.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534C4D6" w14:textId="77777777" w:rsidR="00AD495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652091662"/>
                <w:showingPlcHdr/>
              </w:sdtPr>
              <w:sdtEndPr/>
              <w:sdtContent>
                <w:r w:rsidR="00AD495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2630A" w14:paraId="08F2DA7A" w14:textId="77777777" w:rsidTr="00BB699B">
        <w:tc>
          <w:tcPr>
            <w:tcW w:w="2405" w:type="dxa"/>
          </w:tcPr>
          <w:p w14:paraId="2F07CB51" w14:textId="1FB2C01B" w:rsidR="0032630A" w:rsidRPr="009778EE" w:rsidRDefault="0032630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Väggar</w:t>
            </w:r>
          </w:p>
        </w:tc>
        <w:tc>
          <w:tcPr>
            <w:tcW w:w="3402" w:type="dxa"/>
          </w:tcPr>
          <w:p w14:paraId="590FA8EF" w14:textId="73C04669" w:rsidR="0032630A" w:rsidRPr="00DA4844" w:rsidRDefault="0032630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1C31A4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1C31A4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8D0AFBE" w14:textId="77777777" w:rsidR="0032630A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543443693"/>
                <w:showingPlcHdr/>
              </w:sdtPr>
              <w:sdtEndPr/>
              <w:sdtContent>
                <w:r w:rsidR="0032630A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2630A" w14:paraId="1BBE030A" w14:textId="77777777" w:rsidTr="00BB699B">
        <w:tc>
          <w:tcPr>
            <w:tcW w:w="2405" w:type="dxa"/>
          </w:tcPr>
          <w:p w14:paraId="67B4349D" w14:textId="7CE17CC1" w:rsidR="0032630A" w:rsidRPr="009778EE" w:rsidRDefault="0032630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07535104" w14:textId="441DD7DC" w:rsidR="0032630A" w:rsidRPr="00DA4844" w:rsidRDefault="0032630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1C31A4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1C31A4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257C219" w14:textId="77777777" w:rsidR="0032630A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90148336"/>
              </w:sdtPr>
              <w:sdtEndPr/>
              <w:sdtContent>
                <w:sdt>
                  <w:sdtPr>
                    <w:id w:val="1870790250"/>
                    <w:showingPlcHdr/>
                  </w:sdtPr>
                  <w:sdtEndPr/>
                  <w:sdtContent>
                    <w:r w:rsidR="0032630A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32630A" w14:paraId="7279938A" w14:textId="77777777" w:rsidTr="00BB699B">
        <w:tc>
          <w:tcPr>
            <w:tcW w:w="2405" w:type="dxa"/>
          </w:tcPr>
          <w:p w14:paraId="0F61E172" w14:textId="01DB4A83" w:rsidR="0032630A" w:rsidRPr="009778EE" w:rsidRDefault="0032630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Snickerier </w:t>
            </w:r>
          </w:p>
        </w:tc>
        <w:tc>
          <w:tcPr>
            <w:tcW w:w="3402" w:type="dxa"/>
          </w:tcPr>
          <w:p w14:paraId="39127BDA" w14:textId="35201973" w:rsidR="0032630A" w:rsidRPr="003F60F3" w:rsidRDefault="0032630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1C31A4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1C31A4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261ED5" w14:textId="7C0C78F6" w:rsidR="0032630A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766566476"/>
                <w:showingPlcHdr/>
              </w:sdtPr>
              <w:sdtEndPr/>
              <w:sdtContent>
                <w:r w:rsidR="0032630A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1598D" w14:paraId="6D2417BE" w14:textId="77777777" w:rsidTr="00BB699B">
        <w:tc>
          <w:tcPr>
            <w:tcW w:w="2405" w:type="dxa"/>
          </w:tcPr>
          <w:p w14:paraId="51A5E3FB" w14:textId="6FCA23B8" w:rsidR="0051598D" w:rsidRPr="001D10FD" w:rsidRDefault="0051598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r w:rsidRPr="00BA25DF">
              <w:rPr>
                <w:rFonts w:cs="FuturaStd-Bold"/>
                <w:b/>
                <w:bCs/>
                <w:sz w:val="16"/>
                <w:szCs w:val="16"/>
              </w:rPr>
              <w:t>Dörrar</w:t>
            </w:r>
          </w:p>
        </w:tc>
        <w:tc>
          <w:tcPr>
            <w:tcW w:w="3402" w:type="dxa"/>
          </w:tcPr>
          <w:p w14:paraId="6427F4C4" w14:textId="58AE9212" w:rsidR="0051598D" w:rsidRPr="00AF40D0" w:rsidRDefault="00AF40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22E69">
              <w:rPr>
                <w:rFonts w:cs="FuturaStd-Book"/>
                <w:sz w:val="16"/>
                <w:szCs w:val="16"/>
              </w:rPr>
              <w:t>Swedoor</w:t>
            </w:r>
            <w:proofErr w:type="spellEnd"/>
            <w:r w:rsidRPr="00322E69">
              <w:rPr>
                <w:rFonts w:cs="FuturaStd-Book"/>
                <w:sz w:val="16"/>
                <w:szCs w:val="16"/>
              </w:rPr>
              <w:t xml:space="preserve"> Slät 40 mm i obruten vit färg </w:t>
            </w:r>
            <w:r w:rsidR="00D8261B">
              <w:rPr>
                <w:rFonts w:cs="FuturaStd-Book"/>
                <w:sz w:val="16"/>
                <w:szCs w:val="16"/>
              </w:rPr>
              <w:t>g</w:t>
            </w:r>
            <w:r w:rsidRPr="00322E69">
              <w:rPr>
                <w:rFonts w:cs="FuturaStd-Book"/>
                <w:sz w:val="16"/>
                <w:szCs w:val="16"/>
              </w:rPr>
              <w:t>lans 40 eller likvärdigt. Tröskel i ek. Dörrstopp på trycke.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BE5E236" w14:textId="69FEB8F9" w:rsidR="0051598D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450515679"/>
                <w:showingPlcHdr/>
              </w:sdtPr>
              <w:sdtEndPr/>
              <w:sdtContent>
                <w:r w:rsidR="00AD1F9C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D4953" w14:paraId="366C5B25" w14:textId="77777777" w:rsidTr="00BB699B">
        <w:tc>
          <w:tcPr>
            <w:tcW w:w="2405" w:type="dxa"/>
          </w:tcPr>
          <w:p w14:paraId="638754D2" w14:textId="521AE582" w:rsidR="00AD4953" w:rsidRPr="009778EE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Fönsterbänk </w:t>
            </w:r>
          </w:p>
        </w:tc>
        <w:tc>
          <w:tcPr>
            <w:tcW w:w="3402" w:type="dxa"/>
          </w:tcPr>
          <w:p w14:paraId="59CDF359" w14:textId="17F792BA" w:rsidR="00AD4953" w:rsidRPr="00DA4844" w:rsidRDefault="00AD495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N</w:t>
            </w:r>
            <w:r w:rsidRPr="00DA4844">
              <w:rPr>
                <w:rFonts w:cs="FuturaStd-Book"/>
                <w:color w:val="281F00"/>
                <w:sz w:val="16"/>
                <w:szCs w:val="16"/>
              </w:rPr>
              <w:t>atursten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CFD8F39" w14:textId="7734A51D" w:rsidR="00AD495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640650000"/>
              </w:sdtPr>
              <w:sdtEndPr/>
              <w:sdtContent>
                <w:sdt>
                  <w:sdtPr>
                    <w:id w:val="69466882"/>
                    <w:showingPlcHdr/>
                  </w:sdtPr>
                  <w:sdtEndPr/>
                  <w:sdtContent>
                    <w:r w:rsidR="00CB4CA7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0D12DA" w14:paraId="56899D33" w14:textId="77777777" w:rsidTr="00BB699B">
        <w:tc>
          <w:tcPr>
            <w:tcW w:w="2405" w:type="dxa"/>
          </w:tcPr>
          <w:p w14:paraId="44823564" w14:textId="0FB5343E" w:rsidR="000D12DA" w:rsidRPr="009778EE" w:rsidRDefault="000D12D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52471C43" w14:textId="73CABAF7" w:rsidR="000D12DA" w:rsidRDefault="000D12D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0D141581" w14:textId="64C25FD9" w:rsidR="000D12DA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935483973"/>
                <w:showingPlcHdr/>
              </w:sdtPr>
              <w:sdtEndPr/>
              <w:sdtContent>
                <w:r w:rsidR="00CB4CA7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3148782D" w14:textId="77777777" w:rsidR="00D30BFA" w:rsidRDefault="00D30BFA" w:rsidP="00877DD7">
      <w:pPr>
        <w:autoSpaceDE w:val="0"/>
        <w:autoSpaceDN w:val="0"/>
        <w:adjustRightInd w:val="0"/>
        <w:spacing w:after="0"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0B68D392" w14:textId="77777777" w:rsidR="00D30BFA" w:rsidRPr="00416684" w:rsidRDefault="00D30BFA" w:rsidP="00877DD7">
      <w:pPr>
        <w:autoSpaceDE w:val="0"/>
        <w:autoSpaceDN w:val="0"/>
        <w:adjustRightInd w:val="0"/>
        <w:spacing w:after="0" w:line="276" w:lineRule="auto"/>
        <w:rPr>
          <w:rFonts w:cs="FuturaStd-Book"/>
          <w:color w:val="281F00"/>
          <w:sz w:val="16"/>
          <w:szCs w:val="16"/>
        </w:rPr>
      </w:pPr>
    </w:p>
    <w:p w14:paraId="19C18247" w14:textId="77777777" w:rsidR="005E0F3B" w:rsidRDefault="005E0F3B">
      <w:pPr>
        <w:rPr>
          <w:rFonts w:asciiTheme="majorHAnsi" w:eastAsiaTheme="majorEastAsia" w:hAnsiTheme="majorHAnsi" w:cstheme="majorBidi"/>
          <w:bCs/>
          <w:sz w:val="26"/>
          <w:szCs w:val="26"/>
        </w:rPr>
      </w:pPr>
      <w:r>
        <w:rPr>
          <w:sz w:val="26"/>
          <w:szCs w:val="26"/>
        </w:rPr>
        <w:br w:type="page"/>
      </w:r>
    </w:p>
    <w:p w14:paraId="03102480" w14:textId="08E379BA" w:rsidR="00A62054" w:rsidRPr="00842D03" w:rsidRDefault="00A134AD" w:rsidP="00FB442D">
      <w:pPr>
        <w:pStyle w:val="Rubrik2"/>
        <w:spacing w:before="240" w:line="276" w:lineRule="auto"/>
        <w:rPr>
          <w:sz w:val="26"/>
          <w:szCs w:val="26"/>
        </w:rPr>
      </w:pPr>
      <w:bookmarkStart w:id="15" w:name="_Toc184900700"/>
      <w:r>
        <w:rPr>
          <w:sz w:val="26"/>
          <w:szCs w:val="26"/>
        </w:rPr>
        <w:lastRenderedPageBreak/>
        <w:t>ALLMÄNNA, TEKNISKA OCH ÖVRIGA UTRYMMEN</w:t>
      </w:r>
      <w:bookmarkEnd w:id="15"/>
      <w:r>
        <w:rPr>
          <w:sz w:val="26"/>
          <w:szCs w:val="26"/>
        </w:rPr>
        <w:t xml:space="preserve"> </w:t>
      </w:r>
    </w:p>
    <w:p w14:paraId="1916072B" w14:textId="35654141" w:rsidR="00390180" w:rsidRPr="00FB442D" w:rsidRDefault="00390180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16" w:name="_Toc184900701"/>
      <w:r w:rsidRPr="00FB442D">
        <w:rPr>
          <w:b/>
          <w:bCs w:val="0"/>
          <w:sz w:val="26"/>
          <w:szCs w:val="26"/>
        </w:rPr>
        <w:t>F</w:t>
      </w:r>
      <w:r w:rsidR="00351591" w:rsidRPr="00FB442D">
        <w:rPr>
          <w:b/>
          <w:bCs w:val="0"/>
          <w:sz w:val="26"/>
          <w:szCs w:val="26"/>
        </w:rPr>
        <w:t>ÖRRÅD</w:t>
      </w:r>
      <w:bookmarkEnd w:id="16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D30BFA" w14:paraId="1E03FD71" w14:textId="77777777" w:rsidTr="00BB699B">
        <w:tc>
          <w:tcPr>
            <w:tcW w:w="2405" w:type="dxa"/>
          </w:tcPr>
          <w:p w14:paraId="038CC26B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4A0B2E41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29FA53F9" w14:textId="39AD8D89" w:rsidR="00D30BFA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03744191" w14:textId="647D330D" w:rsidR="00D30BFA" w:rsidRPr="00B0613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A96573" w14:paraId="29DCD29F" w14:textId="77777777" w:rsidTr="00BB699B">
        <w:tc>
          <w:tcPr>
            <w:tcW w:w="2405" w:type="dxa"/>
          </w:tcPr>
          <w:p w14:paraId="2D493DC5" w14:textId="4CFA35CB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El/belysning</w:t>
            </w:r>
          </w:p>
        </w:tc>
        <w:tc>
          <w:tcPr>
            <w:tcW w:w="3402" w:type="dxa"/>
          </w:tcPr>
          <w:p w14:paraId="6DD382DC" w14:textId="42CF0EEB" w:rsidR="00A96573" w:rsidRDefault="00CD340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B75516">
              <w:rPr>
                <w:rFonts w:cs="FuturaStd-Book"/>
                <w:sz w:val="16"/>
                <w:szCs w:val="16"/>
              </w:rPr>
              <w:t xml:space="preserve">Väggbelysning och/eller takbelysning. </w:t>
            </w:r>
            <w:r w:rsidRPr="00B75516">
              <w:rPr>
                <w:rFonts w:cs="FuturaStd-Book"/>
                <w:sz w:val="16"/>
                <w:szCs w:val="16"/>
              </w:rPr>
              <w:br/>
              <w:t xml:space="preserve">Belysningen styrs av närvarogivare inbyggda i armaturerna. Belysning placeras ej </w:t>
            </w:r>
            <w:r w:rsidR="0098146A" w:rsidRPr="00B75516">
              <w:rPr>
                <w:rFonts w:cs="FuturaStd-Book"/>
                <w:sz w:val="16"/>
                <w:szCs w:val="16"/>
              </w:rPr>
              <w:t xml:space="preserve">i förråd för </w:t>
            </w:r>
            <w:r w:rsidRPr="00B75516">
              <w:rPr>
                <w:rFonts w:cs="FuturaStd-Book"/>
                <w:sz w:val="16"/>
                <w:szCs w:val="16"/>
              </w:rPr>
              <w:t>att möjliggöra</w:t>
            </w:r>
            <w:r w:rsidR="00200592">
              <w:rPr>
                <w:rFonts w:cs="FuturaStd-Book"/>
                <w:sz w:val="16"/>
                <w:szCs w:val="16"/>
              </w:rPr>
              <w:t xml:space="preserve"> åtkomst för</w:t>
            </w:r>
            <w:r w:rsidRPr="00B75516">
              <w:rPr>
                <w:rFonts w:cs="FuturaStd-Book"/>
                <w:sz w:val="16"/>
                <w:szCs w:val="16"/>
              </w:rPr>
              <w:t xml:space="preserve"> </w:t>
            </w:r>
            <w:r w:rsidR="0098146A" w:rsidRPr="00B75516">
              <w:rPr>
                <w:rFonts w:cs="FuturaStd-Book"/>
                <w:sz w:val="16"/>
                <w:szCs w:val="16"/>
              </w:rPr>
              <w:t>service</w:t>
            </w:r>
            <w:r w:rsidRPr="00B75516">
              <w:rPr>
                <w:rFonts w:cs="FuturaStd-Book"/>
                <w:sz w:val="16"/>
                <w:szCs w:val="16"/>
              </w:rPr>
              <w:t xml:space="preserve">. </w:t>
            </w:r>
            <w:r w:rsidR="0098146A" w:rsidRPr="00B75516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6501905" w14:textId="5AD180B6" w:rsidR="00A9657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85004594"/>
                <w:showingPlcHdr/>
              </w:sdtPr>
              <w:sdtEndPr/>
              <w:sdtContent>
                <w:r w:rsidR="00A9657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4730D" w14:paraId="62328F68" w14:textId="77777777" w:rsidTr="00BB699B">
        <w:tc>
          <w:tcPr>
            <w:tcW w:w="2405" w:type="dxa"/>
          </w:tcPr>
          <w:p w14:paraId="570E09F6" w14:textId="77777777" w:rsidR="0054730D" w:rsidRPr="009778EE" w:rsidRDefault="0054730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50A0FDA1" w14:textId="13E0E6CE" w:rsidR="0054730D" w:rsidRDefault="002F4F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 xml:space="preserve">Schneider </w:t>
            </w:r>
            <w:proofErr w:type="spellStart"/>
            <w:r>
              <w:rPr>
                <w:rFonts w:cs="FuturaStd-Book"/>
                <w:sz w:val="16"/>
                <w:szCs w:val="16"/>
              </w:rPr>
              <w:t>Exxact</w:t>
            </w:r>
            <w:proofErr w:type="spellEnd"/>
            <w:r>
              <w:rPr>
                <w:rFonts w:cs="FuturaStd-Book"/>
                <w:sz w:val="16"/>
                <w:szCs w:val="16"/>
              </w:rPr>
              <w:t xml:space="preserve"> </w:t>
            </w:r>
            <w:r w:rsidR="00200592" w:rsidRPr="00200592">
              <w:rPr>
                <w:rFonts w:cs="FuturaStd-Book"/>
                <w:sz w:val="16"/>
                <w:szCs w:val="16"/>
              </w:rPr>
              <w:t xml:space="preserve">Eluttag låsbart </w:t>
            </w:r>
            <w:r>
              <w:rPr>
                <w:rFonts w:cs="FuturaStd-Book"/>
                <w:sz w:val="16"/>
                <w:szCs w:val="16"/>
              </w:rPr>
              <w:t xml:space="preserve">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B2EEC78" w14:textId="564DD1D4" w:rsidR="0054730D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771856427"/>
                <w:showingPlcHdr/>
              </w:sdtPr>
              <w:sdtEndPr/>
              <w:sdtContent>
                <w:r w:rsidR="0054730D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D30BFA" w14:paraId="25842603" w14:textId="77777777" w:rsidTr="00BB699B">
        <w:tc>
          <w:tcPr>
            <w:tcW w:w="2405" w:type="dxa"/>
          </w:tcPr>
          <w:p w14:paraId="1A1EA082" w14:textId="52F13F33" w:rsidR="00D30BFA" w:rsidRPr="009778EE" w:rsidRDefault="007450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24006781" w14:textId="34E19CF7" w:rsidR="00D30BFA" w:rsidRPr="000F1B91" w:rsidRDefault="0020059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 xml:space="preserve">Målad betong alternativt plastmatta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E8F9642" w14:textId="5248FEB6" w:rsidR="00D30BFA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733272599"/>
              </w:sdtPr>
              <w:sdtEndPr/>
              <w:sdtContent>
                <w:sdt>
                  <w:sdtPr>
                    <w:id w:val="1574860398"/>
                    <w:showingPlcHdr/>
                  </w:sdtPr>
                  <w:sdtEndPr/>
                  <w:sdtContent>
                    <w:r w:rsidR="00984301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D30BFA" w14:paraId="67256AF2" w14:textId="77777777" w:rsidTr="00BB699B">
        <w:tc>
          <w:tcPr>
            <w:tcW w:w="2405" w:type="dxa"/>
          </w:tcPr>
          <w:p w14:paraId="59B3183B" w14:textId="39195B14" w:rsidR="00D30BFA" w:rsidRPr="009778EE" w:rsidRDefault="007450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Sockel</w:t>
            </w:r>
          </w:p>
        </w:tc>
        <w:tc>
          <w:tcPr>
            <w:tcW w:w="3402" w:type="dxa"/>
          </w:tcPr>
          <w:p w14:paraId="46B572CA" w14:textId="64A646A0" w:rsidR="00D30BFA" w:rsidRPr="000D6A8B" w:rsidRDefault="00DD300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0F1B91">
              <w:rPr>
                <w:rFonts w:cs="FuturaStd-Book"/>
                <w:sz w:val="16"/>
                <w:szCs w:val="16"/>
              </w:rPr>
              <w:t xml:space="preserve">Uppvik vid plastmatta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A0183AE" w14:textId="77777777" w:rsidR="00D30BFA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440492470"/>
                <w:showingPlcHdr/>
              </w:sdtPr>
              <w:sdtEndPr/>
              <w:sdtContent>
                <w:r w:rsidR="00D30BFA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01BC83C7" w14:textId="77777777" w:rsidTr="00BB699B">
        <w:tc>
          <w:tcPr>
            <w:tcW w:w="2405" w:type="dxa"/>
          </w:tcPr>
          <w:p w14:paraId="2184C3B9" w14:textId="3DA1C497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</w:t>
            </w:r>
          </w:p>
        </w:tc>
        <w:tc>
          <w:tcPr>
            <w:tcW w:w="3402" w:type="dxa"/>
          </w:tcPr>
          <w:p w14:paraId="7D5542B5" w14:textId="7311E47A" w:rsidR="003E55B0" w:rsidRPr="000F1B91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D7E76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6D7E76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AED03ED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124282165"/>
                <w:showingPlcHdr/>
              </w:sdtPr>
              <w:sdtEndPr/>
              <w:sdtContent>
                <w:r w:rsidR="003E55B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181561FF" w14:textId="77777777" w:rsidTr="00BB699B">
        <w:tc>
          <w:tcPr>
            <w:tcW w:w="2405" w:type="dxa"/>
          </w:tcPr>
          <w:p w14:paraId="38181341" w14:textId="026842F9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0EA773AB" w14:textId="45B3453C" w:rsidR="003E55B0" w:rsidRPr="000F1B91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D7E76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6D7E76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90D2370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716622422"/>
              </w:sdtPr>
              <w:sdtEndPr/>
              <w:sdtContent>
                <w:sdt>
                  <w:sdtPr>
                    <w:id w:val="131914837"/>
                    <w:showingPlcHdr/>
                  </w:sdtPr>
                  <w:sdtEndPr/>
                  <w:sdtContent>
                    <w:r w:rsidR="003E55B0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5571F8" w14:paraId="7210A741" w14:textId="77777777" w:rsidTr="00BB699B">
        <w:tc>
          <w:tcPr>
            <w:tcW w:w="2405" w:type="dxa"/>
          </w:tcPr>
          <w:p w14:paraId="7B40D7BE" w14:textId="32B70B30" w:rsidR="005571F8" w:rsidRPr="009778EE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Dörr till förråd  </w:t>
            </w:r>
          </w:p>
        </w:tc>
        <w:tc>
          <w:tcPr>
            <w:tcW w:w="3402" w:type="dxa"/>
          </w:tcPr>
          <w:p w14:paraId="01A197AD" w14:textId="09AA1F43" w:rsidR="005571F8" w:rsidRPr="000D6A8B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237448">
              <w:rPr>
                <w:rFonts w:cs="FuturaStd-Book"/>
                <w:sz w:val="16"/>
                <w:szCs w:val="16"/>
              </w:rPr>
              <w:t>Ståldörr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F4480DF" w14:textId="70EF92A5" w:rsidR="005571F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032150049"/>
              </w:sdtPr>
              <w:sdtEndPr/>
              <w:sdtContent>
                <w:sdt>
                  <w:sdtPr>
                    <w:id w:val="830875795"/>
                    <w:showingPlcHdr/>
                  </w:sdtPr>
                  <w:sdtEndPr/>
                  <w:sdtContent>
                    <w:r w:rsidR="001133A2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A723B7" w14:paraId="4575E486" w14:textId="77777777" w:rsidTr="00BB699B">
        <w:tc>
          <w:tcPr>
            <w:tcW w:w="2405" w:type="dxa"/>
          </w:tcPr>
          <w:p w14:paraId="6C64F675" w14:textId="53B05C2E" w:rsidR="00A723B7" w:rsidRDefault="00A723B7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Lås till förråd </w:t>
            </w:r>
          </w:p>
        </w:tc>
        <w:tc>
          <w:tcPr>
            <w:tcW w:w="3402" w:type="dxa"/>
          </w:tcPr>
          <w:p w14:paraId="784FC80F" w14:textId="3CB5DA82" w:rsidR="00A723B7" w:rsidRPr="00237448" w:rsidRDefault="00A723B7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 xml:space="preserve">ASSA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7BAD479" w14:textId="10F54A34" w:rsidR="00A723B7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58161679"/>
                <w:showingPlcHdr/>
              </w:sdtPr>
              <w:sdtEndPr/>
              <w:sdtContent>
                <w:r w:rsidR="001133A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213CB" w14:paraId="651D17B9" w14:textId="77777777" w:rsidTr="00BB699B">
        <w:tc>
          <w:tcPr>
            <w:tcW w:w="2405" w:type="dxa"/>
          </w:tcPr>
          <w:p w14:paraId="1EC3F3DE" w14:textId="79FC0F02" w:rsidR="001213CB" w:rsidRDefault="001213C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>Passersystem?</w:t>
            </w:r>
          </w:p>
        </w:tc>
        <w:tc>
          <w:tcPr>
            <w:tcW w:w="3402" w:type="dxa"/>
          </w:tcPr>
          <w:p w14:paraId="5E6F4AF6" w14:textId="48A2A077" w:rsidR="001213CB" w:rsidRDefault="00BE635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>
              <w:rPr>
                <w:rFonts w:cs="FuturaStd-Book"/>
                <w:sz w:val="16"/>
                <w:szCs w:val="16"/>
              </w:rPr>
              <w:t>Aptus</w:t>
            </w:r>
            <w:proofErr w:type="spellEnd"/>
            <w:r>
              <w:rPr>
                <w:rFonts w:cs="FuturaStd-Book"/>
                <w:sz w:val="16"/>
                <w:szCs w:val="16"/>
              </w:rPr>
              <w:t xml:space="preserve">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E9BABDC" w14:textId="69A95520" w:rsidR="001213CB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576173363"/>
                <w:showingPlcHdr/>
              </w:sdtPr>
              <w:sdtEndPr/>
              <w:sdtContent>
                <w:r w:rsidR="00BE635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571F8" w14:paraId="560E23DD" w14:textId="77777777" w:rsidTr="00BB699B">
        <w:tc>
          <w:tcPr>
            <w:tcW w:w="2405" w:type="dxa"/>
          </w:tcPr>
          <w:p w14:paraId="4B9FAB01" w14:textId="22CC8AD5" w:rsidR="005571F8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Förrådsväggar  </w:t>
            </w:r>
          </w:p>
        </w:tc>
        <w:tc>
          <w:tcPr>
            <w:tcW w:w="3402" w:type="dxa"/>
          </w:tcPr>
          <w:p w14:paraId="47702ABE" w14:textId="5388B77E" w:rsidR="005571F8" w:rsidRPr="00237448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>
              <w:rPr>
                <w:rFonts w:cs="FuturaStd-Book"/>
                <w:sz w:val="16"/>
                <w:szCs w:val="16"/>
              </w:rPr>
              <w:t>Troax</w:t>
            </w:r>
            <w:proofErr w:type="spellEnd"/>
            <w:r>
              <w:rPr>
                <w:rFonts w:cs="FuturaStd-Book"/>
                <w:sz w:val="16"/>
                <w:szCs w:val="16"/>
              </w:rPr>
              <w:t xml:space="preserve"> </w:t>
            </w:r>
            <w:proofErr w:type="spellStart"/>
            <w:r w:rsidR="00414721">
              <w:rPr>
                <w:rFonts w:cs="FuturaStd-Book"/>
                <w:sz w:val="16"/>
                <w:szCs w:val="16"/>
              </w:rPr>
              <w:t>classic</w:t>
            </w:r>
            <w:proofErr w:type="spellEnd"/>
            <w:r w:rsidR="00414721">
              <w:rPr>
                <w:rFonts w:cs="FuturaStd-Book"/>
                <w:sz w:val="16"/>
                <w:szCs w:val="16"/>
              </w:rPr>
              <w:t xml:space="preserve"> </w:t>
            </w:r>
            <w:r w:rsidR="00525F71">
              <w:rPr>
                <w:rFonts w:cs="FuturaStd-Book"/>
                <w:sz w:val="16"/>
                <w:szCs w:val="16"/>
              </w:rPr>
              <w:t xml:space="preserve">nät </w:t>
            </w:r>
            <w:r>
              <w:rPr>
                <w:rFonts w:cs="FuturaStd-Book"/>
                <w:sz w:val="16"/>
                <w:szCs w:val="16"/>
              </w:rPr>
              <w:t>eller likvärdigt</w:t>
            </w:r>
            <w:r w:rsidR="002306CF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5248BA6" w14:textId="571B6D3F" w:rsidR="005571F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157995293"/>
                <w:showingPlcHdr/>
              </w:sdtPr>
              <w:sdtEndPr/>
              <w:sdtContent>
                <w:r w:rsidR="005571F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571F8" w14:paraId="4BC6D835" w14:textId="77777777" w:rsidTr="00BB699B">
        <w:tc>
          <w:tcPr>
            <w:tcW w:w="2405" w:type="dxa"/>
          </w:tcPr>
          <w:p w14:paraId="6F718FD7" w14:textId="234F947E" w:rsidR="005571F8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Förrådsdörrar </w:t>
            </w:r>
          </w:p>
        </w:tc>
        <w:tc>
          <w:tcPr>
            <w:tcW w:w="3402" w:type="dxa"/>
          </w:tcPr>
          <w:p w14:paraId="72A81055" w14:textId="0D9D708F" w:rsidR="005571F8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>
              <w:rPr>
                <w:rFonts w:cs="FuturaStd-Book"/>
                <w:sz w:val="16"/>
                <w:szCs w:val="16"/>
              </w:rPr>
              <w:t>Troax</w:t>
            </w:r>
            <w:proofErr w:type="spellEnd"/>
            <w:r>
              <w:rPr>
                <w:rFonts w:cs="FuturaStd-Book"/>
                <w:sz w:val="16"/>
                <w:szCs w:val="16"/>
              </w:rPr>
              <w:t xml:space="preserve"> </w:t>
            </w:r>
            <w:proofErr w:type="spellStart"/>
            <w:r w:rsidR="00414721">
              <w:rPr>
                <w:rFonts w:cs="FuturaStd-Book"/>
                <w:sz w:val="16"/>
                <w:szCs w:val="16"/>
              </w:rPr>
              <w:t>classic</w:t>
            </w:r>
            <w:proofErr w:type="spellEnd"/>
            <w:r w:rsidR="00414721">
              <w:rPr>
                <w:rFonts w:cs="FuturaStd-Book"/>
                <w:sz w:val="16"/>
                <w:szCs w:val="16"/>
              </w:rPr>
              <w:t xml:space="preserve"> </w:t>
            </w:r>
            <w:r w:rsidR="00525F71">
              <w:rPr>
                <w:rFonts w:cs="FuturaStd-Book"/>
                <w:sz w:val="16"/>
                <w:szCs w:val="16"/>
              </w:rPr>
              <w:t xml:space="preserve">nät </w:t>
            </w:r>
            <w:r>
              <w:rPr>
                <w:rFonts w:cs="FuturaStd-Book"/>
                <w:sz w:val="16"/>
                <w:szCs w:val="16"/>
              </w:rPr>
              <w:t>eller likvärdigt</w:t>
            </w:r>
            <w:r w:rsidR="00EF6E90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4877601" w14:textId="1E8B7323" w:rsidR="005571F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72047600"/>
                <w:showingPlcHdr/>
              </w:sdtPr>
              <w:sdtEndPr/>
              <w:sdtContent>
                <w:r w:rsidR="00414721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571F8" w14:paraId="6A26C79B" w14:textId="77777777" w:rsidTr="00BB699B">
        <w:tc>
          <w:tcPr>
            <w:tcW w:w="2405" w:type="dxa"/>
          </w:tcPr>
          <w:p w14:paraId="075D331B" w14:textId="14D70573" w:rsidR="005571F8" w:rsidRPr="009778EE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Övrigt</w:t>
            </w:r>
          </w:p>
        </w:tc>
        <w:tc>
          <w:tcPr>
            <w:tcW w:w="3402" w:type="dxa"/>
          </w:tcPr>
          <w:p w14:paraId="1D7E4084" w14:textId="3777D130" w:rsidR="005571F8" w:rsidRPr="00D30BFA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0F7DDA27" w14:textId="77777777" w:rsidR="005571F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510499808"/>
                <w:showingPlcHdr/>
              </w:sdtPr>
              <w:sdtEndPr/>
              <w:sdtContent>
                <w:r w:rsidR="005571F8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72B8B942" w14:textId="77777777" w:rsidR="00D30BFA" w:rsidRDefault="00D30BFA" w:rsidP="00877DD7">
      <w:pPr>
        <w:autoSpaceDE w:val="0"/>
        <w:autoSpaceDN w:val="0"/>
        <w:adjustRightInd w:val="0"/>
        <w:spacing w:after="0"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380B12E0" w14:textId="77675998" w:rsidR="00390180" w:rsidRPr="00FB442D" w:rsidRDefault="00390180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17" w:name="_Toc184900702"/>
      <w:r w:rsidRPr="00FB442D">
        <w:rPr>
          <w:b/>
          <w:bCs w:val="0"/>
          <w:sz w:val="26"/>
          <w:szCs w:val="26"/>
        </w:rPr>
        <w:t>T</w:t>
      </w:r>
      <w:r w:rsidR="00351591" w:rsidRPr="00FB442D">
        <w:rPr>
          <w:b/>
          <w:bCs w:val="0"/>
          <w:sz w:val="26"/>
          <w:szCs w:val="26"/>
        </w:rPr>
        <w:t>RAPPHUS</w:t>
      </w:r>
      <w:bookmarkEnd w:id="17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D30BFA" w14:paraId="246E84E0" w14:textId="77777777" w:rsidTr="00BB699B">
        <w:tc>
          <w:tcPr>
            <w:tcW w:w="2405" w:type="dxa"/>
          </w:tcPr>
          <w:p w14:paraId="5961BFCF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16085F43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5A3B58DE" w14:textId="059A4048" w:rsidR="00D30BFA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31CD1A16" w14:textId="321C628C" w:rsidR="00D30BFA" w:rsidRPr="00B0613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A96573" w14:paraId="5EB32163" w14:textId="77777777" w:rsidTr="00BB699B">
        <w:tc>
          <w:tcPr>
            <w:tcW w:w="2405" w:type="dxa"/>
          </w:tcPr>
          <w:p w14:paraId="6AA17BB8" w14:textId="2D7165A6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El/belysning</w:t>
            </w:r>
          </w:p>
        </w:tc>
        <w:tc>
          <w:tcPr>
            <w:tcW w:w="3402" w:type="dxa"/>
          </w:tcPr>
          <w:p w14:paraId="5014414C" w14:textId="5342B3B8" w:rsidR="003D5541" w:rsidRPr="00237448" w:rsidRDefault="00284D5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D5541">
              <w:rPr>
                <w:rFonts w:cs="FuturaStd-Book"/>
                <w:sz w:val="16"/>
                <w:szCs w:val="16"/>
              </w:rPr>
              <w:t xml:space="preserve">Entré </w:t>
            </w:r>
            <w:r w:rsidR="00B75516" w:rsidRPr="003D5541">
              <w:rPr>
                <w:rFonts w:cs="FuturaStd-Book"/>
                <w:sz w:val="16"/>
                <w:szCs w:val="16"/>
              </w:rPr>
              <w:t xml:space="preserve">och trapphus </w:t>
            </w:r>
            <w:r w:rsidR="002306CF" w:rsidRPr="003D5541">
              <w:rPr>
                <w:rFonts w:cs="FuturaStd-Book"/>
                <w:sz w:val="16"/>
                <w:szCs w:val="16"/>
              </w:rPr>
              <w:t>förses</w:t>
            </w:r>
            <w:r w:rsidRPr="003D5541">
              <w:rPr>
                <w:rFonts w:cs="FuturaStd-Book"/>
                <w:sz w:val="16"/>
                <w:szCs w:val="16"/>
              </w:rPr>
              <w:t xml:space="preserve"> med väggbelysning </w:t>
            </w:r>
            <w:r w:rsidR="002306CF" w:rsidRPr="003D5541">
              <w:rPr>
                <w:rFonts w:cs="FuturaStd-Book"/>
                <w:sz w:val="16"/>
                <w:szCs w:val="16"/>
              </w:rPr>
              <w:t>och/eller takbelysning</w:t>
            </w:r>
            <w:r w:rsidR="00510A3A" w:rsidRPr="003D5541">
              <w:rPr>
                <w:rFonts w:cs="FuturaStd-Book"/>
                <w:sz w:val="16"/>
                <w:szCs w:val="16"/>
              </w:rPr>
              <w:t xml:space="preserve">. </w:t>
            </w:r>
            <w:r w:rsidR="00A33A09" w:rsidRPr="003D5541">
              <w:rPr>
                <w:rFonts w:cs="FuturaStd-Book"/>
                <w:sz w:val="16"/>
                <w:szCs w:val="16"/>
              </w:rPr>
              <w:t>Belysningen styrs av närvarogivare inbyggda i armaturerna. Vid ej närvaro går armaturerna ner till 10%</w:t>
            </w:r>
            <w:r w:rsidR="00A67D90" w:rsidRPr="003D5541">
              <w:rPr>
                <w:rFonts w:cs="FuturaStd-Book"/>
                <w:sz w:val="16"/>
                <w:szCs w:val="16"/>
              </w:rPr>
              <w:t xml:space="preserve">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419D953" w14:textId="6FB7E923" w:rsidR="00A9657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110478149"/>
                <w:showingPlcHdr/>
              </w:sdtPr>
              <w:sdtEndPr/>
              <w:sdtContent>
                <w:r w:rsidR="00A9657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96573" w14:paraId="2DE01E3D" w14:textId="77777777" w:rsidTr="00BB699B">
        <w:tc>
          <w:tcPr>
            <w:tcW w:w="2405" w:type="dxa"/>
          </w:tcPr>
          <w:p w14:paraId="3EEC58C5" w14:textId="59F80287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0C165DC7" w14:textId="7B0A4DEE" w:rsidR="00A96573" w:rsidRPr="00E91EB8" w:rsidRDefault="001C540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91EB8">
              <w:rPr>
                <w:rFonts w:cs="FuturaStd-Book"/>
                <w:sz w:val="16"/>
                <w:szCs w:val="16"/>
              </w:rPr>
              <w:t>Klinker lämplig för trapphus, grå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1185776" w14:textId="0E19C53E" w:rsidR="00A9657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2097552357"/>
              </w:sdtPr>
              <w:sdtEndPr/>
              <w:sdtContent>
                <w:sdt>
                  <w:sdtPr>
                    <w:id w:val="1718933979"/>
                    <w:showingPlcHdr/>
                  </w:sdtPr>
                  <w:sdtEndPr/>
                  <w:sdtContent>
                    <w:r w:rsidR="003D5541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A96573" w14:paraId="27F1DE88" w14:textId="77777777" w:rsidTr="00BB699B">
        <w:tc>
          <w:tcPr>
            <w:tcW w:w="2405" w:type="dxa"/>
          </w:tcPr>
          <w:p w14:paraId="09F4D1DF" w14:textId="7CC44DE6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Sockel</w:t>
            </w:r>
          </w:p>
        </w:tc>
        <w:tc>
          <w:tcPr>
            <w:tcW w:w="3402" w:type="dxa"/>
          </w:tcPr>
          <w:p w14:paraId="102404F9" w14:textId="555C9D4B" w:rsidR="00A96573" w:rsidRPr="00E91EB8" w:rsidRDefault="001C540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91EB8">
              <w:rPr>
                <w:rFonts w:cs="FuturaStd-Book"/>
                <w:sz w:val="16"/>
                <w:szCs w:val="16"/>
              </w:rPr>
              <w:t>Klinker lämplig för trapphus, grå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0DF7755" w14:textId="77777777" w:rsidR="00A9657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180695787"/>
                <w:showingPlcHdr/>
              </w:sdtPr>
              <w:sdtEndPr/>
              <w:sdtContent>
                <w:r w:rsidR="00A9657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96573" w14:paraId="43D0C1F6" w14:textId="77777777" w:rsidTr="00BB699B">
        <w:tc>
          <w:tcPr>
            <w:tcW w:w="2405" w:type="dxa"/>
          </w:tcPr>
          <w:p w14:paraId="1EC5B179" w14:textId="0B13D20B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Trappa </w:t>
            </w:r>
          </w:p>
        </w:tc>
        <w:tc>
          <w:tcPr>
            <w:tcW w:w="3402" w:type="dxa"/>
          </w:tcPr>
          <w:p w14:paraId="21363BD6" w14:textId="5EA5807A" w:rsidR="00A96573" w:rsidRPr="00237448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237448">
              <w:rPr>
                <w:rFonts w:cs="FuturaStd-Book"/>
                <w:sz w:val="16"/>
                <w:szCs w:val="16"/>
              </w:rPr>
              <w:t>Terrazzo</w:t>
            </w:r>
            <w:proofErr w:type="spellEnd"/>
          </w:p>
        </w:tc>
        <w:tc>
          <w:tcPr>
            <w:tcW w:w="3260" w:type="dxa"/>
            <w:shd w:val="clear" w:color="auto" w:fill="F6FC64" w:themeFill="accent4" w:themeFillTint="66"/>
          </w:tcPr>
          <w:p w14:paraId="38A24228" w14:textId="357DEAB0" w:rsidR="00A9657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767813917"/>
                <w:showingPlcHdr/>
              </w:sdtPr>
              <w:sdtEndPr/>
              <w:sdtContent>
                <w:r w:rsidR="00A9657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96573" w14:paraId="42BA6AB2" w14:textId="77777777" w:rsidTr="00BB699B">
        <w:tc>
          <w:tcPr>
            <w:tcW w:w="2405" w:type="dxa"/>
          </w:tcPr>
          <w:p w14:paraId="7FA6AAE9" w14:textId="036002AD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Räcken </w:t>
            </w:r>
            <w:r w:rsidR="008673F3">
              <w:rPr>
                <w:rFonts w:cs="FuturaStd-Bold"/>
                <w:b/>
                <w:bCs/>
                <w:sz w:val="16"/>
                <w:szCs w:val="16"/>
              </w:rPr>
              <w:t xml:space="preserve">och handledare </w:t>
            </w:r>
          </w:p>
        </w:tc>
        <w:tc>
          <w:tcPr>
            <w:tcW w:w="3402" w:type="dxa"/>
          </w:tcPr>
          <w:p w14:paraId="37F7BB89" w14:textId="41696AEA" w:rsidR="00A96573" w:rsidRPr="00237448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237448">
              <w:rPr>
                <w:rFonts w:cs="FuturaStd-Book"/>
                <w:sz w:val="16"/>
                <w:szCs w:val="16"/>
              </w:rPr>
              <w:t>Smide</w:t>
            </w:r>
            <w:r w:rsidR="00200592">
              <w:rPr>
                <w:rFonts w:cs="FuturaStd-Book"/>
                <w:sz w:val="16"/>
                <w:szCs w:val="16"/>
              </w:rPr>
              <w:t xml:space="preserve"> metall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5E2393B" w14:textId="796CCB7C" w:rsidR="00A9657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90405426"/>
                <w:showingPlcHdr/>
              </w:sdtPr>
              <w:sdtEndPr/>
              <w:sdtContent>
                <w:r w:rsidR="00A9657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96573" w14:paraId="48916A17" w14:textId="77777777" w:rsidTr="00BB699B">
        <w:tc>
          <w:tcPr>
            <w:tcW w:w="2405" w:type="dxa"/>
          </w:tcPr>
          <w:p w14:paraId="04F2DB68" w14:textId="184CA1CE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Väggar</w:t>
            </w:r>
          </w:p>
        </w:tc>
        <w:tc>
          <w:tcPr>
            <w:tcW w:w="3402" w:type="dxa"/>
          </w:tcPr>
          <w:p w14:paraId="73D7C9A5" w14:textId="558E88E2" w:rsidR="00A96573" w:rsidRPr="008B490C" w:rsidRDefault="003E55B0" w:rsidP="00D103AE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85FA6DE" w14:textId="77777777" w:rsidR="00A9657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019825322"/>
                <w:showingPlcHdr/>
              </w:sdtPr>
              <w:sdtEndPr/>
              <w:sdtContent>
                <w:r w:rsidR="00A9657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A96573" w14:paraId="13B93FF2" w14:textId="77777777" w:rsidTr="00BB699B">
        <w:tc>
          <w:tcPr>
            <w:tcW w:w="2405" w:type="dxa"/>
          </w:tcPr>
          <w:p w14:paraId="0D9FCD39" w14:textId="43D8827B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4690C784" w14:textId="05479EB3" w:rsidR="00A96573" w:rsidRPr="00237448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B42FB8E" w14:textId="77777777" w:rsidR="00A9657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700963926"/>
              </w:sdtPr>
              <w:sdtEndPr/>
              <w:sdtContent>
                <w:sdt>
                  <w:sdtPr>
                    <w:id w:val="-1841070422"/>
                    <w:showingPlcHdr/>
                  </w:sdtPr>
                  <w:sdtEndPr/>
                  <w:sdtContent>
                    <w:r w:rsidR="00A96573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B275D0" w14:paraId="01B6E9F2" w14:textId="77777777" w:rsidTr="00BB699B">
        <w:tc>
          <w:tcPr>
            <w:tcW w:w="2405" w:type="dxa"/>
          </w:tcPr>
          <w:p w14:paraId="1F0E81AF" w14:textId="34B6C980" w:rsidR="00B275D0" w:rsidRPr="009778EE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Undertak </w:t>
            </w:r>
          </w:p>
        </w:tc>
        <w:tc>
          <w:tcPr>
            <w:tcW w:w="3402" w:type="dxa"/>
          </w:tcPr>
          <w:p w14:paraId="0A91CA5B" w14:textId="7A1C1B9F" w:rsidR="00B275D0" w:rsidRPr="00AD6EF8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  <w:highlight w:val="yellow"/>
              </w:rPr>
            </w:pPr>
            <w:r w:rsidRPr="00E91EB8">
              <w:rPr>
                <w:rFonts w:cs="FuturaStd-Book"/>
                <w:sz w:val="16"/>
                <w:szCs w:val="16"/>
              </w:rPr>
              <w:t xml:space="preserve">Demonterbart akustikundertak med synligt </w:t>
            </w:r>
            <w:proofErr w:type="spellStart"/>
            <w:r w:rsidRPr="00E91EB8">
              <w:rPr>
                <w:rFonts w:cs="FuturaStd-Book"/>
                <w:sz w:val="16"/>
                <w:szCs w:val="16"/>
              </w:rPr>
              <w:t>bärverk</w:t>
            </w:r>
            <w:proofErr w:type="spellEnd"/>
            <w:r w:rsidR="009D5A39" w:rsidRPr="00E91EB8">
              <w:rPr>
                <w:rFonts w:cs="FuturaStd-Book"/>
                <w:sz w:val="16"/>
                <w:szCs w:val="16"/>
              </w:rPr>
              <w:t xml:space="preserve">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60CBCE2" w14:textId="0065FBDB" w:rsidR="00B275D0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630159039"/>
                <w:showingPlcHdr/>
              </w:sdtPr>
              <w:sdtEndPr/>
              <w:sdtContent>
                <w:r w:rsidR="00B275D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B275D0" w14:paraId="2CF1FB7C" w14:textId="77777777" w:rsidTr="00BB699B">
        <w:tc>
          <w:tcPr>
            <w:tcW w:w="2405" w:type="dxa"/>
          </w:tcPr>
          <w:p w14:paraId="06913384" w14:textId="7BC711B1" w:rsidR="00B275D0" w:rsidRPr="009778EE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>Dörrar till trapp</w:t>
            </w:r>
            <w:r w:rsidR="00670A49">
              <w:rPr>
                <w:rFonts w:cs="FuturaStd-Bold"/>
                <w:b/>
                <w:bCs/>
                <w:sz w:val="16"/>
                <w:szCs w:val="16"/>
              </w:rPr>
              <w:t xml:space="preserve">hus </w:t>
            </w:r>
            <w:r>
              <w:rPr>
                <w:rFonts w:cs="FuturaStd-Bold"/>
                <w:b/>
                <w:bCs/>
                <w:sz w:val="16"/>
                <w:szCs w:val="16"/>
              </w:rPr>
              <w:t xml:space="preserve">  </w:t>
            </w:r>
          </w:p>
        </w:tc>
        <w:tc>
          <w:tcPr>
            <w:tcW w:w="3402" w:type="dxa"/>
          </w:tcPr>
          <w:p w14:paraId="0B721158" w14:textId="011D88B4" w:rsidR="00B275D0" w:rsidRPr="00237448" w:rsidRDefault="00670A4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D5541">
              <w:rPr>
                <w:rFonts w:cs="FuturaStd-Book"/>
                <w:sz w:val="16"/>
                <w:szCs w:val="16"/>
              </w:rPr>
              <w:t xml:space="preserve">Glasdörrar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2100DE6" w14:textId="39455805" w:rsidR="00B275D0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404025988"/>
                <w:showingPlcHdr/>
              </w:sdtPr>
              <w:sdtEndPr/>
              <w:sdtContent>
                <w:r w:rsidR="00B275D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B275D0" w14:paraId="0830469D" w14:textId="77777777" w:rsidTr="00BB699B">
        <w:tc>
          <w:tcPr>
            <w:tcW w:w="2405" w:type="dxa"/>
          </w:tcPr>
          <w:p w14:paraId="183D0140" w14:textId="0A7A2FF3" w:rsidR="00B275D0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>Lå</w:t>
            </w:r>
            <w:r w:rsidR="004569D6">
              <w:rPr>
                <w:rFonts w:cs="FuturaStd-Bold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3402" w:type="dxa"/>
          </w:tcPr>
          <w:p w14:paraId="7765BD3A" w14:textId="129FB74A" w:rsidR="00B275D0" w:rsidRPr="00237448" w:rsidRDefault="00670A4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 xml:space="preserve">ASSA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195721" w14:textId="2E7DC414" w:rsidR="00B275D0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428487010"/>
                <w:showingPlcHdr/>
              </w:sdtPr>
              <w:sdtEndPr/>
              <w:sdtContent>
                <w:r w:rsidR="00B275D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B275D0" w14:paraId="3952E5BD" w14:textId="77777777" w:rsidTr="00BB699B">
        <w:tc>
          <w:tcPr>
            <w:tcW w:w="2405" w:type="dxa"/>
          </w:tcPr>
          <w:p w14:paraId="6E34A2F6" w14:textId="6BBB736A" w:rsidR="00B275D0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>Passersystem</w:t>
            </w:r>
          </w:p>
        </w:tc>
        <w:tc>
          <w:tcPr>
            <w:tcW w:w="3402" w:type="dxa"/>
          </w:tcPr>
          <w:p w14:paraId="745CAD00" w14:textId="02348C83" w:rsidR="00B275D0" w:rsidRPr="00237448" w:rsidRDefault="00670A4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>
              <w:rPr>
                <w:rFonts w:cs="FuturaStd-Book"/>
                <w:sz w:val="16"/>
                <w:szCs w:val="16"/>
              </w:rPr>
              <w:t>Aptus</w:t>
            </w:r>
            <w:proofErr w:type="spellEnd"/>
            <w:r>
              <w:rPr>
                <w:rFonts w:cs="FuturaStd-Book"/>
                <w:sz w:val="16"/>
                <w:szCs w:val="16"/>
              </w:rPr>
              <w:t xml:space="preserve">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265E019" w14:textId="74A768D9" w:rsidR="00B275D0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511512737"/>
                <w:showingPlcHdr/>
              </w:sdtPr>
              <w:sdtEndPr/>
              <w:sdtContent>
                <w:r w:rsidR="00B275D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B275D0" w14:paraId="24C55C84" w14:textId="77777777" w:rsidTr="00BB699B">
        <w:tc>
          <w:tcPr>
            <w:tcW w:w="2405" w:type="dxa"/>
          </w:tcPr>
          <w:p w14:paraId="416C1546" w14:textId="77777777" w:rsidR="00B275D0" w:rsidRPr="009778EE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Postbox</w:t>
            </w:r>
          </w:p>
          <w:p w14:paraId="56300200" w14:textId="6A510F7B" w:rsidR="00B275D0" w:rsidRPr="009778EE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0AC98D10" w14:textId="7C907415" w:rsidR="00B275D0" w:rsidRPr="00DA4844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>P</w:t>
            </w:r>
            <w:r w:rsidRPr="00803460">
              <w:rPr>
                <w:rFonts w:cs="FuturaStd-Book"/>
                <w:color w:val="281F00"/>
                <w:sz w:val="16"/>
                <w:szCs w:val="16"/>
              </w:rPr>
              <w:t>ostboxar ska vara med elektronisk</w:t>
            </w:r>
            <w:r>
              <w:rPr>
                <w:rFonts w:cs="FuturaStd-Book"/>
                <w:color w:val="281F00"/>
                <w:sz w:val="16"/>
                <w:szCs w:val="16"/>
              </w:rPr>
              <w:t>t</w:t>
            </w:r>
            <w:r w:rsidRPr="00803460">
              <w:rPr>
                <w:rFonts w:cs="FuturaStd-Book"/>
                <w:color w:val="281F00"/>
                <w:sz w:val="16"/>
                <w:szCs w:val="16"/>
              </w:rPr>
              <w:t xml:space="preserve"> namn och </w:t>
            </w:r>
            <w:proofErr w:type="spellStart"/>
            <w:r>
              <w:rPr>
                <w:rFonts w:cs="FuturaStd-Book"/>
                <w:color w:val="281F00"/>
                <w:sz w:val="16"/>
                <w:szCs w:val="16"/>
              </w:rPr>
              <w:t>A</w:t>
            </w:r>
            <w:r w:rsidRPr="00803460">
              <w:rPr>
                <w:rFonts w:cs="FuturaStd-Book"/>
                <w:color w:val="281F00"/>
                <w:sz w:val="16"/>
                <w:szCs w:val="16"/>
              </w:rPr>
              <w:t>ptus</w:t>
            </w:r>
            <w:proofErr w:type="spellEnd"/>
            <w:r w:rsidRPr="00803460">
              <w:rPr>
                <w:rFonts w:cs="FuturaStd-Book"/>
                <w:color w:val="281F00"/>
                <w:sz w:val="16"/>
                <w:szCs w:val="16"/>
              </w:rPr>
              <w:t xml:space="preserve"> eller likvärdigt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. Lutande ovansida och utdragbar hylla på undersida.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1354C84" w14:textId="0451BD93" w:rsidR="00B275D0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347010471"/>
                <w:showingPlcHdr/>
              </w:sdtPr>
              <w:sdtEndPr/>
              <w:sdtContent>
                <w:r w:rsidR="00B275D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B275D0" w14:paraId="687DF502" w14:textId="77777777" w:rsidTr="00BB699B">
        <w:tc>
          <w:tcPr>
            <w:tcW w:w="2405" w:type="dxa"/>
          </w:tcPr>
          <w:p w14:paraId="0351AD49" w14:textId="055A2A6A" w:rsidR="00B275D0" w:rsidRPr="009778EE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Tidningshållare</w:t>
            </w:r>
          </w:p>
        </w:tc>
        <w:tc>
          <w:tcPr>
            <w:tcW w:w="3402" w:type="dxa"/>
          </w:tcPr>
          <w:p w14:paraId="6F7174D3" w14:textId="06F0FA6F" w:rsidR="00B275D0" w:rsidRPr="003D5541" w:rsidRDefault="005111A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D5541">
              <w:rPr>
                <w:rFonts w:cs="FuturaStd-Book"/>
                <w:sz w:val="16"/>
                <w:szCs w:val="16"/>
              </w:rPr>
              <w:t>Dinbox</w:t>
            </w:r>
            <w:proofErr w:type="spellEnd"/>
            <w:r w:rsidRPr="003D5541">
              <w:rPr>
                <w:rFonts w:cs="FuturaStd-Book"/>
                <w:sz w:val="16"/>
                <w:szCs w:val="16"/>
              </w:rPr>
              <w:t xml:space="preserve"> eller likvärdigt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E9BC268" w14:textId="483F11A3" w:rsidR="00B275D0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729410961"/>
                <w:showingPlcHdr/>
              </w:sdtPr>
              <w:sdtEndPr/>
              <w:sdtContent>
                <w:r w:rsidR="00B275D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B275D0" w14:paraId="0E68737D" w14:textId="77777777" w:rsidTr="00BB699B">
        <w:tc>
          <w:tcPr>
            <w:tcW w:w="2405" w:type="dxa"/>
          </w:tcPr>
          <w:p w14:paraId="2BC81B94" w14:textId="5317C6D4" w:rsidR="00B275D0" w:rsidRPr="009778EE" w:rsidRDefault="00B275D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Anslagstavla </w:t>
            </w:r>
          </w:p>
        </w:tc>
        <w:tc>
          <w:tcPr>
            <w:tcW w:w="3402" w:type="dxa"/>
          </w:tcPr>
          <w:p w14:paraId="36D6C4D9" w14:textId="05D19EFC" w:rsidR="00B275D0" w:rsidRPr="00AD6EF8" w:rsidRDefault="0034330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  <w:highlight w:val="yellow"/>
              </w:rPr>
            </w:pPr>
            <w:r w:rsidRPr="0034330B">
              <w:rPr>
                <w:rFonts w:cs="FuturaStd-Book"/>
                <w:sz w:val="16"/>
                <w:szCs w:val="16"/>
              </w:rPr>
              <w:t xml:space="preserve">Levereras av Beställaren och </w:t>
            </w:r>
            <w:r>
              <w:rPr>
                <w:rFonts w:cs="FuturaStd-Book"/>
                <w:sz w:val="16"/>
                <w:szCs w:val="16"/>
              </w:rPr>
              <w:t>m</w:t>
            </w:r>
            <w:r w:rsidRPr="0034330B">
              <w:rPr>
                <w:rFonts w:cs="FuturaStd-Book"/>
                <w:sz w:val="16"/>
                <w:szCs w:val="16"/>
              </w:rPr>
              <w:t xml:space="preserve">onteras av Entreprenören.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84A88A1" w14:textId="32FECBC0" w:rsidR="00B275D0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12289590"/>
                <w:showingPlcHdr/>
              </w:sdtPr>
              <w:sdtEndPr/>
              <w:sdtContent>
                <w:r w:rsidR="00B275D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D6C09" w14:paraId="6646F287" w14:textId="77777777" w:rsidTr="00BB699B">
        <w:tc>
          <w:tcPr>
            <w:tcW w:w="2405" w:type="dxa"/>
          </w:tcPr>
          <w:p w14:paraId="458C6FEE" w14:textId="0F335444" w:rsidR="001D6C09" w:rsidRPr="009778EE" w:rsidRDefault="001D6C0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Registertavla </w:t>
            </w:r>
          </w:p>
        </w:tc>
        <w:tc>
          <w:tcPr>
            <w:tcW w:w="3402" w:type="dxa"/>
          </w:tcPr>
          <w:p w14:paraId="37AECCE3" w14:textId="02B84F19" w:rsidR="001D6C09" w:rsidRPr="00AD6EF8" w:rsidRDefault="0034330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  <w:highlight w:val="yellow"/>
              </w:rPr>
            </w:pPr>
            <w:r w:rsidRPr="0034330B">
              <w:rPr>
                <w:rFonts w:cs="FuturaStd-Book"/>
                <w:sz w:val="16"/>
                <w:szCs w:val="16"/>
              </w:rPr>
              <w:t xml:space="preserve">Levereras av Beställaren och monteras av Entreprenören.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7F6E89F" w14:textId="662C230D" w:rsidR="001D6C0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667055277"/>
                <w:showingPlcHdr/>
              </w:sdtPr>
              <w:sdtEndPr/>
              <w:sdtContent>
                <w:r w:rsidR="001D6C0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D6C09" w14:paraId="0C1E6182" w14:textId="77777777" w:rsidTr="00BB699B">
        <w:tc>
          <w:tcPr>
            <w:tcW w:w="2405" w:type="dxa"/>
          </w:tcPr>
          <w:p w14:paraId="3DE8925A" w14:textId="3111E652" w:rsidR="001D6C09" w:rsidRPr="009778EE" w:rsidRDefault="001D6C0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1E43633C" w14:textId="0EE6801D" w:rsidR="001D6C09" w:rsidRDefault="001D6C0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1A42B4CA" w14:textId="65AFACF0" w:rsidR="001D6C0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31399052"/>
                <w:showingPlcHdr/>
              </w:sdtPr>
              <w:sdtEndPr/>
              <w:sdtContent>
                <w:r w:rsidR="001D6C0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341C6C8C" w14:textId="77777777" w:rsidR="00D30BFA" w:rsidRDefault="00D30BFA" w:rsidP="00877DD7">
      <w:pPr>
        <w:autoSpaceDE w:val="0"/>
        <w:autoSpaceDN w:val="0"/>
        <w:adjustRightInd w:val="0"/>
        <w:spacing w:after="0"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132FA7D7" w14:textId="2FB48064" w:rsidR="00414DF2" w:rsidRPr="00FB442D" w:rsidRDefault="00414DF2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18" w:name="_Toc184900703"/>
      <w:r w:rsidRPr="00FB442D">
        <w:rPr>
          <w:b/>
          <w:bCs w:val="0"/>
          <w:sz w:val="26"/>
          <w:szCs w:val="26"/>
        </w:rPr>
        <w:lastRenderedPageBreak/>
        <w:t>C</w:t>
      </w:r>
      <w:r w:rsidR="00351591" w:rsidRPr="00FB442D">
        <w:rPr>
          <w:b/>
          <w:bCs w:val="0"/>
          <w:sz w:val="26"/>
          <w:szCs w:val="26"/>
        </w:rPr>
        <w:t>YKEL-, BARNVAGNS-, OCH</w:t>
      </w:r>
      <w:r w:rsidRPr="00FB442D">
        <w:rPr>
          <w:b/>
          <w:bCs w:val="0"/>
          <w:sz w:val="26"/>
          <w:szCs w:val="26"/>
        </w:rPr>
        <w:t xml:space="preserve"> </w:t>
      </w:r>
      <w:r w:rsidR="00351591" w:rsidRPr="00FB442D">
        <w:rPr>
          <w:b/>
          <w:bCs w:val="0"/>
          <w:sz w:val="26"/>
          <w:szCs w:val="26"/>
        </w:rPr>
        <w:t>RULLSTOLSFÖRRÅD</w:t>
      </w:r>
      <w:bookmarkEnd w:id="18"/>
      <w:r w:rsidR="00DD2208" w:rsidRPr="00FB442D">
        <w:rPr>
          <w:b/>
          <w:bCs w:val="0"/>
          <w:sz w:val="26"/>
          <w:szCs w:val="26"/>
        </w:rPr>
        <w:t xml:space="preserve"> </w:t>
      </w:r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233076" w14:paraId="01D89FED" w14:textId="77777777" w:rsidTr="00BB699B">
        <w:tc>
          <w:tcPr>
            <w:tcW w:w="2405" w:type="dxa"/>
          </w:tcPr>
          <w:p w14:paraId="75BDEE2B" w14:textId="77777777" w:rsidR="00233076" w:rsidRDefault="0023307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1266E85A" w14:textId="77777777" w:rsidR="00233076" w:rsidRDefault="0023307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10EC7A92" w14:textId="77B174D9" w:rsidR="00233076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5B26FD84" w14:textId="05FD731F" w:rsidR="00233076" w:rsidRPr="00B0613A" w:rsidRDefault="0023307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233076" w14:paraId="597501C8" w14:textId="77777777" w:rsidTr="00BB699B">
        <w:tc>
          <w:tcPr>
            <w:tcW w:w="2405" w:type="dxa"/>
          </w:tcPr>
          <w:p w14:paraId="6E7BFAF2" w14:textId="1A1880E4" w:rsidR="00233076" w:rsidRPr="009778EE" w:rsidRDefault="0023307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El/belysning</w:t>
            </w:r>
          </w:p>
        </w:tc>
        <w:tc>
          <w:tcPr>
            <w:tcW w:w="3402" w:type="dxa"/>
          </w:tcPr>
          <w:p w14:paraId="25570A6F" w14:textId="43288EC9" w:rsidR="00233076" w:rsidRDefault="007D365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>V</w:t>
            </w:r>
            <w:r w:rsidR="003D5541" w:rsidRPr="003D5541">
              <w:rPr>
                <w:rFonts w:cs="FuturaStd-Book"/>
                <w:sz w:val="16"/>
                <w:szCs w:val="16"/>
              </w:rPr>
              <w:t xml:space="preserve">äggbelysning och/eller takbelysning. </w:t>
            </w:r>
            <w:r w:rsidR="00A33A09" w:rsidRPr="006B7B12">
              <w:rPr>
                <w:rFonts w:cs="FuturaStd-Book"/>
                <w:sz w:val="16"/>
                <w:szCs w:val="16"/>
              </w:rPr>
              <w:t xml:space="preserve">Belysningen styrs av närvarogivare inbyggda i armaturerna.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737F9C0" w14:textId="77777777" w:rsidR="00233076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570305575"/>
                <w:showingPlcHdr/>
              </w:sdtPr>
              <w:sdtEndPr/>
              <w:sdtContent>
                <w:r w:rsidR="00233076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61DCE" w14:paraId="2B14211D" w14:textId="77777777" w:rsidTr="00BB699B">
        <w:tc>
          <w:tcPr>
            <w:tcW w:w="2405" w:type="dxa"/>
          </w:tcPr>
          <w:p w14:paraId="2685B6AF" w14:textId="77777777" w:rsidR="00861DCE" w:rsidRPr="009778EE" w:rsidRDefault="00861DCE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72BE0DD2" w14:textId="4269452B" w:rsidR="00861DCE" w:rsidRPr="00200592" w:rsidRDefault="002F4F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 xml:space="preserve">Schneider </w:t>
            </w:r>
            <w:proofErr w:type="spellStart"/>
            <w:r>
              <w:rPr>
                <w:rFonts w:cs="FuturaStd-Book"/>
                <w:sz w:val="16"/>
                <w:szCs w:val="16"/>
              </w:rPr>
              <w:t>Exxact</w:t>
            </w:r>
            <w:proofErr w:type="spellEnd"/>
            <w:r>
              <w:rPr>
                <w:rFonts w:cs="FuturaStd-Book"/>
                <w:sz w:val="16"/>
                <w:szCs w:val="16"/>
              </w:rPr>
              <w:t xml:space="preserve"> </w:t>
            </w:r>
            <w:r w:rsidR="00861DCE" w:rsidRPr="00200592">
              <w:rPr>
                <w:rFonts w:cs="FuturaStd-Book"/>
                <w:sz w:val="16"/>
                <w:szCs w:val="16"/>
              </w:rPr>
              <w:t>Städuttag</w:t>
            </w:r>
            <w:r w:rsidR="00200592" w:rsidRPr="00200592">
              <w:rPr>
                <w:rFonts w:cs="FuturaStd-Book"/>
                <w:sz w:val="16"/>
                <w:szCs w:val="16"/>
              </w:rPr>
              <w:t xml:space="preserve"> låsbart</w:t>
            </w:r>
            <w:r>
              <w:rPr>
                <w:rFonts w:cs="FuturaStd-Book"/>
                <w:sz w:val="16"/>
                <w:szCs w:val="16"/>
              </w:rPr>
              <w:t xml:space="preserve"> eller likvärdigt.</w:t>
            </w:r>
            <w:r w:rsidR="00861DCE" w:rsidRPr="00200592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0251E9D" w14:textId="59BE3660" w:rsidR="00861DCE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113004634"/>
                <w:showingPlcHdr/>
              </w:sdtPr>
              <w:sdtEndPr/>
              <w:sdtContent>
                <w:r w:rsidR="00861DCE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233076" w14:paraId="4AE57519" w14:textId="77777777" w:rsidTr="00BB699B">
        <w:tc>
          <w:tcPr>
            <w:tcW w:w="2405" w:type="dxa"/>
          </w:tcPr>
          <w:p w14:paraId="78D236FC" w14:textId="77777777" w:rsidR="00233076" w:rsidRPr="009778EE" w:rsidRDefault="0023307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33945FE1" w14:textId="4E4A8CF2" w:rsidR="00233076" w:rsidRPr="003D5541" w:rsidRDefault="00EE188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 xml:space="preserve">Målad betong alternativt plastmatta </w:t>
            </w:r>
            <w:r w:rsidR="001D6C09" w:rsidRPr="003D5541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E2EF7CE" w14:textId="77777777" w:rsidR="00233076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479372210"/>
                <w:showingPlcHdr/>
              </w:sdtPr>
              <w:sdtEndPr/>
              <w:sdtContent>
                <w:r w:rsidR="00233076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D6C09" w14:paraId="5A74E5BB" w14:textId="77777777" w:rsidTr="00BB699B">
        <w:tc>
          <w:tcPr>
            <w:tcW w:w="2405" w:type="dxa"/>
          </w:tcPr>
          <w:p w14:paraId="4C4A210E" w14:textId="57F9E3E0" w:rsidR="001D6C09" w:rsidRPr="009778EE" w:rsidRDefault="001D6C0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>Sockel</w:t>
            </w:r>
          </w:p>
        </w:tc>
        <w:tc>
          <w:tcPr>
            <w:tcW w:w="3402" w:type="dxa"/>
          </w:tcPr>
          <w:p w14:paraId="52E30295" w14:textId="42ACEAB6" w:rsidR="001D6C09" w:rsidRPr="003F6A0C" w:rsidRDefault="001D6C0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F6A0C">
              <w:rPr>
                <w:rFonts w:cs="FuturaStd-Book"/>
                <w:sz w:val="16"/>
                <w:szCs w:val="16"/>
              </w:rPr>
              <w:t>Uppvik vid plas</w:t>
            </w:r>
            <w:r w:rsidR="003F6A0C" w:rsidRPr="003F6A0C">
              <w:rPr>
                <w:rFonts w:cs="FuturaStd-Book"/>
                <w:sz w:val="16"/>
                <w:szCs w:val="16"/>
              </w:rPr>
              <w:t>t</w:t>
            </w:r>
            <w:r w:rsidRPr="003F6A0C">
              <w:rPr>
                <w:rFonts w:cs="FuturaStd-Book"/>
                <w:sz w:val="16"/>
                <w:szCs w:val="16"/>
              </w:rPr>
              <w:t xml:space="preserve">matta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9E6E891" w14:textId="7A40BF4D" w:rsidR="001D6C0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926716162"/>
                <w:showingPlcHdr/>
              </w:sdtPr>
              <w:sdtEndPr/>
              <w:sdtContent>
                <w:r w:rsidR="001D6C0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1AFC8A63" w14:textId="77777777" w:rsidTr="00BB699B">
        <w:tc>
          <w:tcPr>
            <w:tcW w:w="2405" w:type="dxa"/>
          </w:tcPr>
          <w:p w14:paraId="20E80F64" w14:textId="77777777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</w:t>
            </w:r>
          </w:p>
        </w:tc>
        <w:tc>
          <w:tcPr>
            <w:tcW w:w="3402" w:type="dxa"/>
          </w:tcPr>
          <w:p w14:paraId="01A32714" w14:textId="34FD3FE7" w:rsidR="003E55B0" w:rsidRPr="003F6A0C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046E83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046E83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B1EE322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052077756"/>
                <w:showingPlcHdr/>
              </w:sdtPr>
              <w:sdtEndPr/>
              <w:sdtContent>
                <w:r w:rsidR="003E55B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0195D666" w14:textId="77777777" w:rsidTr="00BB699B">
        <w:tc>
          <w:tcPr>
            <w:tcW w:w="2405" w:type="dxa"/>
          </w:tcPr>
          <w:p w14:paraId="6555C0B8" w14:textId="77777777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25CF3AFF" w14:textId="17E1F361" w:rsidR="003E55B0" w:rsidRPr="003F6A0C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046E83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046E83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A170E8C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856772952"/>
              </w:sdtPr>
              <w:sdtEndPr/>
              <w:sdtContent>
                <w:sdt>
                  <w:sdtPr>
                    <w:id w:val="-128164054"/>
                    <w:showingPlcHdr/>
                  </w:sdtPr>
                  <w:sdtEndPr/>
                  <w:sdtContent>
                    <w:r w:rsidR="003E55B0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100F55" w14:paraId="0BF1C036" w14:textId="77777777" w:rsidTr="00BB699B">
        <w:tc>
          <w:tcPr>
            <w:tcW w:w="2405" w:type="dxa"/>
          </w:tcPr>
          <w:p w14:paraId="1A2648BD" w14:textId="7D11591B" w:rsidR="00100F55" w:rsidRPr="009778EE" w:rsidRDefault="00100F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Dörrar </w:t>
            </w:r>
          </w:p>
        </w:tc>
        <w:tc>
          <w:tcPr>
            <w:tcW w:w="3402" w:type="dxa"/>
          </w:tcPr>
          <w:p w14:paraId="6315F78F" w14:textId="24EAB7BD" w:rsidR="00100F55" w:rsidRPr="003F6A0C" w:rsidRDefault="00100F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F6A0C">
              <w:rPr>
                <w:rFonts w:cs="FuturaStd-Book"/>
                <w:sz w:val="16"/>
                <w:szCs w:val="16"/>
              </w:rPr>
              <w:t xml:space="preserve">Dörr till cykelrum </w:t>
            </w:r>
            <w:r w:rsidR="00200592">
              <w:rPr>
                <w:rFonts w:cs="FuturaStd-Book"/>
                <w:sz w:val="16"/>
                <w:szCs w:val="16"/>
              </w:rPr>
              <w:t xml:space="preserve">där dörr vetter mot det fria </w:t>
            </w:r>
            <w:r w:rsidRPr="003F6A0C">
              <w:rPr>
                <w:rFonts w:cs="FuturaStd-Book"/>
                <w:sz w:val="16"/>
                <w:szCs w:val="16"/>
              </w:rPr>
              <w:t>enligt detaljplan</w:t>
            </w:r>
            <w:r w:rsidR="0081279B">
              <w:rPr>
                <w:rFonts w:cs="FuturaStd-Book"/>
                <w:sz w:val="16"/>
                <w:szCs w:val="16"/>
              </w:rPr>
              <w:t xml:space="preserve"> med tillhörande bilagor</w:t>
            </w:r>
          </w:p>
          <w:p w14:paraId="49C13F5E" w14:textId="3F64C8F6" w:rsidR="00464950" w:rsidRPr="003F6A0C" w:rsidRDefault="0046495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F6A0C">
              <w:rPr>
                <w:rFonts w:cs="FuturaStd-Book"/>
                <w:sz w:val="16"/>
                <w:szCs w:val="16"/>
              </w:rPr>
              <w:t>Stål</w:t>
            </w:r>
            <w:r w:rsidR="003F6A0C" w:rsidRPr="003F6A0C">
              <w:rPr>
                <w:rFonts w:cs="FuturaStd-Book"/>
                <w:sz w:val="16"/>
                <w:szCs w:val="16"/>
              </w:rPr>
              <w:t xml:space="preserve">dörr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A8E8A5" w14:textId="43B26C00" w:rsidR="00100F55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721052495"/>
              </w:sdtPr>
              <w:sdtEndPr/>
              <w:sdtContent>
                <w:sdt>
                  <w:sdtPr>
                    <w:id w:val="2115010224"/>
                    <w:showingPlcHdr/>
                  </w:sdtPr>
                  <w:sdtEndPr/>
                  <w:sdtContent>
                    <w:r w:rsidR="001133A2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1133A2" w14:paraId="302ED8D7" w14:textId="77777777" w:rsidTr="00BB699B">
        <w:tc>
          <w:tcPr>
            <w:tcW w:w="2405" w:type="dxa"/>
          </w:tcPr>
          <w:p w14:paraId="571D972B" w14:textId="3A6488D8" w:rsidR="001133A2" w:rsidRPr="003F6A0C" w:rsidRDefault="001133A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3F6A0C">
              <w:rPr>
                <w:rFonts w:cs="FuturaStd-Bold"/>
                <w:b/>
                <w:bCs/>
                <w:sz w:val="16"/>
                <w:szCs w:val="16"/>
              </w:rPr>
              <w:t xml:space="preserve">Lås till dörrar </w:t>
            </w:r>
          </w:p>
        </w:tc>
        <w:tc>
          <w:tcPr>
            <w:tcW w:w="3402" w:type="dxa"/>
          </w:tcPr>
          <w:p w14:paraId="253D2F27" w14:textId="00E67579" w:rsidR="001133A2" w:rsidRPr="003F6A0C" w:rsidRDefault="001133A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F6A0C">
              <w:rPr>
                <w:rFonts w:cs="FuturaStd-Book"/>
                <w:sz w:val="16"/>
                <w:szCs w:val="16"/>
              </w:rPr>
              <w:t>ASSA eller likvärdigt</w:t>
            </w:r>
            <w:r w:rsidR="00851784" w:rsidRPr="003F6A0C">
              <w:rPr>
                <w:rFonts w:cs="FuturaStd-Book"/>
                <w:sz w:val="16"/>
                <w:szCs w:val="16"/>
              </w:rPr>
              <w:t>.</w:t>
            </w:r>
            <w:r w:rsidRPr="003F6A0C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746BF8A" w14:textId="6C79D911" w:rsidR="001133A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489521884"/>
                <w:showingPlcHdr/>
              </w:sdtPr>
              <w:sdtEndPr/>
              <w:sdtContent>
                <w:r w:rsidR="001133A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784" w14:paraId="12275E6C" w14:textId="77777777" w:rsidTr="00BB699B">
        <w:tc>
          <w:tcPr>
            <w:tcW w:w="2405" w:type="dxa"/>
          </w:tcPr>
          <w:p w14:paraId="18B0F44F" w14:textId="7EB52087" w:rsidR="00851784" w:rsidRPr="003F6A0C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3F6A0C">
              <w:rPr>
                <w:rFonts w:cs="FuturaStd-Bold"/>
                <w:b/>
                <w:bCs/>
                <w:sz w:val="16"/>
                <w:szCs w:val="16"/>
              </w:rPr>
              <w:t>Passersystem</w:t>
            </w:r>
          </w:p>
        </w:tc>
        <w:tc>
          <w:tcPr>
            <w:tcW w:w="3402" w:type="dxa"/>
          </w:tcPr>
          <w:p w14:paraId="57994088" w14:textId="2B226A71" w:rsidR="00851784" w:rsidRPr="003F6A0C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F6A0C">
              <w:rPr>
                <w:rFonts w:cs="FuturaStd-Book"/>
                <w:sz w:val="16"/>
                <w:szCs w:val="16"/>
              </w:rPr>
              <w:t>Aptus</w:t>
            </w:r>
            <w:proofErr w:type="spellEnd"/>
            <w:r w:rsidRPr="003F6A0C">
              <w:rPr>
                <w:rFonts w:cs="FuturaStd-Book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D4D8656" w14:textId="502F7CC5" w:rsidR="00851784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061701901"/>
                <w:showingPlcHdr/>
              </w:sdtPr>
              <w:sdtEndPr/>
              <w:sdtContent>
                <w:r w:rsidR="00851784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233076" w14:paraId="327D9EEC" w14:textId="77777777" w:rsidTr="00BB699B">
        <w:tc>
          <w:tcPr>
            <w:tcW w:w="2405" w:type="dxa"/>
          </w:tcPr>
          <w:p w14:paraId="6C4EA9BE" w14:textId="77777777" w:rsidR="00233076" w:rsidRPr="001D10FD" w:rsidRDefault="00233076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Övrigt</w:t>
            </w:r>
          </w:p>
        </w:tc>
        <w:tc>
          <w:tcPr>
            <w:tcW w:w="3402" w:type="dxa"/>
          </w:tcPr>
          <w:p w14:paraId="20D2E20D" w14:textId="40D37BAB" w:rsidR="00233076" w:rsidRPr="00F76024" w:rsidRDefault="00F7602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EE1886">
              <w:rPr>
                <w:rFonts w:cs="FuturaStd-Book"/>
                <w:sz w:val="16"/>
                <w:szCs w:val="16"/>
              </w:rPr>
              <w:t>Väggmonterad</w:t>
            </w:r>
            <w:r w:rsidR="007D3652" w:rsidRPr="00EE1886">
              <w:rPr>
                <w:rFonts w:cs="FuturaStd-Book"/>
                <w:sz w:val="16"/>
                <w:szCs w:val="16"/>
              </w:rPr>
              <w:t>e</w:t>
            </w:r>
            <w:r w:rsidRPr="00EE1886">
              <w:rPr>
                <w:rFonts w:cs="FuturaStd-Book"/>
                <w:sz w:val="16"/>
                <w:szCs w:val="16"/>
              </w:rPr>
              <w:t xml:space="preserve"> cykelställ</w:t>
            </w:r>
            <w:r w:rsidR="00D8261B" w:rsidRPr="00EE1886">
              <w:rPr>
                <w:rFonts w:cs="FuturaStd-Book"/>
                <w:sz w:val="16"/>
                <w:szCs w:val="16"/>
              </w:rPr>
              <w:t>.</w:t>
            </w:r>
            <w:r w:rsidR="00EF4A73">
              <w:rPr>
                <w:rFonts w:cs="FuturaStd-Book"/>
                <w:color w:val="FF0000"/>
                <w:sz w:val="16"/>
                <w:szCs w:val="16"/>
              </w:rPr>
              <w:br/>
            </w:r>
            <w:r w:rsidR="00EF4A73" w:rsidRPr="003F6A0C">
              <w:rPr>
                <w:rFonts w:cs="FuturaStd-Book"/>
                <w:sz w:val="16"/>
                <w:szCs w:val="16"/>
              </w:rPr>
              <w:t>Möjlighet till fastlåsning av barnvagn</w:t>
            </w:r>
            <w:r w:rsidR="00D8261B">
              <w:rPr>
                <w:rFonts w:cs="FuturaStd-Book"/>
                <w:sz w:val="16"/>
                <w:szCs w:val="16"/>
              </w:rPr>
              <w:t>.</w:t>
            </w:r>
            <w:r w:rsidR="00EF4A73" w:rsidRPr="003F6A0C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536CDAF" w14:textId="77777777" w:rsidR="00233076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331350211"/>
                <w:showingPlcHdr/>
              </w:sdtPr>
              <w:sdtEndPr/>
              <w:sdtContent>
                <w:r w:rsidR="00233076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71BCC4F3" w14:textId="77777777" w:rsidR="00414DF2" w:rsidRDefault="00414DF2" w:rsidP="00877DD7">
      <w:pPr>
        <w:autoSpaceDE w:val="0"/>
        <w:autoSpaceDN w:val="0"/>
        <w:adjustRightInd w:val="0"/>
        <w:spacing w:after="0"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612C0C55" w14:textId="0E5666C1" w:rsidR="00390180" w:rsidRPr="00FB442D" w:rsidRDefault="00351591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19" w:name="_Toc184900704"/>
      <w:r w:rsidRPr="00FB442D">
        <w:rPr>
          <w:b/>
          <w:bCs w:val="0"/>
          <w:sz w:val="26"/>
          <w:szCs w:val="26"/>
        </w:rPr>
        <w:t>TEKNIKRUM</w:t>
      </w:r>
      <w:bookmarkEnd w:id="19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D30BFA" w14:paraId="49D4C22F" w14:textId="77777777" w:rsidTr="00BB699B">
        <w:tc>
          <w:tcPr>
            <w:tcW w:w="2405" w:type="dxa"/>
          </w:tcPr>
          <w:p w14:paraId="2C1FFCE2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6235304F" w14:textId="77777777" w:rsidR="00D30BF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2D8B281C" w14:textId="423433B6" w:rsidR="00D30BFA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4E8E72BE" w14:textId="67363311" w:rsidR="00D30BFA" w:rsidRPr="00B0613A" w:rsidRDefault="00D30BFA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A96573" w14:paraId="2C40B4B3" w14:textId="77777777" w:rsidTr="00BB699B">
        <w:tc>
          <w:tcPr>
            <w:tcW w:w="2405" w:type="dxa"/>
          </w:tcPr>
          <w:p w14:paraId="72A1EA50" w14:textId="350047F3" w:rsidR="00A96573" w:rsidRPr="009778EE" w:rsidRDefault="00A9657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El/belysning</w:t>
            </w:r>
          </w:p>
        </w:tc>
        <w:tc>
          <w:tcPr>
            <w:tcW w:w="3402" w:type="dxa"/>
          </w:tcPr>
          <w:p w14:paraId="48A6FF90" w14:textId="22BA9F07" w:rsidR="00A96573" w:rsidRPr="00DA4844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>V</w:t>
            </w:r>
            <w:r w:rsidRPr="003D5541">
              <w:rPr>
                <w:rFonts w:cs="FuturaStd-Book"/>
                <w:sz w:val="16"/>
                <w:szCs w:val="16"/>
              </w:rPr>
              <w:t xml:space="preserve">äggbelysning och/eller takbelysning.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9A724EF" w14:textId="2D99F261" w:rsidR="00A9657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315880583"/>
                <w:showingPlcHdr/>
              </w:sdtPr>
              <w:sdtEndPr/>
              <w:sdtContent>
                <w:r w:rsidR="00A9657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2F4F59" w14:paraId="2E3BCF8B" w14:textId="77777777" w:rsidTr="00BB699B">
        <w:tc>
          <w:tcPr>
            <w:tcW w:w="2405" w:type="dxa"/>
          </w:tcPr>
          <w:p w14:paraId="4FDE6405" w14:textId="77777777" w:rsidR="002F4F59" w:rsidRPr="009778EE" w:rsidRDefault="002F4F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21AFE856" w14:textId="4795E1A2" w:rsidR="002F4F59" w:rsidRDefault="002F4F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237131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 brytare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47100E2" w14:textId="6FE42259" w:rsidR="002F4F5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62841597"/>
                <w:showingPlcHdr/>
              </w:sdtPr>
              <w:sdtEndPr/>
              <w:sdtContent>
                <w:r w:rsidR="002F4F5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B7B12" w14:paraId="66CD4F8C" w14:textId="77777777" w:rsidTr="00BB699B">
        <w:tc>
          <w:tcPr>
            <w:tcW w:w="2405" w:type="dxa"/>
          </w:tcPr>
          <w:p w14:paraId="7BBD6492" w14:textId="77777777" w:rsidR="006B7B12" w:rsidRPr="009778EE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2BC835D8" w14:textId="3C1483B4" w:rsidR="006B7B12" w:rsidRPr="006B7B12" w:rsidRDefault="002F4F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237131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  <w:r w:rsidR="006B7B12" w:rsidRPr="002F4F59">
              <w:rPr>
                <w:rFonts w:cs="FuturaStd-Book"/>
                <w:sz w:val="16"/>
                <w:szCs w:val="16"/>
              </w:rPr>
              <w:t>El</w:t>
            </w:r>
            <w:r>
              <w:rPr>
                <w:rFonts w:cs="FuturaStd-Book"/>
                <w:sz w:val="16"/>
                <w:szCs w:val="16"/>
              </w:rPr>
              <w:t>-</w:t>
            </w:r>
            <w:r w:rsidR="006B7B12" w:rsidRPr="002F4F59">
              <w:rPr>
                <w:rFonts w:cs="FuturaStd-Book"/>
                <w:sz w:val="16"/>
                <w:szCs w:val="16"/>
              </w:rPr>
              <w:t xml:space="preserve">uttag </w:t>
            </w:r>
            <w:r>
              <w:rPr>
                <w:rFonts w:cs="FuturaStd-Book"/>
                <w:sz w:val="16"/>
                <w:szCs w:val="16"/>
              </w:rPr>
              <w:t>eller likvärdigt.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AC65C3C" w14:textId="36450A0E" w:rsidR="006B7B1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200556836"/>
              </w:sdtPr>
              <w:sdtEndPr/>
              <w:sdtContent>
                <w:sdt>
                  <w:sdtPr>
                    <w:id w:val="1585104945"/>
                    <w:showingPlcHdr/>
                  </w:sdtPr>
                  <w:sdtEndPr/>
                  <w:sdtContent>
                    <w:r w:rsidR="002F4F59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93158F" w14:paraId="17BB3C54" w14:textId="77777777" w:rsidTr="00BB699B">
        <w:tc>
          <w:tcPr>
            <w:tcW w:w="2405" w:type="dxa"/>
          </w:tcPr>
          <w:p w14:paraId="022A52C7" w14:textId="40BF9785" w:rsidR="0093158F" w:rsidRPr="009778EE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2CB65DA2" w14:textId="7E3C4D21" w:rsidR="0093158F" w:rsidRPr="006B7070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B7070">
              <w:rPr>
                <w:rFonts w:cs="FuturaStd-Book"/>
                <w:sz w:val="16"/>
                <w:szCs w:val="16"/>
              </w:rPr>
              <w:t xml:space="preserve">Dammbunden betong </w:t>
            </w:r>
            <w:r w:rsidR="00AD4322" w:rsidRPr="006B7070">
              <w:rPr>
                <w:rFonts w:cs="FuturaStd-Book"/>
                <w:sz w:val="16"/>
                <w:szCs w:val="16"/>
              </w:rPr>
              <w:t>vid golv utan läckagerisk P</w:t>
            </w:r>
            <w:r w:rsidRPr="006B7070">
              <w:rPr>
                <w:rFonts w:cs="FuturaStd-Book"/>
                <w:sz w:val="16"/>
                <w:szCs w:val="16"/>
              </w:rPr>
              <w:t>lastmatta</w:t>
            </w:r>
            <w:r w:rsidR="00AD4322" w:rsidRPr="006B7070">
              <w:rPr>
                <w:rFonts w:cs="FuturaStd-Book"/>
                <w:sz w:val="16"/>
                <w:szCs w:val="16"/>
              </w:rPr>
              <w:t xml:space="preserve"> vid golv med brunn. </w:t>
            </w:r>
            <w:r w:rsidRPr="006B7070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B32D250" w14:textId="77777777" w:rsidR="0093158F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2053684509"/>
                <w:showingPlcHdr/>
              </w:sdtPr>
              <w:sdtEndPr/>
              <w:sdtContent>
                <w:r w:rsidR="0093158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3158F" w14:paraId="7FF7558A" w14:textId="77777777" w:rsidTr="00BB699B">
        <w:tc>
          <w:tcPr>
            <w:tcW w:w="2405" w:type="dxa"/>
          </w:tcPr>
          <w:p w14:paraId="05062056" w14:textId="04FABCC5" w:rsidR="0093158F" w:rsidRPr="009778EE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Sockel</w:t>
            </w:r>
          </w:p>
        </w:tc>
        <w:tc>
          <w:tcPr>
            <w:tcW w:w="3402" w:type="dxa"/>
          </w:tcPr>
          <w:p w14:paraId="57133119" w14:textId="15006369" w:rsidR="0093158F" w:rsidRPr="006B7070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B7070">
              <w:rPr>
                <w:rFonts w:cs="FuturaStd-Book"/>
                <w:sz w:val="16"/>
                <w:szCs w:val="16"/>
              </w:rPr>
              <w:t xml:space="preserve">Uppvik vid plastmatta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64F6C38" w14:textId="77777777" w:rsidR="0093158F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530444714"/>
                <w:showingPlcHdr/>
              </w:sdtPr>
              <w:sdtEndPr/>
              <w:sdtContent>
                <w:r w:rsidR="0093158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35F2FE86" w14:textId="77777777" w:rsidTr="00BB699B">
        <w:tc>
          <w:tcPr>
            <w:tcW w:w="2405" w:type="dxa"/>
          </w:tcPr>
          <w:p w14:paraId="4E998DFC" w14:textId="06F62EFD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</w:t>
            </w:r>
          </w:p>
        </w:tc>
        <w:tc>
          <w:tcPr>
            <w:tcW w:w="3402" w:type="dxa"/>
          </w:tcPr>
          <w:p w14:paraId="73E8EA50" w14:textId="15EF0A8E" w:rsidR="003E55B0" w:rsidRPr="006B7070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BF0B72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BF0B72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972033C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029722860"/>
                <w:showingPlcHdr/>
              </w:sdtPr>
              <w:sdtEndPr/>
              <w:sdtContent>
                <w:r w:rsidR="003E55B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54BF1100" w14:textId="77777777" w:rsidTr="00BB699B">
        <w:tc>
          <w:tcPr>
            <w:tcW w:w="2405" w:type="dxa"/>
          </w:tcPr>
          <w:p w14:paraId="461B1978" w14:textId="7ABBF274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18ACF2AD" w14:textId="2AD41F52" w:rsidR="003E55B0" w:rsidRPr="006B7070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BF0B72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BF0B72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DE6A7C5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292785826"/>
              </w:sdtPr>
              <w:sdtEndPr/>
              <w:sdtContent>
                <w:sdt>
                  <w:sdtPr>
                    <w:id w:val="-1713107495"/>
                    <w:showingPlcHdr/>
                  </w:sdtPr>
                  <w:sdtEndPr/>
                  <w:sdtContent>
                    <w:r w:rsidR="003E55B0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5571F8" w14:paraId="40F2983C" w14:textId="77777777" w:rsidTr="00BB699B">
        <w:tc>
          <w:tcPr>
            <w:tcW w:w="2405" w:type="dxa"/>
          </w:tcPr>
          <w:p w14:paraId="14E13686" w14:textId="7D031384" w:rsidR="005571F8" w:rsidRPr="009778EE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>Dörr</w:t>
            </w:r>
          </w:p>
        </w:tc>
        <w:tc>
          <w:tcPr>
            <w:tcW w:w="3402" w:type="dxa"/>
          </w:tcPr>
          <w:p w14:paraId="1EF568EE" w14:textId="4DBC066D" w:rsidR="005571F8" w:rsidRPr="000D6A8B" w:rsidRDefault="005571F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FF0000"/>
                <w:sz w:val="16"/>
                <w:szCs w:val="16"/>
              </w:rPr>
            </w:pPr>
            <w:r w:rsidRPr="00237448">
              <w:rPr>
                <w:rFonts w:cs="FuturaStd-Book"/>
                <w:sz w:val="16"/>
                <w:szCs w:val="16"/>
              </w:rPr>
              <w:t>Ståldörr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7C7396B" w14:textId="698800FD" w:rsidR="005571F8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709491071"/>
                <w:showingPlcHdr/>
              </w:sdtPr>
              <w:sdtEndPr/>
              <w:sdtContent>
                <w:r w:rsidR="00ED2E5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ED2E59" w14:paraId="70E5F17C" w14:textId="77777777" w:rsidTr="00BB699B">
        <w:tc>
          <w:tcPr>
            <w:tcW w:w="2405" w:type="dxa"/>
          </w:tcPr>
          <w:p w14:paraId="41579F52" w14:textId="37EBC486" w:rsidR="00ED2E59" w:rsidRPr="009778EE" w:rsidRDefault="00ED2E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Lås till dörr </w:t>
            </w:r>
          </w:p>
        </w:tc>
        <w:tc>
          <w:tcPr>
            <w:tcW w:w="3402" w:type="dxa"/>
          </w:tcPr>
          <w:p w14:paraId="5987E5CD" w14:textId="23441A05" w:rsidR="00ED2E59" w:rsidRPr="00D30BFA" w:rsidRDefault="00ED2E5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ASSA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D87E195" w14:textId="4D83734D" w:rsidR="00ED2E59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127587454"/>
                <w:showingPlcHdr/>
              </w:sdtPr>
              <w:sdtEndPr/>
              <w:sdtContent>
                <w:r w:rsidR="00ED2E59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784" w14:paraId="31A50768" w14:textId="77777777" w:rsidTr="00BB699B">
        <w:tc>
          <w:tcPr>
            <w:tcW w:w="2405" w:type="dxa"/>
          </w:tcPr>
          <w:p w14:paraId="347E5711" w14:textId="72DAE683" w:rsidR="00851784" w:rsidRPr="003D25B9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3D25B9">
              <w:rPr>
                <w:rFonts w:cs="FuturaStd-Bold"/>
                <w:b/>
                <w:bCs/>
                <w:sz w:val="16"/>
                <w:szCs w:val="16"/>
              </w:rPr>
              <w:t>Passersystem</w:t>
            </w:r>
          </w:p>
        </w:tc>
        <w:tc>
          <w:tcPr>
            <w:tcW w:w="3402" w:type="dxa"/>
          </w:tcPr>
          <w:p w14:paraId="6DDEEF08" w14:textId="6DAD0FF2" w:rsidR="00851784" w:rsidRPr="003D25B9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4347A3">
              <w:rPr>
                <w:rFonts w:cs="FuturaStd-Book"/>
                <w:sz w:val="16"/>
                <w:szCs w:val="16"/>
              </w:rPr>
              <w:t>Aptus</w:t>
            </w:r>
            <w:proofErr w:type="spellEnd"/>
            <w:r w:rsidRPr="004347A3">
              <w:rPr>
                <w:rFonts w:cs="FuturaStd-Book"/>
                <w:sz w:val="16"/>
                <w:szCs w:val="16"/>
              </w:rPr>
              <w:t xml:space="preserve"> eller likvärdigt</w:t>
            </w:r>
            <w:r w:rsidR="00DB3B28" w:rsidRPr="004347A3">
              <w:rPr>
                <w:rFonts w:cs="FuturaStd-Book"/>
                <w:sz w:val="16"/>
                <w:szCs w:val="16"/>
              </w:rPr>
              <w:t>.</w:t>
            </w:r>
            <w:r w:rsidR="001976DF" w:rsidRPr="00AD6EF8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C84E72A" w14:textId="7C168974" w:rsidR="00851784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56409493"/>
                <w:showingPlcHdr/>
              </w:sdtPr>
              <w:sdtEndPr/>
              <w:sdtContent>
                <w:r w:rsidR="00851784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784" w14:paraId="35C5AE14" w14:textId="77777777" w:rsidTr="00BB699B">
        <w:tc>
          <w:tcPr>
            <w:tcW w:w="2405" w:type="dxa"/>
          </w:tcPr>
          <w:p w14:paraId="40FBFE13" w14:textId="3D88D040" w:rsidR="00851784" w:rsidRPr="009778EE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1E4EE6E9" w14:textId="1989B45D" w:rsidR="00851784" w:rsidRPr="00D30BFA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53FD4179" w14:textId="77777777" w:rsidR="00851784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778550876"/>
                <w:showingPlcHdr/>
              </w:sdtPr>
              <w:sdtEndPr/>
              <w:sdtContent>
                <w:r w:rsidR="00851784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4F1F5EB8" w14:textId="05BE4043" w:rsidR="003A550F" w:rsidRDefault="003A550F" w:rsidP="00877DD7">
      <w:pPr>
        <w:spacing w:line="276" w:lineRule="auto"/>
        <w:rPr>
          <w:rFonts w:ascii="FuturaStd-Book" w:hAnsi="FuturaStd-Book" w:cs="FuturaStd-Book"/>
          <w:color w:val="281F00"/>
          <w:sz w:val="16"/>
          <w:szCs w:val="16"/>
        </w:rPr>
      </w:pPr>
    </w:p>
    <w:p w14:paraId="22976BCA" w14:textId="6F029C68" w:rsidR="00611F18" w:rsidRPr="00FB442D" w:rsidRDefault="00351591" w:rsidP="00FB442D">
      <w:pPr>
        <w:pStyle w:val="Rubrik3"/>
        <w:spacing w:before="240" w:after="60" w:line="276" w:lineRule="auto"/>
        <w:rPr>
          <w:b/>
          <w:bCs w:val="0"/>
          <w:sz w:val="26"/>
          <w:szCs w:val="26"/>
        </w:rPr>
      </w:pPr>
      <w:bookmarkStart w:id="20" w:name="_Toc184900705"/>
      <w:r w:rsidRPr="00FB442D">
        <w:rPr>
          <w:b/>
          <w:bCs w:val="0"/>
          <w:sz w:val="26"/>
          <w:szCs w:val="26"/>
        </w:rPr>
        <w:t>STÄDRUM</w:t>
      </w:r>
      <w:bookmarkEnd w:id="20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AD4322" w14:paraId="41D3A044" w14:textId="77777777" w:rsidTr="00BB699B">
        <w:tc>
          <w:tcPr>
            <w:tcW w:w="2405" w:type="dxa"/>
          </w:tcPr>
          <w:p w14:paraId="55ADD7E5" w14:textId="77777777" w:rsidR="00AD4322" w:rsidRDefault="00AD4322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09404E5A" w14:textId="77777777" w:rsidR="00AD4322" w:rsidRDefault="00AD4322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030A843A" w14:textId="7DF96292" w:rsidR="00AD4322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457F5B05" w14:textId="255205F8" w:rsidR="00AD4322" w:rsidRPr="00B0613A" w:rsidRDefault="00AD4322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AD4322" w14:paraId="3E228CC7" w14:textId="77777777" w:rsidTr="00BB699B">
        <w:tc>
          <w:tcPr>
            <w:tcW w:w="2405" w:type="dxa"/>
          </w:tcPr>
          <w:p w14:paraId="6EB82C30" w14:textId="77777777" w:rsidR="00AD4322" w:rsidRPr="009778EE" w:rsidRDefault="00AD432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El/belysning</w:t>
            </w:r>
          </w:p>
        </w:tc>
        <w:tc>
          <w:tcPr>
            <w:tcW w:w="3402" w:type="dxa"/>
          </w:tcPr>
          <w:p w14:paraId="2A842553" w14:textId="28C887C4" w:rsidR="00AD4322" w:rsidRPr="00DA4844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>V</w:t>
            </w:r>
            <w:r w:rsidRPr="003D5541">
              <w:rPr>
                <w:rFonts w:cs="FuturaStd-Book"/>
                <w:sz w:val="16"/>
                <w:szCs w:val="16"/>
              </w:rPr>
              <w:t xml:space="preserve">äggbelysning och/eller takbelysning. </w:t>
            </w:r>
            <w:r w:rsidRPr="006B7B12">
              <w:rPr>
                <w:rFonts w:cs="FuturaStd-Book"/>
                <w:sz w:val="16"/>
                <w:szCs w:val="16"/>
              </w:rPr>
              <w:t>Belysningen styrs av närvarogivare inbyggda i armaturerna.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A98AC9B" w14:textId="77777777" w:rsidR="00AD432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625086482"/>
                <w:showingPlcHdr/>
              </w:sdtPr>
              <w:sdtEndPr/>
              <w:sdtContent>
                <w:r w:rsidR="00AD432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B7B12" w14:paraId="5E05604E" w14:textId="77777777" w:rsidTr="00BB699B">
        <w:tc>
          <w:tcPr>
            <w:tcW w:w="2405" w:type="dxa"/>
          </w:tcPr>
          <w:p w14:paraId="229D1786" w14:textId="77777777" w:rsidR="006B7B12" w:rsidRPr="009778EE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7F9C228D" w14:textId="301664A2" w:rsidR="006B7B12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237131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 </w:t>
            </w:r>
            <w:r w:rsidRPr="002F4F59">
              <w:rPr>
                <w:rFonts w:cs="FuturaStd-Book"/>
                <w:sz w:val="16"/>
                <w:szCs w:val="16"/>
              </w:rPr>
              <w:t>El</w:t>
            </w:r>
            <w:r>
              <w:rPr>
                <w:rFonts w:cs="FuturaStd-Book"/>
                <w:sz w:val="16"/>
                <w:szCs w:val="16"/>
              </w:rPr>
              <w:t>-</w:t>
            </w:r>
            <w:r w:rsidRPr="002F4F59">
              <w:rPr>
                <w:rFonts w:cs="FuturaStd-Book"/>
                <w:sz w:val="16"/>
                <w:szCs w:val="16"/>
              </w:rPr>
              <w:t xml:space="preserve">uttag </w:t>
            </w:r>
            <w:r>
              <w:rPr>
                <w:rFonts w:cs="FuturaStd-Book"/>
                <w:sz w:val="16"/>
                <w:szCs w:val="16"/>
              </w:rPr>
              <w:t>eller likvärdigt.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3E6883D" w14:textId="1F3C9A45" w:rsidR="006B7B1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766685236"/>
                <w:showingPlcHdr/>
              </w:sdtPr>
              <w:sdtEndPr/>
              <w:sdtContent>
                <w:r w:rsidR="006B7B12" w:rsidRPr="00C77F29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B7B12" w14:paraId="40056C1E" w14:textId="77777777" w:rsidTr="00BB699B">
        <w:tc>
          <w:tcPr>
            <w:tcW w:w="2405" w:type="dxa"/>
          </w:tcPr>
          <w:p w14:paraId="4E7F794C" w14:textId="77777777" w:rsidR="006B7B12" w:rsidRPr="009778EE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0B5D2BA2" w14:textId="77777777" w:rsidR="006B7B12" w:rsidRPr="00DB3B28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DB3B28">
              <w:rPr>
                <w:rFonts w:cs="FuturaStd-Book"/>
                <w:sz w:val="16"/>
                <w:szCs w:val="16"/>
              </w:rPr>
              <w:t xml:space="preserve">Dammbunden betong vid golv utan läckagerisk Plastmatta vid golv med brunn.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05FA339" w14:textId="77777777" w:rsidR="006B7B12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53301934"/>
                <w:showingPlcHdr/>
              </w:sdtPr>
              <w:sdtEndPr/>
              <w:sdtContent>
                <w:r w:rsidR="006B7B1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B7B12" w14:paraId="1A49176C" w14:textId="77777777" w:rsidTr="00BB699B">
        <w:tc>
          <w:tcPr>
            <w:tcW w:w="2405" w:type="dxa"/>
          </w:tcPr>
          <w:p w14:paraId="2B118D65" w14:textId="77777777" w:rsidR="006B7B12" w:rsidRPr="009778EE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Sockel</w:t>
            </w:r>
          </w:p>
        </w:tc>
        <w:tc>
          <w:tcPr>
            <w:tcW w:w="3402" w:type="dxa"/>
          </w:tcPr>
          <w:p w14:paraId="5B6A3501" w14:textId="77777777" w:rsidR="006B7B12" w:rsidRPr="00DB3B28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DB3B28">
              <w:rPr>
                <w:rFonts w:cs="FuturaStd-Book"/>
                <w:sz w:val="16"/>
                <w:szCs w:val="16"/>
              </w:rPr>
              <w:t xml:space="preserve">Uppvik vid plastmatta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48054FD" w14:textId="77777777" w:rsidR="006B7B12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109205907"/>
                <w:showingPlcHdr/>
              </w:sdtPr>
              <w:sdtEndPr/>
              <w:sdtContent>
                <w:r w:rsidR="006B7B1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36C78CF1" w14:textId="77777777" w:rsidTr="00BB699B">
        <w:tc>
          <w:tcPr>
            <w:tcW w:w="2405" w:type="dxa"/>
          </w:tcPr>
          <w:p w14:paraId="011455D7" w14:textId="77777777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</w:t>
            </w:r>
          </w:p>
        </w:tc>
        <w:tc>
          <w:tcPr>
            <w:tcW w:w="3402" w:type="dxa"/>
          </w:tcPr>
          <w:p w14:paraId="042DD726" w14:textId="32BCD924" w:rsidR="003E55B0" w:rsidRPr="00DB3B28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2001DE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2001DE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DA38F91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508279037"/>
                <w:showingPlcHdr/>
              </w:sdtPr>
              <w:sdtEndPr/>
              <w:sdtContent>
                <w:r w:rsidR="003E55B0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3E55B0" w14:paraId="6C6AD751" w14:textId="77777777" w:rsidTr="00BB699B">
        <w:tc>
          <w:tcPr>
            <w:tcW w:w="2405" w:type="dxa"/>
          </w:tcPr>
          <w:p w14:paraId="2076DD48" w14:textId="77777777" w:rsidR="003E55B0" w:rsidRPr="009778EE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lastRenderedPageBreak/>
              <w:t>Tak</w:t>
            </w:r>
          </w:p>
        </w:tc>
        <w:tc>
          <w:tcPr>
            <w:tcW w:w="3402" w:type="dxa"/>
          </w:tcPr>
          <w:p w14:paraId="0B13E3EF" w14:textId="4EF31661" w:rsidR="003E55B0" w:rsidRPr="00DB3B28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2001DE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2001DE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51BF3F6" w14:textId="77777777" w:rsidR="003E55B0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789253508"/>
              </w:sdtPr>
              <w:sdtEndPr/>
              <w:sdtContent>
                <w:sdt>
                  <w:sdtPr>
                    <w:id w:val="-962658425"/>
                    <w:showingPlcHdr/>
                  </w:sdtPr>
                  <w:sdtEndPr/>
                  <w:sdtContent>
                    <w:r w:rsidR="003E55B0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6B7B12" w14:paraId="69F38A34" w14:textId="77777777" w:rsidTr="00BB699B">
        <w:tc>
          <w:tcPr>
            <w:tcW w:w="2405" w:type="dxa"/>
          </w:tcPr>
          <w:p w14:paraId="54A6C2CB" w14:textId="3AE79A48" w:rsidR="006B7B12" w:rsidRPr="009778EE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Dörr </w:t>
            </w:r>
          </w:p>
        </w:tc>
        <w:tc>
          <w:tcPr>
            <w:tcW w:w="3402" w:type="dxa"/>
          </w:tcPr>
          <w:p w14:paraId="1C8BD265" w14:textId="571C34C2" w:rsidR="006B7B12" w:rsidRPr="00DB3B28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DB3B28">
              <w:rPr>
                <w:rFonts w:cs="FuturaStd-Book"/>
                <w:sz w:val="16"/>
                <w:szCs w:val="16"/>
              </w:rPr>
              <w:t>Ståldörr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B132EB4" w14:textId="51854692" w:rsidR="006B7B1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2010023261"/>
                <w:showingPlcHdr/>
              </w:sdtPr>
              <w:sdtEndPr/>
              <w:sdtContent>
                <w:r w:rsidR="006B7B1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B7B12" w14:paraId="1362C74B" w14:textId="77777777" w:rsidTr="00BB699B">
        <w:tc>
          <w:tcPr>
            <w:tcW w:w="2405" w:type="dxa"/>
          </w:tcPr>
          <w:p w14:paraId="12DC0393" w14:textId="44E26C0B" w:rsidR="006B7B12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Lås till dörr </w:t>
            </w:r>
          </w:p>
        </w:tc>
        <w:tc>
          <w:tcPr>
            <w:tcW w:w="3402" w:type="dxa"/>
          </w:tcPr>
          <w:p w14:paraId="1D81DA46" w14:textId="32E5D322" w:rsidR="006B7B12" w:rsidRPr="00DB3B28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DB3B28">
              <w:rPr>
                <w:rFonts w:cs="FuturaStd-Book"/>
                <w:sz w:val="16"/>
                <w:szCs w:val="16"/>
              </w:rPr>
              <w:t xml:space="preserve">ASSA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99F67EE" w14:textId="7B41DAF5" w:rsidR="006B7B1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31620760"/>
                <w:showingPlcHdr/>
              </w:sdtPr>
              <w:sdtEndPr/>
              <w:sdtContent>
                <w:r w:rsidR="006B7B1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B7B12" w14:paraId="2D77D236" w14:textId="77777777" w:rsidTr="00BB699B">
        <w:tc>
          <w:tcPr>
            <w:tcW w:w="2405" w:type="dxa"/>
          </w:tcPr>
          <w:p w14:paraId="6342FE77" w14:textId="7020D57C" w:rsidR="006B7B12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DB3B28">
              <w:rPr>
                <w:rFonts w:cs="FuturaStd-Bold"/>
                <w:b/>
                <w:bCs/>
                <w:sz w:val="16"/>
                <w:szCs w:val="16"/>
              </w:rPr>
              <w:t>Passersystem</w:t>
            </w:r>
          </w:p>
        </w:tc>
        <w:tc>
          <w:tcPr>
            <w:tcW w:w="3402" w:type="dxa"/>
          </w:tcPr>
          <w:p w14:paraId="1C291059" w14:textId="243B84C2" w:rsidR="006B7B12" w:rsidRPr="00DB3B28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849D7">
              <w:rPr>
                <w:rFonts w:cs="FuturaStd-Book"/>
                <w:sz w:val="16"/>
                <w:szCs w:val="16"/>
              </w:rPr>
              <w:t>Aptus</w:t>
            </w:r>
            <w:proofErr w:type="spellEnd"/>
            <w:r w:rsidRPr="003849D7">
              <w:rPr>
                <w:rFonts w:cs="FuturaStd-Book"/>
                <w:sz w:val="16"/>
                <w:szCs w:val="16"/>
              </w:rPr>
              <w:t xml:space="preserve"> eller likvärdig</w:t>
            </w:r>
            <w:r w:rsidR="003849D7" w:rsidRPr="003849D7">
              <w:rPr>
                <w:rFonts w:cs="FuturaStd-Book"/>
                <w:sz w:val="16"/>
                <w:szCs w:val="16"/>
              </w:rPr>
              <w:t>t</w:t>
            </w:r>
            <w:r w:rsidR="00DB3B28" w:rsidRPr="003849D7">
              <w:rPr>
                <w:rFonts w:cs="FuturaStd-Book"/>
                <w:sz w:val="16"/>
                <w:szCs w:val="16"/>
              </w:rPr>
              <w:t>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E64D622" w14:textId="32D22061" w:rsidR="006B7B1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073961402"/>
                <w:showingPlcHdr/>
              </w:sdtPr>
              <w:sdtEndPr/>
              <w:sdtContent>
                <w:r w:rsidR="006B7B1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6B7B12" w14:paraId="0746F45A" w14:textId="77777777" w:rsidTr="00BB699B">
        <w:tc>
          <w:tcPr>
            <w:tcW w:w="2405" w:type="dxa"/>
          </w:tcPr>
          <w:p w14:paraId="59D32C0B" w14:textId="77777777" w:rsidR="006B7B12" w:rsidRPr="009778EE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154D9850" w14:textId="63018920" w:rsidR="006B7B12" w:rsidRPr="00DB3B28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DB3B28">
              <w:rPr>
                <w:rFonts w:cs="FuturaStd-Book"/>
                <w:sz w:val="16"/>
                <w:szCs w:val="16"/>
              </w:rPr>
              <w:t xml:space="preserve">Utslagsback med stänkskydd  </w:t>
            </w:r>
            <w:r w:rsidRPr="00DB3B28">
              <w:rPr>
                <w:rFonts w:cs="FuturaStd-Book"/>
                <w:sz w:val="16"/>
                <w:szCs w:val="16"/>
              </w:rPr>
              <w:br/>
              <w:t xml:space="preserve">Hylla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CD8E145" w14:textId="77777777" w:rsidR="006B7B12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007015476"/>
                <w:showingPlcHdr/>
              </w:sdtPr>
              <w:sdtEndPr/>
              <w:sdtContent>
                <w:r w:rsidR="006B7B12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72D2B5B0" w14:textId="45422002" w:rsidR="003A4734" w:rsidRPr="005208F3" w:rsidRDefault="00A134AD" w:rsidP="00877DD7">
      <w:pPr>
        <w:pStyle w:val="Rubrik2"/>
        <w:spacing w:line="276" w:lineRule="auto"/>
      </w:pPr>
      <w:r>
        <w:rPr>
          <w:sz w:val="26"/>
          <w:szCs w:val="26"/>
        </w:rPr>
        <w:br/>
      </w:r>
      <w:bookmarkStart w:id="21" w:name="_Toc184900706"/>
      <w:r>
        <w:rPr>
          <w:sz w:val="26"/>
          <w:szCs w:val="26"/>
        </w:rPr>
        <w:t>UNDERCENTRAL (SEPARAT BEFINTLIG BYGGNAD)</w:t>
      </w:r>
      <w:bookmarkEnd w:id="21"/>
      <w:r>
        <w:rPr>
          <w:sz w:val="26"/>
          <w:szCs w:val="26"/>
        </w:rPr>
        <w:t xml:space="preserve"> </w:t>
      </w:r>
      <w:r w:rsidR="00C316B0">
        <w:t xml:space="preserve"> </w:t>
      </w:r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93158F" w14:paraId="21DC24DE" w14:textId="77777777" w:rsidTr="00BB699B">
        <w:tc>
          <w:tcPr>
            <w:tcW w:w="2405" w:type="dxa"/>
          </w:tcPr>
          <w:p w14:paraId="53242F14" w14:textId="77777777" w:rsidR="0093158F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2E2F0582" w14:textId="77777777" w:rsidR="0093158F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5CF30DA3" w14:textId="479213CE" w:rsidR="0093158F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735F1601" w14:textId="56BBB90F" w:rsidR="0093158F" w:rsidRPr="00B0613A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1B06FF" w14:paraId="68342DC1" w14:textId="77777777" w:rsidTr="00BB699B">
        <w:tc>
          <w:tcPr>
            <w:tcW w:w="2405" w:type="dxa"/>
          </w:tcPr>
          <w:p w14:paraId="157F1FE8" w14:textId="77777777" w:rsidR="001B06FF" w:rsidRPr="009778EE" w:rsidRDefault="001B06F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El/belysning</w:t>
            </w:r>
          </w:p>
        </w:tc>
        <w:tc>
          <w:tcPr>
            <w:tcW w:w="3402" w:type="dxa"/>
          </w:tcPr>
          <w:p w14:paraId="48F7D728" w14:textId="6C546178" w:rsidR="001B06FF" w:rsidRPr="00DA4844" w:rsidRDefault="006B7B12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sz w:val="16"/>
                <w:szCs w:val="16"/>
              </w:rPr>
              <w:t>V</w:t>
            </w:r>
            <w:r w:rsidRPr="003D5541">
              <w:rPr>
                <w:rFonts w:cs="FuturaStd-Book"/>
                <w:sz w:val="16"/>
                <w:szCs w:val="16"/>
              </w:rPr>
              <w:t xml:space="preserve">äggbelysning och/eller takbelysning.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6705E522" w14:textId="77777777" w:rsidR="001B06F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658367630"/>
                <w:showingPlcHdr/>
              </w:sdtPr>
              <w:sdtEndPr/>
              <w:sdtContent>
                <w:r w:rsidR="001B06F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79A72990" w14:textId="77777777" w:rsidTr="00BB699B">
        <w:tc>
          <w:tcPr>
            <w:tcW w:w="2405" w:type="dxa"/>
          </w:tcPr>
          <w:p w14:paraId="4D9E03E1" w14:textId="77777777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4207AF19" w14:textId="1A2296D5" w:rsidR="0057066F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Schneider </w:t>
            </w:r>
            <w:proofErr w:type="spellStart"/>
            <w:r w:rsidRPr="00237131">
              <w:rPr>
                <w:rFonts w:cs="FuturaStd-Book"/>
                <w:color w:val="281F00"/>
                <w:sz w:val="16"/>
                <w:szCs w:val="16"/>
              </w:rPr>
              <w:t>Exxact</w:t>
            </w:r>
            <w:proofErr w:type="spellEnd"/>
            <w:r w:rsidRPr="00237131">
              <w:rPr>
                <w:rFonts w:cs="FuturaStd-Book"/>
                <w:color w:val="281F00"/>
                <w:sz w:val="16"/>
                <w:szCs w:val="16"/>
              </w:rPr>
              <w:t xml:space="preserve"> brytare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 eller likvärdigt.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BD51C30" w14:textId="3C012253" w:rsidR="0057066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622660342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2BC4C51B" w14:textId="77777777" w:rsidTr="00BB699B">
        <w:tc>
          <w:tcPr>
            <w:tcW w:w="2405" w:type="dxa"/>
          </w:tcPr>
          <w:p w14:paraId="256DD2CA" w14:textId="77777777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013C6435" w14:textId="27B994E2" w:rsidR="0057066F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57066F">
              <w:rPr>
                <w:rFonts w:cs="FuturaStd-Book"/>
                <w:sz w:val="16"/>
                <w:szCs w:val="16"/>
              </w:rPr>
              <w:t xml:space="preserve">Schneider </w:t>
            </w:r>
            <w:proofErr w:type="spellStart"/>
            <w:r w:rsidRPr="0057066F">
              <w:rPr>
                <w:rFonts w:cs="FuturaStd-Book"/>
                <w:sz w:val="16"/>
                <w:szCs w:val="16"/>
              </w:rPr>
              <w:t>Exxact</w:t>
            </w:r>
            <w:proofErr w:type="spellEnd"/>
            <w:r w:rsidRPr="0057066F">
              <w:rPr>
                <w:rFonts w:cs="FuturaStd-Book"/>
                <w:sz w:val="16"/>
                <w:szCs w:val="16"/>
              </w:rPr>
              <w:t xml:space="preserve"> El-uttag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4DCF58D" w14:textId="15C1FE7B" w:rsidR="0057066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464623404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6A445FBA" w14:textId="77777777" w:rsidTr="00BB699B">
        <w:tc>
          <w:tcPr>
            <w:tcW w:w="2405" w:type="dxa"/>
          </w:tcPr>
          <w:p w14:paraId="34CC2E3D" w14:textId="77777777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1816ADEF" w14:textId="334A8FB3" w:rsidR="0057066F" w:rsidRPr="00177D59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177D59">
              <w:rPr>
                <w:rFonts w:cs="FuturaStd-Book"/>
                <w:sz w:val="16"/>
                <w:szCs w:val="16"/>
              </w:rPr>
              <w:t xml:space="preserve">Plastmatta </w:t>
            </w:r>
            <w:r w:rsidR="00D256AF">
              <w:rPr>
                <w:rFonts w:cs="FuturaStd-Book"/>
                <w:sz w:val="16"/>
                <w:szCs w:val="16"/>
              </w:rPr>
              <w:br/>
            </w:r>
            <w:r w:rsidR="00D256AF" w:rsidRPr="009B2228">
              <w:rPr>
                <w:rFonts w:cs="FuturaStd-Book"/>
                <w:sz w:val="16"/>
                <w:szCs w:val="16"/>
              </w:rPr>
              <w:t xml:space="preserve">Golvbrunn enligt </w:t>
            </w:r>
            <w:r w:rsidR="009B2228">
              <w:rPr>
                <w:rFonts w:cs="FuturaStd-Book"/>
                <w:sz w:val="16"/>
                <w:szCs w:val="16"/>
              </w:rPr>
              <w:t>systemhandling ny UC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91B6026" w14:textId="77777777" w:rsidR="0057066F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899366546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2D4F69D5" w14:textId="77777777" w:rsidTr="00BB699B">
        <w:tc>
          <w:tcPr>
            <w:tcW w:w="2405" w:type="dxa"/>
          </w:tcPr>
          <w:p w14:paraId="3EE74DF1" w14:textId="69A32074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Sockel </w:t>
            </w:r>
          </w:p>
        </w:tc>
        <w:tc>
          <w:tcPr>
            <w:tcW w:w="3402" w:type="dxa"/>
          </w:tcPr>
          <w:p w14:paraId="4AA5F9AE" w14:textId="3633AEB3" w:rsidR="0057066F" w:rsidRPr="00177D59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177D59">
              <w:rPr>
                <w:rFonts w:cs="FuturaStd-Book"/>
                <w:sz w:val="16"/>
                <w:szCs w:val="16"/>
              </w:rPr>
              <w:t xml:space="preserve">Uppvik plastmatta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C686DF6" w14:textId="037C65E3" w:rsidR="0057066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464736658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438FF557" w14:textId="77777777" w:rsidTr="00BB699B">
        <w:tc>
          <w:tcPr>
            <w:tcW w:w="2405" w:type="dxa"/>
          </w:tcPr>
          <w:p w14:paraId="15633AA3" w14:textId="77777777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</w:t>
            </w:r>
          </w:p>
        </w:tc>
        <w:tc>
          <w:tcPr>
            <w:tcW w:w="3402" w:type="dxa"/>
          </w:tcPr>
          <w:p w14:paraId="1ACD42CE" w14:textId="31139699" w:rsidR="0057066F" w:rsidRPr="006B7B12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5D794C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5D794C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F88862B" w14:textId="77777777" w:rsidR="0057066F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875150658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436F2CBD" w14:textId="77777777" w:rsidTr="00BB699B">
        <w:tc>
          <w:tcPr>
            <w:tcW w:w="2405" w:type="dxa"/>
          </w:tcPr>
          <w:p w14:paraId="04C3DCA8" w14:textId="77777777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68F4C889" w14:textId="2CEDA71E" w:rsidR="0057066F" w:rsidRPr="006B7B12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5D794C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5D794C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1BE0FC1" w14:textId="77777777" w:rsidR="0057066F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894770765"/>
              </w:sdtPr>
              <w:sdtEndPr/>
              <w:sdtContent>
                <w:sdt>
                  <w:sdtPr>
                    <w:id w:val="1053362308"/>
                    <w:showingPlcHdr/>
                  </w:sdtPr>
                  <w:sdtEndPr/>
                  <w:sdtContent>
                    <w:r w:rsidR="0057066F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57066F" w14:paraId="75F3DB76" w14:textId="77777777" w:rsidTr="00BB699B">
        <w:tc>
          <w:tcPr>
            <w:tcW w:w="2405" w:type="dxa"/>
          </w:tcPr>
          <w:p w14:paraId="0A2E3DFB" w14:textId="6560F455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Dörr </w:t>
            </w:r>
          </w:p>
        </w:tc>
        <w:tc>
          <w:tcPr>
            <w:tcW w:w="3402" w:type="dxa"/>
          </w:tcPr>
          <w:p w14:paraId="2B0C75D8" w14:textId="0C6252F4" w:rsidR="0057066F" w:rsidRPr="006B7B12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B7B12">
              <w:rPr>
                <w:rFonts w:cs="FuturaStd-Book"/>
                <w:sz w:val="16"/>
                <w:szCs w:val="16"/>
              </w:rPr>
              <w:t>Ny ståldörr i fasad (</w:t>
            </w:r>
            <w:proofErr w:type="spellStart"/>
            <w:r w:rsidRPr="006B7B12">
              <w:rPr>
                <w:rFonts w:cs="FuturaStd-Book"/>
                <w:sz w:val="16"/>
                <w:szCs w:val="16"/>
              </w:rPr>
              <w:t>bef</w:t>
            </w:r>
            <w:proofErr w:type="spellEnd"/>
            <w:r w:rsidRPr="006B7B12">
              <w:rPr>
                <w:rFonts w:cs="FuturaStd-Book"/>
                <w:sz w:val="16"/>
                <w:szCs w:val="16"/>
              </w:rPr>
              <w:t xml:space="preserve"> placering) </w:t>
            </w:r>
            <w:r w:rsidRPr="006B7B12">
              <w:rPr>
                <w:rFonts w:cs="FuturaStd-Book"/>
                <w:sz w:val="16"/>
                <w:szCs w:val="16"/>
              </w:rPr>
              <w:br/>
              <w:t>Ny ståldörr (</w:t>
            </w:r>
            <w:proofErr w:type="spellStart"/>
            <w:r w:rsidRPr="006B7B12">
              <w:rPr>
                <w:rFonts w:cs="FuturaStd-Book"/>
                <w:sz w:val="16"/>
                <w:szCs w:val="16"/>
              </w:rPr>
              <w:t>bef</w:t>
            </w:r>
            <w:proofErr w:type="spellEnd"/>
            <w:r w:rsidRPr="006B7B12">
              <w:rPr>
                <w:rFonts w:cs="FuturaStd-Book"/>
                <w:sz w:val="16"/>
                <w:szCs w:val="16"/>
              </w:rPr>
              <w:t xml:space="preserve"> placering) invändigt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81197A9" w14:textId="4C012166" w:rsidR="0057066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56123250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40D08863" w14:textId="77777777" w:rsidTr="00BB699B">
        <w:tc>
          <w:tcPr>
            <w:tcW w:w="2405" w:type="dxa"/>
          </w:tcPr>
          <w:p w14:paraId="547496AB" w14:textId="2936594E" w:rsidR="0057066F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Lås till dörr </w:t>
            </w:r>
          </w:p>
        </w:tc>
        <w:tc>
          <w:tcPr>
            <w:tcW w:w="3402" w:type="dxa"/>
          </w:tcPr>
          <w:p w14:paraId="17C4FDE2" w14:textId="05476A8D" w:rsidR="0057066F" w:rsidRPr="006B7B12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B7B12">
              <w:rPr>
                <w:rFonts w:cs="FuturaStd-Book"/>
                <w:sz w:val="16"/>
                <w:szCs w:val="16"/>
              </w:rPr>
              <w:t>ASSA eller likvärdigt.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B4C7FD2" w14:textId="57B24495" w:rsidR="0057066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992639217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36B8725B" w14:textId="77777777" w:rsidTr="00BB699B">
        <w:tc>
          <w:tcPr>
            <w:tcW w:w="2405" w:type="dxa"/>
          </w:tcPr>
          <w:p w14:paraId="357AE995" w14:textId="1FCF5906" w:rsidR="0057066F" w:rsidRPr="006B7B12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6B7B12">
              <w:rPr>
                <w:rFonts w:cs="FuturaStd-Bold"/>
                <w:b/>
                <w:bCs/>
                <w:sz w:val="16"/>
                <w:szCs w:val="16"/>
              </w:rPr>
              <w:t>Passersystem</w:t>
            </w:r>
          </w:p>
        </w:tc>
        <w:tc>
          <w:tcPr>
            <w:tcW w:w="3402" w:type="dxa"/>
          </w:tcPr>
          <w:p w14:paraId="475FC8DA" w14:textId="2B066EE7" w:rsidR="0057066F" w:rsidRPr="00AD6EF8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  <w:highlight w:val="yellow"/>
              </w:rPr>
            </w:pPr>
            <w:proofErr w:type="spellStart"/>
            <w:r w:rsidRPr="004347A3">
              <w:rPr>
                <w:rFonts w:cs="FuturaStd-Book"/>
                <w:sz w:val="16"/>
                <w:szCs w:val="16"/>
              </w:rPr>
              <w:t>Aptus</w:t>
            </w:r>
            <w:proofErr w:type="spellEnd"/>
            <w:r w:rsidRPr="004347A3">
              <w:rPr>
                <w:rFonts w:cs="FuturaStd-Book"/>
                <w:sz w:val="16"/>
                <w:szCs w:val="16"/>
              </w:rPr>
              <w:t xml:space="preserve"> eller likvärdigt.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0A9373A" w14:textId="0864FA45" w:rsidR="0057066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237519358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7066F" w14:paraId="2E22D8D5" w14:textId="77777777" w:rsidTr="00BB699B">
        <w:tc>
          <w:tcPr>
            <w:tcW w:w="2405" w:type="dxa"/>
          </w:tcPr>
          <w:p w14:paraId="1B142F65" w14:textId="77777777" w:rsidR="0057066F" w:rsidRPr="009778EE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706AFC45" w14:textId="3979936B" w:rsidR="0057066F" w:rsidRPr="00AD6EF8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  <w:highlight w:val="yellow"/>
              </w:rPr>
            </w:pPr>
            <w:proofErr w:type="spellStart"/>
            <w:r w:rsidRPr="00745508">
              <w:rPr>
                <w:rFonts w:cs="FuturaStd-Book"/>
                <w:sz w:val="16"/>
                <w:szCs w:val="16"/>
              </w:rPr>
              <w:t>Av</w:t>
            </w:r>
            <w:r w:rsidR="00C2208D" w:rsidRPr="00745508">
              <w:rPr>
                <w:rFonts w:cs="FuturaStd-Book"/>
                <w:sz w:val="16"/>
                <w:szCs w:val="16"/>
              </w:rPr>
              <w:t>gasare</w:t>
            </w:r>
            <w:proofErr w:type="spellEnd"/>
            <w:r w:rsidR="00C2208D" w:rsidRPr="00745508">
              <w:rPr>
                <w:rFonts w:cs="FuturaStd-Book"/>
                <w:sz w:val="16"/>
                <w:szCs w:val="16"/>
              </w:rPr>
              <w:t xml:space="preserve"> enligt systemhandling ny UC</w:t>
            </w:r>
            <w:r w:rsidRPr="00745508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35CE750" w14:textId="77777777" w:rsidR="0057066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342550860"/>
                <w:showingPlcHdr/>
              </w:sdtPr>
              <w:sdtEndPr/>
              <w:sdtContent>
                <w:r w:rsidR="0057066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5A9736F0" w14:textId="77777777" w:rsidR="0093158F" w:rsidRDefault="0093158F" w:rsidP="00877DD7">
      <w:pPr>
        <w:spacing w:line="276" w:lineRule="auto"/>
      </w:pPr>
    </w:p>
    <w:p w14:paraId="4A279D0A" w14:textId="1E78E6A8" w:rsidR="0093158F" w:rsidRPr="00842D03" w:rsidRDefault="00A134AD" w:rsidP="00877DD7">
      <w:pPr>
        <w:pStyle w:val="Rubrik2"/>
        <w:spacing w:line="276" w:lineRule="auto"/>
        <w:rPr>
          <w:sz w:val="26"/>
          <w:szCs w:val="26"/>
        </w:rPr>
      </w:pPr>
      <w:bookmarkStart w:id="22" w:name="_Toc184900707"/>
      <w:r>
        <w:rPr>
          <w:sz w:val="26"/>
          <w:szCs w:val="26"/>
        </w:rPr>
        <w:t>MILJÖSTUGA (SEPARAT NY BYGGNAD)</w:t>
      </w:r>
      <w:bookmarkEnd w:id="22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93158F" w14:paraId="733E10D3" w14:textId="77777777" w:rsidTr="00BB699B">
        <w:tc>
          <w:tcPr>
            <w:tcW w:w="2405" w:type="dxa"/>
          </w:tcPr>
          <w:p w14:paraId="559BEB60" w14:textId="77777777" w:rsidR="0093158F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59A1A29B" w14:textId="77777777" w:rsidR="0093158F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28E80142" w14:textId="2F8ED052" w:rsidR="0093158F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6784F87F" w14:textId="7AB7569A" w:rsidR="0093158F" w:rsidRPr="00B0613A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93158F" w14:paraId="25A7FB3C" w14:textId="77777777" w:rsidTr="00BB699B">
        <w:tc>
          <w:tcPr>
            <w:tcW w:w="2405" w:type="dxa"/>
          </w:tcPr>
          <w:p w14:paraId="2F18760D" w14:textId="77777777" w:rsidR="0093158F" w:rsidRPr="009778EE" w:rsidRDefault="0093158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El/belysning</w:t>
            </w:r>
          </w:p>
        </w:tc>
        <w:tc>
          <w:tcPr>
            <w:tcW w:w="3402" w:type="dxa"/>
          </w:tcPr>
          <w:p w14:paraId="58758CE4" w14:textId="38C68363" w:rsidR="0093158F" w:rsidRPr="00836248" w:rsidRDefault="00A33A09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836248">
              <w:rPr>
                <w:rFonts w:cs="FuturaStd-Book"/>
                <w:sz w:val="16"/>
                <w:szCs w:val="16"/>
              </w:rPr>
              <w:t>Belysningen styrs av närvarogivare inbyggda i armaturerna. Vid ej närvaro går armaturerna ner till 10% (inställbart värde).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0AADB33" w14:textId="77777777" w:rsidR="0093158F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027558509"/>
                <w:showingPlcHdr/>
              </w:sdtPr>
              <w:sdtEndPr/>
              <w:sdtContent>
                <w:r w:rsidR="0093158F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54730D" w14:paraId="0C49B70D" w14:textId="77777777" w:rsidTr="00BB699B">
        <w:tc>
          <w:tcPr>
            <w:tcW w:w="2405" w:type="dxa"/>
          </w:tcPr>
          <w:p w14:paraId="59C59A90" w14:textId="77777777" w:rsidR="0054730D" w:rsidRPr="009778EE" w:rsidRDefault="0054730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</w:p>
        </w:tc>
        <w:tc>
          <w:tcPr>
            <w:tcW w:w="3402" w:type="dxa"/>
          </w:tcPr>
          <w:p w14:paraId="0CC7695F" w14:textId="4DBD4B3A" w:rsidR="0054730D" w:rsidRPr="00836248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482543">
              <w:rPr>
                <w:rFonts w:cs="FuturaStd-Book"/>
                <w:sz w:val="16"/>
                <w:szCs w:val="16"/>
              </w:rPr>
              <w:t xml:space="preserve">Schneider </w:t>
            </w:r>
            <w:proofErr w:type="spellStart"/>
            <w:r w:rsidRPr="00482543">
              <w:rPr>
                <w:rFonts w:cs="FuturaStd-Book"/>
                <w:sz w:val="16"/>
                <w:szCs w:val="16"/>
              </w:rPr>
              <w:t>Exxact</w:t>
            </w:r>
            <w:proofErr w:type="spellEnd"/>
            <w:r w:rsidRPr="00482543">
              <w:rPr>
                <w:rFonts w:cs="FuturaStd-Book"/>
                <w:sz w:val="16"/>
                <w:szCs w:val="16"/>
              </w:rPr>
              <w:t xml:space="preserve"> </w:t>
            </w:r>
            <w:r w:rsidR="0054730D" w:rsidRPr="00482543">
              <w:rPr>
                <w:rFonts w:cs="FuturaStd-Book"/>
                <w:sz w:val="16"/>
                <w:szCs w:val="16"/>
              </w:rPr>
              <w:t>Städuttag</w:t>
            </w:r>
            <w:r w:rsidRPr="00482543">
              <w:rPr>
                <w:rFonts w:cs="FuturaStd-Book"/>
                <w:sz w:val="16"/>
                <w:szCs w:val="16"/>
              </w:rPr>
              <w:t xml:space="preserve"> låsbart eller likvärdigt. </w:t>
            </w:r>
            <w:r w:rsidR="0054730D" w:rsidRPr="00482543">
              <w:rPr>
                <w:rFonts w:cs="FuturaStd-Book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92219EE" w14:textId="06D540D7" w:rsidR="0054730D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277884547"/>
                <w:showingPlcHdr/>
              </w:sdtPr>
              <w:sdtEndPr/>
              <w:sdtContent>
                <w:r w:rsidR="0054730D" w:rsidRPr="00676D43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CB313A" w14:paraId="629C7324" w14:textId="77777777" w:rsidTr="00BB699B">
        <w:tc>
          <w:tcPr>
            <w:tcW w:w="2405" w:type="dxa"/>
          </w:tcPr>
          <w:p w14:paraId="385E001E" w14:textId="77777777" w:rsidR="00CB313A" w:rsidRPr="009778EE" w:rsidRDefault="00CB313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Golv</w:t>
            </w:r>
          </w:p>
        </w:tc>
        <w:tc>
          <w:tcPr>
            <w:tcW w:w="3402" w:type="dxa"/>
          </w:tcPr>
          <w:p w14:paraId="09375824" w14:textId="27D1F9EB" w:rsidR="00CB313A" w:rsidRPr="00836248" w:rsidRDefault="008E6771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836248">
              <w:rPr>
                <w:rFonts w:cs="FuturaStd-Book"/>
                <w:sz w:val="16"/>
                <w:szCs w:val="16"/>
              </w:rPr>
              <w:t xml:space="preserve">Dammbunden betong </w:t>
            </w:r>
            <w:r w:rsidR="001C3725" w:rsidRPr="00836248">
              <w:rPr>
                <w:rFonts w:cs="FuturaStd-Book"/>
                <w:sz w:val="16"/>
                <w:szCs w:val="16"/>
              </w:rPr>
              <w:t xml:space="preserve">med golvbrunn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B3D1D5E" w14:textId="77777777" w:rsidR="00CB313A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895152328"/>
                <w:showingPlcHdr/>
              </w:sdtPr>
              <w:sdtEndPr/>
              <w:sdtContent>
                <w:r w:rsidR="00CB313A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CB313A" w14:paraId="3F322F2E" w14:textId="77777777" w:rsidTr="00BB699B">
        <w:tc>
          <w:tcPr>
            <w:tcW w:w="2405" w:type="dxa"/>
          </w:tcPr>
          <w:p w14:paraId="7ADF6086" w14:textId="77777777" w:rsidR="00CB313A" w:rsidRPr="009778EE" w:rsidRDefault="00CB313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Vägg</w:t>
            </w:r>
          </w:p>
        </w:tc>
        <w:tc>
          <w:tcPr>
            <w:tcW w:w="3402" w:type="dxa"/>
          </w:tcPr>
          <w:p w14:paraId="6686DCE7" w14:textId="5B2C07D7" w:rsidR="00D7081C" w:rsidRPr="00836248" w:rsidRDefault="0057066F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Fibercementskivor eller likvärdigt </w:t>
            </w:r>
            <w:r>
              <w:rPr>
                <w:rFonts w:cs="FuturaStd-Book"/>
                <w:color w:val="281F00"/>
                <w:sz w:val="16"/>
                <w:szCs w:val="16"/>
              </w:rPr>
              <w:br/>
            </w:r>
            <w:r w:rsidR="003E55B0"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="003E55B0" w:rsidRPr="00A1496D">
              <w:rPr>
                <w:rFonts w:cs="FuturaStd-Book"/>
                <w:sz w:val="16"/>
                <w:szCs w:val="16"/>
              </w:rPr>
              <w:t xml:space="preserve">  </w:t>
            </w:r>
            <w:r w:rsidR="003E55B0">
              <w:rPr>
                <w:rFonts w:cs="FuturaStd-Book"/>
                <w:sz w:val="16"/>
                <w:szCs w:val="16"/>
              </w:rPr>
              <w:br/>
            </w:r>
            <w:r w:rsidR="00D7081C" w:rsidRPr="00836248">
              <w:rPr>
                <w:rFonts w:cs="FuturaStd-Book"/>
                <w:sz w:val="16"/>
                <w:szCs w:val="16"/>
              </w:rPr>
              <w:t xml:space="preserve">Påkörningslist i trä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5ED57D3B" w14:textId="77777777" w:rsidR="00CB313A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88389054"/>
                <w:showingPlcHdr/>
              </w:sdtPr>
              <w:sdtEndPr/>
              <w:sdtContent>
                <w:r w:rsidR="00CB313A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CB313A" w14:paraId="15D8BACD" w14:textId="77777777" w:rsidTr="00BB699B">
        <w:tc>
          <w:tcPr>
            <w:tcW w:w="2405" w:type="dxa"/>
          </w:tcPr>
          <w:p w14:paraId="0348BD06" w14:textId="77777777" w:rsidR="00CB313A" w:rsidRPr="009778EE" w:rsidRDefault="00CB313A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>Tak</w:t>
            </w:r>
          </w:p>
        </w:tc>
        <w:tc>
          <w:tcPr>
            <w:tcW w:w="3402" w:type="dxa"/>
          </w:tcPr>
          <w:p w14:paraId="18884355" w14:textId="55249574" w:rsidR="00CB313A" w:rsidRPr="00836248" w:rsidRDefault="003E55B0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Enligt rambeskrivning måleri </w:t>
            </w:r>
            <w:r w:rsidRPr="00A1496D">
              <w:rPr>
                <w:rFonts w:cs="FuturaStd-Book"/>
                <w:sz w:val="16"/>
                <w:szCs w:val="16"/>
              </w:rPr>
              <w:t xml:space="preserve"> 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E8BD78B" w14:textId="77777777" w:rsidR="00CB313A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516657473"/>
              </w:sdtPr>
              <w:sdtEndPr/>
              <w:sdtContent>
                <w:sdt>
                  <w:sdtPr>
                    <w:id w:val="-1030951336"/>
                    <w:showingPlcHdr/>
                  </w:sdtPr>
                  <w:sdtEndPr/>
                  <w:sdtContent>
                    <w:r w:rsidR="00CB313A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100F55" w14:paraId="1B98FE2A" w14:textId="77777777" w:rsidTr="00BB699B">
        <w:tc>
          <w:tcPr>
            <w:tcW w:w="2405" w:type="dxa"/>
          </w:tcPr>
          <w:p w14:paraId="60430854" w14:textId="1E8E04F5" w:rsidR="00100F55" w:rsidRPr="009778EE" w:rsidRDefault="00100F5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Dörr </w:t>
            </w:r>
          </w:p>
        </w:tc>
        <w:tc>
          <w:tcPr>
            <w:tcW w:w="3402" w:type="dxa"/>
          </w:tcPr>
          <w:p w14:paraId="06A36DB7" w14:textId="7B9BC7E3" w:rsidR="005571F8" w:rsidRPr="00836248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 </w:t>
            </w:r>
            <w:r w:rsidR="0057066F">
              <w:rPr>
                <w:rFonts w:cs="FuturaStd-Book"/>
                <w:sz w:val="16"/>
                <w:szCs w:val="16"/>
              </w:rPr>
              <w:br/>
            </w:r>
            <w:r w:rsidR="005571F8" w:rsidRPr="00836248">
              <w:rPr>
                <w:rFonts w:cs="FuturaStd-Book"/>
                <w:sz w:val="16"/>
                <w:szCs w:val="16"/>
              </w:rPr>
              <w:t>Entrédörr ska utföras i aluminium</w:t>
            </w:r>
            <w:r w:rsidR="00AC07FE">
              <w:rPr>
                <w:rFonts w:cs="FuturaStd-Book"/>
                <w:sz w:val="16"/>
                <w:szCs w:val="16"/>
              </w:rPr>
              <w:br/>
              <w:t>Dörren ska förses med dörrstängare</w:t>
            </w:r>
            <w:r w:rsidR="0057066F">
              <w:rPr>
                <w:rFonts w:cs="FuturaStd-Book"/>
                <w:sz w:val="16"/>
                <w:szCs w:val="16"/>
              </w:rPr>
              <w:br/>
              <w:t xml:space="preserve">Dörr ska kunna ställas upp vid exempelvis hämtning av avfall.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6B4A7DF" w14:textId="1C4D0F5A" w:rsidR="00100F55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783963027"/>
                <w:showingPlcHdr/>
              </w:sdtPr>
              <w:sdtEndPr/>
              <w:sdtContent>
                <w:r w:rsidR="00100F55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784" w14:paraId="21183B41" w14:textId="77777777" w:rsidTr="00BB699B">
        <w:tc>
          <w:tcPr>
            <w:tcW w:w="2405" w:type="dxa"/>
          </w:tcPr>
          <w:p w14:paraId="7124259F" w14:textId="411E6965" w:rsidR="00851784" w:rsidRPr="003648A7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3648A7">
              <w:rPr>
                <w:rFonts w:cs="FuturaStd-Bold"/>
                <w:b/>
                <w:bCs/>
                <w:sz w:val="16"/>
                <w:szCs w:val="16"/>
              </w:rPr>
              <w:t xml:space="preserve">Lås till dörr </w:t>
            </w:r>
          </w:p>
        </w:tc>
        <w:tc>
          <w:tcPr>
            <w:tcW w:w="3402" w:type="dxa"/>
          </w:tcPr>
          <w:p w14:paraId="12C43229" w14:textId="225055AA" w:rsidR="00851784" w:rsidRPr="003648A7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3648A7">
              <w:rPr>
                <w:rFonts w:cs="FuturaStd-Book"/>
                <w:sz w:val="16"/>
                <w:szCs w:val="16"/>
              </w:rPr>
              <w:t>ASSA eller likvärdigt</w:t>
            </w:r>
            <w:r w:rsidR="003648A7" w:rsidRPr="003648A7">
              <w:rPr>
                <w:rFonts w:cs="FuturaStd-Book"/>
                <w:sz w:val="16"/>
                <w:szCs w:val="16"/>
              </w:rPr>
              <w:t>.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0BC509DE" w14:textId="05D45EB2" w:rsidR="00851784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377350297"/>
                <w:showingPlcHdr/>
              </w:sdtPr>
              <w:sdtEndPr/>
              <w:sdtContent>
                <w:r w:rsidR="00851784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784" w14:paraId="336EB2E6" w14:textId="77777777" w:rsidTr="00BB699B">
        <w:tc>
          <w:tcPr>
            <w:tcW w:w="2405" w:type="dxa"/>
          </w:tcPr>
          <w:p w14:paraId="12DA0E75" w14:textId="2F35E8BB" w:rsidR="00851784" w:rsidRPr="003648A7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3648A7">
              <w:rPr>
                <w:rFonts w:cs="FuturaStd-Bold"/>
                <w:b/>
                <w:bCs/>
                <w:sz w:val="16"/>
                <w:szCs w:val="16"/>
              </w:rPr>
              <w:t>Passersystem</w:t>
            </w:r>
          </w:p>
        </w:tc>
        <w:tc>
          <w:tcPr>
            <w:tcW w:w="3402" w:type="dxa"/>
          </w:tcPr>
          <w:p w14:paraId="52696742" w14:textId="43D1E19B" w:rsidR="00851784" w:rsidRPr="003648A7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3648A7">
              <w:rPr>
                <w:rFonts w:cs="FuturaStd-Book"/>
                <w:sz w:val="16"/>
                <w:szCs w:val="16"/>
              </w:rPr>
              <w:t>Aptus</w:t>
            </w:r>
            <w:proofErr w:type="spellEnd"/>
            <w:r w:rsidRPr="003648A7">
              <w:rPr>
                <w:rFonts w:cs="FuturaStd-Book"/>
                <w:sz w:val="16"/>
                <w:szCs w:val="16"/>
              </w:rPr>
              <w:t xml:space="preserve"> eller likvärdigt.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0AB3721" w14:textId="65C8CEE6" w:rsidR="00851784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949239802"/>
                <w:showingPlcHdr/>
              </w:sdtPr>
              <w:sdtEndPr/>
              <w:sdtContent>
                <w:r w:rsidR="00851784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851784" w14:paraId="0F2F1254" w14:textId="77777777" w:rsidTr="00BB699B">
        <w:tc>
          <w:tcPr>
            <w:tcW w:w="2405" w:type="dxa"/>
          </w:tcPr>
          <w:p w14:paraId="36831301" w14:textId="77777777" w:rsidR="00851784" w:rsidRPr="009778EE" w:rsidRDefault="00851784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5D7CE09B" w14:textId="59441B0A" w:rsidR="00851784" w:rsidRPr="00D30BFA" w:rsidRDefault="001C372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>
              <w:rPr>
                <w:rFonts w:cs="FuturaStd-Book"/>
                <w:color w:val="281F00"/>
                <w:sz w:val="16"/>
                <w:szCs w:val="16"/>
              </w:rPr>
              <w:t xml:space="preserve">Utkastare </w:t>
            </w:r>
            <w:r w:rsidR="0033619B">
              <w:rPr>
                <w:rFonts w:cs="FuturaStd-Book"/>
                <w:color w:val="281F00"/>
                <w:sz w:val="16"/>
                <w:szCs w:val="16"/>
              </w:rPr>
              <w:t xml:space="preserve">invändigt på vägg </w:t>
            </w:r>
            <w:r>
              <w:rPr>
                <w:rFonts w:cs="FuturaStd-Book"/>
                <w:color w:val="281F00"/>
                <w:sz w:val="16"/>
                <w:szCs w:val="16"/>
              </w:rPr>
              <w:t xml:space="preserve">FMM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AC192F2" w14:textId="77777777" w:rsidR="00851784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967808544"/>
                <w:showingPlcHdr/>
              </w:sdtPr>
              <w:sdtEndPr/>
              <w:sdtContent>
                <w:r w:rsidR="00851784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2789FD2B" w14:textId="77777777" w:rsidR="0093158F" w:rsidRDefault="0093158F" w:rsidP="00877DD7">
      <w:pPr>
        <w:spacing w:line="276" w:lineRule="auto"/>
      </w:pPr>
    </w:p>
    <w:p w14:paraId="6B508430" w14:textId="734177A4" w:rsidR="004B4605" w:rsidRPr="00842D03" w:rsidRDefault="008668CE" w:rsidP="00877DD7">
      <w:pPr>
        <w:pStyle w:val="Rubrik2"/>
        <w:spacing w:line="276" w:lineRule="auto"/>
        <w:rPr>
          <w:sz w:val="26"/>
          <w:szCs w:val="26"/>
        </w:rPr>
      </w:pPr>
      <w:bookmarkStart w:id="23" w:name="_Toc184900708"/>
      <w:r>
        <w:rPr>
          <w:sz w:val="26"/>
          <w:szCs w:val="26"/>
        </w:rPr>
        <w:lastRenderedPageBreak/>
        <w:t>ÖVRIGT</w:t>
      </w:r>
      <w:bookmarkEnd w:id="23"/>
      <w:r>
        <w:rPr>
          <w:sz w:val="26"/>
          <w:szCs w:val="26"/>
        </w:rPr>
        <w:t xml:space="preserve"> </w:t>
      </w:r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4B4605" w14:paraId="381A99AC" w14:textId="77777777" w:rsidTr="00BB699B">
        <w:tc>
          <w:tcPr>
            <w:tcW w:w="2405" w:type="dxa"/>
          </w:tcPr>
          <w:p w14:paraId="2A5A7BEF" w14:textId="77777777" w:rsidR="004B4605" w:rsidRDefault="004B4605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  <w:p w14:paraId="6C5152EB" w14:textId="77777777" w:rsidR="004B4605" w:rsidRDefault="004B4605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06E6EC13" w14:textId="23722CF3" w:rsidR="004B4605" w:rsidRPr="00B0613A" w:rsidRDefault="00AF4E86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63FB3B30" w14:textId="66825033" w:rsidR="004B4605" w:rsidRPr="00B0613A" w:rsidRDefault="004B4605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9B2823" w14:paraId="14BC5D1C" w14:textId="77777777" w:rsidTr="00BB699B">
        <w:tc>
          <w:tcPr>
            <w:tcW w:w="2405" w:type="dxa"/>
          </w:tcPr>
          <w:p w14:paraId="5B1A67F7" w14:textId="09AE55AD" w:rsidR="009B2823" w:rsidRPr="009778EE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B2823">
              <w:rPr>
                <w:rFonts w:cs="FuturaStd-Bold"/>
                <w:b/>
                <w:bCs/>
                <w:sz w:val="16"/>
                <w:szCs w:val="16"/>
              </w:rPr>
              <w:t>Skyltar</w:t>
            </w:r>
          </w:p>
        </w:tc>
        <w:tc>
          <w:tcPr>
            <w:tcW w:w="3402" w:type="dxa"/>
          </w:tcPr>
          <w:p w14:paraId="1F1353D0" w14:textId="7659113B" w:rsidR="009B2823" w:rsidRPr="006B7B12" w:rsidRDefault="00E3122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E31228">
              <w:rPr>
                <w:rFonts w:cs="FuturaStd-Book"/>
                <w:sz w:val="16"/>
                <w:szCs w:val="16"/>
              </w:rPr>
              <w:t>Enligt detaljplan med tillhörand</w:t>
            </w:r>
            <w:r w:rsidRPr="00E31228">
              <w:rPr>
                <w:rFonts w:cs="FuturaStd-Book" w:hint="eastAsia"/>
                <w:sz w:val="16"/>
                <w:szCs w:val="16"/>
              </w:rPr>
              <w:t>e</w:t>
            </w:r>
            <w:r w:rsidRPr="00E31228">
              <w:rPr>
                <w:rFonts w:cs="FuturaStd-Book"/>
                <w:sz w:val="16"/>
                <w:szCs w:val="16"/>
              </w:rPr>
              <w:t xml:space="preserve"> bilagor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43830750" w14:textId="20D940AF" w:rsidR="009B282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1888679000"/>
                <w:showingPlcHdr/>
              </w:sdtPr>
              <w:sdtEndPr/>
              <w:sdtContent>
                <w:r w:rsidR="009B282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B2823" w14:paraId="02C53347" w14:textId="77777777" w:rsidTr="00BB699B">
        <w:tc>
          <w:tcPr>
            <w:tcW w:w="2405" w:type="dxa"/>
          </w:tcPr>
          <w:p w14:paraId="6F863146" w14:textId="289A086E" w:rsidR="009B2823" w:rsidRPr="009778EE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745508">
              <w:rPr>
                <w:rFonts w:cs="FuturaStd-Bold"/>
                <w:b/>
                <w:bCs/>
                <w:sz w:val="16"/>
                <w:szCs w:val="16"/>
              </w:rPr>
              <w:t xml:space="preserve">Skyltning lägenhetsnummer </w:t>
            </w:r>
          </w:p>
        </w:tc>
        <w:tc>
          <w:tcPr>
            <w:tcW w:w="3402" w:type="dxa"/>
          </w:tcPr>
          <w:p w14:paraId="0A1D49D0" w14:textId="2C04482C" w:rsidR="009B2823" w:rsidRPr="006B7B12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B7B12">
              <w:rPr>
                <w:rFonts w:cs="FuturaStd-Book"/>
                <w:sz w:val="16"/>
                <w:szCs w:val="16"/>
              </w:rPr>
              <w:t xml:space="preserve">Graverade </w:t>
            </w:r>
            <w:proofErr w:type="spellStart"/>
            <w:r w:rsidRPr="006B7B12">
              <w:rPr>
                <w:rFonts w:cs="FuturaStd-Book"/>
                <w:sz w:val="16"/>
                <w:szCs w:val="16"/>
              </w:rPr>
              <w:t>plastskyltar</w:t>
            </w:r>
            <w:proofErr w:type="spellEnd"/>
            <w:r w:rsidRPr="006B7B12">
              <w:rPr>
                <w:rFonts w:cs="FuturaStd-Book"/>
                <w:sz w:val="16"/>
                <w:szCs w:val="16"/>
              </w:rPr>
              <w:t xml:space="preserve"> monteras på dörr</w:t>
            </w:r>
            <w:r w:rsidR="00836248" w:rsidRPr="006B7B12">
              <w:rPr>
                <w:rFonts w:cs="FuturaStd-Book"/>
                <w:sz w:val="16"/>
                <w:szCs w:val="16"/>
              </w:rPr>
              <w:t>foder</w:t>
            </w:r>
            <w:r w:rsidRPr="006B7B12">
              <w:rPr>
                <w:rFonts w:cs="FuturaStd-Book"/>
                <w:sz w:val="16"/>
                <w:szCs w:val="16"/>
              </w:rPr>
              <w:t xml:space="preserve"> med </w:t>
            </w:r>
            <w:r w:rsidR="00836248" w:rsidRPr="006B7B12">
              <w:rPr>
                <w:rFonts w:cs="FuturaStd-Book"/>
                <w:sz w:val="16"/>
                <w:szCs w:val="16"/>
              </w:rPr>
              <w:t>beställarens lägenhetsnummer</w:t>
            </w:r>
            <w:r w:rsidRPr="006B7B12">
              <w:rPr>
                <w:rFonts w:cs="FuturaStd-Book"/>
                <w:sz w:val="16"/>
                <w:szCs w:val="16"/>
              </w:rPr>
              <w:t xml:space="preserve"> och lantmäterin</w:t>
            </w:r>
            <w:r w:rsidR="00836248" w:rsidRPr="006B7B12">
              <w:rPr>
                <w:rFonts w:cs="FuturaStd-Book"/>
                <w:sz w:val="16"/>
                <w:szCs w:val="16"/>
              </w:rPr>
              <w:t>umme</w:t>
            </w:r>
            <w:r w:rsidRPr="006B7B12">
              <w:rPr>
                <w:rFonts w:cs="FuturaStd-Book"/>
                <w:sz w:val="16"/>
                <w:szCs w:val="16"/>
              </w:rPr>
              <w:t>r</w:t>
            </w:r>
            <w:r w:rsidR="00836248" w:rsidRPr="006B7B12">
              <w:rPr>
                <w:rFonts w:cs="FuturaStd-Book"/>
                <w:sz w:val="16"/>
                <w:szCs w:val="16"/>
              </w:rPr>
              <w:t xml:space="preserve">. Limmas och skruvas.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20A55BF3" w14:textId="77777777" w:rsidR="009B282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322442344"/>
                <w:showingPlcHdr/>
              </w:sdtPr>
              <w:sdtEndPr/>
              <w:sdtContent>
                <w:r w:rsidR="009B282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B2823" w14:paraId="15687529" w14:textId="77777777" w:rsidTr="00BB699B">
        <w:tc>
          <w:tcPr>
            <w:tcW w:w="2405" w:type="dxa"/>
          </w:tcPr>
          <w:p w14:paraId="0023D90E" w14:textId="6667D8A2" w:rsidR="009B2823" w:rsidRPr="006B7B12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6B7B12">
              <w:rPr>
                <w:rFonts w:cs="FuturaStd-Bold"/>
                <w:b/>
                <w:bCs/>
                <w:sz w:val="16"/>
                <w:szCs w:val="16"/>
              </w:rPr>
              <w:t xml:space="preserve">Brandvarnare </w:t>
            </w:r>
          </w:p>
        </w:tc>
        <w:tc>
          <w:tcPr>
            <w:tcW w:w="3402" w:type="dxa"/>
          </w:tcPr>
          <w:p w14:paraId="7A4A92A6" w14:textId="1D0C0FC2" w:rsidR="009B2823" w:rsidRPr="006B7B12" w:rsidRDefault="00FE0E15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r w:rsidRPr="006B7B12">
              <w:rPr>
                <w:rFonts w:cs="FuturaStd-Book"/>
                <w:sz w:val="16"/>
                <w:szCs w:val="16"/>
              </w:rPr>
              <w:t xml:space="preserve">Monteras i tak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19E8DCB9" w14:textId="77777777" w:rsidR="009B282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-1829050137"/>
                <w:showingPlcHdr/>
              </w:sdtPr>
              <w:sdtEndPr/>
              <w:sdtContent>
                <w:r w:rsidR="009B282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9B2823" w14:paraId="4252CECA" w14:textId="77777777" w:rsidTr="00BB699B">
        <w:tc>
          <w:tcPr>
            <w:tcW w:w="2405" w:type="dxa"/>
          </w:tcPr>
          <w:p w14:paraId="6363521A" w14:textId="02552B03" w:rsidR="009B2823" w:rsidRPr="009778EE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 w:rsidRPr="009778EE">
              <w:rPr>
                <w:rFonts w:cs="FuturaStd-Bold"/>
                <w:b/>
                <w:bCs/>
                <w:sz w:val="16"/>
                <w:szCs w:val="16"/>
              </w:rPr>
              <w:t xml:space="preserve">Inspektionsluckor </w:t>
            </w:r>
          </w:p>
        </w:tc>
        <w:tc>
          <w:tcPr>
            <w:tcW w:w="3402" w:type="dxa"/>
          </w:tcPr>
          <w:p w14:paraId="74518FBA" w14:textId="631AA17C" w:rsidR="009B2823" w:rsidRPr="006B7B12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  <w:proofErr w:type="spellStart"/>
            <w:r w:rsidRPr="006B7B12">
              <w:rPr>
                <w:rFonts w:cs="FuturaStd-Book"/>
                <w:sz w:val="16"/>
                <w:szCs w:val="16"/>
              </w:rPr>
              <w:t>Hila</w:t>
            </w:r>
            <w:proofErr w:type="spellEnd"/>
            <w:r w:rsidRPr="006B7B12">
              <w:rPr>
                <w:rFonts w:cs="FuturaStd-Book"/>
                <w:sz w:val="16"/>
                <w:szCs w:val="16"/>
              </w:rPr>
              <w:t xml:space="preserve">-luckor </w:t>
            </w:r>
            <w:proofErr w:type="spellStart"/>
            <w:r w:rsidRPr="006B7B12">
              <w:rPr>
                <w:rFonts w:cs="FuturaStd-Book"/>
                <w:sz w:val="16"/>
                <w:szCs w:val="16"/>
              </w:rPr>
              <w:t>Thonic</w:t>
            </w:r>
            <w:proofErr w:type="spellEnd"/>
            <w:r w:rsidRPr="006B7B12">
              <w:rPr>
                <w:rFonts w:cs="FuturaStd-Book"/>
                <w:sz w:val="16"/>
                <w:szCs w:val="16"/>
              </w:rPr>
              <w:t xml:space="preserve"> vita eller likvärdigt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7803BC11" w14:textId="77777777" w:rsidR="009B2823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698276485"/>
              </w:sdtPr>
              <w:sdtEndPr/>
              <w:sdtContent>
                <w:sdt>
                  <w:sdtPr>
                    <w:id w:val="-208720892"/>
                    <w:showingPlcHdr/>
                  </w:sdtPr>
                  <w:sdtEndPr/>
                  <w:sdtContent>
                    <w:r w:rsidR="009B2823" w:rsidRPr="00B64C2F">
                      <w:rPr>
                        <w:rFonts w:cs="FuturaStd-Book"/>
                        <w:color w:val="281F00"/>
                        <w:sz w:val="16"/>
                        <w:szCs w:val="16"/>
                      </w:rPr>
                      <w:t>Klicka här för att ange text.</w:t>
                    </w:r>
                  </w:sdtContent>
                </w:sdt>
              </w:sdtContent>
            </w:sdt>
          </w:p>
        </w:tc>
      </w:tr>
      <w:tr w:rsidR="009B2823" w14:paraId="30D8FE1E" w14:textId="77777777" w:rsidTr="00BB699B">
        <w:tc>
          <w:tcPr>
            <w:tcW w:w="2405" w:type="dxa"/>
          </w:tcPr>
          <w:p w14:paraId="7DEFB9EE" w14:textId="410A4AF6" w:rsidR="009B2823" w:rsidRPr="009778EE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Övrigt </w:t>
            </w:r>
          </w:p>
        </w:tc>
        <w:tc>
          <w:tcPr>
            <w:tcW w:w="3402" w:type="dxa"/>
          </w:tcPr>
          <w:p w14:paraId="70BCC942" w14:textId="47A26101" w:rsidR="009B2823" w:rsidRPr="00DA4844" w:rsidRDefault="009B2823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1581D51A" w14:textId="77777777" w:rsidR="009B2823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561215818"/>
                <w:showingPlcHdr/>
              </w:sdtPr>
              <w:sdtEndPr/>
              <w:sdtContent>
                <w:r w:rsidR="009B2823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7DEA9580" w14:textId="77777777" w:rsidR="00416684" w:rsidRDefault="00416684" w:rsidP="00877DD7">
      <w:pPr>
        <w:tabs>
          <w:tab w:val="left" w:pos="3621"/>
        </w:tabs>
        <w:spacing w:line="276" w:lineRule="auto"/>
        <w:rPr>
          <w:rFonts w:ascii="FuturaStd-Book" w:hAnsi="FuturaStd-Book" w:cs="FuturaStd-Book"/>
          <w:sz w:val="16"/>
          <w:szCs w:val="16"/>
        </w:rPr>
      </w:pPr>
    </w:p>
    <w:p w14:paraId="175CA4F0" w14:textId="097C3642" w:rsidR="001B384D" w:rsidRPr="00842D03" w:rsidRDefault="008668CE" w:rsidP="00877DD7">
      <w:pPr>
        <w:pStyle w:val="Rubrik2"/>
        <w:spacing w:line="276" w:lineRule="auto"/>
        <w:rPr>
          <w:sz w:val="26"/>
          <w:szCs w:val="26"/>
        </w:rPr>
      </w:pPr>
      <w:bookmarkStart w:id="24" w:name="_Toc184900709"/>
      <w:r>
        <w:rPr>
          <w:sz w:val="26"/>
          <w:szCs w:val="26"/>
        </w:rPr>
        <w:t>OPTIONER</w:t>
      </w:r>
      <w:bookmarkEnd w:id="24"/>
    </w:p>
    <w:tbl>
      <w:tblPr>
        <w:tblStyle w:val="Tabellrutnt"/>
        <w:tblW w:w="90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402"/>
        <w:gridCol w:w="3260"/>
      </w:tblGrid>
      <w:tr w:rsidR="001B384D" w14:paraId="65DF1C7A" w14:textId="77777777" w:rsidTr="00BB699B">
        <w:tc>
          <w:tcPr>
            <w:tcW w:w="2405" w:type="dxa"/>
          </w:tcPr>
          <w:p w14:paraId="58305331" w14:textId="77777777" w:rsidR="001B384D" w:rsidRDefault="001B384D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color w:val="281F00"/>
                <w:sz w:val="16"/>
                <w:szCs w:val="16"/>
              </w:rPr>
            </w:pPr>
          </w:p>
        </w:tc>
        <w:tc>
          <w:tcPr>
            <w:tcW w:w="3402" w:type="dxa"/>
          </w:tcPr>
          <w:p w14:paraId="50F46DFE" w14:textId="77777777" w:rsidR="001B384D" w:rsidRPr="00B0613A" w:rsidRDefault="001B384D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ok" w:hAnsi="FuturaStd-Book" w:cs="FuturaStd-Book"/>
                <w:b/>
                <w:bCs/>
                <w:sz w:val="16"/>
                <w:szCs w:val="16"/>
              </w:rPr>
            </w:pPr>
            <w:r>
              <w:rPr>
                <w:rFonts w:ascii="FuturaStd-Book" w:hAnsi="FuturaStd-Book" w:cs="FuturaStd-Book"/>
                <w:b/>
                <w:bCs/>
                <w:sz w:val="16"/>
                <w:szCs w:val="16"/>
              </w:rPr>
              <w:t>Ska-krav</w:t>
            </w:r>
          </w:p>
        </w:tc>
        <w:tc>
          <w:tcPr>
            <w:tcW w:w="3260" w:type="dxa"/>
          </w:tcPr>
          <w:p w14:paraId="4C2C9864" w14:textId="304B90EA" w:rsidR="001B384D" w:rsidRPr="00B0613A" w:rsidRDefault="001B384D" w:rsidP="00877DD7">
            <w:pPr>
              <w:autoSpaceDE w:val="0"/>
              <w:autoSpaceDN w:val="0"/>
              <w:adjustRightInd w:val="0"/>
              <w:spacing w:line="276" w:lineRule="auto"/>
              <w:rPr>
                <w:rFonts w:ascii="FuturaStd-Bold" w:hAnsi="FuturaStd-Bold" w:cs="FuturaStd-Bold"/>
                <w:b/>
                <w:bCs/>
                <w:sz w:val="16"/>
                <w:szCs w:val="16"/>
              </w:rPr>
            </w:pP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Offererat av anbudsgivare</w:t>
            </w:r>
            <w:r w:rsidR="00B004F4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n</w:t>
            </w:r>
            <w:r w:rsidRPr="00B0613A"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br/>
              <w:t xml:space="preserve">(fabrikat, material, modell, färg </w:t>
            </w:r>
            <w:proofErr w:type="spellStart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>etc</w:t>
            </w:r>
            <w:proofErr w:type="spellEnd"/>
            <w:r>
              <w:rPr>
                <w:rFonts w:ascii="FuturaStd-Bold" w:hAnsi="FuturaStd-Bold" w:cs="FuturaStd-Bold"/>
                <w:b/>
                <w:bCs/>
                <w:sz w:val="16"/>
                <w:szCs w:val="16"/>
              </w:rPr>
              <w:t xml:space="preserve">) </w:t>
            </w:r>
          </w:p>
        </w:tc>
      </w:tr>
      <w:tr w:rsidR="001B384D" w14:paraId="5F02DC48" w14:textId="77777777" w:rsidTr="00BB699B">
        <w:tc>
          <w:tcPr>
            <w:tcW w:w="2405" w:type="dxa"/>
          </w:tcPr>
          <w:p w14:paraId="3B546098" w14:textId="77777777" w:rsidR="001B384D" w:rsidRPr="00B64C2F" w:rsidRDefault="001B384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Solceller </w:t>
            </w:r>
          </w:p>
        </w:tc>
        <w:tc>
          <w:tcPr>
            <w:tcW w:w="3402" w:type="dxa"/>
          </w:tcPr>
          <w:p w14:paraId="2F0A6CC1" w14:textId="77777777" w:rsidR="001B384D" w:rsidRPr="00D30BFA" w:rsidRDefault="001B384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color w:val="281F00"/>
                <w:sz w:val="16"/>
                <w:szCs w:val="16"/>
              </w:rPr>
            </w:pPr>
            <w:r w:rsidRPr="00586D83">
              <w:rPr>
                <w:rFonts w:cs="FuturaStd-Book"/>
                <w:sz w:val="16"/>
                <w:szCs w:val="16"/>
              </w:rPr>
              <w:t xml:space="preserve">Effekten ska täcka fastighetselens motsvarande för en årsförbrukning </w:t>
            </w:r>
          </w:p>
        </w:tc>
        <w:tc>
          <w:tcPr>
            <w:tcW w:w="3260" w:type="dxa"/>
            <w:shd w:val="clear" w:color="auto" w:fill="F6FC64" w:themeFill="accent4" w:themeFillTint="66"/>
          </w:tcPr>
          <w:p w14:paraId="3DFAF12B" w14:textId="77777777" w:rsidR="001B384D" w:rsidRPr="00B64C2F" w:rsidRDefault="00E91EB8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color w:val="281F00"/>
                <w:sz w:val="16"/>
                <w:szCs w:val="16"/>
              </w:rPr>
            </w:pPr>
            <w:sdt>
              <w:sdtPr>
                <w:id w:val="1988435753"/>
                <w:showingPlcHdr/>
              </w:sdtPr>
              <w:sdtEndPr/>
              <w:sdtContent>
                <w:r w:rsidR="001B384D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  <w:tr w:rsidR="001B384D" w14:paraId="267C5925" w14:textId="77777777" w:rsidTr="00BB699B">
        <w:tc>
          <w:tcPr>
            <w:tcW w:w="2405" w:type="dxa"/>
          </w:tcPr>
          <w:p w14:paraId="62073CAA" w14:textId="3559B69E" w:rsidR="001B384D" w:rsidRDefault="000E454B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ld"/>
                <w:b/>
                <w:bCs/>
                <w:sz w:val="16"/>
                <w:szCs w:val="16"/>
              </w:rPr>
            </w:pPr>
            <w:r>
              <w:rPr>
                <w:rFonts w:cs="FuturaStd-Bold"/>
                <w:b/>
                <w:bCs/>
                <w:sz w:val="16"/>
                <w:szCs w:val="16"/>
              </w:rPr>
              <w:t xml:space="preserve">Geo-FTX </w:t>
            </w:r>
          </w:p>
        </w:tc>
        <w:tc>
          <w:tcPr>
            <w:tcW w:w="3402" w:type="dxa"/>
          </w:tcPr>
          <w:p w14:paraId="4AAF20DF" w14:textId="77777777" w:rsidR="001B384D" w:rsidRPr="00586D83" w:rsidRDefault="001B384D" w:rsidP="00877DD7">
            <w:pPr>
              <w:autoSpaceDE w:val="0"/>
              <w:autoSpaceDN w:val="0"/>
              <w:adjustRightInd w:val="0"/>
              <w:spacing w:line="276" w:lineRule="auto"/>
              <w:rPr>
                <w:rFonts w:cs="FuturaStd-Book"/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F6FC64" w:themeFill="accent4" w:themeFillTint="66"/>
          </w:tcPr>
          <w:p w14:paraId="3B8CE00E" w14:textId="1A3C7E25" w:rsidR="001B384D" w:rsidRDefault="00E91EB8" w:rsidP="00877DD7">
            <w:pPr>
              <w:autoSpaceDE w:val="0"/>
              <w:autoSpaceDN w:val="0"/>
              <w:adjustRightInd w:val="0"/>
              <w:spacing w:line="276" w:lineRule="auto"/>
            </w:pPr>
            <w:sdt>
              <w:sdtPr>
                <w:id w:val="-1826735530"/>
                <w:showingPlcHdr/>
              </w:sdtPr>
              <w:sdtEndPr/>
              <w:sdtContent>
                <w:r w:rsidR="000E454B" w:rsidRPr="00B64C2F">
                  <w:rPr>
                    <w:rFonts w:cs="FuturaStd-Book"/>
                    <w:color w:val="281F00"/>
                    <w:sz w:val="16"/>
                    <w:szCs w:val="16"/>
                  </w:rPr>
                  <w:t>Klicka här för att ange text.</w:t>
                </w:r>
              </w:sdtContent>
            </w:sdt>
          </w:p>
        </w:tc>
      </w:tr>
    </w:tbl>
    <w:p w14:paraId="3E888B81" w14:textId="77777777" w:rsidR="001B384D" w:rsidRDefault="001B384D" w:rsidP="00877DD7">
      <w:pPr>
        <w:tabs>
          <w:tab w:val="left" w:pos="3621"/>
        </w:tabs>
        <w:spacing w:line="276" w:lineRule="auto"/>
        <w:rPr>
          <w:rFonts w:ascii="FuturaStd-Book" w:hAnsi="FuturaStd-Book" w:cs="FuturaStd-Book"/>
          <w:sz w:val="16"/>
          <w:szCs w:val="16"/>
        </w:rPr>
      </w:pPr>
    </w:p>
    <w:sectPr w:rsidR="001B384D" w:rsidSect="00CA1DA4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85" w:right="1418" w:bottom="1418" w:left="1418" w:header="624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82A7A" w14:textId="77777777" w:rsidR="00737CE0" w:rsidRDefault="00737CE0" w:rsidP="00ED6C6F">
      <w:pPr>
        <w:spacing w:after="0" w:line="240" w:lineRule="auto"/>
      </w:pPr>
      <w:r>
        <w:separator/>
      </w:r>
    </w:p>
  </w:endnote>
  <w:endnote w:type="continuationSeparator" w:id="0">
    <w:p w14:paraId="467F1F1D" w14:textId="77777777" w:rsidR="00737CE0" w:rsidRDefault="00737CE0" w:rsidP="00ED6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rimson Text">
    <w:altName w:val="Calibri"/>
    <w:charset w:val="00"/>
    <w:family w:val="auto"/>
    <w:pitch w:val="variable"/>
    <w:sig w:usb0="80000047" w:usb1="00000062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Slab Black">
    <w:charset w:val="00"/>
    <w:family w:val="auto"/>
    <w:pitch w:val="variable"/>
    <w:sig w:usb0="000004FF" w:usb1="8000405F" w:usb2="00000022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Roboto Slab Light"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Std-Book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Std-Bold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Std-BoldOblique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735A18" w14:textId="7CDF8A35" w:rsidR="00ED6C6F" w:rsidRDefault="00E91EB8">
    <w:pPr>
      <w:pStyle w:val="Sidfot"/>
      <w:rPr>
        <w:bCs/>
      </w:rPr>
    </w:pPr>
    <w:sdt>
      <w:sdtPr>
        <w:alias w:val="Title"/>
        <w:tag w:val=""/>
        <w:id w:val="-50845041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9731C">
          <w:t>Teknisk beskrivning</w:t>
        </w:r>
      </w:sdtContent>
    </w:sdt>
    <w:r w:rsidR="00ED6C6F">
      <w:tab/>
    </w:r>
    <w:r w:rsidR="00ED6C6F">
      <w:tab/>
    </w:r>
  </w:p>
  <w:p w14:paraId="336F0A24" w14:textId="77777777" w:rsidR="00BD7B97" w:rsidRPr="00BD7B97" w:rsidRDefault="00BD7B97">
    <w:pPr>
      <w:pStyle w:val="Sidfo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2305EA" w14:textId="7490DEC3" w:rsidR="00D17D8A" w:rsidRDefault="00D17D8A" w:rsidP="004D31A9">
    <w:pPr>
      <w:pStyle w:val="Sidfot"/>
      <w:tabs>
        <w:tab w:val="clear" w:pos="4536"/>
        <w:tab w:val="clear" w:pos="9072"/>
        <w:tab w:val="left" w:pos="2644"/>
      </w:tabs>
      <w:rPr>
        <w:rFonts w:asciiTheme="majorHAnsi" w:hAnsiTheme="majorHAnsi"/>
      </w:rPr>
    </w:pPr>
    <w:bookmarkStart w:id="29" w:name="_Hlk176520142"/>
    <w:bookmarkStart w:id="30" w:name="_Hlk176520143"/>
    <w:bookmarkStart w:id="31" w:name="_Hlk176520172"/>
    <w:bookmarkStart w:id="32" w:name="_Hlk176520173"/>
    <w:bookmarkStart w:id="33" w:name="_Hlk176521748"/>
    <w:bookmarkStart w:id="34" w:name="_Hlk176521749"/>
    <w:bookmarkStart w:id="35" w:name="_Hlk176521789"/>
    <w:bookmarkStart w:id="36" w:name="_Hlk176521790"/>
    <w:r>
      <w:rPr>
        <w:rFonts w:asciiTheme="majorHAnsi" w:hAnsiTheme="majorHAnsi"/>
      </w:rPr>
      <w:t>VärmdöBostäder AB</w:t>
    </w:r>
    <w:r w:rsidR="004D31A9">
      <w:rPr>
        <w:rFonts w:asciiTheme="majorHAnsi" w:hAnsiTheme="majorHAnsi"/>
      </w:rPr>
      <w:tab/>
    </w:r>
  </w:p>
  <w:p w14:paraId="00A6B841" w14:textId="77777777" w:rsidR="00DE17BF" w:rsidRPr="00D17D8A" w:rsidRDefault="00D17D8A" w:rsidP="00CF1D61">
    <w:pPr>
      <w:pStyle w:val="Sidfot"/>
      <w:spacing w:before="80"/>
      <w:rPr>
        <w:szCs w:val="14"/>
      </w:rPr>
    </w:pPr>
    <w:r>
      <w:rPr>
        <w:szCs w:val="14"/>
      </w:rPr>
      <w:t xml:space="preserve">Box 23, 134 21 Gustavsberg  </w:t>
    </w:r>
    <w:r>
      <w:rPr>
        <w:rFonts w:ascii="Arial" w:hAnsi="Arial" w:cs="Arial"/>
        <w:szCs w:val="14"/>
      </w:rPr>
      <w:t xml:space="preserve">│  </w:t>
    </w:r>
    <w:r>
      <w:rPr>
        <w:szCs w:val="14"/>
      </w:rPr>
      <w:t xml:space="preserve">Besök: Skogsbovägen 15  </w:t>
    </w:r>
    <w:r>
      <w:rPr>
        <w:rFonts w:ascii="Arial" w:hAnsi="Arial" w:cs="Arial"/>
        <w:szCs w:val="14"/>
      </w:rPr>
      <w:t xml:space="preserve">│  </w:t>
    </w:r>
    <w:r>
      <w:rPr>
        <w:szCs w:val="14"/>
      </w:rPr>
      <w:t xml:space="preserve">Tel: 08-570 399 00  </w:t>
    </w:r>
    <w:r>
      <w:rPr>
        <w:rFonts w:ascii="Arial" w:hAnsi="Arial" w:cs="Arial"/>
        <w:szCs w:val="14"/>
      </w:rPr>
      <w:t xml:space="preserve">│  </w:t>
    </w:r>
    <w:r>
      <w:rPr>
        <w:szCs w:val="14"/>
      </w:rPr>
      <w:t>E-post</w:t>
    </w:r>
    <w:r w:rsidRPr="00B75953">
      <w:t xml:space="preserve">: </w:t>
    </w:r>
    <w:hyperlink r:id="rId1" w:history="1">
      <w:r w:rsidRPr="00B75953">
        <w:t>info@varmdobo.se</w:t>
      </w:r>
    </w:hyperlink>
    <w:r>
      <w:rPr>
        <w:szCs w:val="14"/>
      </w:rPr>
      <w:t xml:space="preserve"> </w:t>
    </w:r>
    <w:r>
      <w:rPr>
        <w:rFonts w:ascii="Arial" w:hAnsi="Arial" w:cs="Arial"/>
        <w:szCs w:val="14"/>
      </w:rPr>
      <w:t xml:space="preserve"> │  </w:t>
    </w:r>
    <w:r>
      <w:rPr>
        <w:szCs w:val="14"/>
      </w:rPr>
      <w:t>Org.nr: 556476-2176</w:t>
    </w:r>
    <w:bookmarkEnd w:id="36"/>
    <w:bookmarkEnd w:id="35"/>
    <w:bookmarkEnd w:id="34"/>
    <w:bookmarkEnd w:id="33"/>
    <w:bookmarkEnd w:id="32"/>
    <w:bookmarkEnd w:id="31"/>
    <w:bookmarkEnd w:id="30"/>
    <w:bookmarkEnd w:id="2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B3E835" w14:textId="77777777" w:rsidR="00737CE0" w:rsidRDefault="00737CE0" w:rsidP="00ED6C6F">
      <w:pPr>
        <w:spacing w:after="0" w:line="240" w:lineRule="auto"/>
      </w:pPr>
      <w:r>
        <w:separator/>
      </w:r>
    </w:p>
  </w:footnote>
  <w:footnote w:type="continuationSeparator" w:id="0">
    <w:p w14:paraId="3B23C790" w14:textId="77777777" w:rsidR="00737CE0" w:rsidRDefault="00737CE0" w:rsidP="00ED6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rutnt"/>
      <w:tblW w:w="0" w:type="auto"/>
      <w:tblLook w:val="04A0" w:firstRow="1" w:lastRow="0" w:firstColumn="1" w:lastColumn="0" w:noHBand="0" w:noVBand="1"/>
    </w:tblPr>
    <w:tblGrid>
      <w:gridCol w:w="3020"/>
      <w:gridCol w:w="4205"/>
      <w:gridCol w:w="1275"/>
      <w:gridCol w:w="560"/>
    </w:tblGrid>
    <w:tr w:rsidR="001B7500" w14:paraId="2451CF17" w14:textId="77777777" w:rsidTr="007D2A9D">
      <w:trPr>
        <w:trHeight w:val="132"/>
      </w:trPr>
      <w:tc>
        <w:tcPr>
          <w:tcW w:w="3020" w:type="dxa"/>
          <w:tcBorders>
            <w:bottom w:val="nil"/>
            <w:right w:val="single" w:sz="4" w:space="0" w:color="auto"/>
          </w:tcBorders>
        </w:tcPr>
        <w:p w14:paraId="5C2E38D3" w14:textId="77777777" w:rsidR="001B7500" w:rsidRP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  <w:rPr>
              <w:noProof/>
              <w:sz w:val="12"/>
              <w:szCs w:val="12"/>
            </w:rPr>
          </w:pPr>
        </w:p>
      </w:tc>
      <w:tc>
        <w:tcPr>
          <w:tcW w:w="4205" w:type="dxa"/>
          <w:tcBorders>
            <w:left w:val="single" w:sz="4" w:space="0" w:color="auto"/>
            <w:bottom w:val="nil"/>
            <w:right w:val="single" w:sz="4" w:space="0" w:color="auto"/>
          </w:tcBorders>
        </w:tcPr>
        <w:p w14:paraId="7446D7D5" w14:textId="0B7527EE" w:rsidR="001B7500" w:rsidRPr="005B08CC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 w:rsidRPr="005B08CC">
            <w:rPr>
              <w:sz w:val="12"/>
              <w:szCs w:val="12"/>
            </w:rPr>
            <w:t>Dokument</w:t>
          </w:r>
        </w:p>
      </w:tc>
      <w:tc>
        <w:tcPr>
          <w:tcW w:w="1835" w:type="dxa"/>
          <w:gridSpan w:val="2"/>
          <w:tcBorders>
            <w:left w:val="single" w:sz="4" w:space="0" w:color="auto"/>
            <w:bottom w:val="nil"/>
          </w:tcBorders>
        </w:tcPr>
        <w:p w14:paraId="5CD2F6C5" w14:textId="6ED11E8F" w:rsidR="001B7500" w:rsidRPr="005B08CC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proofErr w:type="spellStart"/>
          <w:r w:rsidRPr="005B08CC">
            <w:rPr>
              <w:sz w:val="12"/>
              <w:szCs w:val="12"/>
            </w:rPr>
            <w:t>Sidnr</w:t>
          </w:r>
          <w:proofErr w:type="spellEnd"/>
        </w:p>
      </w:tc>
    </w:tr>
    <w:tr w:rsidR="001B7500" w14:paraId="0207C2C9" w14:textId="77777777" w:rsidTr="007D2A9D">
      <w:tc>
        <w:tcPr>
          <w:tcW w:w="3020" w:type="dxa"/>
          <w:vMerge w:val="restart"/>
          <w:tcBorders>
            <w:top w:val="nil"/>
          </w:tcBorders>
        </w:tcPr>
        <w:p w14:paraId="53468DDA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  <w:r>
            <w:rPr>
              <w:noProof/>
            </w:rPr>
            <w:drawing>
              <wp:anchor distT="0" distB="0" distL="114300" distR="114300" simplePos="0" relativeHeight="251657728" behindDoc="1" locked="1" layoutInCell="1" allowOverlap="1" wp14:anchorId="0E9DEFB2" wp14:editId="325DB23B">
                <wp:simplePos x="0" y="0"/>
                <wp:positionH relativeFrom="page">
                  <wp:posOffset>107950</wp:posOffset>
                </wp:positionH>
                <wp:positionV relativeFrom="page">
                  <wp:posOffset>168275</wp:posOffset>
                </wp:positionV>
                <wp:extent cx="1709420" cy="741045"/>
                <wp:effectExtent l="0" t="0" r="5080" b="1905"/>
                <wp:wrapNone/>
                <wp:docPr id="2036084353" name="Bildobjekt 2036084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Bildobjekt 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9420" cy="741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nil"/>
          </w:tcBorders>
        </w:tcPr>
        <w:p w14:paraId="54BCD82F" w14:textId="3B622FA6" w:rsidR="001B7500" w:rsidRPr="001B7500" w:rsidRDefault="00A47F23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  <w:sz w:val="18"/>
              <w:szCs w:val="18"/>
            </w:rPr>
            <w:t>TEKNISK BESKRIVNING</w:t>
          </w:r>
          <w:r w:rsidR="001B7500" w:rsidRPr="001B7500">
            <w:rPr>
              <w:rFonts w:asciiTheme="majorHAnsi" w:hAnsiTheme="majorHAnsi" w:cstheme="majorHAnsi"/>
              <w:sz w:val="18"/>
              <w:szCs w:val="18"/>
            </w:rPr>
            <w:t xml:space="preserve">  </w:t>
          </w:r>
          <w:r w:rsidR="001B7500" w:rsidRPr="001B7500">
            <w:rPr>
              <w:rFonts w:asciiTheme="majorHAnsi" w:hAnsiTheme="majorHAnsi" w:cstheme="majorHAnsi"/>
              <w:sz w:val="12"/>
              <w:szCs w:val="12"/>
            </w:rPr>
            <w:br/>
          </w: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6BBE63CE" w14:textId="4C07490F" w:rsidR="001B7500" w:rsidRPr="005B08CC" w:rsidRDefault="001B7500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</w:pPr>
          <w:r w:rsidRPr="001B7500">
            <w:rPr>
              <w:sz w:val="18"/>
              <w:szCs w:val="18"/>
            </w:rPr>
            <w:fldChar w:fldCharType="begin"/>
          </w:r>
          <w:r w:rsidRPr="001B7500">
            <w:rPr>
              <w:sz w:val="18"/>
              <w:szCs w:val="18"/>
            </w:rPr>
            <w:instrText xml:space="preserve"> PAGE </w:instrText>
          </w:r>
          <w:r w:rsidRPr="001B7500">
            <w:rPr>
              <w:sz w:val="18"/>
              <w:szCs w:val="18"/>
            </w:rPr>
            <w:fldChar w:fldCharType="separate"/>
          </w:r>
          <w:r w:rsidRPr="001B7500">
            <w:rPr>
              <w:sz w:val="18"/>
              <w:szCs w:val="18"/>
            </w:rPr>
            <w:t>1</w:t>
          </w:r>
          <w:r w:rsidRPr="001B7500">
            <w:rPr>
              <w:sz w:val="18"/>
              <w:szCs w:val="18"/>
            </w:rPr>
            <w:fldChar w:fldCharType="end"/>
          </w:r>
          <w:r w:rsidRPr="001B7500">
            <w:rPr>
              <w:sz w:val="18"/>
              <w:szCs w:val="18"/>
            </w:rPr>
            <w:t>(</w:t>
          </w:r>
          <w:r w:rsidRPr="001B7500">
            <w:rPr>
              <w:sz w:val="18"/>
              <w:szCs w:val="18"/>
            </w:rPr>
            <w:fldChar w:fldCharType="begin"/>
          </w:r>
          <w:r w:rsidRPr="001B7500">
            <w:rPr>
              <w:sz w:val="18"/>
              <w:szCs w:val="18"/>
            </w:rPr>
            <w:instrText xml:space="preserve"> NUMPAGES  </w:instrText>
          </w:r>
          <w:r w:rsidRPr="001B7500">
            <w:rPr>
              <w:sz w:val="18"/>
              <w:szCs w:val="18"/>
            </w:rPr>
            <w:fldChar w:fldCharType="separate"/>
          </w:r>
          <w:r w:rsidRPr="001B7500">
            <w:rPr>
              <w:sz w:val="18"/>
              <w:szCs w:val="18"/>
            </w:rPr>
            <w:t>45</w:t>
          </w:r>
          <w:r w:rsidRPr="001B7500">
            <w:rPr>
              <w:sz w:val="18"/>
              <w:szCs w:val="18"/>
            </w:rPr>
            <w:fldChar w:fldCharType="end"/>
          </w:r>
          <w:r w:rsidRPr="001B7500">
            <w:rPr>
              <w:sz w:val="18"/>
              <w:szCs w:val="18"/>
            </w:rPr>
            <w:t>)</w:t>
          </w:r>
        </w:p>
      </w:tc>
    </w:tr>
    <w:tr w:rsidR="001B7500" w14:paraId="08ADD59B" w14:textId="77777777" w:rsidTr="007D2A9D">
      <w:trPr>
        <w:trHeight w:val="136"/>
      </w:trPr>
      <w:tc>
        <w:tcPr>
          <w:tcW w:w="3020" w:type="dxa"/>
          <w:vMerge/>
        </w:tcPr>
        <w:p w14:paraId="7EC850B0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</w:tcPr>
        <w:p w14:paraId="65CC6E91" w14:textId="613E204B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bottom w:val="nil"/>
          </w:tcBorders>
        </w:tcPr>
        <w:p w14:paraId="6EBAA08B" w14:textId="06067E4D" w:rsidR="001B7500" w:rsidRPr="005B08CC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r w:rsidRPr="005B08CC">
            <w:rPr>
              <w:sz w:val="12"/>
              <w:szCs w:val="12"/>
            </w:rPr>
            <w:t>Handläggare</w:t>
          </w:r>
        </w:p>
      </w:tc>
    </w:tr>
    <w:tr w:rsidR="001B7500" w14:paraId="62017711" w14:textId="77777777" w:rsidTr="007D2A9D">
      <w:trPr>
        <w:trHeight w:val="150"/>
      </w:trPr>
      <w:tc>
        <w:tcPr>
          <w:tcW w:w="3020" w:type="dxa"/>
          <w:vMerge/>
        </w:tcPr>
        <w:p w14:paraId="08323EA1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  <w:tcBorders>
            <w:bottom w:val="single" w:sz="4" w:space="0" w:color="auto"/>
          </w:tcBorders>
        </w:tcPr>
        <w:p w14:paraId="0A994D74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363D2000" w14:textId="60B42FF9" w:rsidR="001B7500" w:rsidRPr="00636380" w:rsidRDefault="001B7500" w:rsidP="007E7617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</w:p>
      </w:tc>
    </w:tr>
    <w:tr w:rsidR="001B7500" w14:paraId="2CEFF7B4" w14:textId="77777777" w:rsidTr="007D2A9D">
      <w:trPr>
        <w:trHeight w:val="100"/>
      </w:trPr>
      <w:tc>
        <w:tcPr>
          <w:tcW w:w="3020" w:type="dxa"/>
          <w:vMerge/>
        </w:tcPr>
        <w:p w14:paraId="0FE85E5F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tcBorders>
            <w:bottom w:val="nil"/>
            <w:right w:val="single" w:sz="4" w:space="0" w:color="auto"/>
          </w:tcBorders>
        </w:tcPr>
        <w:p w14:paraId="60792BCA" w14:textId="59D4BD59" w:rsidR="001B7500" w:rsidRPr="005B08CC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r w:rsidRPr="005B08CC">
            <w:rPr>
              <w:sz w:val="12"/>
              <w:szCs w:val="12"/>
            </w:rPr>
            <w:t xml:space="preserve">Projektnamn </w:t>
          </w:r>
        </w:p>
      </w:tc>
      <w:tc>
        <w:tcPr>
          <w:tcW w:w="1835" w:type="dxa"/>
          <w:gridSpan w:val="2"/>
          <w:tcBorders>
            <w:left w:val="single" w:sz="4" w:space="0" w:color="auto"/>
            <w:bottom w:val="nil"/>
          </w:tcBorders>
        </w:tcPr>
        <w:p w14:paraId="2391D6F3" w14:textId="311A9DED" w:rsidR="001B7500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proofErr w:type="spellStart"/>
          <w:r w:rsidRPr="005B08CC">
            <w:rPr>
              <w:sz w:val="12"/>
              <w:szCs w:val="12"/>
            </w:rPr>
            <w:t>Projekt</w:t>
          </w:r>
          <w:r>
            <w:rPr>
              <w:sz w:val="12"/>
              <w:szCs w:val="12"/>
            </w:rPr>
            <w:t>nr</w:t>
          </w:r>
          <w:proofErr w:type="spellEnd"/>
        </w:p>
      </w:tc>
    </w:tr>
    <w:tr w:rsidR="001B7500" w14:paraId="0F3E2DA1" w14:textId="77777777" w:rsidTr="007D2A9D">
      <w:trPr>
        <w:trHeight w:val="82"/>
      </w:trPr>
      <w:tc>
        <w:tcPr>
          <w:tcW w:w="3020" w:type="dxa"/>
          <w:vMerge/>
        </w:tcPr>
        <w:p w14:paraId="0E85C32E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 w:val="restart"/>
          <w:tcBorders>
            <w:top w:val="nil"/>
          </w:tcBorders>
        </w:tcPr>
        <w:p w14:paraId="4026238F" w14:textId="77777777" w:rsidR="00842D03" w:rsidRDefault="001B7500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  <w:r w:rsidRPr="001B7500">
            <w:rPr>
              <w:sz w:val="18"/>
              <w:szCs w:val="18"/>
            </w:rPr>
            <w:t>Skevik 1:190</w:t>
          </w:r>
        </w:p>
        <w:p w14:paraId="3C9D71E2" w14:textId="48ECD14C" w:rsidR="001B7500" w:rsidRPr="001B7500" w:rsidRDefault="001B7500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  <w:r w:rsidRPr="001B7500">
            <w:rPr>
              <w:sz w:val="18"/>
              <w:szCs w:val="18"/>
            </w:rPr>
            <w:t xml:space="preserve">Nyproduktion bostäder  </w:t>
          </w: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7F26D173" w14:textId="486A4D0C" w:rsidR="001B7500" w:rsidRPr="005B08CC" w:rsidRDefault="001B7500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2"/>
              <w:szCs w:val="12"/>
            </w:rPr>
          </w:pPr>
          <w:r w:rsidRPr="00A86999">
            <w:rPr>
              <w:sz w:val="18"/>
              <w:szCs w:val="18"/>
            </w:rPr>
            <w:t>18900</w:t>
          </w:r>
        </w:p>
      </w:tc>
    </w:tr>
    <w:tr w:rsidR="001B7500" w14:paraId="6A8B2AE6" w14:textId="77777777" w:rsidTr="007D2A9D">
      <w:trPr>
        <w:trHeight w:val="86"/>
      </w:trPr>
      <w:tc>
        <w:tcPr>
          <w:tcW w:w="3020" w:type="dxa"/>
          <w:vMerge/>
        </w:tcPr>
        <w:p w14:paraId="0CFE7C8D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</w:tcPr>
        <w:p w14:paraId="19FCDDA1" w14:textId="7CDC9A7C" w:rsidR="001B7500" w:rsidRPr="004E41B7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bottom w:val="nil"/>
          </w:tcBorders>
        </w:tcPr>
        <w:p w14:paraId="14CF2A01" w14:textId="181EC53A" w:rsidR="001B7500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</w:pPr>
          <w:r w:rsidRPr="005B08CC">
            <w:rPr>
              <w:sz w:val="12"/>
              <w:szCs w:val="12"/>
            </w:rPr>
            <w:t xml:space="preserve">Datum </w:t>
          </w:r>
        </w:p>
      </w:tc>
    </w:tr>
    <w:tr w:rsidR="001B7500" w14:paraId="76DF3B46" w14:textId="77777777" w:rsidTr="00A47F23">
      <w:trPr>
        <w:trHeight w:val="85"/>
      </w:trPr>
      <w:tc>
        <w:tcPr>
          <w:tcW w:w="3020" w:type="dxa"/>
          <w:vMerge/>
          <w:tcBorders>
            <w:bottom w:val="single" w:sz="4" w:space="0" w:color="auto"/>
          </w:tcBorders>
        </w:tcPr>
        <w:p w14:paraId="348AC0BB" w14:textId="77777777" w:rsidR="001B7500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4205" w:type="dxa"/>
          <w:vMerge/>
        </w:tcPr>
        <w:p w14:paraId="4A10A6AA" w14:textId="77777777" w:rsidR="001B7500" w:rsidRPr="004E41B7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</w:pPr>
        </w:p>
      </w:tc>
      <w:tc>
        <w:tcPr>
          <w:tcW w:w="1835" w:type="dxa"/>
          <w:gridSpan w:val="2"/>
          <w:tcBorders>
            <w:top w:val="nil"/>
            <w:bottom w:val="single" w:sz="4" w:space="0" w:color="auto"/>
          </w:tcBorders>
        </w:tcPr>
        <w:p w14:paraId="7BD6B4B3" w14:textId="4A8901CE" w:rsidR="001B7500" w:rsidRPr="005B08CC" w:rsidRDefault="001B7500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2"/>
              <w:szCs w:val="12"/>
            </w:rPr>
          </w:pPr>
          <w:r w:rsidRPr="001B7500">
            <w:rPr>
              <w:sz w:val="18"/>
              <w:szCs w:val="18"/>
            </w:rPr>
            <w:t>2024</w:t>
          </w:r>
          <w:r w:rsidR="007D1A4F">
            <w:rPr>
              <w:sz w:val="18"/>
              <w:szCs w:val="18"/>
            </w:rPr>
            <w:t>-12-09</w:t>
          </w:r>
        </w:p>
      </w:tc>
    </w:tr>
    <w:tr w:rsidR="001B7500" w14:paraId="608FFB06" w14:textId="77777777" w:rsidTr="00A47F23">
      <w:trPr>
        <w:trHeight w:val="76"/>
      </w:trPr>
      <w:tc>
        <w:tcPr>
          <w:tcW w:w="3020" w:type="dxa"/>
          <w:tcBorders>
            <w:bottom w:val="nil"/>
          </w:tcBorders>
        </w:tcPr>
        <w:p w14:paraId="3E4D47B5" w14:textId="0AAFF588" w:rsidR="001B7500" w:rsidRPr="001B7500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>
            <w:rPr>
              <w:sz w:val="12"/>
              <w:szCs w:val="12"/>
            </w:rPr>
            <w:t>S</w:t>
          </w:r>
          <w:r w:rsidR="00A47F23">
            <w:rPr>
              <w:sz w:val="12"/>
              <w:szCs w:val="12"/>
            </w:rPr>
            <w:t>t</w:t>
          </w:r>
          <w:r>
            <w:rPr>
              <w:sz w:val="12"/>
              <w:szCs w:val="12"/>
            </w:rPr>
            <w:t>atus</w:t>
          </w:r>
        </w:p>
      </w:tc>
      <w:tc>
        <w:tcPr>
          <w:tcW w:w="4205" w:type="dxa"/>
          <w:vMerge/>
        </w:tcPr>
        <w:p w14:paraId="35C4B7B5" w14:textId="77777777" w:rsidR="001B7500" w:rsidRPr="005B08CC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  <w:rPr>
              <w:sz w:val="12"/>
              <w:szCs w:val="12"/>
            </w:rPr>
          </w:pPr>
        </w:p>
      </w:tc>
      <w:tc>
        <w:tcPr>
          <w:tcW w:w="1275" w:type="dxa"/>
          <w:tcBorders>
            <w:bottom w:val="nil"/>
          </w:tcBorders>
        </w:tcPr>
        <w:p w14:paraId="5DA4A6F4" w14:textId="02F4E647" w:rsidR="001B7500" w:rsidRPr="005B08CC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>
            <w:rPr>
              <w:sz w:val="12"/>
              <w:szCs w:val="12"/>
            </w:rPr>
            <w:t>Ändr.</w:t>
          </w:r>
          <w:r w:rsidRPr="005B08CC">
            <w:rPr>
              <w:sz w:val="12"/>
              <w:szCs w:val="12"/>
            </w:rPr>
            <w:t xml:space="preserve"> </w:t>
          </w:r>
          <w:r w:rsidR="00842D03">
            <w:rPr>
              <w:sz w:val="12"/>
              <w:szCs w:val="12"/>
            </w:rPr>
            <w:t>d</w:t>
          </w:r>
          <w:r w:rsidRPr="005B08CC">
            <w:rPr>
              <w:sz w:val="12"/>
              <w:szCs w:val="12"/>
            </w:rPr>
            <w:t>at</w:t>
          </w:r>
        </w:p>
      </w:tc>
      <w:tc>
        <w:tcPr>
          <w:tcW w:w="560" w:type="dxa"/>
          <w:tcBorders>
            <w:bottom w:val="nil"/>
          </w:tcBorders>
        </w:tcPr>
        <w:p w14:paraId="56C86322" w14:textId="0E0AC7C3" w:rsidR="001B7500" w:rsidRPr="005B08CC" w:rsidRDefault="001B7500" w:rsidP="007D2A9D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20"/>
            <w:rPr>
              <w:sz w:val="12"/>
              <w:szCs w:val="12"/>
            </w:rPr>
          </w:pPr>
          <w:r>
            <w:rPr>
              <w:sz w:val="12"/>
              <w:szCs w:val="12"/>
            </w:rPr>
            <w:t>Bet</w:t>
          </w:r>
        </w:p>
      </w:tc>
    </w:tr>
    <w:tr w:rsidR="001B7500" w14:paraId="0431DC31" w14:textId="77777777" w:rsidTr="00A47F23">
      <w:trPr>
        <w:trHeight w:val="150"/>
      </w:trPr>
      <w:tc>
        <w:tcPr>
          <w:tcW w:w="3020" w:type="dxa"/>
          <w:tcBorders>
            <w:top w:val="nil"/>
            <w:bottom w:val="single" w:sz="4" w:space="0" w:color="auto"/>
          </w:tcBorders>
        </w:tcPr>
        <w:p w14:paraId="431A3638" w14:textId="1E347C05" w:rsidR="001B7500" w:rsidRPr="007713F3" w:rsidRDefault="00D81223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  <w:r>
            <w:rPr>
              <w:sz w:val="18"/>
              <w:szCs w:val="18"/>
            </w:rPr>
            <w:t>FÖRFRÅGNINGSUNDERLAG</w:t>
          </w:r>
        </w:p>
      </w:tc>
      <w:tc>
        <w:tcPr>
          <w:tcW w:w="4205" w:type="dxa"/>
          <w:vMerge/>
          <w:tcBorders>
            <w:bottom w:val="single" w:sz="4" w:space="0" w:color="auto"/>
          </w:tcBorders>
        </w:tcPr>
        <w:p w14:paraId="5F9EC807" w14:textId="77777777" w:rsidR="001B7500" w:rsidRPr="005B08CC" w:rsidRDefault="001B7500" w:rsidP="009333B4">
          <w:pPr>
            <w:pStyle w:val="Sidhuvud"/>
            <w:tabs>
              <w:tab w:val="clear" w:pos="4536"/>
              <w:tab w:val="clear" w:pos="9072"/>
              <w:tab w:val="left" w:pos="2535"/>
            </w:tabs>
            <w:rPr>
              <w:sz w:val="12"/>
              <w:szCs w:val="12"/>
            </w:rPr>
          </w:pPr>
        </w:p>
      </w:tc>
      <w:tc>
        <w:tcPr>
          <w:tcW w:w="1275" w:type="dxa"/>
          <w:tcBorders>
            <w:top w:val="nil"/>
            <w:bottom w:val="single" w:sz="4" w:space="0" w:color="auto"/>
          </w:tcBorders>
        </w:tcPr>
        <w:p w14:paraId="5E5EDE7A" w14:textId="1EA8EBD4" w:rsidR="001B7500" w:rsidRPr="00C679D3" w:rsidRDefault="001B7500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</w:p>
      </w:tc>
      <w:tc>
        <w:tcPr>
          <w:tcW w:w="560" w:type="dxa"/>
          <w:tcBorders>
            <w:top w:val="nil"/>
            <w:bottom w:val="single" w:sz="4" w:space="0" w:color="auto"/>
          </w:tcBorders>
        </w:tcPr>
        <w:p w14:paraId="696C8B88" w14:textId="243469C3" w:rsidR="001B7500" w:rsidRPr="007713F3" w:rsidRDefault="001B7500" w:rsidP="00842D03">
          <w:pPr>
            <w:pStyle w:val="Sidhuvud"/>
            <w:tabs>
              <w:tab w:val="clear" w:pos="4536"/>
              <w:tab w:val="clear" w:pos="9072"/>
              <w:tab w:val="left" w:pos="2535"/>
            </w:tabs>
            <w:spacing w:before="60"/>
            <w:rPr>
              <w:sz w:val="18"/>
              <w:szCs w:val="18"/>
            </w:rPr>
          </w:pPr>
        </w:p>
      </w:tc>
    </w:tr>
  </w:tbl>
  <w:p w14:paraId="06E5AEA8" w14:textId="59A1ACFD" w:rsidR="00ED6C6F" w:rsidRPr="00DF19B1" w:rsidRDefault="00ED6C6F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900AE" w14:textId="20182F6D" w:rsidR="004A33DF" w:rsidRDefault="006760AC" w:rsidP="0035373C">
    <w:pPr>
      <w:pStyle w:val="Sidhuvud"/>
      <w:spacing w:after="3840"/>
    </w:pPr>
    <w:bookmarkStart w:id="25" w:name="_Hlk167188645"/>
    <w:bookmarkStart w:id="26" w:name="_Hlk167188646"/>
    <w:bookmarkStart w:id="27" w:name="_Hlk167189081"/>
    <w:bookmarkStart w:id="28" w:name="_Hlk167189082"/>
    <w:r>
      <w:rPr>
        <w:noProof/>
      </w:rPr>
      <w:drawing>
        <wp:anchor distT="0" distB="0" distL="114300" distR="114300" simplePos="0" relativeHeight="251656704" behindDoc="1" locked="1" layoutInCell="1" allowOverlap="1" wp14:anchorId="3C352BB8" wp14:editId="7F06454E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1709420" cy="741045"/>
          <wp:effectExtent l="0" t="0" r="5080" b="1905"/>
          <wp:wrapNone/>
          <wp:docPr id="1169233135" name="Bildobjekt 1169233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objekt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9420" cy="741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8"/>
    <w:bookmarkEnd w:id="27"/>
    <w:bookmarkEnd w:id="26"/>
    <w:bookmarkEnd w:id="2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34E6525"/>
    <w:multiLevelType w:val="hybridMultilevel"/>
    <w:tmpl w:val="10EEFBE0"/>
    <w:lvl w:ilvl="0" w:tplc="D158D360">
      <w:start w:val="1"/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30227A"/>
    <w:multiLevelType w:val="multilevel"/>
    <w:tmpl w:val="B456EC3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1988"/>
    <w:multiLevelType w:val="multilevel"/>
    <w:tmpl w:val="4FA002BC"/>
    <w:lvl w:ilvl="0">
      <w:start w:val="1"/>
      <w:numFmt w:val="decimal"/>
      <w:pStyle w:val="Numreradrubrik1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BEA2382"/>
    <w:multiLevelType w:val="hybridMultilevel"/>
    <w:tmpl w:val="E5C69874"/>
    <w:lvl w:ilvl="0" w:tplc="D158D360">
      <w:start w:val="1"/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03815"/>
    <w:multiLevelType w:val="hybridMultilevel"/>
    <w:tmpl w:val="6FBE405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BE15629"/>
    <w:multiLevelType w:val="hybridMultilevel"/>
    <w:tmpl w:val="89B8F246"/>
    <w:lvl w:ilvl="0" w:tplc="D158D360">
      <w:start w:val="1"/>
      <w:numFmt w:val="bullet"/>
      <w:lvlText w:val="-"/>
      <w:lvlJc w:val="left"/>
      <w:pPr>
        <w:ind w:left="1080" w:hanging="360"/>
      </w:pPr>
      <w:rPr>
        <w:rFonts w:ascii="Calibri" w:eastAsia="Aptos" w:hAnsi="Calibri" w:cs="Calibri" w:hint="default"/>
      </w:rPr>
    </w:lvl>
    <w:lvl w:ilvl="1" w:tplc="041D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FC198E"/>
    <w:multiLevelType w:val="singleLevel"/>
    <w:tmpl w:val="534C1C54"/>
    <w:lvl w:ilvl="0">
      <w:start w:val="1"/>
      <w:numFmt w:val="bullet"/>
      <w:lvlText w:val="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18" w15:restartNumberingAfterBreak="0">
    <w:nsid w:val="6C78737E"/>
    <w:multiLevelType w:val="hybridMultilevel"/>
    <w:tmpl w:val="E89E7B10"/>
    <w:lvl w:ilvl="0" w:tplc="D158D360">
      <w:start w:val="1"/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1556815603">
    <w:abstractNumId w:val="19"/>
  </w:num>
  <w:num w:numId="2" w16cid:durableId="376324034">
    <w:abstractNumId w:val="3"/>
  </w:num>
  <w:num w:numId="3" w16cid:durableId="1669288313">
    <w:abstractNumId w:val="2"/>
  </w:num>
  <w:num w:numId="4" w16cid:durableId="152111498">
    <w:abstractNumId w:val="1"/>
  </w:num>
  <w:num w:numId="5" w16cid:durableId="72364111">
    <w:abstractNumId w:val="0"/>
  </w:num>
  <w:num w:numId="6" w16cid:durableId="260653155">
    <w:abstractNumId w:val="9"/>
  </w:num>
  <w:num w:numId="7" w16cid:durableId="1584609671">
    <w:abstractNumId w:val="7"/>
  </w:num>
  <w:num w:numId="8" w16cid:durableId="1034961289">
    <w:abstractNumId w:val="6"/>
  </w:num>
  <w:num w:numId="9" w16cid:durableId="377778908">
    <w:abstractNumId w:val="5"/>
  </w:num>
  <w:num w:numId="10" w16cid:durableId="595754490">
    <w:abstractNumId w:val="4"/>
  </w:num>
  <w:num w:numId="11" w16cid:durableId="1850830104">
    <w:abstractNumId w:val="11"/>
  </w:num>
  <w:num w:numId="12" w16cid:durableId="371153445">
    <w:abstractNumId w:val="9"/>
  </w:num>
  <w:num w:numId="13" w16cid:durableId="2693634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47773711">
    <w:abstractNumId w:val="12"/>
  </w:num>
  <w:num w:numId="15" w16cid:durableId="1015497154">
    <w:abstractNumId w:val="10"/>
  </w:num>
  <w:num w:numId="16" w16cid:durableId="2068991900">
    <w:abstractNumId w:val="15"/>
  </w:num>
  <w:num w:numId="17" w16cid:durableId="963076475">
    <w:abstractNumId w:val="16"/>
  </w:num>
  <w:num w:numId="18" w16cid:durableId="214508390">
    <w:abstractNumId w:val="16"/>
  </w:num>
  <w:num w:numId="19" w16cid:durableId="989207836">
    <w:abstractNumId w:val="8"/>
  </w:num>
  <w:num w:numId="20" w16cid:durableId="1508911236">
    <w:abstractNumId w:val="13"/>
  </w:num>
  <w:num w:numId="21" w16cid:durableId="1401246341">
    <w:abstractNumId w:val="18"/>
  </w:num>
  <w:num w:numId="22" w16cid:durableId="681392312">
    <w:abstractNumId w:val="14"/>
  </w:num>
  <w:num w:numId="23" w16cid:durableId="9010619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46"/>
    <w:rsid w:val="000102CC"/>
    <w:rsid w:val="000104A3"/>
    <w:rsid w:val="00010652"/>
    <w:rsid w:val="00011861"/>
    <w:rsid w:val="00014924"/>
    <w:rsid w:val="00014975"/>
    <w:rsid w:val="00016DD0"/>
    <w:rsid w:val="00017BCD"/>
    <w:rsid w:val="00022422"/>
    <w:rsid w:val="00023CF5"/>
    <w:rsid w:val="00023DFB"/>
    <w:rsid w:val="000304A9"/>
    <w:rsid w:val="00030A13"/>
    <w:rsid w:val="00034538"/>
    <w:rsid w:val="0003479A"/>
    <w:rsid w:val="00035827"/>
    <w:rsid w:val="00035850"/>
    <w:rsid w:val="00036137"/>
    <w:rsid w:val="000406C2"/>
    <w:rsid w:val="00040F6D"/>
    <w:rsid w:val="000410CE"/>
    <w:rsid w:val="000428AA"/>
    <w:rsid w:val="000430EB"/>
    <w:rsid w:val="00043BE2"/>
    <w:rsid w:val="00043DED"/>
    <w:rsid w:val="00043F8E"/>
    <w:rsid w:val="00043FD2"/>
    <w:rsid w:val="00044D86"/>
    <w:rsid w:val="00046825"/>
    <w:rsid w:val="00050786"/>
    <w:rsid w:val="00055476"/>
    <w:rsid w:val="0005637B"/>
    <w:rsid w:val="000611CB"/>
    <w:rsid w:val="00061599"/>
    <w:rsid w:val="000667D7"/>
    <w:rsid w:val="000669A9"/>
    <w:rsid w:val="00081E07"/>
    <w:rsid w:val="00082B33"/>
    <w:rsid w:val="00083807"/>
    <w:rsid w:val="000838BC"/>
    <w:rsid w:val="00084D34"/>
    <w:rsid w:val="0008544E"/>
    <w:rsid w:val="000879D1"/>
    <w:rsid w:val="00087D0F"/>
    <w:rsid w:val="00087D7E"/>
    <w:rsid w:val="0009003E"/>
    <w:rsid w:val="000927CE"/>
    <w:rsid w:val="00092891"/>
    <w:rsid w:val="000A259F"/>
    <w:rsid w:val="000B2263"/>
    <w:rsid w:val="000B2FED"/>
    <w:rsid w:val="000B7795"/>
    <w:rsid w:val="000C60F9"/>
    <w:rsid w:val="000C7F99"/>
    <w:rsid w:val="000D12DA"/>
    <w:rsid w:val="000D29F7"/>
    <w:rsid w:val="000D4286"/>
    <w:rsid w:val="000D4310"/>
    <w:rsid w:val="000D4BC4"/>
    <w:rsid w:val="000D560E"/>
    <w:rsid w:val="000D6A8B"/>
    <w:rsid w:val="000D787A"/>
    <w:rsid w:val="000D7C6A"/>
    <w:rsid w:val="000E454B"/>
    <w:rsid w:val="000F0A9B"/>
    <w:rsid w:val="000F138F"/>
    <w:rsid w:val="000F1B91"/>
    <w:rsid w:val="000F2B74"/>
    <w:rsid w:val="000F3782"/>
    <w:rsid w:val="000F449A"/>
    <w:rsid w:val="00100F55"/>
    <w:rsid w:val="0010206C"/>
    <w:rsid w:val="00104807"/>
    <w:rsid w:val="00106E6E"/>
    <w:rsid w:val="00107165"/>
    <w:rsid w:val="00107524"/>
    <w:rsid w:val="001104F3"/>
    <w:rsid w:val="001106C0"/>
    <w:rsid w:val="00111EBE"/>
    <w:rsid w:val="0011207E"/>
    <w:rsid w:val="00112E00"/>
    <w:rsid w:val="001133A2"/>
    <w:rsid w:val="00115668"/>
    <w:rsid w:val="00117482"/>
    <w:rsid w:val="00121390"/>
    <w:rsid w:val="001213CB"/>
    <w:rsid w:val="001243E0"/>
    <w:rsid w:val="001244AD"/>
    <w:rsid w:val="00127215"/>
    <w:rsid w:val="0013517D"/>
    <w:rsid w:val="00136A5E"/>
    <w:rsid w:val="00136C6B"/>
    <w:rsid w:val="00142663"/>
    <w:rsid w:val="001457E5"/>
    <w:rsid w:val="0014638A"/>
    <w:rsid w:val="00146CE1"/>
    <w:rsid w:val="001475A9"/>
    <w:rsid w:val="00150AB0"/>
    <w:rsid w:val="00150D9D"/>
    <w:rsid w:val="00151D73"/>
    <w:rsid w:val="00156973"/>
    <w:rsid w:val="00161DBC"/>
    <w:rsid w:val="001663F6"/>
    <w:rsid w:val="0016776B"/>
    <w:rsid w:val="00171E01"/>
    <w:rsid w:val="0017250B"/>
    <w:rsid w:val="00176A4F"/>
    <w:rsid w:val="00177D59"/>
    <w:rsid w:val="001800C3"/>
    <w:rsid w:val="0019680D"/>
    <w:rsid w:val="0019684F"/>
    <w:rsid w:val="001976DF"/>
    <w:rsid w:val="001A6E35"/>
    <w:rsid w:val="001A7D3F"/>
    <w:rsid w:val="001B06FF"/>
    <w:rsid w:val="001B0E02"/>
    <w:rsid w:val="001B1C4E"/>
    <w:rsid w:val="001B2002"/>
    <w:rsid w:val="001B384D"/>
    <w:rsid w:val="001B4BB9"/>
    <w:rsid w:val="001B5F30"/>
    <w:rsid w:val="001B7500"/>
    <w:rsid w:val="001C04A5"/>
    <w:rsid w:val="001C3725"/>
    <w:rsid w:val="001C5406"/>
    <w:rsid w:val="001C56AD"/>
    <w:rsid w:val="001D0F3F"/>
    <w:rsid w:val="001D10FD"/>
    <w:rsid w:val="001D4255"/>
    <w:rsid w:val="001D4CBF"/>
    <w:rsid w:val="001D658B"/>
    <w:rsid w:val="001D6C09"/>
    <w:rsid w:val="001E1220"/>
    <w:rsid w:val="001E1853"/>
    <w:rsid w:val="001E1E29"/>
    <w:rsid w:val="001E52D4"/>
    <w:rsid w:val="001E5B2E"/>
    <w:rsid w:val="001E624F"/>
    <w:rsid w:val="001E6E31"/>
    <w:rsid w:val="001F0438"/>
    <w:rsid w:val="001F5BF2"/>
    <w:rsid w:val="001F7185"/>
    <w:rsid w:val="001F7D3A"/>
    <w:rsid w:val="00200592"/>
    <w:rsid w:val="00201825"/>
    <w:rsid w:val="00207594"/>
    <w:rsid w:val="00211065"/>
    <w:rsid w:val="00211F2B"/>
    <w:rsid w:val="00213165"/>
    <w:rsid w:val="00214AF0"/>
    <w:rsid w:val="0021617A"/>
    <w:rsid w:val="002206CB"/>
    <w:rsid w:val="00220B93"/>
    <w:rsid w:val="00221532"/>
    <w:rsid w:val="002219D7"/>
    <w:rsid w:val="00226F1B"/>
    <w:rsid w:val="00226F54"/>
    <w:rsid w:val="0022799A"/>
    <w:rsid w:val="002306CF"/>
    <w:rsid w:val="00232140"/>
    <w:rsid w:val="00232997"/>
    <w:rsid w:val="00233076"/>
    <w:rsid w:val="0023309C"/>
    <w:rsid w:val="002346A2"/>
    <w:rsid w:val="00235637"/>
    <w:rsid w:val="00235FBD"/>
    <w:rsid w:val="002370C3"/>
    <w:rsid w:val="00237131"/>
    <w:rsid w:val="00237448"/>
    <w:rsid w:val="00237D8B"/>
    <w:rsid w:val="002402AD"/>
    <w:rsid w:val="0024476F"/>
    <w:rsid w:val="00245450"/>
    <w:rsid w:val="00247EEB"/>
    <w:rsid w:val="00250145"/>
    <w:rsid w:val="00250A5C"/>
    <w:rsid w:val="00255F9E"/>
    <w:rsid w:val="002611BD"/>
    <w:rsid w:val="00264754"/>
    <w:rsid w:val="00270A5C"/>
    <w:rsid w:val="002726A1"/>
    <w:rsid w:val="00272AA1"/>
    <w:rsid w:val="00276185"/>
    <w:rsid w:val="00280530"/>
    <w:rsid w:val="00281458"/>
    <w:rsid w:val="00281869"/>
    <w:rsid w:val="002837CA"/>
    <w:rsid w:val="00284D50"/>
    <w:rsid w:val="002961F6"/>
    <w:rsid w:val="002A14A3"/>
    <w:rsid w:val="002A223C"/>
    <w:rsid w:val="002A362F"/>
    <w:rsid w:val="002A72D6"/>
    <w:rsid w:val="002B0328"/>
    <w:rsid w:val="002B1A07"/>
    <w:rsid w:val="002B6019"/>
    <w:rsid w:val="002B6AFE"/>
    <w:rsid w:val="002B7D28"/>
    <w:rsid w:val="002C4540"/>
    <w:rsid w:val="002C72AD"/>
    <w:rsid w:val="002C7E06"/>
    <w:rsid w:val="002D2668"/>
    <w:rsid w:val="002D3F23"/>
    <w:rsid w:val="002D482A"/>
    <w:rsid w:val="002E7E00"/>
    <w:rsid w:val="002F015D"/>
    <w:rsid w:val="002F23B8"/>
    <w:rsid w:val="002F45CE"/>
    <w:rsid w:val="002F4F59"/>
    <w:rsid w:val="002F64E6"/>
    <w:rsid w:val="002F7366"/>
    <w:rsid w:val="002F737E"/>
    <w:rsid w:val="0030097E"/>
    <w:rsid w:val="00302F7E"/>
    <w:rsid w:val="00307550"/>
    <w:rsid w:val="0031293E"/>
    <w:rsid w:val="00314D6F"/>
    <w:rsid w:val="003203B1"/>
    <w:rsid w:val="00322E69"/>
    <w:rsid w:val="00324BC6"/>
    <w:rsid w:val="0032630A"/>
    <w:rsid w:val="0033590C"/>
    <w:rsid w:val="00335BE6"/>
    <w:rsid w:val="0033619B"/>
    <w:rsid w:val="00341DA4"/>
    <w:rsid w:val="0034330B"/>
    <w:rsid w:val="003466D6"/>
    <w:rsid w:val="0035044E"/>
    <w:rsid w:val="00351591"/>
    <w:rsid w:val="003527EF"/>
    <w:rsid w:val="0035373C"/>
    <w:rsid w:val="0036067A"/>
    <w:rsid w:val="00361366"/>
    <w:rsid w:val="00363FF3"/>
    <w:rsid w:val="003648A7"/>
    <w:rsid w:val="00366BD6"/>
    <w:rsid w:val="00367134"/>
    <w:rsid w:val="00370C40"/>
    <w:rsid w:val="00371414"/>
    <w:rsid w:val="003753C2"/>
    <w:rsid w:val="003770FD"/>
    <w:rsid w:val="003849D7"/>
    <w:rsid w:val="00387234"/>
    <w:rsid w:val="00390180"/>
    <w:rsid w:val="00391CBB"/>
    <w:rsid w:val="00394766"/>
    <w:rsid w:val="00394D37"/>
    <w:rsid w:val="00395CB0"/>
    <w:rsid w:val="0039685D"/>
    <w:rsid w:val="003977E2"/>
    <w:rsid w:val="003A0FEC"/>
    <w:rsid w:val="003A4734"/>
    <w:rsid w:val="003A4E61"/>
    <w:rsid w:val="003A550F"/>
    <w:rsid w:val="003A70B7"/>
    <w:rsid w:val="003B372C"/>
    <w:rsid w:val="003B3D6A"/>
    <w:rsid w:val="003B4D46"/>
    <w:rsid w:val="003B521B"/>
    <w:rsid w:val="003B7A1A"/>
    <w:rsid w:val="003C0292"/>
    <w:rsid w:val="003C03C3"/>
    <w:rsid w:val="003C165D"/>
    <w:rsid w:val="003C1B22"/>
    <w:rsid w:val="003C1DE8"/>
    <w:rsid w:val="003C40A0"/>
    <w:rsid w:val="003C6C68"/>
    <w:rsid w:val="003D1AD5"/>
    <w:rsid w:val="003D25B9"/>
    <w:rsid w:val="003D4280"/>
    <w:rsid w:val="003D465D"/>
    <w:rsid w:val="003D5541"/>
    <w:rsid w:val="003D6949"/>
    <w:rsid w:val="003E2AE8"/>
    <w:rsid w:val="003E55B0"/>
    <w:rsid w:val="003E728F"/>
    <w:rsid w:val="003E7BF0"/>
    <w:rsid w:val="003F0BD7"/>
    <w:rsid w:val="003F2654"/>
    <w:rsid w:val="003F586F"/>
    <w:rsid w:val="003F60F3"/>
    <w:rsid w:val="003F6A0C"/>
    <w:rsid w:val="00404E32"/>
    <w:rsid w:val="00410863"/>
    <w:rsid w:val="00411FB3"/>
    <w:rsid w:val="00414721"/>
    <w:rsid w:val="00414917"/>
    <w:rsid w:val="00414DF2"/>
    <w:rsid w:val="00416684"/>
    <w:rsid w:val="004207C1"/>
    <w:rsid w:val="00422CEF"/>
    <w:rsid w:val="004233E7"/>
    <w:rsid w:val="00425270"/>
    <w:rsid w:val="00426F0E"/>
    <w:rsid w:val="004333A3"/>
    <w:rsid w:val="004347A3"/>
    <w:rsid w:val="0044125B"/>
    <w:rsid w:val="00443758"/>
    <w:rsid w:val="004457CA"/>
    <w:rsid w:val="00452AEE"/>
    <w:rsid w:val="00452D0F"/>
    <w:rsid w:val="004539FA"/>
    <w:rsid w:val="00454347"/>
    <w:rsid w:val="0045617C"/>
    <w:rsid w:val="004569D6"/>
    <w:rsid w:val="004579C9"/>
    <w:rsid w:val="00457D33"/>
    <w:rsid w:val="00460ABE"/>
    <w:rsid w:val="00463F60"/>
    <w:rsid w:val="00464950"/>
    <w:rsid w:val="00466894"/>
    <w:rsid w:val="00466ABB"/>
    <w:rsid w:val="0047036D"/>
    <w:rsid w:val="00472FE4"/>
    <w:rsid w:val="0047455D"/>
    <w:rsid w:val="0047538D"/>
    <w:rsid w:val="00476DDD"/>
    <w:rsid w:val="00480689"/>
    <w:rsid w:val="00481060"/>
    <w:rsid w:val="00482543"/>
    <w:rsid w:val="00483F66"/>
    <w:rsid w:val="00485BFD"/>
    <w:rsid w:val="004871E4"/>
    <w:rsid w:val="004929E1"/>
    <w:rsid w:val="00494F6D"/>
    <w:rsid w:val="004961AD"/>
    <w:rsid w:val="00497438"/>
    <w:rsid w:val="00497B8D"/>
    <w:rsid w:val="004A1EDB"/>
    <w:rsid w:val="004A249E"/>
    <w:rsid w:val="004A33DF"/>
    <w:rsid w:val="004A34AE"/>
    <w:rsid w:val="004B1670"/>
    <w:rsid w:val="004B4605"/>
    <w:rsid w:val="004B65BC"/>
    <w:rsid w:val="004C2D8E"/>
    <w:rsid w:val="004C572E"/>
    <w:rsid w:val="004C77FA"/>
    <w:rsid w:val="004C7C5A"/>
    <w:rsid w:val="004D1995"/>
    <w:rsid w:val="004D31A9"/>
    <w:rsid w:val="004D7B10"/>
    <w:rsid w:val="004E08FC"/>
    <w:rsid w:val="004E0B05"/>
    <w:rsid w:val="004E0CF0"/>
    <w:rsid w:val="004E1F04"/>
    <w:rsid w:val="004E500F"/>
    <w:rsid w:val="004F2653"/>
    <w:rsid w:val="004F37B0"/>
    <w:rsid w:val="004F6E9F"/>
    <w:rsid w:val="004F760D"/>
    <w:rsid w:val="00500AB9"/>
    <w:rsid w:val="00500C76"/>
    <w:rsid w:val="00501743"/>
    <w:rsid w:val="00502996"/>
    <w:rsid w:val="00507444"/>
    <w:rsid w:val="00510A3A"/>
    <w:rsid w:val="005111A4"/>
    <w:rsid w:val="00512918"/>
    <w:rsid w:val="005148BD"/>
    <w:rsid w:val="0051598D"/>
    <w:rsid w:val="005208F3"/>
    <w:rsid w:val="00523843"/>
    <w:rsid w:val="0052474E"/>
    <w:rsid w:val="00525F71"/>
    <w:rsid w:val="00526CB9"/>
    <w:rsid w:val="005274FC"/>
    <w:rsid w:val="005277E1"/>
    <w:rsid w:val="00531996"/>
    <w:rsid w:val="00535305"/>
    <w:rsid w:val="005377E7"/>
    <w:rsid w:val="00537B5F"/>
    <w:rsid w:val="005419C9"/>
    <w:rsid w:val="00546F83"/>
    <w:rsid w:val="0054730D"/>
    <w:rsid w:val="00547B71"/>
    <w:rsid w:val="0055189D"/>
    <w:rsid w:val="005537A8"/>
    <w:rsid w:val="00554BB4"/>
    <w:rsid w:val="005551B6"/>
    <w:rsid w:val="0055527C"/>
    <w:rsid w:val="00556649"/>
    <w:rsid w:val="005571F8"/>
    <w:rsid w:val="00557E39"/>
    <w:rsid w:val="00560FFB"/>
    <w:rsid w:val="005639AF"/>
    <w:rsid w:val="00566561"/>
    <w:rsid w:val="005679E7"/>
    <w:rsid w:val="0057066F"/>
    <w:rsid w:val="005752C4"/>
    <w:rsid w:val="00575871"/>
    <w:rsid w:val="00580B43"/>
    <w:rsid w:val="00581126"/>
    <w:rsid w:val="00584CF7"/>
    <w:rsid w:val="005851EA"/>
    <w:rsid w:val="00586919"/>
    <w:rsid w:val="00586AC0"/>
    <w:rsid w:val="00586D83"/>
    <w:rsid w:val="005870B1"/>
    <w:rsid w:val="00590833"/>
    <w:rsid w:val="00593610"/>
    <w:rsid w:val="00594D98"/>
    <w:rsid w:val="00595075"/>
    <w:rsid w:val="00595B88"/>
    <w:rsid w:val="00597434"/>
    <w:rsid w:val="00597E6F"/>
    <w:rsid w:val="005A16F0"/>
    <w:rsid w:val="005A403A"/>
    <w:rsid w:val="005A6954"/>
    <w:rsid w:val="005A6F62"/>
    <w:rsid w:val="005A7197"/>
    <w:rsid w:val="005A7ADE"/>
    <w:rsid w:val="005B6FEC"/>
    <w:rsid w:val="005B7A3D"/>
    <w:rsid w:val="005C02AD"/>
    <w:rsid w:val="005C0B85"/>
    <w:rsid w:val="005C4A0C"/>
    <w:rsid w:val="005C5F1A"/>
    <w:rsid w:val="005C6423"/>
    <w:rsid w:val="005C6604"/>
    <w:rsid w:val="005D1A5C"/>
    <w:rsid w:val="005D6832"/>
    <w:rsid w:val="005E0CDB"/>
    <w:rsid w:val="005E0F3B"/>
    <w:rsid w:val="005E3386"/>
    <w:rsid w:val="005E4DC2"/>
    <w:rsid w:val="005E4E0C"/>
    <w:rsid w:val="005E5444"/>
    <w:rsid w:val="005F1CD1"/>
    <w:rsid w:val="005F241A"/>
    <w:rsid w:val="005F29FB"/>
    <w:rsid w:val="005F3254"/>
    <w:rsid w:val="005F463F"/>
    <w:rsid w:val="005F58AB"/>
    <w:rsid w:val="0060048E"/>
    <w:rsid w:val="00606B0F"/>
    <w:rsid w:val="00611E20"/>
    <w:rsid w:val="00611F18"/>
    <w:rsid w:val="006137D6"/>
    <w:rsid w:val="00615370"/>
    <w:rsid w:val="00615C15"/>
    <w:rsid w:val="00624FDB"/>
    <w:rsid w:val="00625A04"/>
    <w:rsid w:val="00626AA1"/>
    <w:rsid w:val="00627CDD"/>
    <w:rsid w:val="0063419D"/>
    <w:rsid w:val="00636380"/>
    <w:rsid w:val="006367B8"/>
    <w:rsid w:val="00636CE9"/>
    <w:rsid w:val="00641949"/>
    <w:rsid w:val="00642494"/>
    <w:rsid w:val="00642588"/>
    <w:rsid w:val="00645D45"/>
    <w:rsid w:val="0064654B"/>
    <w:rsid w:val="00647208"/>
    <w:rsid w:val="0065067D"/>
    <w:rsid w:val="0065548F"/>
    <w:rsid w:val="0066529E"/>
    <w:rsid w:val="00665FEC"/>
    <w:rsid w:val="00670A49"/>
    <w:rsid w:val="0067531C"/>
    <w:rsid w:val="006760AC"/>
    <w:rsid w:val="00676299"/>
    <w:rsid w:val="0067791C"/>
    <w:rsid w:val="006823EE"/>
    <w:rsid w:val="006830D5"/>
    <w:rsid w:val="006832F3"/>
    <w:rsid w:val="00685993"/>
    <w:rsid w:val="00686083"/>
    <w:rsid w:val="00686718"/>
    <w:rsid w:val="0069315A"/>
    <w:rsid w:val="00693ED8"/>
    <w:rsid w:val="006942DB"/>
    <w:rsid w:val="0069588D"/>
    <w:rsid w:val="00697C2E"/>
    <w:rsid w:val="006A17A5"/>
    <w:rsid w:val="006A24B5"/>
    <w:rsid w:val="006A3278"/>
    <w:rsid w:val="006A60A8"/>
    <w:rsid w:val="006A6BB4"/>
    <w:rsid w:val="006B3AC6"/>
    <w:rsid w:val="006B7070"/>
    <w:rsid w:val="006B78F3"/>
    <w:rsid w:val="006B7B12"/>
    <w:rsid w:val="006C0636"/>
    <w:rsid w:val="006C234A"/>
    <w:rsid w:val="006C2B85"/>
    <w:rsid w:val="006C370B"/>
    <w:rsid w:val="006C3D0B"/>
    <w:rsid w:val="006C4DA1"/>
    <w:rsid w:val="006C6D17"/>
    <w:rsid w:val="006D0B0B"/>
    <w:rsid w:val="006D35F1"/>
    <w:rsid w:val="006D37E6"/>
    <w:rsid w:val="006D7E0E"/>
    <w:rsid w:val="006E2054"/>
    <w:rsid w:val="006E43A5"/>
    <w:rsid w:val="006E55FA"/>
    <w:rsid w:val="006E5718"/>
    <w:rsid w:val="006E6496"/>
    <w:rsid w:val="00700385"/>
    <w:rsid w:val="00701E60"/>
    <w:rsid w:val="00705C89"/>
    <w:rsid w:val="0071134D"/>
    <w:rsid w:val="00712622"/>
    <w:rsid w:val="00714355"/>
    <w:rsid w:val="00715728"/>
    <w:rsid w:val="00724FBC"/>
    <w:rsid w:val="007252C2"/>
    <w:rsid w:val="00725715"/>
    <w:rsid w:val="00727285"/>
    <w:rsid w:val="007330EF"/>
    <w:rsid w:val="00734A46"/>
    <w:rsid w:val="00734EE6"/>
    <w:rsid w:val="0073586B"/>
    <w:rsid w:val="00736AB5"/>
    <w:rsid w:val="00737193"/>
    <w:rsid w:val="00737CE0"/>
    <w:rsid w:val="00745073"/>
    <w:rsid w:val="00745508"/>
    <w:rsid w:val="00752303"/>
    <w:rsid w:val="00755839"/>
    <w:rsid w:val="00756958"/>
    <w:rsid w:val="00756A80"/>
    <w:rsid w:val="007575DB"/>
    <w:rsid w:val="00766BEC"/>
    <w:rsid w:val="00767D32"/>
    <w:rsid w:val="007713F3"/>
    <w:rsid w:val="00772B6E"/>
    <w:rsid w:val="00775DFE"/>
    <w:rsid w:val="007805BB"/>
    <w:rsid w:val="00781296"/>
    <w:rsid w:val="00782754"/>
    <w:rsid w:val="007829D2"/>
    <w:rsid w:val="00783074"/>
    <w:rsid w:val="00783441"/>
    <w:rsid w:val="0078522D"/>
    <w:rsid w:val="00785F6F"/>
    <w:rsid w:val="007868F4"/>
    <w:rsid w:val="00792DD4"/>
    <w:rsid w:val="0079756D"/>
    <w:rsid w:val="007A044F"/>
    <w:rsid w:val="007A0B53"/>
    <w:rsid w:val="007A135A"/>
    <w:rsid w:val="007A7599"/>
    <w:rsid w:val="007B0134"/>
    <w:rsid w:val="007B0F0B"/>
    <w:rsid w:val="007B428B"/>
    <w:rsid w:val="007B634A"/>
    <w:rsid w:val="007C0ED1"/>
    <w:rsid w:val="007C1172"/>
    <w:rsid w:val="007C167F"/>
    <w:rsid w:val="007C2B0E"/>
    <w:rsid w:val="007C44AC"/>
    <w:rsid w:val="007C5139"/>
    <w:rsid w:val="007C5A29"/>
    <w:rsid w:val="007C708E"/>
    <w:rsid w:val="007C7EC1"/>
    <w:rsid w:val="007D1717"/>
    <w:rsid w:val="007D1A4F"/>
    <w:rsid w:val="007D2A9D"/>
    <w:rsid w:val="007D3652"/>
    <w:rsid w:val="007D61EB"/>
    <w:rsid w:val="007D6678"/>
    <w:rsid w:val="007E0132"/>
    <w:rsid w:val="007E16FA"/>
    <w:rsid w:val="007E18FC"/>
    <w:rsid w:val="007E3886"/>
    <w:rsid w:val="007E5ECB"/>
    <w:rsid w:val="007E6EE2"/>
    <w:rsid w:val="007E7617"/>
    <w:rsid w:val="007F0205"/>
    <w:rsid w:val="007F197C"/>
    <w:rsid w:val="007F4162"/>
    <w:rsid w:val="007F5E03"/>
    <w:rsid w:val="00801BBF"/>
    <w:rsid w:val="00801F60"/>
    <w:rsid w:val="0080231B"/>
    <w:rsid w:val="00803460"/>
    <w:rsid w:val="00804559"/>
    <w:rsid w:val="00807EF6"/>
    <w:rsid w:val="008101D0"/>
    <w:rsid w:val="0081279B"/>
    <w:rsid w:val="0081282F"/>
    <w:rsid w:val="00813E66"/>
    <w:rsid w:val="00816FA9"/>
    <w:rsid w:val="008215CB"/>
    <w:rsid w:val="00822A22"/>
    <w:rsid w:val="00822B28"/>
    <w:rsid w:val="00823FF3"/>
    <w:rsid w:val="0082406B"/>
    <w:rsid w:val="00825F3C"/>
    <w:rsid w:val="00826C8A"/>
    <w:rsid w:val="00833A95"/>
    <w:rsid w:val="00834506"/>
    <w:rsid w:val="00834E7E"/>
    <w:rsid w:val="00836248"/>
    <w:rsid w:val="00837A5C"/>
    <w:rsid w:val="00842D03"/>
    <w:rsid w:val="00847F80"/>
    <w:rsid w:val="00851784"/>
    <w:rsid w:val="0085194C"/>
    <w:rsid w:val="008543BE"/>
    <w:rsid w:val="008574B7"/>
    <w:rsid w:val="008576C5"/>
    <w:rsid w:val="0086026D"/>
    <w:rsid w:val="00861DCE"/>
    <w:rsid w:val="008620A1"/>
    <w:rsid w:val="008668CE"/>
    <w:rsid w:val="0086711D"/>
    <w:rsid w:val="008673F3"/>
    <w:rsid w:val="00870403"/>
    <w:rsid w:val="0087152F"/>
    <w:rsid w:val="00872C51"/>
    <w:rsid w:val="00872FD0"/>
    <w:rsid w:val="008739DB"/>
    <w:rsid w:val="00875CBE"/>
    <w:rsid w:val="008765AE"/>
    <w:rsid w:val="008765B9"/>
    <w:rsid w:val="00877DD7"/>
    <w:rsid w:val="0088250A"/>
    <w:rsid w:val="00884F05"/>
    <w:rsid w:val="0088711F"/>
    <w:rsid w:val="00887AE3"/>
    <w:rsid w:val="0089341F"/>
    <w:rsid w:val="00895F43"/>
    <w:rsid w:val="00897507"/>
    <w:rsid w:val="008A1D78"/>
    <w:rsid w:val="008A525C"/>
    <w:rsid w:val="008A6EE6"/>
    <w:rsid w:val="008A77C6"/>
    <w:rsid w:val="008B0BB9"/>
    <w:rsid w:val="008B0E52"/>
    <w:rsid w:val="008B11D2"/>
    <w:rsid w:val="008B490C"/>
    <w:rsid w:val="008B49A7"/>
    <w:rsid w:val="008B55E8"/>
    <w:rsid w:val="008C1E7A"/>
    <w:rsid w:val="008C5285"/>
    <w:rsid w:val="008D3026"/>
    <w:rsid w:val="008D4F31"/>
    <w:rsid w:val="008D6D7D"/>
    <w:rsid w:val="008D7174"/>
    <w:rsid w:val="008E1346"/>
    <w:rsid w:val="008E1412"/>
    <w:rsid w:val="008E26A1"/>
    <w:rsid w:val="008E5156"/>
    <w:rsid w:val="008E6771"/>
    <w:rsid w:val="008F16E6"/>
    <w:rsid w:val="008F3A74"/>
    <w:rsid w:val="008F6904"/>
    <w:rsid w:val="008F70C3"/>
    <w:rsid w:val="00900AC4"/>
    <w:rsid w:val="00900D77"/>
    <w:rsid w:val="009015AA"/>
    <w:rsid w:val="00904B3C"/>
    <w:rsid w:val="00910C25"/>
    <w:rsid w:val="00911C69"/>
    <w:rsid w:val="0091229C"/>
    <w:rsid w:val="009162AE"/>
    <w:rsid w:val="0091673E"/>
    <w:rsid w:val="0092285D"/>
    <w:rsid w:val="009255D9"/>
    <w:rsid w:val="0092784A"/>
    <w:rsid w:val="0093158F"/>
    <w:rsid w:val="00931E55"/>
    <w:rsid w:val="009333B4"/>
    <w:rsid w:val="00934D21"/>
    <w:rsid w:val="00935A07"/>
    <w:rsid w:val="00935B41"/>
    <w:rsid w:val="00935EC3"/>
    <w:rsid w:val="00946655"/>
    <w:rsid w:val="00947BCD"/>
    <w:rsid w:val="0095182B"/>
    <w:rsid w:val="009524A7"/>
    <w:rsid w:val="00952606"/>
    <w:rsid w:val="00965DFE"/>
    <w:rsid w:val="0096712F"/>
    <w:rsid w:val="00971146"/>
    <w:rsid w:val="0097207A"/>
    <w:rsid w:val="00972D16"/>
    <w:rsid w:val="00973775"/>
    <w:rsid w:val="009737A3"/>
    <w:rsid w:val="009739DB"/>
    <w:rsid w:val="0097575B"/>
    <w:rsid w:val="00976057"/>
    <w:rsid w:val="00976BF1"/>
    <w:rsid w:val="00977174"/>
    <w:rsid w:val="009778EE"/>
    <w:rsid w:val="00980E8B"/>
    <w:rsid w:val="0098146A"/>
    <w:rsid w:val="00984301"/>
    <w:rsid w:val="00984CD4"/>
    <w:rsid w:val="00987726"/>
    <w:rsid w:val="0099293C"/>
    <w:rsid w:val="00995937"/>
    <w:rsid w:val="00996319"/>
    <w:rsid w:val="009B03FF"/>
    <w:rsid w:val="009B0E89"/>
    <w:rsid w:val="009B2228"/>
    <w:rsid w:val="009B2791"/>
    <w:rsid w:val="009B2823"/>
    <w:rsid w:val="009B690A"/>
    <w:rsid w:val="009C0F89"/>
    <w:rsid w:val="009C21C8"/>
    <w:rsid w:val="009C44ED"/>
    <w:rsid w:val="009C5D71"/>
    <w:rsid w:val="009D01A8"/>
    <w:rsid w:val="009D222B"/>
    <w:rsid w:val="009D2876"/>
    <w:rsid w:val="009D32B9"/>
    <w:rsid w:val="009D3C04"/>
    <w:rsid w:val="009D509B"/>
    <w:rsid w:val="009D5A39"/>
    <w:rsid w:val="009E0703"/>
    <w:rsid w:val="009E1AE9"/>
    <w:rsid w:val="009E3FC7"/>
    <w:rsid w:val="009E50AC"/>
    <w:rsid w:val="009E51E3"/>
    <w:rsid w:val="009E5979"/>
    <w:rsid w:val="009E6318"/>
    <w:rsid w:val="009E6651"/>
    <w:rsid w:val="009E6EF9"/>
    <w:rsid w:val="009E7B9D"/>
    <w:rsid w:val="009E7F82"/>
    <w:rsid w:val="009F4197"/>
    <w:rsid w:val="00A001FD"/>
    <w:rsid w:val="00A01C82"/>
    <w:rsid w:val="00A04267"/>
    <w:rsid w:val="00A04951"/>
    <w:rsid w:val="00A0626A"/>
    <w:rsid w:val="00A064B3"/>
    <w:rsid w:val="00A076D6"/>
    <w:rsid w:val="00A07B28"/>
    <w:rsid w:val="00A134AD"/>
    <w:rsid w:val="00A13C44"/>
    <w:rsid w:val="00A14188"/>
    <w:rsid w:val="00A1496D"/>
    <w:rsid w:val="00A16575"/>
    <w:rsid w:val="00A170BA"/>
    <w:rsid w:val="00A17297"/>
    <w:rsid w:val="00A17B37"/>
    <w:rsid w:val="00A2125B"/>
    <w:rsid w:val="00A222D1"/>
    <w:rsid w:val="00A23320"/>
    <w:rsid w:val="00A24AC7"/>
    <w:rsid w:val="00A2702D"/>
    <w:rsid w:val="00A273A8"/>
    <w:rsid w:val="00A33A09"/>
    <w:rsid w:val="00A44B46"/>
    <w:rsid w:val="00A45226"/>
    <w:rsid w:val="00A47F23"/>
    <w:rsid w:val="00A51CEF"/>
    <w:rsid w:val="00A55BA4"/>
    <w:rsid w:val="00A56418"/>
    <w:rsid w:val="00A5686E"/>
    <w:rsid w:val="00A56E0F"/>
    <w:rsid w:val="00A6036B"/>
    <w:rsid w:val="00A60ACB"/>
    <w:rsid w:val="00A62054"/>
    <w:rsid w:val="00A6449E"/>
    <w:rsid w:val="00A65A5D"/>
    <w:rsid w:val="00A67D90"/>
    <w:rsid w:val="00A7034E"/>
    <w:rsid w:val="00A723B7"/>
    <w:rsid w:val="00A80C68"/>
    <w:rsid w:val="00A82A77"/>
    <w:rsid w:val="00A8486C"/>
    <w:rsid w:val="00A851E3"/>
    <w:rsid w:val="00A86999"/>
    <w:rsid w:val="00A87B49"/>
    <w:rsid w:val="00A87E3F"/>
    <w:rsid w:val="00A9050A"/>
    <w:rsid w:val="00A907C9"/>
    <w:rsid w:val="00A96573"/>
    <w:rsid w:val="00A96DA2"/>
    <w:rsid w:val="00AA0E92"/>
    <w:rsid w:val="00AA3A34"/>
    <w:rsid w:val="00AA5C9A"/>
    <w:rsid w:val="00AA6300"/>
    <w:rsid w:val="00AB05A4"/>
    <w:rsid w:val="00AB1090"/>
    <w:rsid w:val="00AB167A"/>
    <w:rsid w:val="00AB20AF"/>
    <w:rsid w:val="00AB24CA"/>
    <w:rsid w:val="00AB2E7F"/>
    <w:rsid w:val="00AB57E2"/>
    <w:rsid w:val="00AB76CB"/>
    <w:rsid w:val="00AC07FE"/>
    <w:rsid w:val="00AC4331"/>
    <w:rsid w:val="00AC4E56"/>
    <w:rsid w:val="00AC79F3"/>
    <w:rsid w:val="00AD0965"/>
    <w:rsid w:val="00AD1F9C"/>
    <w:rsid w:val="00AD354E"/>
    <w:rsid w:val="00AD4322"/>
    <w:rsid w:val="00AD4953"/>
    <w:rsid w:val="00AD4B79"/>
    <w:rsid w:val="00AD5832"/>
    <w:rsid w:val="00AD6181"/>
    <w:rsid w:val="00AD6EF8"/>
    <w:rsid w:val="00AE169E"/>
    <w:rsid w:val="00AE43DC"/>
    <w:rsid w:val="00AE67C1"/>
    <w:rsid w:val="00AE7618"/>
    <w:rsid w:val="00AF248C"/>
    <w:rsid w:val="00AF40D0"/>
    <w:rsid w:val="00AF4E86"/>
    <w:rsid w:val="00AF5B57"/>
    <w:rsid w:val="00AF5FB9"/>
    <w:rsid w:val="00AF6158"/>
    <w:rsid w:val="00AF7B4A"/>
    <w:rsid w:val="00B004F4"/>
    <w:rsid w:val="00B01027"/>
    <w:rsid w:val="00B01175"/>
    <w:rsid w:val="00B046F6"/>
    <w:rsid w:val="00B05138"/>
    <w:rsid w:val="00B0613A"/>
    <w:rsid w:val="00B13C88"/>
    <w:rsid w:val="00B14080"/>
    <w:rsid w:val="00B1474D"/>
    <w:rsid w:val="00B151DD"/>
    <w:rsid w:val="00B1580D"/>
    <w:rsid w:val="00B17357"/>
    <w:rsid w:val="00B208AB"/>
    <w:rsid w:val="00B2126B"/>
    <w:rsid w:val="00B26A83"/>
    <w:rsid w:val="00B26C28"/>
    <w:rsid w:val="00B26F22"/>
    <w:rsid w:val="00B275A5"/>
    <w:rsid w:val="00B275D0"/>
    <w:rsid w:val="00B30455"/>
    <w:rsid w:val="00B32309"/>
    <w:rsid w:val="00B33DDC"/>
    <w:rsid w:val="00B34419"/>
    <w:rsid w:val="00B4285A"/>
    <w:rsid w:val="00B5035F"/>
    <w:rsid w:val="00B51CE4"/>
    <w:rsid w:val="00B53C7A"/>
    <w:rsid w:val="00B55795"/>
    <w:rsid w:val="00B56D73"/>
    <w:rsid w:val="00B57622"/>
    <w:rsid w:val="00B60006"/>
    <w:rsid w:val="00B63125"/>
    <w:rsid w:val="00B63CC8"/>
    <w:rsid w:val="00B6416A"/>
    <w:rsid w:val="00B64AE7"/>
    <w:rsid w:val="00B64C2F"/>
    <w:rsid w:val="00B65268"/>
    <w:rsid w:val="00B65D4F"/>
    <w:rsid w:val="00B71B19"/>
    <w:rsid w:val="00B71BBA"/>
    <w:rsid w:val="00B75516"/>
    <w:rsid w:val="00B75591"/>
    <w:rsid w:val="00B75953"/>
    <w:rsid w:val="00B76BD6"/>
    <w:rsid w:val="00B84399"/>
    <w:rsid w:val="00B845A9"/>
    <w:rsid w:val="00B90132"/>
    <w:rsid w:val="00B91A75"/>
    <w:rsid w:val="00B9237D"/>
    <w:rsid w:val="00B930B1"/>
    <w:rsid w:val="00B93570"/>
    <w:rsid w:val="00B9731C"/>
    <w:rsid w:val="00B97B4A"/>
    <w:rsid w:val="00BA183E"/>
    <w:rsid w:val="00BA25DF"/>
    <w:rsid w:val="00BA3393"/>
    <w:rsid w:val="00BA4D4D"/>
    <w:rsid w:val="00BB48AC"/>
    <w:rsid w:val="00BB699B"/>
    <w:rsid w:val="00BB7B8B"/>
    <w:rsid w:val="00BC577A"/>
    <w:rsid w:val="00BC590E"/>
    <w:rsid w:val="00BD0BBA"/>
    <w:rsid w:val="00BD0C29"/>
    <w:rsid w:val="00BD1485"/>
    <w:rsid w:val="00BD1CE0"/>
    <w:rsid w:val="00BD3BA8"/>
    <w:rsid w:val="00BD47B8"/>
    <w:rsid w:val="00BD7843"/>
    <w:rsid w:val="00BD7B97"/>
    <w:rsid w:val="00BE0327"/>
    <w:rsid w:val="00BE3F3D"/>
    <w:rsid w:val="00BE635B"/>
    <w:rsid w:val="00BF04CC"/>
    <w:rsid w:val="00BF0819"/>
    <w:rsid w:val="00BF0B2A"/>
    <w:rsid w:val="00BF2DAB"/>
    <w:rsid w:val="00BF352C"/>
    <w:rsid w:val="00C00083"/>
    <w:rsid w:val="00C0024A"/>
    <w:rsid w:val="00C00B71"/>
    <w:rsid w:val="00C02681"/>
    <w:rsid w:val="00C043A9"/>
    <w:rsid w:val="00C04645"/>
    <w:rsid w:val="00C06E6E"/>
    <w:rsid w:val="00C079B5"/>
    <w:rsid w:val="00C13434"/>
    <w:rsid w:val="00C17A58"/>
    <w:rsid w:val="00C2208D"/>
    <w:rsid w:val="00C263E0"/>
    <w:rsid w:val="00C26854"/>
    <w:rsid w:val="00C31317"/>
    <w:rsid w:val="00C316B0"/>
    <w:rsid w:val="00C324EA"/>
    <w:rsid w:val="00C328E8"/>
    <w:rsid w:val="00C34433"/>
    <w:rsid w:val="00C4130B"/>
    <w:rsid w:val="00C4216C"/>
    <w:rsid w:val="00C439DA"/>
    <w:rsid w:val="00C465CC"/>
    <w:rsid w:val="00C467F3"/>
    <w:rsid w:val="00C479DB"/>
    <w:rsid w:val="00C501D6"/>
    <w:rsid w:val="00C504E2"/>
    <w:rsid w:val="00C51D8C"/>
    <w:rsid w:val="00C5468F"/>
    <w:rsid w:val="00C63DA4"/>
    <w:rsid w:val="00C6401F"/>
    <w:rsid w:val="00C657F9"/>
    <w:rsid w:val="00C679D3"/>
    <w:rsid w:val="00C67E31"/>
    <w:rsid w:val="00C733C5"/>
    <w:rsid w:val="00C73B69"/>
    <w:rsid w:val="00C74306"/>
    <w:rsid w:val="00C76605"/>
    <w:rsid w:val="00C829EC"/>
    <w:rsid w:val="00C83D5F"/>
    <w:rsid w:val="00C8517A"/>
    <w:rsid w:val="00C85555"/>
    <w:rsid w:val="00C9575A"/>
    <w:rsid w:val="00C97601"/>
    <w:rsid w:val="00CA1DA4"/>
    <w:rsid w:val="00CB313A"/>
    <w:rsid w:val="00CB4CA7"/>
    <w:rsid w:val="00CB72C8"/>
    <w:rsid w:val="00CC149C"/>
    <w:rsid w:val="00CC3124"/>
    <w:rsid w:val="00CC3657"/>
    <w:rsid w:val="00CC3FE7"/>
    <w:rsid w:val="00CC4600"/>
    <w:rsid w:val="00CC4C43"/>
    <w:rsid w:val="00CC4FC4"/>
    <w:rsid w:val="00CC6A7D"/>
    <w:rsid w:val="00CC77FB"/>
    <w:rsid w:val="00CD340D"/>
    <w:rsid w:val="00CE16C5"/>
    <w:rsid w:val="00CE4947"/>
    <w:rsid w:val="00CE4E3C"/>
    <w:rsid w:val="00CE70A1"/>
    <w:rsid w:val="00CF1D61"/>
    <w:rsid w:val="00CF3612"/>
    <w:rsid w:val="00CF477F"/>
    <w:rsid w:val="00D00AD1"/>
    <w:rsid w:val="00D02828"/>
    <w:rsid w:val="00D02A34"/>
    <w:rsid w:val="00D05B12"/>
    <w:rsid w:val="00D070FF"/>
    <w:rsid w:val="00D103AE"/>
    <w:rsid w:val="00D125E0"/>
    <w:rsid w:val="00D130C7"/>
    <w:rsid w:val="00D13451"/>
    <w:rsid w:val="00D13659"/>
    <w:rsid w:val="00D14426"/>
    <w:rsid w:val="00D17D8A"/>
    <w:rsid w:val="00D2298A"/>
    <w:rsid w:val="00D240AF"/>
    <w:rsid w:val="00D256AF"/>
    <w:rsid w:val="00D260F0"/>
    <w:rsid w:val="00D2753A"/>
    <w:rsid w:val="00D30BFA"/>
    <w:rsid w:val="00D35290"/>
    <w:rsid w:val="00D352D7"/>
    <w:rsid w:val="00D35584"/>
    <w:rsid w:val="00D472A9"/>
    <w:rsid w:val="00D4779E"/>
    <w:rsid w:val="00D50B5E"/>
    <w:rsid w:val="00D5178D"/>
    <w:rsid w:val="00D54612"/>
    <w:rsid w:val="00D54F1D"/>
    <w:rsid w:val="00D7081C"/>
    <w:rsid w:val="00D7300B"/>
    <w:rsid w:val="00D7324C"/>
    <w:rsid w:val="00D76F3D"/>
    <w:rsid w:val="00D81223"/>
    <w:rsid w:val="00D8261B"/>
    <w:rsid w:val="00D82A6A"/>
    <w:rsid w:val="00D84071"/>
    <w:rsid w:val="00D87C4B"/>
    <w:rsid w:val="00D90E13"/>
    <w:rsid w:val="00D92014"/>
    <w:rsid w:val="00D935AF"/>
    <w:rsid w:val="00D95686"/>
    <w:rsid w:val="00D97E57"/>
    <w:rsid w:val="00DA3777"/>
    <w:rsid w:val="00DA39CB"/>
    <w:rsid w:val="00DA4844"/>
    <w:rsid w:val="00DA6066"/>
    <w:rsid w:val="00DA70A4"/>
    <w:rsid w:val="00DA7C32"/>
    <w:rsid w:val="00DB0C31"/>
    <w:rsid w:val="00DB0D0D"/>
    <w:rsid w:val="00DB1719"/>
    <w:rsid w:val="00DB3B28"/>
    <w:rsid w:val="00DB6F03"/>
    <w:rsid w:val="00DC082E"/>
    <w:rsid w:val="00DC4A79"/>
    <w:rsid w:val="00DD09A8"/>
    <w:rsid w:val="00DD1FCF"/>
    <w:rsid w:val="00DD2208"/>
    <w:rsid w:val="00DD3009"/>
    <w:rsid w:val="00DD5C9B"/>
    <w:rsid w:val="00DD60E1"/>
    <w:rsid w:val="00DD63A9"/>
    <w:rsid w:val="00DE17BF"/>
    <w:rsid w:val="00DE23C4"/>
    <w:rsid w:val="00DE3F82"/>
    <w:rsid w:val="00DE48FD"/>
    <w:rsid w:val="00DF0444"/>
    <w:rsid w:val="00DF0F4C"/>
    <w:rsid w:val="00DF19B1"/>
    <w:rsid w:val="00DF1A8A"/>
    <w:rsid w:val="00DF2499"/>
    <w:rsid w:val="00DF42CC"/>
    <w:rsid w:val="00DF6B89"/>
    <w:rsid w:val="00DF75A1"/>
    <w:rsid w:val="00DF79C4"/>
    <w:rsid w:val="00E05BFC"/>
    <w:rsid w:val="00E1521F"/>
    <w:rsid w:val="00E156CD"/>
    <w:rsid w:val="00E160A2"/>
    <w:rsid w:val="00E20B29"/>
    <w:rsid w:val="00E20BD3"/>
    <w:rsid w:val="00E24CA7"/>
    <w:rsid w:val="00E26205"/>
    <w:rsid w:val="00E30323"/>
    <w:rsid w:val="00E30C60"/>
    <w:rsid w:val="00E31228"/>
    <w:rsid w:val="00E31F48"/>
    <w:rsid w:val="00E33025"/>
    <w:rsid w:val="00E33AD1"/>
    <w:rsid w:val="00E34896"/>
    <w:rsid w:val="00E355A6"/>
    <w:rsid w:val="00E47380"/>
    <w:rsid w:val="00E50040"/>
    <w:rsid w:val="00E511DC"/>
    <w:rsid w:val="00E55FE2"/>
    <w:rsid w:val="00E5624E"/>
    <w:rsid w:val="00E57648"/>
    <w:rsid w:val="00E57E26"/>
    <w:rsid w:val="00E60114"/>
    <w:rsid w:val="00E62C83"/>
    <w:rsid w:val="00E66CA0"/>
    <w:rsid w:val="00E7119E"/>
    <w:rsid w:val="00E73F05"/>
    <w:rsid w:val="00E83047"/>
    <w:rsid w:val="00E84E92"/>
    <w:rsid w:val="00E860AB"/>
    <w:rsid w:val="00E86201"/>
    <w:rsid w:val="00E8695E"/>
    <w:rsid w:val="00E86B5F"/>
    <w:rsid w:val="00E91EB8"/>
    <w:rsid w:val="00E97BC6"/>
    <w:rsid w:val="00EA42C7"/>
    <w:rsid w:val="00EA7020"/>
    <w:rsid w:val="00EB0594"/>
    <w:rsid w:val="00EB1E25"/>
    <w:rsid w:val="00EB1E30"/>
    <w:rsid w:val="00EB3589"/>
    <w:rsid w:val="00EB4841"/>
    <w:rsid w:val="00EB60E6"/>
    <w:rsid w:val="00EB64A0"/>
    <w:rsid w:val="00EC2DB2"/>
    <w:rsid w:val="00EC5EB1"/>
    <w:rsid w:val="00EC70A7"/>
    <w:rsid w:val="00ED1265"/>
    <w:rsid w:val="00ED17D6"/>
    <w:rsid w:val="00ED1F2E"/>
    <w:rsid w:val="00ED2E59"/>
    <w:rsid w:val="00ED6559"/>
    <w:rsid w:val="00ED6B76"/>
    <w:rsid w:val="00ED6C6F"/>
    <w:rsid w:val="00EE01D8"/>
    <w:rsid w:val="00EE0700"/>
    <w:rsid w:val="00EE14DF"/>
    <w:rsid w:val="00EE1886"/>
    <w:rsid w:val="00EE19AE"/>
    <w:rsid w:val="00EE3B9F"/>
    <w:rsid w:val="00EE3D57"/>
    <w:rsid w:val="00EE46F2"/>
    <w:rsid w:val="00EE5925"/>
    <w:rsid w:val="00EE6397"/>
    <w:rsid w:val="00EE78B1"/>
    <w:rsid w:val="00EF19D6"/>
    <w:rsid w:val="00EF27BF"/>
    <w:rsid w:val="00EF4A73"/>
    <w:rsid w:val="00EF58B6"/>
    <w:rsid w:val="00EF6E90"/>
    <w:rsid w:val="00F0048A"/>
    <w:rsid w:val="00F015D1"/>
    <w:rsid w:val="00F03950"/>
    <w:rsid w:val="00F05868"/>
    <w:rsid w:val="00F12E15"/>
    <w:rsid w:val="00F1348D"/>
    <w:rsid w:val="00F15C2B"/>
    <w:rsid w:val="00F17595"/>
    <w:rsid w:val="00F2431A"/>
    <w:rsid w:val="00F331BA"/>
    <w:rsid w:val="00F33AD6"/>
    <w:rsid w:val="00F40A49"/>
    <w:rsid w:val="00F41E0B"/>
    <w:rsid w:val="00F44721"/>
    <w:rsid w:val="00F464DB"/>
    <w:rsid w:val="00F47163"/>
    <w:rsid w:val="00F4778E"/>
    <w:rsid w:val="00F5095D"/>
    <w:rsid w:val="00F5205D"/>
    <w:rsid w:val="00F54247"/>
    <w:rsid w:val="00F54380"/>
    <w:rsid w:val="00F567B5"/>
    <w:rsid w:val="00F57624"/>
    <w:rsid w:val="00F57953"/>
    <w:rsid w:val="00F61558"/>
    <w:rsid w:val="00F61F0E"/>
    <w:rsid w:val="00F6408C"/>
    <w:rsid w:val="00F73B65"/>
    <w:rsid w:val="00F76024"/>
    <w:rsid w:val="00F77D68"/>
    <w:rsid w:val="00F822F4"/>
    <w:rsid w:val="00F86045"/>
    <w:rsid w:val="00F90523"/>
    <w:rsid w:val="00F90B28"/>
    <w:rsid w:val="00F9276F"/>
    <w:rsid w:val="00F9492C"/>
    <w:rsid w:val="00F97C15"/>
    <w:rsid w:val="00FA1A92"/>
    <w:rsid w:val="00FA342D"/>
    <w:rsid w:val="00FA5C92"/>
    <w:rsid w:val="00FA79F2"/>
    <w:rsid w:val="00FB142D"/>
    <w:rsid w:val="00FB442D"/>
    <w:rsid w:val="00FB45A6"/>
    <w:rsid w:val="00FC1B5C"/>
    <w:rsid w:val="00FC41B0"/>
    <w:rsid w:val="00FC6F9F"/>
    <w:rsid w:val="00FC742F"/>
    <w:rsid w:val="00FD1867"/>
    <w:rsid w:val="00FD60D5"/>
    <w:rsid w:val="00FE0097"/>
    <w:rsid w:val="00FE0E15"/>
    <w:rsid w:val="00FE1055"/>
    <w:rsid w:val="00FE471A"/>
    <w:rsid w:val="00FF008D"/>
    <w:rsid w:val="00FF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F800B"/>
  <w15:chartTrackingRefBased/>
  <w15:docId w15:val="{3A70BC27-D76F-4143-A8DA-B64FFF35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D7D"/>
  </w:style>
  <w:style w:type="paragraph" w:styleId="Rubrik1">
    <w:name w:val="heading 1"/>
    <w:basedOn w:val="Rubrik"/>
    <w:next w:val="Normal"/>
    <w:link w:val="Rubrik1Char"/>
    <w:uiPriority w:val="9"/>
    <w:qFormat/>
    <w:rsid w:val="004A33DF"/>
    <w:pPr>
      <w:keepNext/>
      <w:keepLines/>
      <w:spacing w:before="320" w:after="40" w:line="288" w:lineRule="auto"/>
      <w:outlineLvl w:val="0"/>
    </w:pPr>
    <w:rPr>
      <w:bCs w:val="0"/>
      <w:sz w:val="40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4A33DF"/>
    <w:pPr>
      <w:spacing w:before="120" w:after="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26AA1"/>
    <w:pPr>
      <w:outlineLvl w:val="2"/>
    </w:pPr>
    <w:rPr>
      <w:rFonts w:ascii="Roboto Slab Light" w:hAnsi="Roboto Slab Light"/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4A33DF"/>
    <w:pPr>
      <w:outlineLvl w:val="3"/>
    </w:pPr>
    <w:rPr>
      <w:iCs/>
      <w:sz w:val="19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A33DF"/>
    <w:rPr>
      <w:rFonts w:asciiTheme="majorHAnsi" w:eastAsiaTheme="majorEastAsia" w:hAnsiTheme="majorHAnsi" w:cstheme="majorBidi"/>
      <w:sz w:val="40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4A33DF"/>
    <w:rPr>
      <w:rFonts w:asciiTheme="majorHAnsi" w:eastAsiaTheme="majorEastAsia" w:hAnsiTheme="majorHAnsi" w:cstheme="majorBidi"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26AA1"/>
    <w:rPr>
      <w:rFonts w:ascii="Roboto Slab Light" w:eastAsiaTheme="majorEastAsia" w:hAnsi="Roboto Slab Light" w:cstheme="majorBidi"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4A33DF"/>
    <w:rPr>
      <w:rFonts w:ascii="Roboto Slab Light" w:eastAsiaTheme="majorEastAsia" w:hAnsi="Roboto Slab Light" w:cstheme="majorBidi"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593610"/>
    <w:pPr>
      <w:spacing w:after="0" w:line="240" w:lineRule="auto"/>
      <w:contextualSpacing/>
    </w:pPr>
    <w:rPr>
      <w:rFonts w:asciiTheme="majorHAnsi" w:eastAsiaTheme="majorEastAsia" w:hAnsiTheme="majorHAnsi" w:cstheme="majorBidi"/>
      <w:bCs/>
      <w:sz w:val="84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593610"/>
    <w:rPr>
      <w:rFonts w:asciiTheme="majorHAnsi" w:eastAsiaTheme="majorEastAsia" w:hAnsiTheme="majorHAnsi" w:cstheme="majorBidi"/>
      <w:bCs/>
      <w:sz w:val="84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593610"/>
    <w:pPr>
      <w:numPr>
        <w:ilvl w:val="1"/>
      </w:numPr>
      <w:spacing w:after="240"/>
    </w:pPr>
    <w:rPr>
      <w:color w:val="A6382E" w:themeColor="accent1"/>
      <w:sz w:val="40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593610"/>
    <w:rPr>
      <w:rFonts w:asciiTheme="majorHAnsi" w:eastAsiaTheme="majorEastAsia" w:hAnsiTheme="majorHAnsi" w:cstheme="majorBidi"/>
      <w:bCs/>
      <w:color w:val="A6382E" w:themeColor="accent1"/>
      <w:sz w:val="40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9"/>
    <w:qFormat/>
    <w:rsid w:val="00A6449E"/>
    <w:pPr>
      <w:outlineLvl w:val="9"/>
    </w:pPr>
  </w:style>
  <w:style w:type="paragraph" w:styleId="Innehll1">
    <w:name w:val="toc 1"/>
    <w:basedOn w:val="Normal"/>
    <w:next w:val="Normal"/>
    <w:uiPriority w:val="39"/>
    <w:rsid w:val="00693ED8"/>
    <w:pPr>
      <w:tabs>
        <w:tab w:val="right" w:leader="dot" w:pos="9062"/>
      </w:tabs>
      <w:spacing w:after="100"/>
      <w:ind w:left="425" w:hanging="425"/>
    </w:pPr>
    <w:rPr>
      <w:noProof/>
      <w:lang w:eastAsia="en-GB"/>
    </w:rPr>
  </w:style>
  <w:style w:type="paragraph" w:styleId="Innehll2">
    <w:name w:val="toc 2"/>
    <w:basedOn w:val="Normal"/>
    <w:next w:val="Normal"/>
    <w:uiPriority w:val="39"/>
    <w:rsid w:val="00693ED8"/>
    <w:pPr>
      <w:tabs>
        <w:tab w:val="right" w:leader="dot" w:pos="9062"/>
      </w:tabs>
      <w:spacing w:after="100"/>
      <w:ind w:left="850" w:hanging="425"/>
    </w:pPr>
    <w:rPr>
      <w:noProof/>
    </w:rPr>
  </w:style>
  <w:style w:type="paragraph" w:styleId="Innehll3">
    <w:name w:val="toc 3"/>
    <w:basedOn w:val="Normal"/>
    <w:next w:val="Normal"/>
    <w:uiPriority w:val="39"/>
    <w:rsid w:val="00693ED8"/>
    <w:pPr>
      <w:tabs>
        <w:tab w:val="right" w:leader="dot" w:pos="9062"/>
      </w:tabs>
      <w:spacing w:after="100"/>
      <w:ind w:left="1276" w:hanging="425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ED6C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D6C6F"/>
  </w:style>
  <w:style w:type="paragraph" w:styleId="Sidfot">
    <w:name w:val="footer"/>
    <w:basedOn w:val="Normal"/>
    <w:link w:val="SidfotChar"/>
    <w:uiPriority w:val="99"/>
    <w:rsid w:val="00D17D8A"/>
    <w:pPr>
      <w:pBdr>
        <w:top w:val="single" w:sz="4" w:space="7" w:color="auto"/>
      </w:pBdr>
      <w:tabs>
        <w:tab w:val="center" w:pos="4536"/>
        <w:tab w:val="right" w:pos="9072"/>
      </w:tabs>
      <w:spacing w:after="0" w:line="240" w:lineRule="auto"/>
    </w:pPr>
    <w:rPr>
      <w:rFonts w:ascii="Roboto Slab Light" w:hAnsi="Roboto Slab Light"/>
      <w:sz w:val="15"/>
    </w:rPr>
  </w:style>
  <w:style w:type="character" w:customStyle="1" w:styleId="SidfotChar">
    <w:name w:val="Sidfot Char"/>
    <w:basedOn w:val="Standardstycketeckensnitt"/>
    <w:link w:val="Sidfot"/>
    <w:uiPriority w:val="99"/>
    <w:rsid w:val="00D17D8A"/>
    <w:rPr>
      <w:rFonts w:ascii="Roboto Slab Light" w:hAnsi="Roboto Slab Light"/>
      <w:sz w:val="15"/>
    </w:rPr>
  </w:style>
  <w:style w:type="paragraph" w:styleId="Punktlista">
    <w:name w:val="List Bullet"/>
    <w:basedOn w:val="Normal"/>
    <w:uiPriority w:val="24"/>
    <w:qFormat/>
    <w:rsid w:val="00D4779E"/>
    <w:pPr>
      <w:numPr>
        <w:numId w:val="6"/>
      </w:numPr>
      <w:spacing w:after="80"/>
      <w:contextualSpacing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rsid w:val="00976057"/>
    <w:rPr>
      <w:color w:val="5F5F5F" w:themeColor="hyperlink"/>
      <w:u w:val="single"/>
    </w:rPr>
  </w:style>
  <w:style w:type="paragraph" w:styleId="Liststycke">
    <w:name w:val="List Paragraph"/>
    <w:basedOn w:val="Normal"/>
    <w:uiPriority w:val="34"/>
    <w:qFormat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9E7F82"/>
    <w:pPr>
      <w:numPr>
        <w:ilvl w:val="1"/>
      </w:numPr>
    </w:pPr>
  </w:style>
  <w:style w:type="paragraph" w:styleId="Punktlista3">
    <w:name w:val="List Bullet 3"/>
    <w:basedOn w:val="Punktlista2"/>
    <w:uiPriority w:val="24"/>
    <w:rsid w:val="009E7F82"/>
    <w:pPr>
      <w:numPr>
        <w:ilvl w:val="2"/>
      </w:numPr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  <w:szCs w:val="20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AA5C9A"/>
    <w:pPr>
      <w:numPr>
        <w:numId w:val="14"/>
      </w:numPr>
    </w:pPr>
  </w:style>
  <w:style w:type="paragraph" w:customStyle="1" w:styleId="Numreradrubrik2">
    <w:name w:val="Numrerad rubrik 2"/>
    <w:basedOn w:val="Rubrik2"/>
    <w:next w:val="Normal"/>
    <w:uiPriority w:val="19"/>
    <w:qFormat/>
    <w:rsid w:val="00AA5C9A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Normal"/>
    <w:uiPriority w:val="19"/>
    <w:qFormat/>
    <w:rsid w:val="00AA5C9A"/>
    <w:pPr>
      <w:numPr>
        <w:ilvl w:val="2"/>
        <w:numId w:val="14"/>
      </w:numPr>
    </w:pPr>
  </w:style>
  <w:style w:type="paragraph" w:customStyle="1" w:styleId="Numreradrubrik4">
    <w:name w:val="Numrerad rubrik 4"/>
    <w:basedOn w:val="Rubrik4"/>
    <w:next w:val="Normal"/>
    <w:uiPriority w:val="19"/>
    <w:qFormat/>
    <w:rsid w:val="00AA5C9A"/>
    <w:pPr>
      <w:numPr>
        <w:ilvl w:val="3"/>
        <w:numId w:val="14"/>
      </w:numPr>
    </w:p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  <w:rPr>
      <w:lang w:val="en-GB"/>
    </w:r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en-GB"/>
    </w:rPr>
  </w:style>
  <w:style w:type="paragraph" w:styleId="Inledning">
    <w:name w:val="Salutation"/>
    <w:basedOn w:val="Normal"/>
    <w:next w:val="Normal"/>
    <w:link w:val="InledningChar"/>
    <w:uiPriority w:val="36"/>
    <w:qFormat/>
    <w:rsid w:val="004A33DF"/>
    <w:rPr>
      <w:rFonts w:ascii="Roboto Slab Light" w:hAnsi="Roboto Slab Light"/>
    </w:rPr>
  </w:style>
  <w:style w:type="character" w:customStyle="1" w:styleId="InledningChar">
    <w:name w:val="Inledning Char"/>
    <w:basedOn w:val="Standardstycketeckensnitt"/>
    <w:link w:val="Inledning"/>
    <w:uiPriority w:val="36"/>
    <w:rsid w:val="004A33DF"/>
    <w:rPr>
      <w:rFonts w:ascii="Roboto Slab Light" w:hAnsi="Roboto Slab Light"/>
      <w:sz w:val="22"/>
    </w:rPr>
  </w:style>
  <w:style w:type="paragraph" w:customStyle="1" w:styleId="Klla">
    <w:name w:val="Källa"/>
    <w:basedOn w:val="Normal"/>
    <w:next w:val="Normal"/>
    <w:uiPriority w:val="26"/>
    <w:qFormat/>
    <w:rsid w:val="00626AA1"/>
    <w:pPr>
      <w:spacing w:before="80" w:after="24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character" w:styleId="Kommentarsreferens">
    <w:name w:val="annotation reference"/>
    <w:basedOn w:val="Standardstycketeckensnitt"/>
    <w:uiPriority w:val="99"/>
    <w:semiHidden/>
    <w:rsid w:val="005C5F1A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rsid w:val="005C5F1A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5C5F1A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rsid w:val="00A07B28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A07B28"/>
    <w:rPr>
      <w:b/>
      <w:bCs/>
      <w:sz w:val="20"/>
      <w:szCs w:val="20"/>
    </w:rPr>
  </w:style>
  <w:style w:type="character" w:customStyle="1" w:styleId="RambollMiniChar">
    <w:name w:val="Ramboll Mini Char"/>
    <w:link w:val="RambollMini"/>
    <w:locked/>
    <w:rsid w:val="001B7500"/>
    <w:rPr>
      <w:rFonts w:ascii="Arial" w:hAnsi="Arial" w:cs="Arial"/>
      <w:sz w:val="14"/>
    </w:rPr>
  </w:style>
  <w:style w:type="paragraph" w:customStyle="1" w:styleId="RambollMini">
    <w:name w:val="Ramboll Mini"/>
    <w:link w:val="RambollMiniChar"/>
    <w:rsid w:val="001B7500"/>
    <w:pPr>
      <w:tabs>
        <w:tab w:val="left" w:pos="709"/>
      </w:tabs>
      <w:spacing w:after="0" w:line="220" w:lineRule="exact"/>
    </w:pPr>
    <w:rPr>
      <w:rFonts w:ascii="Arial" w:hAnsi="Arial" w:cs="Arial"/>
      <w:sz w:val="14"/>
    </w:rPr>
  </w:style>
  <w:style w:type="paragraph" w:customStyle="1" w:styleId="BESKfigurtext">
    <w:name w:val="BESKfigurtext"/>
    <w:basedOn w:val="Normal"/>
    <w:next w:val="Normal"/>
    <w:rsid w:val="001B7500"/>
    <w:pPr>
      <w:tabs>
        <w:tab w:val="left" w:pos="2835"/>
        <w:tab w:val="left" w:pos="4253"/>
        <w:tab w:val="left" w:pos="5670"/>
        <w:tab w:val="left" w:pos="7088"/>
        <w:tab w:val="left" w:pos="8505"/>
        <w:tab w:val="right" w:pos="9979"/>
      </w:tabs>
      <w:spacing w:before="240" w:after="240" w:line="240" w:lineRule="auto"/>
      <w:ind w:left="1418" w:right="851"/>
    </w:pPr>
    <w:rPr>
      <w:rFonts w:ascii="Crimson Text" w:eastAsia="Times New Roman" w:hAnsi="Crimson Text" w:cs="Times New Roman"/>
      <w:i/>
      <w:szCs w:val="20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header" Target="header1.xml" />
  <Relationship Id="rId13" Type="http://schemas.openxmlformats.org/officeDocument/2006/relationships/glossaryDocument" Target="glossary/document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12" Type="http://schemas.openxmlformats.org/officeDocument/2006/relationships/fontTable" Target="fontTable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footer" Target="footer2.xml" />
  <Relationship Id="rId5" Type="http://schemas.openxmlformats.org/officeDocument/2006/relationships/webSettings" Target="webSettings.xml" />
  <Relationship Id="rId10" Type="http://schemas.openxmlformats.org/officeDocument/2006/relationships/header" Target="header2.xml" />
  <Relationship Id="rId4" Type="http://schemas.openxmlformats.org/officeDocument/2006/relationships/settings" Target="settings.xml" />
  <Relationship Id="rId9" Type="http://schemas.openxmlformats.org/officeDocument/2006/relationships/footer" Target="footer1.xml" />
  <Relationship Id="rId14" Type="http://schemas.openxmlformats.org/officeDocument/2006/relationships/theme" Target="theme/theme1.xml" />
</Relationships>
</file>

<file path=word/_rels/footer2.xml.rels>&#65279;<?xml version="1.0" encoding="UTF-8" standalone="yes"?>
<Relationships xmlns="http://schemas.openxmlformats.org/package/2006/relationships">
  <Relationship Id="rId1" Type="http://schemas.openxmlformats.org/officeDocument/2006/relationships/hyperlink" Target="mailto:info@varmdobo.se" TargetMode="External" />
</Relationships>
</file>

<file path=word/_rels/header1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1.emf" />
</Relationships>
</file>

<file path=word/_rels/header2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1.emf" />
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VBAB\11_wordmallar\Rap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37E9A11B0B94384AC6E4A6D7493E66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93021AF-2C26-481A-8557-C6455AF907E0}"/>
      </w:docPartPr>
      <w:docPartBody>
        <w:p w:rsidR="00BE4E45" w:rsidRDefault="00795784">
          <w:pPr>
            <w:pStyle w:val="737E9A11B0B94384AC6E4A6D7493E661"/>
          </w:pPr>
          <w:r>
            <w:rPr>
              <w:rStyle w:val="Platshllartext"/>
            </w:rPr>
            <w:t>Ange rapportens titel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rimson Text">
    <w:altName w:val="Calibri"/>
    <w:charset w:val="00"/>
    <w:family w:val="auto"/>
    <w:pitch w:val="variable"/>
    <w:sig w:usb0="80000047" w:usb1="00000062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Slab Black">
    <w:charset w:val="00"/>
    <w:family w:val="auto"/>
    <w:pitch w:val="variable"/>
    <w:sig w:usb0="000004FF" w:usb1="8000405F" w:usb2="00000022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Roboto Slab Light"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Std-Book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Std-Bold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Std-BoldOblique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45"/>
    <w:rsid w:val="00022422"/>
    <w:rsid w:val="00040F6D"/>
    <w:rsid w:val="00043FD2"/>
    <w:rsid w:val="000611CB"/>
    <w:rsid w:val="001104F3"/>
    <w:rsid w:val="00150D9D"/>
    <w:rsid w:val="00174BC6"/>
    <w:rsid w:val="001C11E4"/>
    <w:rsid w:val="00232140"/>
    <w:rsid w:val="00250145"/>
    <w:rsid w:val="00281869"/>
    <w:rsid w:val="0031293E"/>
    <w:rsid w:val="00361132"/>
    <w:rsid w:val="00363FF3"/>
    <w:rsid w:val="00395CB0"/>
    <w:rsid w:val="003A70B7"/>
    <w:rsid w:val="003B372C"/>
    <w:rsid w:val="00414917"/>
    <w:rsid w:val="00422995"/>
    <w:rsid w:val="00425270"/>
    <w:rsid w:val="004469E6"/>
    <w:rsid w:val="00451C97"/>
    <w:rsid w:val="00480689"/>
    <w:rsid w:val="00493A67"/>
    <w:rsid w:val="0050273C"/>
    <w:rsid w:val="00523843"/>
    <w:rsid w:val="00526CB9"/>
    <w:rsid w:val="00581126"/>
    <w:rsid w:val="00597E6F"/>
    <w:rsid w:val="005D1256"/>
    <w:rsid w:val="006C234A"/>
    <w:rsid w:val="006E5718"/>
    <w:rsid w:val="006F60B1"/>
    <w:rsid w:val="00735275"/>
    <w:rsid w:val="007575DB"/>
    <w:rsid w:val="00767D32"/>
    <w:rsid w:val="00776B3E"/>
    <w:rsid w:val="00795784"/>
    <w:rsid w:val="007D0D32"/>
    <w:rsid w:val="007D5896"/>
    <w:rsid w:val="007E3886"/>
    <w:rsid w:val="00801F60"/>
    <w:rsid w:val="00822B28"/>
    <w:rsid w:val="00823FF3"/>
    <w:rsid w:val="00872FD0"/>
    <w:rsid w:val="008B0BB9"/>
    <w:rsid w:val="008B6650"/>
    <w:rsid w:val="00987D71"/>
    <w:rsid w:val="009D0C8F"/>
    <w:rsid w:val="009E0703"/>
    <w:rsid w:val="00A001FD"/>
    <w:rsid w:val="00A65A5D"/>
    <w:rsid w:val="00AA0B71"/>
    <w:rsid w:val="00AC690B"/>
    <w:rsid w:val="00B10D42"/>
    <w:rsid w:val="00B26C28"/>
    <w:rsid w:val="00B64AE7"/>
    <w:rsid w:val="00B77626"/>
    <w:rsid w:val="00B84399"/>
    <w:rsid w:val="00BD1485"/>
    <w:rsid w:val="00BD7843"/>
    <w:rsid w:val="00BE4E45"/>
    <w:rsid w:val="00C00083"/>
    <w:rsid w:val="00C36A93"/>
    <w:rsid w:val="00C408B2"/>
    <w:rsid w:val="00C54D32"/>
    <w:rsid w:val="00C657F9"/>
    <w:rsid w:val="00C67E31"/>
    <w:rsid w:val="00C73B69"/>
    <w:rsid w:val="00D50B5E"/>
    <w:rsid w:val="00DA39CB"/>
    <w:rsid w:val="00DC38FE"/>
    <w:rsid w:val="00DC7240"/>
    <w:rsid w:val="00E16F10"/>
    <w:rsid w:val="00F90523"/>
    <w:rsid w:val="00F9276F"/>
    <w:rsid w:val="00FA1A92"/>
    <w:rsid w:val="00FB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737E9A11B0B94384AC6E4A6D7493E661">
    <w:name w:val="737E9A11B0B94384AC6E4A6D7493E6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VB_Color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A6382E"/>
      </a:accent1>
      <a:accent2>
        <a:srgbClr val="8BB4D9"/>
      </a:accent2>
      <a:accent3>
        <a:srgbClr val="B3AD9A"/>
      </a:accent3>
      <a:accent4>
        <a:srgbClr val="6F7302"/>
      </a:accent4>
      <a:accent5>
        <a:srgbClr val="585858"/>
      </a:accent5>
      <a:accent6>
        <a:srgbClr val="000000"/>
      </a:accent6>
      <a:hlink>
        <a:srgbClr val="5F5F5F"/>
      </a:hlink>
      <a:folHlink>
        <a:srgbClr val="919191"/>
      </a:folHlink>
    </a:clrScheme>
    <a:fontScheme name="VB_Fonts">
      <a:majorFont>
        <a:latin typeface="Roboto Slab Black"/>
        <a:ea typeface=""/>
        <a:cs typeface=""/>
      </a:majorFont>
      <a:minorFont>
        <a:latin typeface="Crimson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</Template>
  <TotalTime>4</TotalTime>
  <Pages>15</Pages>
  <Words>4129</Words>
  <Characters>21888</Characters>
  <Application>Microsoft Office Word</Application>
  <DocSecurity>0</DocSecurity>
  <Lines>182</Lines>
  <Paragraphs>51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Teknisk beskrivning</vt:lpstr>
      <vt:lpstr/>
    </vt:vector>
  </TitlesOfParts>
  <Company/>
  <LinksUpToDate>false</LinksUpToDate>
  <CharactersWithSpaces>25966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Teknisk beskrivning</dc:title>
  <dc:subject/>
  <dc:creator>Peter Hamrén</dc:creator>
  <cp:keywords/>
  <dc:description/>
  <cp:lastModifiedBy>Clara Bredberg</cp:lastModifiedBy>
  <cp:revision>5</cp:revision>
  <cp:lastPrinted>2019-02-18T10:06:00Z</cp:lastPrinted>
  <dcterms:created xsi:type="dcterms:W3CDTF">2024-12-12T11:57:00Z</dcterms:created>
  <dcterms:modified xsi:type="dcterms:W3CDTF">2024-12-12T12:01:00Z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04e70-7868-4f0f-afcb-86e6839078cc_Enabled">
    <vt:lpwstr>true</vt:lpwstr>
  </property>
  <property fmtid="{D5CDD505-2E9C-101B-9397-08002B2CF9AE}" pid="3" name="MSIP_Label_f4204e70-7868-4f0f-afcb-86e6839078cc_SetDate">
    <vt:lpwstr>2021-12-07T14:41:41Z</vt:lpwstr>
  </property>
  <property fmtid="{D5CDD505-2E9C-101B-9397-08002B2CF9AE}" pid="4" name="MSIP_Label_f4204e70-7868-4f0f-afcb-86e6839078cc_Method">
    <vt:lpwstr>Privileged</vt:lpwstr>
  </property>
  <property fmtid="{D5CDD505-2E9C-101B-9397-08002B2CF9AE}" pid="5" name="MSIP_Label_f4204e70-7868-4f0f-afcb-86e6839078cc_Name">
    <vt:lpwstr>Internt</vt:lpwstr>
  </property>
  <property fmtid="{D5CDD505-2E9C-101B-9397-08002B2CF9AE}" pid="6" name="MSIP_Label_f4204e70-7868-4f0f-afcb-86e6839078cc_SiteId">
    <vt:lpwstr>8ba9d3a6-cb6c-4247-b39e-71cb0d999014</vt:lpwstr>
  </property>
  <property fmtid="{D5CDD505-2E9C-101B-9397-08002B2CF9AE}" pid="7" name="MSIP_Label_f4204e70-7868-4f0f-afcb-86e6839078cc_ActionId">
    <vt:lpwstr>66dc9971-211f-40f1-8177-00006efe7ce7</vt:lpwstr>
  </property>
  <property fmtid="{D5CDD505-2E9C-101B-9397-08002B2CF9AE}" pid="8" name="MSIP_Label_f4204e70-7868-4f0f-afcb-86e6839078cc_ContentBits">
    <vt:lpwstr>1</vt:lpwstr>
  </property>
</Properties>
</file>