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38469" w14:textId="3D27771E" w:rsidR="004E41B7" w:rsidRPr="00BA0494" w:rsidRDefault="00BA0494" w:rsidP="00BA0494">
      <w:pPr>
        <w:pStyle w:val="Underrubrik"/>
        <w:rPr>
          <w:rFonts w:ascii="Roboto Slab Black" w:hAnsi="Roboto Slab Black" w:cs="Roboto Slab Black"/>
          <w:color w:val="auto"/>
          <w:sz w:val="56"/>
          <w:szCs w:val="56"/>
        </w:rPr>
      </w:pPr>
      <w:r>
        <w:rPr>
          <w:rFonts w:ascii="Roboto Slab Black" w:hAnsi="Roboto Slab Black" w:cs="Roboto Slab Black"/>
          <w:color w:val="auto"/>
          <w:sz w:val="56"/>
          <w:szCs w:val="56"/>
        </w:rPr>
        <w:t>Anbudsformulär</w:t>
      </w:r>
    </w:p>
    <w:p w14:paraId="5528FE30" w14:textId="77777777" w:rsidR="00F27536" w:rsidRDefault="00F27536" w:rsidP="00BA0494">
      <w:pPr>
        <w:pStyle w:val="Underrubrik"/>
        <w:rPr>
          <w:rFonts w:ascii="Roboto Slab Black" w:hAnsi="Roboto Slab Black" w:cs="Roboto Slab Black"/>
        </w:rPr>
      </w:pPr>
      <w:bookmarkStart w:id="0" w:name="_Toc31643971"/>
    </w:p>
    <w:p w14:paraId="0CBFAD97" w14:textId="77777777" w:rsidR="00F27536" w:rsidRDefault="00F27536" w:rsidP="00BA0494">
      <w:pPr>
        <w:pStyle w:val="Underrubrik"/>
        <w:rPr>
          <w:rFonts w:ascii="Roboto Slab Black" w:hAnsi="Roboto Slab Black" w:cs="Roboto Slab Black"/>
        </w:rPr>
      </w:pPr>
    </w:p>
    <w:p w14:paraId="44C32C64" w14:textId="20AC4AD6" w:rsidR="00BA0494" w:rsidRPr="00960B0B" w:rsidRDefault="00BA0494" w:rsidP="00BA0494">
      <w:pPr>
        <w:pStyle w:val="Underrubrik"/>
        <w:rPr>
          <w:rFonts w:ascii="Roboto Slab Black" w:hAnsi="Roboto Slab Black" w:cs="Roboto Slab Black"/>
        </w:rPr>
      </w:pPr>
      <w:proofErr w:type="spellStart"/>
      <w:r w:rsidRPr="00960B0B">
        <w:rPr>
          <w:rFonts w:ascii="Roboto Slab Black" w:hAnsi="Roboto Slab Black" w:cs="Roboto Slab Black"/>
        </w:rPr>
        <w:t>Skevik</w:t>
      </w:r>
      <w:proofErr w:type="spellEnd"/>
      <w:r w:rsidRPr="00960B0B">
        <w:rPr>
          <w:rFonts w:ascii="Roboto Slab Black" w:hAnsi="Roboto Slab Black" w:cs="Roboto Slab Black"/>
        </w:rPr>
        <w:t xml:space="preserve"> 1:190</w:t>
      </w:r>
    </w:p>
    <w:p w14:paraId="0063A9D9" w14:textId="77777777" w:rsidR="00F27536" w:rsidRDefault="00BA0494" w:rsidP="00F27536">
      <w:pPr>
        <w:pStyle w:val="Underrubrik"/>
        <w:rPr>
          <w:rFonts w:ascii="Roboto Slab Black" w:hAnsi="Roboto Slab Black" w:cs="Roboto Slab Black"/>
        </w:rPr>
      </w:pPr>
      <w:bookmarkStart w:id="1" w:name="_Hlk167188795"/>
      <w:r w:rsidRPr="00960B0B">
        <w:rPr>
          <w:rFonts w:ascii="Roboto Slab Black" w:hAnsi="Roboto Slab Black" w:cs="Roboto Slab Black"/>
        </w:rPr>
        <w:t>Nyproduktion bostäder</w:t>
      </w:r>
      <w:bookmarkEnd w:id="1"/>
    </w:p>
    <w:p w14:paraId="28FA7B76" w14:textId="77777777" w:rsidR="00F27536" w:rsidRDefault="00F27536" w:rsidP="00F27536">
      <w:pPr>
        <w:pStyle w:val="Underrubrik"/>
        <w:rPr>
          <w:rFonts w:ascii="Roboto Slab Black" w:hAnsi="Roboto Slab Black" w:cs="Roboto Slab Black"/>
        </w:rPr>
      </w:pPr>
    </w:p>
    <w:p w14:paraId="06FB75B8" w14:textId="77777777" w:rsidR="000B428E" w:rsidRDefault="000B428E" w:rsidP="00BA0494">
      <w:pPr>
        <w:spacing w:line="240" w:lineRule="auto"/>
        <w:rPr>
          <w:sz w:val="28"/>
          <w:szCs w:val="28"/>
        </w:rPr>
      </w:pPr>
    </w:p>
    <w:p w14:paraId="5D89F67F" w14:textId="77777777" w:rsidR="000B428E" w:rsidRDefault="000B428E" w:rsidP="00BA0494">
      <w:pPr>
        <w:spacing w:line="240" w:lineRule="auto"/>
        <w:rPr>
          <w:sz w:val="28"/>
          <w:szCs w:val="28"/>
        </w:rPr>
      </w:pPr>
    </w:p>
    <w:p w14:paraId="08E916CE" w14:textId="77777777" w:rsidR="000B428E" w:rsidRDefault="000B428E" w:rsidP="00BA0494">
      <w:pPr>
        <w:spacing w:line="240" w:lineRule="auto"/>
        <w:rPr>
          <w:sz w:val="28"/>
          <w:szCs w:val="28"/>
        </w:rPr>
      </w:pPr>
    </w:p>
    <w:p w14:paraId="301CC9CD" w14:textId="77777777" w:rsidR="00A620FA" w:rsidRDefault="00A620FA" w:rsidP="00BA0494">
      <w:pPr>
        <w:spacing w:line="240" w:lineRule="auto"/>
        <w:rPr>
          <w:sz w:val="28"/>
          <w:szCs w:val="28"/>
        </w:rPr>
      </w:pPr>
    </w:p>
    <w:p w14:paraId="63777EB0" w14:textId="77777777" w:rsidR="005A55A8" w:rsidRDefault="005A55A8" w:rsidP="00BA0494">
      <w:pPr>
        <w:spacing w:line="240" w:lineRule="auto"/>
        <w:rPr>
          <w:sz w:val="28"/>
          <w:szCs w:val="28"/>
        </w:rPr>
      </w:pPr>
    </w:p>
    <w:p w14:paraId="21C0388A" w14:textId="77777777" w:rsidR="005A55A8" w:rsidRPr="00586A2E" w:rsidRDefault="005A55A8" w:rsidP="00BA0494">
      <w:pPr>
        <w:spacing w:line="240" w:lineRule="auto"/>
        <w:rPr>
          <w:sz w:val="28"/>
          <w:szCs w:val="28"/>
        </w:rPr>
      </w:pPr>
    </w:p>
    <w:p w14:paraId="6D5303DB" w14:textId="77777777" w:rsidR="00A620FA" w:rsidRPr="00586A2E" w:rsidRDefault="00A620FA" w:rsidP="00BA0494">
      <w:pPr>
        <w:spacing w:line="240" w:lineRule="auto"/>
        <w:rPr>
          <w:sz w:val="28"/>
          <w:szCs w:val="28"/>
        </w:rPr>
      </w:pPr>
    </w:p>
    <w:p w14:paraId="388BB017" w14:textId="615FC065" w:rsidR="0035373C" w:rsidRPr="000B428E" w:rsidRDefault="0035373C" w:rsidP="00BA0494">
      <w:pPr>
        <w:spacing w:line="240" w:lineRule="auto"/>
      </w:pPr>
      <w:r w:rsidRPr="000B428E">
        <w:br w:type="page"/>
      </w:r>
    </w:p>
    <w:bookmarkEnd w:id="0"/>
    <w:p w14:paraId="7C0348D6" w14:textId="692369FF" w:rsidR="006B2327" w:rsidRPr="00486195" w:rsidRDefault="00486195" w:rsidP="002C56A3">
      <w:pPr>
        <w:pStyle w:val="Rubrik2"/>
        <w:spacing w:before="240"/>
        <w:rPr>
          <w:sz w:val="26"/>
          <w:szCs w:val="26"/>
        </w:rPr>
      </w:pPr>
      <w:r w:rsidRPr="00486195">
        <w:rPr>
          <w:sz w:val="26"/>
          <w:szCs w:val="26"/>
        </w:rPr>
        <w:lastRenderedPageBreak/>
        <w:t>ANBUDSFORMULÄR</w:t>
      </w:r>
    </w:p>
    <w:p w14:paraId="6DA556B1" w14:textId="12B8939E" w:rsidR="002C56A3" w:rsidRDefault="002C56A3" w:rsidP="0061675F">
      <w:pPr>
        <w:spacing w:after="120" w:line="276" w:lineRule="auto"/>
      </w:pPr>
      <w:bookmarkStart w:id="2" w:name="_Toc410805759"/>
      <w:bookmarkStart w:id="3" w:name="_Toc444328340"/>
      <w:r>
        <w:t xml:space="preserve">Anbudsgivaren har tagit del av förfrågningsunderlaget i sin helhet inklusive frågor och svar, informationsmeddelanden och </w:t>
      </w:r>
      <w:proofErr w:type="spellStart"/>
      <w:r>
        <w:t>KFU</w:t>
      </w:r>
      <w:r w:rsidR="00EE5657">
        <w:t>:n</w:t>
      </w:r>
      <w:proofErr w:type="spellEnd"/>
      <w:r>
        <w:t xml:space="preserve"> som publicerats i e-Avrop under anbudstiden. </w:t>
      </w:r>
    </w:p>
    <w:p w14:paraId="250E3A3F" w14:textId="4A3E4CBD" w:rsidR="006B2327" w:rsidRPr="000B428E" w:rsidRDefault="002C56A3" w:rsidP="0061675F">
      <w:pPr>
        <w:spacing w:after="120" w:line="276" w:lineRule="auto"/>
      </w:pPr>
      <w:r>
        <w:t xml:space="preserve">Anbudsgivaren skall fylla i samtliga uppgifter i detta dokument. </w:t>
      </w:r>
    </w:p>
    <w:bookmarkEnd w:id="2"/>
    <w:bookmarkEnd w:id="3"/>
    <w:p w14:paraId="21B35384" w14:textId="7969E359" w:rsidR="00EA5DD9" w:rsidRPr="00C3749A" w:rsidRDefault="002C56A3" w:rsidP="000755B4">
      <w:pPr>
        <w:spacing w:before="240" w:after="0"/>
        <w:rPr>
          <w:rFonts w:asciiTheme="majorHAnsi" w:hAnsiTheme="majorHAnsi" w:cstheme="majorHAnsi"/>
          <w:b/>
          <w:bCs/>
        </w:rPr>
      </w:pPr>
      <w:r w:rsidRPr="00C3749A">
        <w:rPr>
          <w:rFonts w:asciiTheme="majorHAnsi" w:hAnsiTheme="majorHAnsi" w:cstheme="majorHAnsi"/>
          <w:b/>
          <w:bCs/>
        </w:rPr>
        <w:t xml:space="preserve">Anbudsgivare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091"/>
        <w:gridCol w:w="2969"/>
      </w:tblGrid>
      <w:tr w:rsidR="00100166" w:rsidRPr="002C56A3" w14:paraId="78F0103C" w14:textId="77777777" w:rsidTr="00100166">
        <w:tc>
          <w:tcPr>
            <w:tcW w:w="6091" w:type="dxa"/>
            <w:shd w:val="clear" w:color="auto" w:fill="8BB4D9" w:themeFill="accent2"/>
          </w:tcPr>
          <w:p w14:paraId="7AB1779A" w14:textId="77777777" w:rsidR="00100166" w:rsidRPr="002C56A3" w:rsidRDefault="00100166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Anbudsgivande företag/organisation:</w:t>
            </w:r>
          </w:p>
        </w:tc>
        <w:tc>
          <w:tcPr>
            <w:tcW w:w="2969" w:type="dxa"/>
            <w:shd w:val="clear" w:color="auto" w:fill="8BB4D9" w:themeFill="accent2"/>
          </w:tcPr>
          <w:p w14:paraId="17AA3CED" w14:textId="7DF309C1" w:rsidR="00100166" w:rsidRPr="002C56A3" w:rsidRDefault="00100166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Organisationsnummer:</w:t>
            </w:r>
          </w:p>
        </w:tc>
      </w:tr>
      <w:tr w:rsidR="00100166" w:rsidRPr="002C56A3" w14:paraId="5313C9E3" w14:textId="77777777" w:rsidTr="00100166">
        <w:tc>
          <w:tcPr>
            <w:tcW w:w="6091" w:type="dxa"/>
            <w:shd w:val="clear" w:color="auto" w:fill="F6FC64" w:themeFill="accent4" w:themeFillTint="66"/>
          </w:tcPr>
          <w:p w14:paraId="6AED5266" w14:textId="77777777" w:rsidR="00100166" w:rsidRPr="00E363D6" w:rsidRDefault="008C3079" w:rsidP="002B6695">
            <w:pPr>
              <w:rPr>
                <w:sz w:val="20"/>
                <w:szCs w:val="20"/>
                <w:highlight w:val="yellow"/>
              </w:rPr>
            </w:pPr>
            <w:sdt>
              <w:sdtPr>
                <w:id w:val="-215365005"/>
                <w:showingPlcHdr/>
              </w:sdtPr>
              <w:sdtEndPr/>
              <w:sdtContent>
                <w:r w:rsidR="00100166" w:rsidRPr="00303C99">
                  <w:t>Klicka här för att ange text.</w:t>
                </w:r>
              </w:sdtContent>
            </w:sdt>
          </w:p>
        </w:tc>
        <w:tc>
          <w:tcPr>
            <w:tcW w:w="2969" w:type="dxa"/>
            <w:shd w:val="clear" w:color="auto" w:fill="F6FC64" w:themeFill="accent4" w:themeFillTint="66"/>
          </w:tcPr>
          <w:p w14:paraId="2CABBA38" w14:textId="14FE78BD" w:rsidR="00100166" w:rsidRPr="00E363D6" w:rsidRDefault="008C3079" w:rsidP="002B6695">
            <w:pPr>
              <w:rPr>
                <w:sz w:val="20"/>
                <w:szCs w:val="20"/>
                <w:highlight w:val="yellow"/>
              </w:rPr>
            </w:pPr>
            <w:sdt>
              <w:sdtPr>
                <w:id w:val="1510946386"/>
                <w:showingPlcHdr/>
              </w:sdtPr>
              <w:sdtEndPr/>
              <w:sdtContent>
                <w:r w:rsidR="00100166" w:rsidRPr="00303C99">
                  <w:t>Klicka här för att ange text.</w:t>
                </w:r>
              </w:sdtContent>
            </w:sdt>
          </w:p>
        </w:tc>
      </w:tr>
    </w:tbl>
    <w:p w14:paraId="736D3120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21CA035D" w14:textId="77777777" w:rsidTr="00AE7245">
        <w:tc>
          <w:tcPr>
            <w:tcW w:w="9060" w:type="dxa"/>
            <w:shd w:val="clear" w:color="auto" w:fill="8BB4D9" w:themeFill="accent2"/>
          </w:tcPr>
          <w:p w14:paraId="43474FB7" w14:textId="13B6980A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Adress</w:t>
            </w:r>
            <w:r w:rsidR="00100166">
              <w:rPr>
                <w:sz w:val="20"/>
                <w:szCs w:val="20"/>
              </w:rPr>
              <w:t xml:space="preserve"> och postadress</w:t>
            </w:r>
            <w:r w:rsidRPr="002C56A3">
              <w:rPr>
                <w:sz w:val="20"/>
                <w:szCs w:val="20"/>
              </w:rPr>
              <w:t>:</w:t>
            </w:r>
          </w:p>
        </w:tc>
      </w:tr>
      <w:tr w:rsidR="00A7402F" w:rsidRPr="002C56A3" w14:paraId="2FD34B10" w14:textId="77777777" w:rsidTr="00AE7245">
        <w:tc>
          <w:tcPr>
            <w:tcW w:w="9060" w:type="dxa"/>
            <w:shd w:val="clear" w:color="auto" w:fill="F6FC64" w:themeFill="accent4" w:themeFillTint="66"/>
          </w:tcPr>
          <w:p w14:paraId="4376637B" w14:textId="4997B02B" w:rsidR="00A7402F" w:rsidRPr="00A7402F" w:rsidRDefault="008C3079" w:rsidP="002B6695">
            <w:pPr>
              <w:rPr>
                <w:sz w:val="20"/>
                <w:szCs w:val="20"/>
              </w:rPr>
            </w:pPr>
            <w:sdt>
              <w:sdtPr>
                <w:id w:val="-822344198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5A6F255F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1BB3FA4B" w14:textId="77777777" w:rsidTr="00100166">
        <w:tc>
          <w:tcPr>
            <w:tcW w:w="9060" w:type="dxa"/>
            <w:shd w:val="clear" w:color="auto" w:fill="8BB4D9" w:themeFill="accent2"/>
          </w:tcPr>
          <w:p w14:paraId="54D8C96B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Telefonnummer (växel):</w:t>
            </w:r>
          </w:p>
        </w:tc>
      </w:tr>
      <w:tr w:rsidR="002C56A3" w:rsidRPr="002C56A3" w14:paraId="2B276DA9" w14:textId="77777777" w:rsidTr="00100166">
        <w:tc>
          <w:tcPr>
            <w:tcW w:w="9060" w:type="dxa"/>
            <w:shd w:val="clear" w:color="auto" w:fill="F6FC64" w:themeFill="accent4" w:themeFillTint="66"/>
          </w:tcPr>
          <w:p w14:paraId="6295E2B7" w14:textId="51E29BDB" w:rsidR="002C56A3" w:rsidRPr="002C56A3" w:rsidRDefault="008C3079" w:rsidP="002B6695">
            <w:pPr>
              <w:rPr>
                <w:sz w:val="20"/>
                <w:szCs w:val="20"/>
              </w:rPr>
            </w:pPr>
            <w:sdt>
              <w:sdtPr>
                <w:id w:val="24217292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22A6A471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77D7F14B" w14:textId="77777777" w:rsidTr="00157251">
        <w:tc>
          <w:tcPr>
            <w:tcW w:w="9062" w:type="dxa"/>
            <w:shd w:val="clear" w:color="auto" w:fill="8BB4D9" w:themeFill="accent2"/>
          </w:tcPr>
          <w:p w14:paraId="6DFF57CB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Kontaktperson gällande anbudsfrågor:</w:t>
            </w:r>
          </w:p>
        </w:tc>
      </w:tr>
      <w:tr w:rsidR="002C56A3" w:rsidRPr="002C56A3" w14:paraId="5C689E14" w14:textId="77777777" w:rsidTr="003001F2">
        <w:tc>
          <w:tcPr>
            <w:tcW w:w="9062" w:type="dxa"/>
            <w:shd w:val="clear" w:color="auto" w:fill="F6FC64" w:themeFill="accent4" w:themeFillTint="66"/>
          </w:tcPr>
          <w:p w14:paraId="3250AF7A" w14:textId="09A0B3EE" w:rsidR="002C56A3" w:rsidRPr="002C56A3" w:rsidRDefault="008C3079" w:rsidP="002B6695">
            <w:pPr>
              <w:rPr>
                <w:sz w:val="20"/>
                <w:szCs w:val="20"/>
              </w:rPr>
            </w:pPr>
            <w:sdt>
              <w:sdtPr>
                <w:id w:val="-1410071350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34855F66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36BB4EF3" w14:textId="77777777" w:rsidTr="00157251">
        <w:tc>
          <w:tcPr>
            <w:tcW w:w="9062" w:type="dxa"/>
            <w:shd w:val="clear" w:color="auto" w:fill="8BB4D9" w:themeFill="accent2"/>
          </w:tcPr>
          <w:p w14:paraId="7BA9A8BD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Telefonnummer:</w:t>
            </w:r>
          </w:p>
        </w:tc>
      </w:tr>
      <w:tr w:rsidR="002C56A3" w:rsidRPr="002C56A3" w14:paraId="3F2B48C7" w14:textId="77777777" w:rsidTr="003001F2">
        <w:tc>
          <w:tcPr>
            <w:tcW w:w="9062" w:type="dxa"/>
            <w:shd w:val="clear" w:color="auto" w:fill="F6FC64" w:themeFill="accent4" w:themeFillTint="66"/>
          </w:tcPr>
          <w:p w14:paraId="4AD09685" w14:textId="77A5601A" w:rsidR="002C56A3" w:rsidRPr="00E8055E" w:rsidRDefault="008C3079" w:rsidP="002B6695">
            <w:pPr>
              <w:rPr>
                <w:sz w:val="20"/>
                <w:szCs w:val="20"/>
                <w:highlight w:val="yellow"/>
              </w:rPr>
            </w:pPr>
            <w:sdt>
              <w:sdtPr>
                <w:id w:val="-711030169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7A93D9AC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073BD17B" w14:textId="77777777" w:rsidTr="00157251">
        <w:tc>
          <w:tcPr>
            <w:tcW w:w="9062" w:type="dxa"/>
            <w:shd w:val="clear" w:color="auto" w:fill="8BB4D9" w:themeFill="accent2"/>
          </w:tcPr>
          <w:p w14:paraId="1512A475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Mobiltelefon:</w:t>
            </w:r>
          </w:p>
        </w:tc>
      </w:tr>
      <w:tr w:rsidR="002C56A3" w:rsidRPr="002C56A3" w14:paraId="5D1C6DC3" w14:textId="77777777" w:rsidTr="003001F2">
        <w:tc>
          <w:tcPr>
            <w:tcW w:w="9062" w:type="dxa"/>
            <w:shd w:val="clear" w:color="auto" w:fill="F6FC64" w:themeFill="accent4" w:themeFillTint="66"/>
          </w:tcPr>
          <w:p w14:paraId="1CE01F45" w14:textId="4FF05527" w:rsidR="002C56A3" w:rsidRPr="00E8055E" w:rsidRDefault="008C3079" w:rsidP="002B6695">
            <w:pPr>
              <w:rPr>
                <w:sz w:val="20"/>
                <w:szCs w:val="20"/>
                <w:highlight w:val="yellow"/>
              </w:rPr>
            </w:pPr>
            <w:sdt>
              <w:sdtPr>
                <w:id w:val="923539800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26ABA78F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3C0F0E81" w14:textId="77777777" w:rsidTr="00157251">
        <w:tc>
          <w:tcPr>
            <w:tcW w:w="9062" w:type="dxa"/>
            <w:shd w:val="clear" w:color="auto" w:fill="8BB4D9" w:themeFill="accent2"/>
          </w:tcPr>
          <w:p w14:paraId="2247EAFF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E-post:</w:t>
            </w:r>
          </w:p>
        </w:tc>
      </w:tr>
      <w:tr w:rsidR="002C56A3" w:rsidRPr="002C56A3" w14:paraId="74C03474" w14:textId="77777777" w:rsidTr="003001F2">
        <w:tc>
          <w:tcPr>
            <w:tcW w:w="9062" w:type="dxa"/>
            <w:shd w:val="clear" w:color="auto" w:fill="F6FC64" w:themeFill="accent4" w:themeFillTint="66"/>
          </w:tcPr>
          <w:p w14:paraId="28AC4AD9" w14:textId="183CDDB8" w:rsidR="002C56A3" w:rsidRPr="00E8055E" w:rsidRDefault="008C3079" w:rsidP="002B6695">
            <w:pPr>
              <w:rPr>
                <w:sz w:val="20"/>
                <w:szCs w:val="20"/>
                <w:highlight w:val="yellow"/>
              </w:rPr>
            </w:pPr>
            <w:sdt>
              <w:sdtPr>
                <w:id w:val="-1387247051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0CA94D3D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14A4ADC8" w14:textId="77777777" w:rsidTr="00157251">
        <w:tc>
          <w:tcPr>
            <w:tcW w:w="9062" w:type="dxa"/>
            <w:shd w:val="clear" w:color="auto" w:fill="8BB4D9" w:themeFill="accent2"/>
          </w:tcPr>
          <w:p w14:paraId="5604E3D1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Ombud under avtalstiden:</w:t>
            </w:r>
          </w:p>
        </w:tc>
      </w:tr>
      <w:tr w:rsidR="002C56A3" w:rsidRPr="002C56A3" w14:paraId="2DEDDAB2" w14:textId="77777777" w:rsidTr="003001F2">
        <w:tc>
          <w:tcPr>
            <w:tcW w:w="9062" w:type="dxa"/>
            <w:shd w:val="clear" w:color="auto" w:fill="F6FC64" w:themeFill="accent4" w:themeFillTint="66"/>
          </w:tcPr>
          <w:p w14:paraId="0CAB97DE" w14:textId="5A8899BB" w:rsidR="002C56A3" w:rsidRPr="002C56A3" w:rsidRDefault="008C3079" w:rsidP="002B6695">
            <w:pPr>
              <w:rPr>
                <w:sz w:val="20"/>
                <w:szCs w:val="20"/>
              </w:rPr>
            </w:pPr>
            <w:sdt>
              <w:sdtPr>
                <w:id w:val="1967545897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18EB973D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593EFFB4" w14:textId="77777777" w:rsidTr="00E8055E">
        <w:tc>
          <w:tcPr>
            <w:tcW w:w="9062" w:type="dxa"/>
            <w:tcBorders>
              <w:bottom w:val="single" w:sz="4" w:space="0" w:color="auto"/>
            </w:tcBorders>
            <w:shd w:val="clear" w:color="auto" w:fill="8BB4D9" w:themeFill="accent2"/>
          </w:tcPr>
          <w:p w14:paraId="2115B7F5" w14:textId="5075208A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 xml:space="preserve">Ort och datum: </w:t>
            </w:r>
          </w:p>
        </w:tc>
      </w:tr>
      <w:tr w:rsidR="00157251" w:rsidRPr="002C56A3" w14:paraId="71849977" w14:textId="77777777" w:rsidTr="003001F2">
        <w:tc>
          <w:tcPr>
            <w:tcW w:w="9062" w:type="dxa"/>
            <w:tcBorders>
              <w:bottom w:val="single" w:sz="4" w:space="0" w:color="auto"/>
            </w:tcBorders>
            <w:shd w:val="clear" w:color="auto" w:fill="F6FC64" w:themeFill="accent4" w:themeFillTint="66"/>
          </w:tcPr>
          <w:p w14:paraId="653D08B9" w14:textId="6522F1D3" w:rsidR="00157251" w:rsidRPr="00E8055E" w:rsidRDefault="008C3079" w:rsidP="002B6695">
            <w:pPr>
              <w:rPr>
                <w:sz w:val="20"/>
                <w:szCs w:val="20"/>
                <w:highlight w:val="yellow"/>
              </w:rPr>
            </w:pPr>
            <w:sdt>
              <w:sdtPr>
                <w:id w:val="1018203200"/>
                <w:showingPlcHdr/>
              </w:sdtPr>
              <w:sdtEndPr/>
              <w:sdtContent>
                <w:r w:rsidR="007725C7" w:rsidRPr="00303C99">
                  <w:t>Klicka här för att ange text.</w:t>
                </w:r>
              </w:sdtContent>
            </w:sdt>
          </w:p>
        </w:tc>
      </w:tr>
    </w:tbl>
    <w:p w14:paraId="60E48417" w14:textId="77777777" w:rsidR="002C56A3" w:rsidRPr="002C56A3" w:rsidRDefault="002C56A3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C56A3" w:rsidRPr="002C56A3" w14:paraId="226675F9" w14:textId="77777777" w:rsidTr="00157251">
        <w:tc>
          <w:tcPr>
            <w:tcW w:w="9062" w:type="dxa"/>
            <w:shd w:val="clear" w:color="auto" w:fill="8BB4D9" w:themeFill="accent2"/>
          </w:tcPr>
          <w:p w14:paraId="39AC4F2E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Behörig företrädare - underskrift</w:t>
            </w:r>
          </w:p>
        </w:tc>
      </w:tr>
      <w:tr w:rsidR="002C56A3" w:rsidRPr="002C56A3" w14:paraId="5D863521" w14:textId="77777777" w:rsidTr="003001F2">
        <w:trPr>
          <w:trHeight w:val="558"/>
        </w:trPr>
        <w:tc>
          <w:tcPr>
            <w:tcW w:w="9062" w:type="dxa"/>
            <w:shd w:val="clear" w:color="auto" w:fill="F6FC64" w:themeFill="accent4" w:themeFillTint="66"/>
          </w:tcPr>
          <w:p w14:paraId="12370653" w14:textId="77777777" w:rsidR="00E56B33" w:rsidRDefault="00E56B33" w:rsidP="002B6695">
            <w:pPr>
              <w:rPr>
                <w:sz w:val="20"/>
                <w:szCs w:val="20"/>
              </w:rPr>
            </w:pPr>
          </w:p>
          <w:p w14:paraId="165C50AE" w14:textId="77777777" w:rsidR="00AE7245" w:rsidRDefault="00AE7245" w:rsidP="002B6695">
            <w:pPr>
              <w:rPr>
                <w:sz w:val="20"/>
                <w:szCs w:val="20"/>
              </w:rPr>
            </w:pPr>
          </w:p>
          <w:p w14:paraId="6B87A745" w14:textId="77777777" w:rsidR="00AE7245" w:rsidRDefault="00AE7245" w:rsidP="002B6695">
            <w:pPr>
              <w:rPr>
                <w:sz w:val="20"/>
                <w:szCs w:val="20"/>
              </w:rPr>
            </w:pPr>
          </w:p>
          <w:p w14:paraId="4FC89843" w14:textId="77777777" w:rsidR="00BA1E2F" w:rsidRPr="002C56A3" w:rsidRDefault="00BA1E2F" w:rsidP="002B6695">
            <w:pPr>
              <w:rPr>
                <w:sz w:val="20"/>
                <w:szCs w:val="20"/>
              </w:rPr>
            </w:pPr>
          </w:p>
        </w:tc>
      </w:tr>
      <w:tr w:rsidR="002C56A3" w:rsidRPr="002C56A3" w14:paraId="24D86095" w14:textId="77777777" w:rsidTr="00157251">
        <w:tc>
          <w:tcPr>
            <w:tcW w:w="9062" w:type="dxa"/>
            <w:shd w:val="clear" w:color="auto" w:fill="8BB4D9" w:themeFill="accent2"/>
          </w:tcPr>
          <w:p w14:paraId="00B11752" w14:textId="77777777" w:rsidR="002C56A3" w:rsidRPr="002C56A3" w:rsidRDefault="002C56A3" w:rsidP="002B6695">
            <w:pPr>
              <w:rPr>
                <w:sz w:val="20"/>
                <w:szCs w:val="20"/>
              </w:rPr>
            </w:pPr>
            <w:r w:rsidRPr="002C56A3">
              <w:rPr>
                <w:sz w:val="20"/>
                <w:szCs w:val="20"/>
              </w:rPr>
              <w:t>Behörig företrädare – namnförtydligande och befattning</w:t>
            </w:r>
          </w:p>
        </w:tc>
      </w:tr>
      <w:tr w:rsidR="002C56A3" w:rsidRPr="002C56A3" w14:paraId="7C2003A0" w14:textId="77777777" w:rsidTr="003001F2">
        <w:trPr>
          <w:trHeight w:val="443"/>
        </w:trPr>
        <w:tc>
          <w:tcPr>
            <w:tcW w:w="9062" w:type="dxa"/>
            <w:shd w:val="clear" w:color="auto" w:fill="F6FC64" w:themeFill="accent4" w:themeFillTint="66"/>
          </w:tcPr>
          <w:p w14:paraId="1BFE0C06" w14:textId="35E90933" w:rsidR="002C56A3" w:rsidRPr="002C56A3" w:rsidRDefault="002C56A3" w:rsidP="002B6695">
            <w:pPr>
              <w:rPr>
                <w:sz w:val="20"/>
                <w:szCs w:val="20"/>
              </w:rPr>
            </w:pPr>
          </w:p>
        </w:tc>
      </w:tr>
    </w:tbl>
    <w:p w14:paraId="47FEF748" w14:textId="77777777" w:rsidR="00537CA1" w:rsidRDefault="00537CA1" w:rsidP="002C56A3">
      <w:pPr>
        <w:spacing w:after="0" w:line="240" w:lineRule="auto"/>
        <w:rPr>
          <w:sz w:val="20"/>
          <w:szCs w:val="20"/>
        </w:rPr>
      </w:pPr>
    </w:p>
    <w:p w14:paraId="73381795" w14:textId="188BD88A" w:rsidR="002C56A3" w:rsidRPr="0061675F" w:rsidRDefault="002C56A3" w:rsidP="002C56A3">
      <w:pPr>
        <w:spacing w:after="0" w:line="240" w:lineRule="auto"/>
      </w:pPr>
      <w:r w:rsidRPr="0061675F">
        <w:t>Behörig företrädare skall underteckna anbudsformuläret.</w:t>
      </w:r>
    </w:p>
    <w:p w14:paraId="544DFF99" w14:textId="77777777" w:rsidR="00B53C5D" w:rsidRDefault="00B53C5D" w:rsidP="002C56A3">
      <w:pPr>
        <w:spacing w:after="0" w:line="240" w:lineRule="auto"/>
        <w:rPr>
          <w:sz w:val="20"/>
          <w:szCs w:val="20"/>
        </w:rPr>
      </w:pPr>
    </w:p>
    <w:p w14:paraId="00B720DE" w14:textId="77777777" w:rsidR="00100166" w:rsidRDefault="00100166" w:rsidP="002C56A3">
      <w:pPr>
        <w:spacing w:after="0" w:line="240" w:lineRule="auto"/>
        <w:rPr>
          <w:sz w:val="20"/>
          <w:szCs w:val="20"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B53C5D" w14:paraId="45DB8913" w14:textId="77777777" w:rsidTr="00E11385">
        <w:tc>
          <w:tcPr>
            <w:tcW w:w="9072" w:type="dxa"/>
            <w:gridSpan w:val="2"/>
            <w:shd w:val="clear" w:color="auto" w:fill="8BB4D9" w:themeFill="accent2"/>
          </w:tcPr>
          <w:p w14:paraId="63DD8F9E" w14:textId="77777777" w:rsidR="00B53C5D" w:rsidRPr="00A269B8" w:rsidRDefault="00B53C5D" w:rsidP="00E11385">
            <w:r>
              <w:rPr>
                <w:b/>
                <w:bCs/>
              </w:rPr>
              <w:lastRenderedPageBreak/>
              <w:t xml:space="preserve">AFB.41 Handlingar och uppgifter som ska redovisas i anbudet </w:t>
            </w:r>
          </w:p>
        </w:tc>
      </w:tr>
      <w:tr w:rsidR="00B53C5D" w14:paraId="54434EF0" w14:textId="77777777" w:rsidTr="00E11385">
        <w:tc>
          <w:tcPr>
            <w:tcW w:w="4678" w:type="dxa"/>
          </w:tcPr>
          <w:p w14:paraId="12266E3B" w14:textId="656279B7" w:rsidR="00B53C5D" w:rsidRPr="00E05ACE" w:rsidRDefault="00B53C5D" w:rsidP="00E11385">
            <w:r w:rsidRPr="00E05ACE">
              <w:t xml:space="preserve">Situationsplan/markplaneringsritning </w:t>
            </w:r>
            <w:r w:rsidR="0048522B" w:rsidRPr="00E05ACE">
              <w:br/>
              <w:t xml:space="preserve">Se AFB.41 för innehåll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75F761E" w14:textId="77777777" w:rsidR="00B53C5D" w:rsidRDefault="008C3079" w:rsidP="00E11385">
            <w:sdt>
              <w:sdtPr>
                <w:id w:val="1280679695"/>
              </w:sdtPr>
              <w:sdtEndPr/>
              <w:sdtContent>
                <w:sdt>
                  <w:sdtPr>
                    <w:id w:val="-1530560954"/>
                  </w:sdtPr>
                  <w:sdtEndPr/>
                  <w:sdtContent>
                    <w:r w:rsidR="00B53C5D">
                      <w:t>Klicka här för att a</w:t>
                    </w:r>
                    <w:r w:rsidR="00B53C5D" w:rsidRPr="00A269B8">
                      <w:t xml:space="preserve">nge </w:t>
                    </w:r>
                    <w:r w:rsidR="00B53C5D">
                      <w:t>namn på anbudsbilaga</w:t>
                    </w:r>
                  </w:sdtContent>
                </w:sdt>
              </w:sdtContent>
            </w:sdt>
          </w:p>
        </w:tc>
      </w:tr>
      <w:tr w:rsidR="00B53C5D" w14:paraId="215126CA" w14:textId="77777777" w:rsidTr="00E11385">
        <w:tc>
          <w:tcPr>
            <w:tcW w:w="4678" w:type="dxa"/>
          </w:tcPr>
          <w:p w14:paraId="35383890" w14:textId="03483984" w:rsidR="00B53C5D" w:rsidRPr="00E05ACE" w:rsidRDefault="00B53C5D" w:rsidP="00E11385">
            <w:r w:rsidRPr="00E05ACE">
              <w:t xml:space="preserve">Planritningar (utvärderas) </w:t>
            </w:r>
            <w:r w:rsidR="0048522B" w:rsidRPr="00E05ACE">
              <w:br/>
              <w:t>Se AFB.41 för innehåll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8DEAAF4" w14:textId="77777777" w:rsidR="00B53C5D" w:rsidRDefault="008C3079" w:rsidP="00E11385">
            <w:sdt>
              <w:sdtPr>
                <w:id w:val="1866407007"/>
              </w:sdtPr>
              <w:sdtEndPr/>
              <w:sdtContent>
                <w:sdt>
                  <w:sdtPr>
                    <w:id w:val="-1336838077"/>
                  </w:sdtPr>
                  <w:sdtEndPr/>
                  <w:sdtContent>
                    <w:r w:rsidR="00B53C5D">
                      <w:t>Klicka här för att a</w:t>
                    </w:r>
                    <w:r w:rsidR="00B53C5D" w:rsidRPr="00A269B8">
                      <w:t xml:space="preserve">nge </w:t>
                    </w:r>
                    <w:r w:rsidR="00B53C5D">
                      <w:t>namn på anbudsbilaga</w:t>
                    </w:r>
                  </w:sdtContent>
                </w:sdt>
              </w:sdtContent>
            </w:sdt>
          </w:p>
        </w:tc>
      </w:tr>
      <w:tr w:rsidR="00B53C5D" w14:paraId="5A3C6297" w14:textId="77777777" w:rsidTr="00E11385">
        <w:tc>
          <w:tcPr>
            <w:tcW w:w="4678" w:type="dxa"/>
          </w:tcPr>
          <w:p w14:paraId="4149C62F" w14:textId="358E16C8" w:rsidR="00B53C5D" w:rsidRPr="00E05ACE" w:rsidRDefault="00B53C5D" w:rsidP="00E11385">
            <w:proofErr w:type="spellStart"/>
            <w:r w:rsidRPr="00E05ACE">
              <w:t>Takplan</w:t>
            </w:r>
            <w:proofErr w:type="spellEnd"/>
            <w:r w:rsidRPr="00E05ACE">
              <w:t xml:space="preserve"> </w:t>
            </w:r>
            <w:r w:rsidR="0048522B" w:rsidRPr="00E05ACE">
              <w:br/>
              <w:t>Se AFB.41 för innehåll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644D8C2" w14:textId="77777777" w:rsidR="00B53C5D" w:rsidRDefault="008C3079" w:rsidP="00E11385">
            <w:sdt>
              <w:sdtPr>
                <w:id w:val="-1408756900"/>
              </w:sdtPr>
              <w:sdtEndPr/>
              <w:sdtContent>
                <w:sdt>
                  <w:sdtPr>
                    <w:id w:val="-148435208"/>
                  </w:sdtPr>
                  <w:sdtEndPr/>
                  <w:sdtContent>
                    <w:r w:rsidR="00B53C5D">
                      <w:t>Klicka här för att a</w:t>
                    </w:r>
                    <w:r w:rsidR="00B53C5D" w:rsidRPr="00A269B8">
                      <w:t xml:space="preserve">nge </w:t>
                    </w:r>
                    <w:r w:rsidR="00B53C5D">
                      <w:t>namn på anbudsbilaga</w:t>
                    </w:r>
                  </w:sdtContent>
                </w:sdt>
              </w:sdtContent>
            </w:sdt>
          </w:p>
        </w:tc>
      </w:tr>
      <w:tr w:rsidR="00B53C5D" w14:paraId="76A24484" w14:textId="77777777" w:rsidTr="00E11385">
        <w:tc>
          <w:tcPr>
            <w:tcW w:w="4678" w:type="dxa"/>
          </w:tcPr>
          <w:p w14:paraId="599F2C12" w14:textId="310BD4C8" w:rsidR="00B53C5D" w:rsidRPr="00E05ACE" w:rsidRDefault="00B53C5D" w:rsidP="00E11385">
            <w:r w:rsidRPr="00E05ACE">
              <w:t xml:space="preserve">Fasadritningar </w:t>
            </w:r>
            <w:r w:rsidR="0048522B" w:rsidRPr="00E05ACE">
              <w:br/>
              <w:t>Se AFB.41 för innehåll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A6A99FC" w14:textId="77777777" w:rsidR="00B53C5D" w:rsidRDefault="008C3079" w:rsidP="00E11385">
            <w:sdt>
              <w:sdtPr>
                <w:id w:val="1044410867"/>
              </w:sdtPr>
              <w:sdtEndPr/>
              <w:sdtContent>
                <w:sdt>
                  <w:sdtPr>
                    <w:id w:val="-706788697"/>
                  </w:sdtPr>
                  <w:sdtEndPr/>
                  <w:sdtContent>
                    <w:r w:rsidR="00B53C5D">
                      <w:t>Klicka här för att a</w:t>
                    </w:r>
                    <w:r w:rsidR="00B53C5D" w:rsidRPr="00A269B8">
                      <w:t xml:space="preserve">nge </w:t>
                    </w:r>
                    <w:r w:rsidR="00B53C5D">
                      <w:t>namn på anbudsbilaga</w:t>
                    </w:r>
                  </w:sdtContent>
                </w:sdt>
              </w:sdtContent>
            </w:sdt>
          </w:p>
        </w:tc>
      </w:tr>
      <w:tr w:rsidR="00FA11DE" w14:paraId="0E52E4E4" w14:textId="77777777" w:rsidTr="00E11385">
        <w:tc>
          <w:tcPr>
            <w:tcW w:w="4678" w:type="dxa"/>
          </w:tcPr>
          <w:p w14:paraId="65E14956" w14:textId="7F835523" w:rsidR="00FA11DE" w:rsidRPr="00E05ACE" w:rsidRDefault="00FA11DE" w:rsidP="00E11385">
            <w:proofErr w:type="spellStart"/>
            <w:r w:rsidRPr="00E05ACE">
              <w:t>Ytsammanställning</w:t>
            </w:r>
            <w:proofErr w:type="spellEnd"/>
            <w:r w:rsidRPr="00E05ACE">
              <w:t xml:space="preserve"> (utvärderas) </w:t>
            </w:r>
            <w:r w:rsidRPr="00E05ACE">
              <w:br/>
              <w:t xml:space="preserve">Se AFB.41 för innehåll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EC74947" w14:textId="77777777" w:rsidR="00FA11DE" w:rsidRDefault="00FA11DE" w:rsidP="00E11385"/>
        </w:tc>
      </w:tr>
      <w:tr w:rsidR="00B53C5D" w14:paraId="2872609B" w14:textId="77777777" w:rsidTr="00E11385">
        <w:tc>
          <w:tcPr>
            <w:tcW w:w="4678" w:type="dxa"/>
          </w:tcPr>
          <w:p w14:paraId="4A2B7257" w14:textId="2DEECC4E" w:rsidR="00B53C5D" w:rsidRPr="00E05ACE" w:rsidRDefault="00B53C5D" w:rsidP="00E11385">
            <w:r w:rsidRPr="00E05ACE">
              <w:t xml:space="preserve">Teknisk beskrivning (utvärderas) </w:t>
            </w:r>
            <w:r w:rsidR="0048522B" w:rsidRPr="00E05ACE">
              <w:br/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FCE4D24" w14:textId="77777777" w:rsidR="00B53C5D" w:rsidRDefault="008C3079" w:rsidP="00E11385">
            <w:sdt>
              <w:sdtPr>
                <w:id w:val="-1861040820"/>
              </w:sdtPr>
              <w:sdtEndPr/>
              <w:sdtContent>
                <w:sdt>
                  <w:sdtPr>
                    <w:id w:val="1738516571"/>
                  </w:sdtPr>
                  <w:sdtEndPr/>
                  <w:sdtContent>
                    <w:r w:rsidR="00B53C5D">
                      <w:t>Klicka här för att a</w:t>
                    </w:r>
                    <w:r w:rsidR="00B53C5D" w:rsidRPr="00A269B8">
                      <w:t xml:space="preserve">nge </w:t>
                    </w:r>
                    <w:r w:rsidR="00B53C5D">
                      <w:t>namn på anbudsbilaga</w:t>
                    </w:r>
                  </w:sdtContent>
                </w:sdt>
              </w:sdtContent>
            </w:sdt>
          </w:p>
        </w:tc>
      </w:tr>
      <w:tr w:rsidR="00B53C5D" w14:paraId="05ED7FF3" w14:textId="77777777" w:rsidTr="00E11385">
        <w:tc>
          <w:tcPr>
            <w:tcW w:w="4678" w:type="dxa"/>
          </w:tcPr>
          <w:p w14:paraId="2F799263" w14:textId="77777777" w:rsidR="00B53C5D" w:rsidRPr="00E05ACE" w:rsidRDefault="00B53C5D" w:rsidP="00E11385">
            <w:r w:rsidRPr="00E05ACE">
              <w:t xml:space="preserve">Förslag på huvudtidplan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5F1BD06" w14:textId="77777777" w:rsidR="00B53C5D" w:rsidRDefault="008C3079" w:rsidP="00E11385">
            <w:sdt>
              <w:sdtPr>
                <w:id w:val="1914658278"/>
              </w:sdtPr>
              <w:sdtEndPr/>
              <w:sdtContent>
                <w:sdt>
                  <w:sdtPr>
                    <w:id w:val="-1845243735"/>
                  </w:sdtPr>
                  <w:sdtEndPr/>
                  <w:sdtContent>
                    <w:r w:rsidR="00B53C5D">
                      <w:t>Klicka här för att a</w:t>
                    </w:r>
                    <w:r w:rsidR="00B53C5D" w:rsidRPr="00A269B8">
                      <w:t xml:space="preserve">nge </w:t>
                    </w:r>
                    <w:r w:rsidR="00B53C5D">
                      <w:t>namn på anbudsbilaga</w:t>
                    </w:r>
                  </w:sdtContent>
                </w:sdt>
              </w:sdtContent>
            </w:sdt>
          </w:p>
        </w:tc>
      </w:tr>
    </w:tbl>
    <w:p w14:paraId="3F79B50E" w14:textId="07BEFDD8" w:rsidR="00D47C27" w:rsidRPr="00E72799" w:rsidRDefault="00B53C5D" w:rsidP="00D47C27">
      <w:pPr>
        <w:spacing w:after="0" w:line="240" w:lineRule="auto"/>
      </w:pPr>
      <w:r>
        <w:rPr>
          <w:rFonts w:hint="eastAsia"/>
          <w:sz w:val="20"/>
          <w:szCs w:val="20"/>
        </w:rPr>
        <w:t xml:space="preserve"> </w:t>
      </w: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F81C49" w14:paraId="0BE44171" w14:textId="77777777" w:rsidTr="00712368">
        <w:tc>
          <w:tcPr>
            <w:tcW w:w="9072" w:type="dxa"/>
            <w:gridSpan w:val="2"/>
            <w:shd w:val="clear" w:color="auto" w:fill="8BB4D9" w:themeFill="accent2"/>
          </w:tcPr>
          <w:p w14:paraId="0474B22E" w14:textId="7DE317F2" w:rsidR="00F81C49" w:rsidRPr="00CC4F5D" w:rsidRDefault="00F81C49" w:rsidP="002B6695">
            <w:pPr>
              <w:rPr>
                <w:sz w:val="20"/>
                <w:szCs w:val="20"/>
              </w:rPr>
            </w:pPr>
            <w:bookmarkStart w:id="4" w:name="_Toc410805770"/>
            <w:bookmarkStart w:id="5" w:name="_Toc444328342"/>
            <w:r>
              <w:rPr>
                <w:b/>
                <w:bCs/>
              </w:rPr>
              <w:t xml:space="preserve">AFB.61 Uteslutning av anbudsgivare  </w:t>
            </w:r>
          </w:p>
        </w:tc>
      </w:tr>
      <w:tr w:rsidR="00F81C49" w14:paraId="44EAF1A3" w14:textId="77777777" w:rsidTr="00712368">
        <w:tc>
          <w:tcPr>
            <w:tcW w:w="4678" w:type="dxa"/>
          </w:tcPr>
          <w:p w14:paraId="30713192" w14:textId="75A43B4F" w:rsidR="00F81C49" w:rsidRPr="00F81C49" w:rsidRDefault="00F81C49" w:rsidP="002B6695">
            <w:r w:rsidRPr="00F81C49">
              <w:t xml:space="preserve">Sanningsförsäkran skall bifogas till anbudet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18776F3" w14:textId="46B9111E" w:rsidR="00F81C49" w:rsidRDefault="008C3079" w:rsidP="002B6695">
            <w:pPr>
              <w:rPr>
                <w:sz w:val="20"/>
                <w:szCs w:val="20"/>
              </w:rPr>
            </w:pPr>
            <w:sdt>
              <w:sdtPr>
                <w:id w:val="1352841038"/>
              </w:sdtPr>
              <w:sdtEndPr/>
              <w:sdtContent>
                <w:r w:rsidR="00A269B8">
                  <w:t xml:space="preserve">Klicka här </w:t>
                </w:r>
                <w:r w:rsidR="008D7CD3">
                  <w:t xml:space="preserve">för att </w:t>
                </w:r>
                <w:r w:rsidR="00A269B8">
                  <w:t>a</w:t>
                </w:r>
                <w:r w:rsidR="00F81C49">
                  <w:rPr>
                    <w:rFonts w:hint="eastAsia"/>
                  </w:rPr>
                  <w:t>n</w:t>
                </w:r>
                <w:r w:rsidR="00F81C49">
                  <w:t>ge namn på anbudsbilaga</w:t>
                </w:r>
              </w:sdtContent>
            </w:sdt>
          </w:p>
        </w:tc>
      </w:tr>
    </w:tbl>
    <w:p w14:paraId="70EB17E3" w14:textId="11BDF777" w:rsidR="008E15C8" w:rsidRDefault="008E15C8" w:rsidP="00EE5657">
      <w:pPr>
        <w:spacing w:after="0" w:line="240" w:lineRule="auto"/>
        <w:rPr>
          <w:rFonts w:ascii="Roboto Slab Black" w:hAnsi="Roboto Slab Black" w:cs="Roboto Slab Black"/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F81C49" w14:paraId="22B136E6" w14:textId="77777777" w:rsidTr="00712368">
        <w:tc>
          <w:tcPr>
            <w:tcW w:w="9072" w:type="dxa"/>
            <w:gridSpan w:val="2"/>
            <w:shd w:val="clear" w:color="auto" w:fill="8BB4D9" w:themeFill="accent2"/>
          </w:tcPr>
          <w:p w14:paraId="50853E3B" w14:textId="4EDF1C8F" w:rsidR="00F81C49" w:rsidRPr="00CC4F5D" w:rsidRDefault="00F81C49" w:rsidP="00E7409B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AFB.621 Krav på behörighet att utöva yrkesverksamhet  </w:t>
            </w:r>
          </w:p>
        </w:tc>
      </w:tr>
      <w:tr w:rsidR="00A83A44" w14:paraId="6A267F9E" w14:textId="77777777" w:rsidTr="00712368">
        <w:tc>
          <w:tcPr>
            <w:tcW w:w="4678" w:type="dxa"/>
          </w:tcPr>
          <w:p w14:paraId="0477CF62" w14:textId="6FA06DB0" w:rsidR="00A83A44" w:rsidRPr="00F81C49" w:rsidRDefault="00A83A44" w:rsidP="002B6695">
            <w:r>
              <w:t>Är anbudsgivare</w:t>
            </w:r>
            <w:r w:rsidR="00F40DCF">
              <w:t>n</w:t>
            </w:r>
            <w:r>
              <w:t xml:space="preserve"> ett bolag med </w:t>
            </w:r>
            <w:r w:rsidR="00A73D1F">
              <w:t>s</w:t>
            </w:r>
            <w:r>
              <w:t xml:space="preserve">äte </w:t>
            </w:r>
            <w:r w:rsidR="00864FA0">
              <w:t>i</w:t>
            </w:r>
            <w:r>
              <w:t xml:space="preserve"> Sverige?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690D4C7" w14:textId="6B744EE6" w:rsidR="00A83A44" w:rsidRDefault="00A83A44" w:rsidP="00A83A44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</w:p>
          <w:p w14:paraId="035B8C6A" w14:textId="5D3FD452" w:rsidR="00A83A44" w:rsidRDefault="00A83A44" w:rsidP="00A83A44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83A44" w14:paraId="7BDF1F0E" w14:textId="77777777" w:rsidTr="00712368">
        <w:tc>
          <w:tcPr>
            <w:tcW w:w="4678" w:type="dxa"/>
          </w:tcPr>
          <w:p w14:paraId="55076F03" w14:textId="203025BF" w:rsidR="00A83A44" w:rsidRDefault="00A83A44" w:rsidP="002B6695">
            <w:r>
              <w:t xml:space="preserve">Vid </w:t>
            </w:r>
            <w:r w:rsidR="00864FA0">
              <w:t>Nej</w:t>
            </w:r>
            <w:r>
              <w:t xml:space="preserve"> skall anbudsgivaren bifoga blankett till anbudet</w:t>
            </w:r>
            <w:r w:rsidR="00864FA0">
              <w:t xml:space="preserve">.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93AB284" w14:textId="66DA5A0F" w:rsidR="00A83A44" w:rsidRPr="003710AB" w:rsidRDefault="008C3079" w:rsidP="00A83A44">
            <w:pPr>
              <w:rPr>
                <w:rFonts w:ascii="Segoe UI Symbol" w:hAnsi="Segoe UI Symbol" w:cs="Segoe UI Symbol"/>
              </w:rPr>
            </w:pPr>
            <w:sdt>
              <w:sdtPr>
                <w:id w:val="-1070730429"/>
              </w:sdtPr>
              <w:sdtEndPr/>
              <w:sdtContent>
                <w:r w:rsidR="00A83A44">
                  <w:t>Klicka här för att a</w:t>
                </w:r>
                <w:r w:rsidR="00A83A44">
                  <w:rPr>
                    <w:rFonts w:hint="eastAsia"/>
                  </w:rPr>
                  <w:t>n</w:t>
                </w:r>
                <w:r w:rsidR="00A83A44">
                  <w:t>ge namn på anbudsbilaga</w:t>
                </w:r>
              </w:sdtContent>
            </w:sdt>
          </w:p>
        </w:tc>
      </w:tr>
    </w:tbl>
    <w:p w14:paraId="6B969B4A" w14:textId="77777777" w:rsidR="00E7409B" w:rsidRDefault="00E7409B" w:rsidP="00E7409B">
      <w:pPr>
        <w:spacing w:after="0" w:line="240" w:lineRule="auto"/>
        <w:ind w:left="1276"/>
        <w:rPr>
          <w:rFonts w:ascii="Roboto Slab Black" w:hAnsi="Roboto Slab Black" w:cs="Roboto Slab Black"/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F81C49" w14:paraId="182623E1" w14:textId="77777777" w:rsidTr="00712368">
        <w:tc>
          <w:tcPr>
            <w:tcW w:w="9072" w:type="dxa"/>
            <w:gridSpan w:val="2"/>
            <w:shd w:val="clear" w:color="auto" w:fill="8BB4D9" w:themeFill="accent2"/>
          </w:tcPr>
          <w:p w14:paraId="7895713D" w14:textId="017467C4" w:rsidR="00F81C49" w:rsidRPr="00CC4F5D" w:rsidRDefault="00F81C49" w:rsidP="002B6695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AFB.622 Krav på ekonomisk och finansiell ställning </w:t>
            </w:r>
          </w:p>
        </w:tc>
      </w:tr>
      <w:tr w:rsidR="00864FA0" w14:paraId="32DBA0C5" w14:textId="77777777" w:rsidTr="00712368">
        <w:tc>
          <w:tcPr>
            <w:tcW w:w="4678" w:type="dxa"/>
          </w:tcPr>
          <w:p w14:paraId="6B2BE4E7" w14:textId="789CDF49" w:rsidR="00864FA0" w:rsidRDefault="00864FA0" w:rsidP="00864FA0">
            <w:pPr>
              <w:rPr>
                <w:b/>
                <w:bCs/>
              </w:rPr>
            </w:pPr>
            <w:r>
              <w:t>Är anbudsgivare</w:t>
            </w:r>
            <w:r w:rsidR="00F40DCF">
              <w:t>n</w:t>
            </w:r>
            <w:r>
              <w:t xml:space="preserve"> ett bolag med säte i Sverige?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9A87B78" w14:textId="77777777" w:rsidR="00864FA0" w:rsidRDefault="00864FA0" w:rsidP="00864FA0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</w:p>
          <w:p w14:paraId="0DF95FC4" w14:textId="6F956EC7" w:rsidR="00864FA0" w:rsidRDefault="00864FA0" w:rsidP="00864FA0">
            <w:pPr>
              <w:rPr>
                <w:sz w:val="20"/>
                <w:szCs w:val="20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864FA0" w14:paraId="4CA9DC04" w14:textId="77777777" w:rsidTr="00712368">
        <w:tc>
          <w:tcPr>
            <w:tcW w:w="4678" w:type="dxa"/>
          </w:tcPr>
          <w:p w14:paraId="0CEF5A6E" w14:textId="1D8CD89D" w:rsidR="00864FA0" w:rsidRPr="00F81C49" w:rsidRDefault="00864FA0" w:rsidP="00864FA0">
            <w:r>
              <w:t xml:space="preserve">Vid Nej skall anbudsgivaren bifoga blankett till anbudet.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56CDEBD" w14:textId="165E91EB" w:rsidR="00864FA0" w:rsidRDefault="008C3079" w:rsidP="00864FA0">
            <w:sdt>
              <w:sdtPr>
                <w:id w:val="-338689150"/>
              </w:sdtPr>
              <w:sdtEndPr/>
              <w:sdtContent>
                <w:r w:rsidR="00864FA0">
                  <w:t>Klicka här för att a</w:t>
                </w:r>
                <w:r w:rsidR="00864FA0">
                  <w:rPr>
                    <w:rFonts w:hint="eastAsia"/>
                  </w:rPr>
                  <w:t>n</w:t>
                </w:r>
                <w:r w:rsidR="00864FA0">
                  <w:t>ge namn på anbudsbilaga</w:t>
                </w:r>
              </w:sdtContent>
            </w:sdt>
          </w:p>
        </w:tc>
      </w:tr>
    </w:tbl>
    <w:p w14:paraId="5695EF48" w14:textId="6AB1E4A0" w:rsidR="00C760E9" w:rsidRDefault="00C760E9" w:rsidP="00631FB0">
      <w:pPr>
        <w:spacing w:after="0" w:line="240" w:lineRule="auto"/>
        <w:ind w:left="1276"/>
      </w:pPr>
    </w:p>
    <w:p w14:paraId="459CB2D4" w14:textId="77777777" w:rsidR="00C760E9" w:rsidRDefault="00C760E9">
      <w:r>
        <w:rPr>
          <w:rFonts w:hint="eastAsia"/>
        </w:rPr>
        <w:br w:type="page"/>
      </w: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AD723D" w14:paraId="3874C2DC" w14:textId="77777777" w:rsidTr="00712368">
        <w:tc>
          <w:tcPr>
            <w:tcW w:w="9072" w:type="dxa"/>
            <w:shd w:val="clear" w:color="auto" w:fill="8BB4D9" w:themeFill="accent2"/>
          </w:tcPr>
          <w:p w14:paraId="7D978275" w14:textId="77777777" w:rsidR="00AD723D" w:rsidRDefault="00AD723D" w:rsidP="002B6695">
            <w:pPr>
              <w:ind w:left="592" w:hanging="592"/>
            </w:pPr>
            <w:r w:rsidRPr="005C6936">
              <w:rPr>
                <w:b/>
                <w:bCs/>
              </w:rPr>
              <w:lastRenderedPageBreak/>
              <w:t>AFB.</w:t>
            </w:r>
            <w:r>
              <w:rPr>
                <w:b/>
                <w:bCs/>
              </w:rPr>
              <w:t xml:space="preserve">623 </w:t>
            </w:r>
            <w:r w:rsidRPr="0086064E">
              <w:rPr>
                <w:b/>
                <w:bCs/>
              </w:rPr>
              <w:t xml:space="preserve">Krav på </w:t>
            </w:r>
            <w:r>
              <w:rPr>
                <w:b/>
                <w:bCs/>
              </w:rPr>
              <w:t>teknisk och yrkesmässig kapacitet</w:t>
            </w:r>
          </w:p>
        </w:tc>
      </w:tr>
    </w:tbl>
    <w:p w14:paraId="44B693F7" w14:textId="77777777" w:rsidR="00AD723D" w:rsidRDefault="00AD723D" w:rsidP="00DB2C85">
      <w:pPr>
        <w:spacing w:after="0" w:line="240" w:lineRule="auto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905154" w:rsidRPr="00060B63" w14:paraId="6742F51E" w14:textId="77777777" w:rsidTr="00712368">
        <w:trPr>
          <w:trHeight w:val="208"/>
        </w:trPr>
        <w:tc>
          <w:tcPr>
            <w:tcW w:w="9072" w:type="dxa"/>
            <w:gridSpan w:val="2"/>
            <w:shd w:val="clear" w:color="auto" w:fill="D0E0EF" w:themeFill="accent2" w:themeFillTint="66"/>
          </w:tcPr>
          <w:p w14:paraId="0B5216D7" w14:textId="4EA9A360" w:rsidR="00905154" w:rsidRPr="00060B63" w:rsidRDefault="00905154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 w:rsidRPr="00060B63">
              <w:rPr>
                <w:rFonts w:cs="Calibri"/>
                <w:b/>
                <w:bCs/>
                <w:color w:val="000000"/>
              </w:rPr>
              <w:t>Referens</w:t>
            </w:r>
            <w:r w:rsidRPr="0086064E">
              <w:rPr>
                <w:rFonts w:cs="Calibri"/>
                <w:b/>
                <w:bCs/>
                <w:color w:val="000000"/>
              </w:rPr>
              <w:t>projekt</w:t>
            </w:r>
            <w:r w:rsidRPr="00060B63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>1</w:t>
            </w:r>
            <w:r w:rsidR="00DB2C85">
              <w:rPr>
                <w:rFonts w:cs="Calibri"/>
                <w:b/>
                <w:bCs/>
                <w:color w:val="000000"/>
              </w:rPr>
              <w:t xml:space="preserve"> (</w:t>
            </w:r>
            <w:r w:rsidR="009C6985">
              <w:rPr>
                <w:rFonts w:cs="Calibri"/>
                <w:b/>
                <w:bCs/>
                <w:color w:val="000000"/>
              </w:rPr>
              <w:t>A</w:t>
            </w:r>
            <w:r w:rsidR="00DB2C85">
              <w:rPr>
                <w:rFonts w:cs="Calibri"/>
                <w:b/>
                <w:bCs/>
                <w:color w:val="000000"/>
              </w:rPr>
              <w:t xml:space="preserve">nbudsgivare) </w:t>
            </w:r>
          </w:p>
        </w:tc>
      </w:tr>
      <w:tr w:rsidR="00905154" w14:paraId="1EAF72BD" w14:textId="77777777" w:rsidTr="00712368">
        <w:tc>
          <w:tcPr>
            <w:tcW w:w="4678" w:type="dxa"/>
          </w:tcPr>
          <w:p w14:paraId="0EC276E3" w14:textId="42090A53" w:rsidR="00905154" w:rsidRDefault="002C4CEB" w:rsidP="000E118A">
            <w:r>
              <w:t>Projekt</w:t>
            </w:r>
            <w:r w:rsidR="00905154">
              <w:t>namn: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557A706" w14:textId="0FD46B96" w:rsidR="00905154" w:rsidRDefault="008C3079" w:rsidP="002B6695">
            <w:sdt>
              <w:sdtPr>
                <w:id w:val="-1179584190"/>
              </w:sdtPr>
              <w:sdtEndPr/>
              <w:sdtContent>
                <w:r w:rsidR="00A269B8">
                  <w:t xml:space="preserve">Klicka här </w:t>
                </w:r>
                <w:r w:rsidR="008D7CD3">
                  <w:t xml:space="preserve">för att </w:t>
                </w:r>
                <w:r w:rsidR="00A269B8">
                  <w:t>a</w:t>
                </w:r>
                <w:r w:rsidR="000D5265">
                  <w:t xml:space="preserve">nge </w:t>
                </w:r>
                <w:r w:rsidR="002C4CEB">
                  <w:t>projektnamn</w:t>
                </w:r>
              </w:sdtContent>
            </w:sdt>
          </w:p>
        </w:tc>
      </w:tr>
      <w:tr w:rsidR="00905154" w14:paraId="40097F95" w14:textId="77777777" w:rsidTr="00712368">
        <w:trPr>
          <w:trHeight w:val="249"/>
        </w:trPr>
        <w:tc>
          <w:tcPr>
            <w:tcW w:w="4678" w:type="dxa"/>
          </w:tcPr>
          <w:p w14:paraId="4BD1832B" w14:textId="4A510E86" w:rsidR="00905154" w:rsidRDefault="00905154" w:rsidP="000E118A">
            <w:r>
              <w:t>Beskrivning av projektet: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FA1DF8A" w14:textId="27C25DF3" w:rsidR="00905154" w:rsidRDefault="008C3079" w:rsidP="002B6695">
            <w:sdt>
              <w:sdtPr>
                <w:id w:val="-1305843505"/>
              </w:sdtPr>
              <w:sdtEndPr/>
              <w:sdtContent>
                <w:r w:rsidR="00CA1B6C">
                  <w:t xml:space="preserve">Klicka här </w:t>
                </w:r>
                <w:r w:rsidR="008D7CD3">
                  <w:t>för att</w:t>
                </w:r>
                <w:r w:rsidR="00CA1B6C">
                  <w:t xml:space="preserve"> a</w:t>
                </w:r>
                <w:r w:rsidR="002C4CEB">
                  <w:t>nge kortfattad beskrivning av projektet</w:t>
                </w:r>
              </w:sdtContent>
            </w:sdt>
          </w:p>
        </w:tc>
      </w:tr>
      <w:tr w:rsidR="00AA3E02" w14:paraId="64A6268D" w14:textId="77777777" w:rsidTr="00712368">
        <w:trPr>
          <w:trHeight w:val="253"/>
        </w:trPr>
        <w:tc>
          <w:tcPr>
            <w:tcW w:w="4678" w:type="dxa"/>
          </w:tcPr>
          <w:p w14:paraId="0A78EC2C" w14:textId="07BC0E50" w:rsidR="00AA3E02" w:rsidRDefault="00AA3E02" w:rsidP="00AA3E02">
            <w:r>
              <w:t xml:space="preserve">Avser projektet nyproduktion av flerbostadshus? 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47DCD0E" w14:textId="77777777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5C091CE3" w14:textId="7930828D" w:rsidR="00AA3E02" w:rsidRPr="003710AB" w:rsidRDefault="00AA3E02" w:rsidP="00AA3E02">
            <w:pPr>
              <w:rPr>
                <w:rFonts w:ascii="Segoe UI Symbol" w:hAnsi="Segoe UI Symbol" w:cs="Segoe UI Symbol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A3E02" w14:paraId="141DA844" w14:textId="77777777" w:rsidTr="00712368">
        <w:trPr>
          <w:trHeight w:val="253"/>
        </w:trPr>
        <w:tc>
          <w:tcPr>
            <w:tcW w:w="4678" w:type="dxa"/>
          </w:tcPr>
          <w:p w14:paraId="50E904FD" w14:textId="131262F6" w:rsidR="00AA3E02" w:rsidRDefault="00AA3E02" w:rsidP="00AA3E02">
            <w:r>
              <w:t>Är entreprenadformen i projektet Totalentreprenad enligt ABT 06?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3CCA3D0" w14:textId="5BA1C2DF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</w:t>
            </w:r>
          </w:p>
          <w:p w14:paraId="1671502E" w14:textId="2CB51CB5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A3E02" w14:paraId="58683E76" w14:textId="77777777" w:rsidTr="00712368">
        <w:trPr>
          <w:trHeight w:val="636"/>
        </w:trPr>
        <w:tc>
          <w:tcPr>
            <w:tcW w:w="4678" w:type="dxa"/>
          </w:tcPr>
          <w:p w14:paraId="77F9941B" w14:textId="40921C5B" w:rsidR="00AA3E02" w:rsidRDefault="00AA3E02" w:rsidP="00AA3E02">
            <w:r>
              <w:t xml:space="preserve">Har projektet godkänd slutbesiktning inom 5 år räknat från sista anbudsdag?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3E821DA" w14:textId="16215BCF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3CB3CA64" w14:textId="5B6793CA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A3E02" w14:paraId="1E0687F7" w14:textId="77777777" w:rsidTr="00712368">
        <w:trPr>
          <w:trHeight w:val="225"/>
        </w:trPr>
        <w:tc>
          <w:tcPr>
            <w:tcW w:w="4678" w:type="dxa"/>
          </w:tcPr>
          <w:p w14:paraId="60FE1BC2" w14:textId="1EED3D49" w:rsidR="00AA3E02" w:rsidRDefault="00AA3E02" w:rsidP="00AA3E02">
            <w:r>
              <w:t xml:space="preserve">Datum för godkänd slutbesiktning: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F7BDE29" w14:textId="191795B2" w:rsidR="00AA3E02" w:rsidRDefault="008C3079" w:rsidP="00AA3E02">
            <w:sdt>
              <w:sdtPr>
                <w:id w:val="-503134011"/>
              </w:sdtPr>
              <w:sdtEndPr/>
              <w:sdtContent>
                <w:r w:rsidR="00AA3E02">
                  <w:t>Klicka här för att ange datum ÅÅÅÅ-MM-DD</w:t>
                </w:r>
              </w:sdtContent>
            </w:sdt>
          </w:p>
        </w:tc>
      </w:tr>
      <w:tr w:rsidR="00AA3E02" w14:paraId="38B6D316" w14:textId="77777777" w:rsidTr="00712368">
        <w:tc>
          <w:tcPr>
            <w:tcW w:w="4678" w:type="dxa"/>
          </w:tcPr>
          <w:p w14:paraId="032912E6" w14:textId="2193372B" w:rsidR="00AA3E02" w:rsidRDefault="00AA3E02" w:rsidP="00AA3E02">
            <w:r>
              <w:t xml:space="preserve">Entreprenadsumma </w:t>
            </w:r>
            <w:proofErr w:type="spellStart"/>
            <w:r>
              <w:t>exkl</w:t>
            </w:r>
            <w:proofErr w:type="spellEnd"/>
            <w:r>
              <w:t xml:space="preserve"> moms: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9C6BFBE" w14:textId="2B04F9DA" w:rsidR="00AA3E02" w:rsidRDefault="008C3079" w:rsidP="00AA3E02">
            <w:sdt>
              <w:sdtPr>
                <w:id w:val="1971555563"/>
              </w:sdtPr>
              <w:sdtEndPr/>
              <w:sdtContent>
                <w:r w:rsidR="00AA3E02">
                  <w:t>Klicka här för att ange entreprenadsumma</w:t>
                </w:r>
              </w:sdtContent>
            </w:sdt>
          </w:p>
        </w:tc>
      </w:tr>
      <w:tr w:rsidR="00AA3E02" w14:paraId="1ED06EEF" w14:textId="77777777" w:rsidTr="00712368">
        <w:tc>
          <w:tcPr>
            <w:tcW w:w="4678" w:type="dxa"/>
          </w:tcPr>
          <w:p w14:paraId="2A502AF7" w14:textId="77777777" w:rsidR="00AA3E02" w:rsidRDefault="00AA3E02" w:rsidP="00AA3E02">
            <w:r w:rsidRPr="0086064E">
              <w:t>Beställare/bolag: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08D10F5" w14:textId="01B133A4" w:rsidR="00AA3E02" w:rsidRDefault="008C3079" w:rsidP="00AA3E02">
            <w:sdt>
              <w:sdtPr>
                <w:id w:val="2056200786"/>
              </w:sdtPr>
              <w:sdtEndPr/>
              <w:sdtContent>
                <w:r w:rsidR="00AA3E02">
                  <w:t>Klicka här för att ange företagsnamn</w:t>
                </w:r>
              </w:sdtContent>
            </w:sdt>
          </w:p>
        </w:tc>
      </w:tr>
      <w:tr w:rsidR="00AA3E02" w14:paraId="19FAC5F1" w14:textId="77777777" w:rsidTr="00712368">
        <w:tc>
          <w:tcPr>
            <w:tcW w:w="4678" w:type="dxa"/>
          </w:tcPr>
          <w:p w14:paraId="3D3C77D4" w14:textId="4434A2D1" w:rsidR="00AA3E02" w:rsidRDefault="00AA3E02" w:rsidP="00AA3E02">
            <w:r w:rsidRPr="0086064E">
              <w:t>Referensperson hos beställare: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3CDD1E9" w14:textId="26AC1049" w:rsidR="00AA3E02" w:rsidRDefault="008C3079" w:rsidP="00AA3E02">
            <w:sdt>
              <w:sdtPr>
                <w:id w:val="1069621427"/>
              </w:sdtPr>
              <w:sdtEndPr/>
              <w:sdtContent>
                <w:r w:rsidR="00AA3E02">
                  <w:t>Klicka här för att ange förnamn och efternamn</w:t>
                </w:r>
              </w:sdtContent>
            </w:sdt>
          </w:p>
        </w:tc>
      </w:tr>
      <w:tr w:rsidR="00AA3E02" w14:paraId="50511A60" w14:textId="77777777" w:rsidTr="00712368">
        <w:tc>
          <w:tcPr>
            <w:tcW w:w="4678" w:type="dxa"/>
          </w:tcPr>
          <w:p w14:paraId="4488706A" w14:textId="77777777" w:rsidR="00AA3E02" w:rsidRDefault="00AA3E02" w:rsidP="00AA3E02">
            <w:r>
              <w:t>Befattning på referenspersonen: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14D5F62" w14:textId="6AF3CACA" w:rsidR="00AA3E02" w:rsidRDefault="008C3079" w:rsidP="00AA3E02">
            <w:sdt>
              <w:sdtPr>
                <w:id w:val="313690223"/>
              </w:sdtPr>
              <w:sdtEndPr/>
              <w:sdtContent>
                <w:r w:rsidR="00AA3E02">
                  <w:t>Klicka här för att ange befattning</w:t>
                </w:r>
              </w:sdtContent>
            </w:sdt>
          </w:p>
        </w:tc>
      </w:tr>
      <w:tr w:rsidR="00AA3E02" w14:paraId="2C100786" w14:textId="77777777" w:rsidTr="00712368">
        <w:tc>
          <w:tcPr>
            <w:tcW w:w="4678" w:type="dxa"/>
          </w:tcPr>
          <w:p w14:paraId="526DC4AB" w14:textId="282269AC" w:rsidR="00AA3E02" w:rsidRDefault="00AA3E02" w:rsidP="00AA3E02">
            <w:r>
              <w:t>E-postadress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81EAE42" w14:textId="5808FDFA" w:rsidR="00AA3E02" w:rsidRDefault="008C3079" w:rsidP="00AA3E02">
            <w:sdt>
              <w:sdtPr>
                <w:id w:val="-1155685792"/>
              </w:sdtPr>
              <w:sdtEndPr/>
              <w:sdtContent>
                <w:r w:rsidR="00AA3E02">
                  <w:t>Klicka här för att ange e-postadress</w:t>
                </w:r>
              </w:sdtContent>
            </w:sdt>
          </w:p>
        </w:tc>
      </w:tr>
      <w:tr w:rsidR="00AA3E02" w14:paraId="4DA1AC02" w14:textId="77777777" w:rsidTr="00712368">
        <w:tc>
          <w:tcPr>
            <w:tcW w:w="4678" w:type="dxa"/>
          </w:tcPr>
          <w:p w14:paraId="7DFD6895" w14:textId="555C3D21" w:rsidR="00AA3E02" w:rsidRDefault="00AA3E02" w:rsidP="00AA3E02">
            <w:r>
              <w:t>Telefonnummer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DA21236" w14:textId="751EAFE0" w:rsidR="00AA3E02" w:rsidRDefault="008C3079" w:rsidP="00AA3E02">
            <w:sdt>
              <w:sdtPr>
                <w:id w:val="-939679042"/>
              </w:sdtPr>
              <w:sdtEndPr/>
              <w:sdtContent>
                <w:r w:rsidR="00AA3E02">
                  <w:t>Klicka här för att ange telefonnummer</w:t>
                </w:r>
              </w:sdtContent>
            </w:sdt>
          </w:p>
        </w:tc>
      </w:tr>
    </w:tbl>
    <w:p w14:paraId="383C8D7B" w14:textId="6047CCDA" w:rsidR="00905154" w:rsidRDefault="00905154" w:rsidP="00C760E9">
      <w:pPr>
        <w:spacing w:after="0" w:line="240" w:lineRule="auto"/>
        <w:ind w:left="1276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905154" w:rsidRPr="00060B63" w14:paraId="78B60220" w14:textId="77777777" w:rsidTr="00712368">
        <w:trPr>
          <w:trHeight w:val="208"/>
        </w:trPr>
        <w:tc>
          <w:tcPr>
            <w:tcW w:w="9072" w:type="dxa"/>
            <w:gridSpan w:val="2"/>
            <w:shd w:val="clear" w:color="auto" w:fill="D0E0EF" w:themeFill="accent2" w:themeFillTint="66"/>
          </w:tcPr>
          <w:p w14:paraId="0383F761" w14:textId="1EB6B0A1" w:rsidR="00905154" w:rsidRPr="00060B63" w:rsidRDefault="00905154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 w:rsidRPr="00060B63">
              <w:rPr>
                <w:rFonts w:cs="Calibri"/>
                <w:b/>
                <w:bCs/>
                <w:color w:val="000000"/>
              </w:rPr>
              <w:t>Referens</w:t>
            </w:r>
            <w:r w:rsidRPr="0086064E">
              <w:rPr>
                <w:rFonts w:cs="Calibri"/>
                <w:b/>
                <w:bCs/>
                <w:color w:val="000000"/>
              </w:rPr>
              <w:t>projekt</w:t>
            </w:r>
            <w:r w:rsidRPr="00060B63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>2</w:t>
            </w:r>
            <w:r w:rsidR="00DB2C85">
              <w:rPr>
                <w:rFonts w:cs="Calibri"/>
                <w:b/>
                <w:bCs/>
                <w:color w:val="000000"/>
              </w:rPr>
              <w:t xml:space="preserve"> (</w:t>
            </w:r>
            <w:r w:rsidR="009C6985">
              <w:rPr>
                <w:rFonts w:cs="Calibri"/>
                <w:b/>
                <w:bCs/>
                <w:color w:val="000000"/>
              </w:rPr>
              <w:t>A</w:t>
            </w:r>
            <w:r w:rsidR="00DB2C85">
              <w:rPr>
                <w:rFonts w:cs="Calibri"/>
                <w:b/>
                <w:bCs/>
                <w:color w:val="000000"/>
              </w:rPr>
              <w:t>nbud</w:t>
            </w:r>
            <w:r w:rsidR="00522851">
              <w:rPr>
                <w:rFonts w:cs="Calibri"/>
                <w:b/>
                <w:bCs/>
                <w:color w:val="000000"/>
              </w:rPr>
              <w:t>s</w:t>
            </w:r>
            <w:r w:rsidR="00DB2C85">
              <w:rPr>
                <w:rFonts w:cs="Calibri"/>
                <w:b/>
                <w:bCs/>
                <w:color w:val="000000"/>
              </w:rPr>
              <w:t xml:space="preserve">givare) </w:t>
            </w:r>
          </w:p>
        </w:tc>
      </w:tr>
      <w:tr w:rsidR="00825924" w14:paraId="6589764D" w14:textId="77777777" w:rsidTr="00712368">
        <w:tc>
          <w:tcPr>
            <w:tcW w:w="4678" w:type="dxa"/>
          </w:tcPr>
          <w:p w14:paraId="797C872C" w14:textId="5A8C8E93" w:rsidR="00825924" w:rsidRDefault="00825924" w:rsidP="00825924">
            <w:r>
              <w:t>Projektnamn: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95AA56F" w14:textId="76085849" w:rsidR="00825924" w:rsidRDefault="008C3079" w:rsidP="00825924">
            <w:sdt>
              <w:sdtPr>
                <w:id w:val="-1449154969"/>
              </w:sdtPr>
              <w:sdtEndPr/>
              <w:sdtContent>
                <w:r w:rsidR="00825924">
                  <w:t>Klicka här för att ange projektnamn</w:t>
                </w:r>
              </w:sdtContent>
            </w:sdt>
          </w:p>
        </w:tc>
      </w:tr>
      <w:tr w:rsidR="00825924" w14:paraId="33216629" w14:textId="77777777" w:rsidTr="00712368">
        <w:trPr>
          <w:trHeight w:val="276"/>
        </w:trPr>
        <w:tc>
          <w:tcPr>
            <w:tcW w:w="4678" w:type="dxa"/>
          </w:tcPr>
          <w:p w14:paraId="658C6626" w14:textId="7A0EE045" w:rsidR="00825924" w:rsidRDefault="00825924" w:rsidP="00825924">
            <w:pPr>
              <w:ind w:right="321"/>
            </w:pPr>
            <w:r>
              <w:t>Beskrivning av projektet: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637BB83" w14:textId="58C65831" w:rsidR="00825924" w:rsidRDefault="008C3079" w:rsidP="00825924">
            <w:sdt>
              <w:sdtPr>
                <w:id w:val="346993897"/>
              </w:sdtPr>
              <w:sdtEndPr/>
              <w:sdtContent>
                <w:r w:rsidR="00825924">
                  <w:t>Klicka här för att ange kortfattad beskrivning av projektet</w:t>
                </w:r>
              </w:sdtContent>
            </w:sdt>
          </w:p>
        </w:tc>
      </w:tr>
      <w:tr w:rsidR="00AA3E02" w14:paraId="2B4B6693" w14:textId="77777777" w:rsidTr="00712368">
        <w:tc>
          <w:tcPr>
            <w:tcW w:w="4678" w:type="dxa"/>
          </w:tcPr>
          <w:p w14:paraId="6FB8678A" w14:textId="15F3D0FB" w:rsidR="00AA3E02" w:rsidRDefault="00AA3E02" w:rsidP="00AA3E02">
            <w:pPr>
              <w:ind w:right="-107"/>
            </w:pPr>
            <w:r>
              <w:t xml:space="preserve">Avser projektet nyproduktion av flerbostadshus? 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5A4DD96" w14:textId="77777777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10691B5D" w14:textId="60D5AA5E" w:rsidR="00AA3E02" w:rsidRPr="003710AB" w:rsidRDefault="00AA3E02" w:rsidP="00AA3E02">
            <w:pPr>
              <w:rPr>
                <w:rFonts w:ascii="Segoe UI Symbol" w:hAnsi="Segoe UI Symbol" w:cs="Segoe UI Symbol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A3E02" w14:paraId="15A66432" w14:textId="77777777" w:rsidTr="00712368">
        <w:tc>
          <w:tcPr>
            <w:tcW w:w="4678" w:type="dxa"/>
          </w:tcPr>
          <w:p w14:paraId="2358F702" w14:textId="3CB35BE5" w:rsidR="00AA3E02" w:rsidRDefault="00AA3E02" w:rsidP="00AA3E02">
            <w:pPr>
              <w:ind w:right="-107"/>
            </w:pPr>
            <w:r>
              <w:t>Är entreprenadformen i projektet Totalentreprenad enligt ABT 06?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3F2F24F" w14:textId="77777777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</w:t>
            </w:r>
          </w:p>
          <w:p w14:paraId="2708BF7A" w14:textId="4A46AB8C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A3E02" w14:paraId="3CD1E0EC" w14:textId="77777777" w:rsidTr="00712368">
        <w:tc>
          <w:tcPr>
            <w:tcW w:w="4678" w:type="dxa"/>
          </w:tcPr>
          <w:p w14:paraId="26454A59" w14:textId="4A047000" w:rsidR="00AA3E02" w:rsidRDefault="00AA3E02" w:rsidP="00AA3E02">
            <w:r>
              <w:t>Har projektet godkänd slutbesiktning inom 5 år räknat från sista anbudsdag?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5565056" w14:textId="77777777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4B41F7F2" w14:textId="3B54EB34" w:rsidR="00AA3E02" w:rsidRDefault="00AA3E02" w:rsidP="00AA3E02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A3E02" w14:paraId="122E6579" w14:textId="77777777" w:rsidTr="00712368">
        <w:tc>
          <w:tcPr>
            <w:tcW w:w="4678" w:type="dxa"/>
          </w:tcPr>
          <w:p w14:paraId="5AAE87B0" w14:textId="1D0F5B69" w:rsidR="00AA3E02" w:rsidRDefault="00AA3E02" w:rsidP="00AA3E02">
            <w:r>
              <w:t xml:space="preserve">Datum för godkänd slutbesiktning: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4984F7D" w14:textId="3CC5622E" w:rsidR="00AA3E02" w:rsidRDefault="008C3079" w:rsidP="00AA3E02">
            <w:sdt>
              <w:sdtPr>
                <w:id w:val="-1282800048"/>
              </w:sdtPr>
              <w:sdtEndPr/>
              <w:sdtContent>
                <w:r w:rsidR="00AA3E02">
                  <w:t>Klicka här för att ange datum ÅÅÅÅ-MM-DD</w:t>
                </w:r>
              </w:sdtContent>
            </w:sdt>
          </w:p>
        </w:tc>
      </w:tr>
      <w:tr w:rsidR="00AA3E02" w14:paraId="5ACF3DD2" w14:textId="77777777" w:rsidTr="00712368">
        <w:tc>
          <w:tcPr>
            <w:tcW w:w="4678" w:type="dxa"/>
          </w:tcPr>
          <w:p w14:paraId="18F79E90" w14:textId="27B83767" w:rsidR="00AA3E02" w:rsidRDefault="00AA3E02" w:rsidP="00AA3E02">
            <w:r>
              <w:t xml:space="preserve">Entreprenadsumma </w:t>
            </w:r>
            <w:proofErr w:type="spellStart"/>
            <w:r>
              <w:t>exkl</w:t>
            </w:r>
            <w:proofErr w:type="spellEnd"/>
            <w:r>
              <w:t xml:space="preserve"> moms: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E8AB85A" w14:textId="67E3A1A2" w:rsidR="00AA3E02" w:rsidRDefault="008C3079" w:rsidP="00AA3E02">
            <w:sdt>
              <w:sdtPr>
                <w:id w:val="1990212287"/>
              </w:sdtPr>
              <w:sdtEndPr/>
              <w:sdtContent>
                <w:r w:rsidR="00AA3E02">
                  <w:t>Klicka här för att ange entreprenadsumma</w:t>
                </w:r>
              </w:sdtContent>
            </w:sdt>
          </w:p>
        </w:tc>
      </w:tr>
      <w:tr w:rsidR="00AA3E02" w14:paraId="4E957F88" w14:textId="77777777" w:rsidTr="00712368">
        <w:tc>
          <w:tcPr>
            <w:tcW w:w="4678" w:type="dxa"/>
          </w:tcPr>
          <w:p w14:paraId="5B837522" w14:textId="3DDCC8B7" w:rsidR="00AA3E02" w:rsidRDefault="00AA3E02" w:rsidP="00AA3E02">
            <w:r w:rsidRPr="0086064E">
              <w:t>Beställare/bolag: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D317D01" w14:textId="3E9DE043" w:rsidR="00AA3E02" w:rsidRDefault="008C3079" w:rsidP="00AA3E02">
            <w:sdt>
              <w:sdtPr>
                <w:id w:val="-183133423"/>
              </w:sdtPr>
              <w:sdtEndPr/>
              <w:sdtContent>
                <w:r w:rsidR="00AA3E02">
                  <w:t>Klicka här för att ange företagsnamn</w:t>
                </w:r>
              </w:sdtContent>
            </w:sdt>
          </w:p>
        </w:tc>
      </w:tr>
      <w:tr w:rsidR="00AA3E02" w14:paraId="15FA460B" w14:textId="77777777" w:rsidTr="00712368">
        <w:tc>
          <w:tcPr>
            <w:tcW w:w="4678" w:type="dxa"/>
          </w:tcPr>
          <w:p w14:paraId="584A5B06" w14:textId="5757624C" w:rsidR="00AA3E02" w:rsidRDefault="00AA3E02" w:rsidP="00AA3E02">
            <w:r w:rsidRPr="0086064E">
              <w:t>Referensperson hos beställare: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792CE1F" w14:textId="2535917A" w:rsidR="00AA3E02" w:rsidRDefault="008C3079" w:rsidP="00AA3E02">
            <w:sdt>
              <w:sdtPr>
                <w:id w:val="1227802423"/>
              </w:sdtPr>
              <w:sdtEndPr/>
              <w:sdtContent>
                <w:r w:rsidR="00AA3E02">
                  <w:t>Klicka här för att ange förnamn och efternamn</w:t>
                </w:r>
              </w:sdtContent>
            </w:sdt>
          </w:p>
        </w:tc>
      </w:tr>
      <w:tr w:rsidR="00AA3E02" w14:paraId="1C103C5B" w14:textId="77777777" w:rsidTr="00712368">
        <w:tc>
          <w:tcPr>
            <w:tcW w:w="4678" w:type="dxa"/>
          </w:tcPr>
          <w:p w14:paraId="3D5DD21D" w14:textId="04B2BEC8" w:rsidR="00AA3E02" w:rsidRDefault="00AA3E02" w:rsidP="00AA3E02">
            <w:r>
              <w:t>Befattning på referenspersonen: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3526C44" w14:textId="3572EE26" w:rsidR="00AA3E02" w:rsidRDefault="008C3079" w:rsidP="00AA3E02">
            <w:sdt>
              <w:sdtPr>
                <w:id w:val="26765429"/>
              </w:sdtPr>
              <w:sdtEndPr/>
              <w:sdtContent>
                <w:r w:rsidR="00AA3E02">
                  <w:t>Klicka här för att ange befattning</w:t>
                </w:r>
              </w:sdtContent>
            </w:sdt>
          </w:p>
        </w:tc>
      </w:tr>
      <w:tr w:rsidR="00AA3E02" w14:paraId="7745050B" w14:textId="77777777" w:rsidTr="00712368">
        <w:tc>
          <w:tcPr>
            <w:tcW w:w="4678" w:type="dxa"/>
          </w:tcPr>
          <w:p w14:paraId="1E932A33" w14:textId="12AAFD4F" w:rsidR="00AA3E02" w:rsidRDefault="00AA3E02" w:rsidP="00AA3E02">
            <w:r>
              <w:t>E-postadress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EC6AF70" w14:textId="40860B61" w:rsidR="00AA3E02" w:rsidRDefault="008C3079" w:rsidP="00AA3E02">
            <w:sdt>
              <w:sdtPr>
                <w:id w:val="-1671481761"/>
              </w:sdtPr>
              <w:sdtEndPr/>
              <w:sdtContent>
                <w:r w:rsidR="00AA3E02">
                  <w:t>Klicka här för att ange e-postadress</w:t>
                </w:r>
              </w:sdtContent>
            </w:sdt>
          </w:p>
        </w:tc>
      </w:tr>
      <w:tr w:rsidR="00AA3E02" w14:paraId="63CD52E9" w14:textId="77777777" w:rsidTr="00712368">
        <w:tc>
          <w:tcPr>
            <w:tcW w:w="4678" w:type="dxa"/>
          </w:tcPr>
          <w:p w14:paraId="3B47752B" w14:textId="5AE9D5BA" w:rsidR="00AA3E02" w:rsidRDefault="00AA3E02" w:rsidP="00AA3E02">
            <w:r>
              <w:t>Telefonnummer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F66BF7F" w14:textId="755EE6FC" w:rsidR="00AA3E02" w:rsidRDefault="008C3079" w:rsidP="00AA3E02">
            <w:sdt>
              <w:sdtPr>
                <w:id w:val="922767991"/>
              </w:sdtPr>
              <w:sdtEndPr/>
              <w:sdtContent>
                <w:r w:rsidR="00AA3E02">
                  <w:t>Klicka här för att ange telefonnummer</w:t>
                </w:r>
              </w:sdtContent>
            </w:sdt>
          </w:p>
        </w:tc>
      </w:tr>
    </w:tbl>
    <w:p w14:paraId="2667BF29" w14:textId="77777777" w:rsidR="00905154" w:rsidRDefault="00905154" w:rsidP="007E41CD">
      <w:pPr>
        <w:spacing w:after="0" w:line="240" w:lineRule="auto"/>
      </w:pPr>
    </w:p>
    <w:p w14:paraId="4505EFC9" w14:textId="77777777" w:rsidR="00C760E9" w:rsidRDefault="00C760E9" w:rsidP="007E41CD">
      <w:pPr>
        <w:spacing w:after="0" w:line="240" w:lineRule="auto"/>
      </w:pPr>
    </w:p>
    <w:p w14:paraId="3CCCDE94" w14:textId="77777777" w:rsidR="00C760E9" w:rsidRDefault="00C760E9" w:rsidP="007E41CD">
      <w:pPr>
        <w:spacing w:after="0" w:line="240" w:lineRule="auto"/>
      </w:pPr>
    </w:p>
    <w:p w14:paraId="4A17D46D" w14:textId="77777777" w:rsidR="00C760E9" w:rsidRDefault="00C760E9" w:rsidP="007E41CD">
      <w:pPr>
        <w:spacing w:after="0" w:line="240" w:lineRule="auto"/>
      </w:pPr>
    </w:p>
    <w:p w14:paraId="3B49D195" w14:textId="77777777" w:rsidR="00C760E9" w:rsidRDefault="00C760E9" w:rsidP="007E41CD">
      <w:pPr>
        <w:spacing w:after="0" w:line="240" w:lineRule="auto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CA1B6C" w14:paraId="57B7E4F5" w14:textId="77777777" w:rsidTr="00712368">
        <w:tc>
          <w:tcPr>
            <w:tcW w:w="9072" w:type="dxa"/>
            <w:gridSpan w:val="2"/>
            <w:shd w:val="clear" w:color="auto" w:fill="D0E0EF" w:themeFill="accent2" w:themeFillTint="66"/>
          </w:tcPr>
          <w:p w14:paraId="767A9520" w14:textId="034156C3" w:rsidR="00CA1B6C" w:rsidRDefault="0019394C" w:rsidP="002B6695">
            <w:r>
              <w:rPr>
                <w:rFonts w:cs="Calibri"/>
                <w:b/>
                <w:bCs/>
                <w:color w:val="000000"/>
              </w:rPr>
              <w:lastRenderedPageBreak/>
              <w:t xml:space="preserve">Organisation och nyckelpersoner </w:t>
            </w:r>
          </w:p>
        </w:tc>
      </w:tr>
      <w:tr w:rsidR="006A3B66" w14:paraId="37AB8408" w14:textId="77777777" w:rsidTr="00712368">
        <w:tc>
          <w:tcPr>
            <w:tcW w:w="4678" w:type="dxa"/>
          </w:tcPr>
          <w:p w14:paraId="5383A438" w14:textId="411A6706" w:rsidR="006A3B66" w:rsidRPr="00522851" w:rsidRDefault="006A3B66" w:rsidP="006A3B66">
            <w:pPr>
              <w:rPr>
                <w:b/>
                <w:bCs/>
              </w:rPr>
            </w:pPr>
            <w:r w:rsidRPr="00522851">
              <w:t xml:space="preserve">Entreprenörens </w:t>
            </w:r>
            <w:r w:rsidR="00E21A09">
              <w:t>O</w:t>
            </w:r>
            <w:r w:rsidRPr="00522851">
              <w:t>mbud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C3FD3C1" w14:textId="11D78AA0" w:rsidR="006A3B66" w:rsidRDefault="008C3079" w:rsidP="006A3B66">
            <w:sdt>
              <w:sdtPr>
                <w:id w:val="-311871995"/>
              </w:sdtPr>
              <w:sdtEndPr/>
              <w:sdtContent>
                <w:r w:rsidR="006A3B66" w:rsidRPr="008E7E99">
                  <w:t xml:space="preserve">Klicka här för att ange förnamn och efternamn </w:t>
                </w:r>
              </w:sdtContent>
            </w:sdt>
          </w:p>
        </w:tc>
      </w:tr>
      <w:tr w:rsidR="006A3B66" w14:paraId="62C66A3B" w14:textId="77777777" w:rsidTr="00712368">
        <w:tc>
          <w:tcPr>
            <w:tcW w:w="4678" w:type="dxa"/>
          </w:tcPr>
          <w:p w14:paraId="44D7806B" w14:textId="66DB6C01" w:rsidR="006A3B66" w:rsidRPr="0019394C" w:rsidRDefault="0019394C" w:rsidP="006A3B66">
            <w:r w:rsidRPr="0019394C">
              <w:t xml:space="preserve">Entreprenörens Arbetschef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A66548D" w14:textId="43A34F23" w:rsidR="006A3B66" w:rsidRDefault="008C3079" w:rsidP="006A3B66">
            <w:sdt>
              <w:sdtPr>
                <w:id w:val="175237799"/>
              </w:sdtPr>
              <w:sdtEndPr/>
              <w:sdtContent>
                <w:r w:rsidR="006A3B66" w:rsidRPr="008E7E99">
                  <w:t xml:space="preserve">Klicka här för att ange förnamn och efternamn </w:t>
                </w:r>
              </w:sdtContent>
            </w:sdt>
          </w:p>
        </w:tc>
      </w:tr>
      <w:tr w:rsidR="006A3B66" w14:paraId="173B3324" w14:textId="77777777" w:rsidTr="00712368">
        <w:tc>
          <w:tcPr>
            <w:tcW w:w="4678" w:type="dxa"/>
            <w:shd w:val="clear" w:color="auto" w:fill="auto"/>
          </w:tcPr>
          <w:p w14:paraId="375DF55F" w14:textId="683F7EEF" w:rsidR="006A3B66" w:rsidRPr="00CA1B6C" w:rsidRDefault="0019394C" w:rsidP="006A3B66">
            <w:pPr>
              <w:rPr>
                <w:b/>
                <w:bCs/>
                <w:highlight w:val="yellow"/>
              </w:rPr>
            </w:pPr>
            <w:r>
              <w:t xml:space="preserve">Entreprenörens Projekteringsledare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A9AFF27" w14:textId="53B2CE7A" w:rsidR="006A3B66" w:rsidRDefault="008C3079" w:rsidP="006A3B66">
            <w:sdt>
              <w:sdtPr>
                <w:id w:val="-2143952830"/>
              </w:sdtPr>
              <w:sdtEndPr/>
              <w:sdtContent>
                <w:r w:rsidR="006A3B66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630D7F29" w14:textId="77777777" w:rsidTr="00712368">
        <w:tc>
          <w:tcPr>
            <w:tcW w:w="4678" w:type="dxa"/>
            <w:shd w:val="clear" w:color="auto" w:fill="auto"/>
          </w:tcPr>
          <w:p w14:paraId="09048ABA" w14:textId="3472F369" w:rsidR="003556F7" w:rsidRDefault="003556F7" w:rsidP="003556F7">
            <w:r>
              <w:t xml:space="preserve">Entreprenörens Platschef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E4AB4F9" w14:textId="77ACEF24" w:rsidR="003556F7" w:rsidRDefault="008C3079" w:rsidP="003556F7">
            <w:sdt>
              <w:sdtPr>
                <w:id w:val="-678044789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2E6B8FBE" w14:textId="77777777" w:rsidTr="00712368">
        <w:tc>
          <w:tcPr>
            <w:tcW w:w="4678" w:type="dxa"/>
            <w:shd w:val="clear" w:color="auto" w:fill="auto"/>
          </w:tcPr>
          <w:p w14:paraId="1C1FA645" w14:textId="4DA07320" w:rsidR="003556F7" w:rsidRDefault="003556F7" w:rsidP="003556F7">
            <w:r>
              <w:t xml:space="preserve">Entreprenörens Arbetsledare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53A7372" w14:textId="2CB43FF1" w:rsidR="003556F7" w:rsidRDefault="008C3079" w:rsidP="003556F7">
            <w:sdt>
              <w:sdtPr>
                <w:id w:val="-2135081635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5DC3D5E2" w14:textId="77777777" w:rsidTr="00712368">
        <w:tc>
          <w:tcPr>
            <w:tcW w:w="4678" w:type="dxa"/>
            <w:shd w:val="clear" w:color="auto" w:fill="auto"/>
          </w:tcPr>
          <w:p w14:paraId="23528FE6" w14:textId="0955A930" w:rsidR="003556F7" w:rsidRDefault="003556F7" w:rsidP="003556F7">
            <w:r>
              <w:t>Entreprenörens BAS-P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1672A05" w14:textId="624D0A58" w:rsidR="003556F7" w:rsidRDefault="008C3079" w:rsidP="003556F7">
            <w:sdt>
              <w:sdtPr>
                <w:id w:val="873190296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41489438" w14:textId="77777777" w:rsidTr="00712368">
        <w:tc>
          <w:tcPr>
            <w:tcW w:w="4678" w:type="dxa"/>
            <w:shd w:val="clear" w:color="auto" w:fill="auto"/>
          </w:tcPr>
          <w:p w14:paraId="057E92A7" w14:textId="3705A054" w:rsidR="003556F7" w:rsidRDefault="003556F7" w:rsidP="003556F7">
            <w:r>
              <w:t>Entreprenörens BAS-U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3CCC258" w14:textId="7E1C3D34" w:rsidR="003556F7" w:rsidRDefault="008C3079" w:rsidP="003556F7">
            <w:sdt>
              <w:sdtPr>
                <w:id w:val="-2128302022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4584B3E1" w14:textId="77777777" w:rsidTr="00712368">
        <w:tc>
          <w:tcPr>
            <w:tcW w:w="4678" w:type="dxa"/>
            <w:shd w:val="clear" w:color="auto" w:fill="auto"/>
          </w:tcPr>
          <w:p w14:paraId="7ED22773" w14:textId="4718C2FE" w:rsidR="003556F7" w:rsidRDefault="003556F7" w:rsidP="003556F7">
            <w:r>
              <w:t xml:space="preserve">Entreprenörens Installationssamordnare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F406C39" w14:textId="1A1CF586" w:rsidR="003556F7" w:rsidRDefault="008C3079" w:rsidP="003556F7">
            <w:sdt>
              <w:sdtPr>
                <w:id w:val="952749114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74FAE9BC" w14:textId="77777777" w:rsidTr="00712368">
        <w:tc>
          <w:tcPr>
            <w:tcW w:w="4678" w:type="dxa"/>
            <w:shd w:val="clear" w:color="auto" w:fill="auto"/>
          </w:tcPr>
          <w:p w14:paraId="5DF624D4" w14:textId="0EAE8F08" w:rsidR="003556F7" w:rsidRDefault="003556F7" w:rsidP="003556F7">
            <w:r>
              <w:t xml:space="preserve">Entreprenörens Kvalitetsansvarig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6EFB4E1" w14:textId="6F8189EF" w:rsidR="003556F7" w:rsidRDefault="008C3079" w:rsidP="003556F7">
            <w:sdt>
              <w:sdtPr>
                <w:id w:val="-939130769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7B3ED47C" w14:textId="77777777" w:rsidTr="00712368">
        <w:tc>
          <w:tcPr>
            <w:tcW w:w="4678" w:type="dxa"/>
            <w:shd w:val="clear" w:color="auto" w:fill="auto"/>
          </w:tcPr>
          <w:p w14:paraId="4387D84A" w14:textId="45813E6F" w:rsidR="003556F7" w:rsidRDefault="003556F7" w:rsidP="003556F7">
            <w:r>
              <w:t xml:space="preserve">Entreprenörens Miljöansvarig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D817A54" w14:textId="6D88E4C4" w:rsidR="003556F7" w:rsidRDefault="008C3079" w:rsidP="003556F7">
            <w:sdt>
              <w:sdtPr>
                <w:id w:val="-1356186325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55981E05" w14:textId="77777777" w:rsidTr="00712368">
        <w:tc>
          <w:tcPr>
            <w:tcW w:w="4678" w:type="dxa"/>
            <w:shd w:val="clear" w:color="auto" w:fill="auto"/>
          </w:tcPr>
          <w:p w14:paraId="537F5D86" w14:textId="63EC6E6B" w:rsidR="003556F7" w:rsidRDefault="003556F7" w:rsidP="003556F7">
            <w:r>
              <w:t xml:space="preserve">Entreprenörens Brandskyddsansvarig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833C84D" w14:textId="33850A83" w:rsidR="003556F7" w:rsidRDefault="008C3079" w:rsidP="003556F7">
            <w:sdt>
              <w:sdtPr>
                <w:id w:val="1870256225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30FB30A6" w14:textId="77777777" w:rsidTr="00712368">
        <w:tc>
          <w:tcPr>
            <w:tcW w:w="4678" w:type="dxa"/>
            <w:shd w:val="clear" w:color="auto" w:fill="auto"/>
          </w:tcPr>
          <w:p w14:paraId="63DA573B" w14:textId="6B015757" w:rsidR="003556F7" w:rsidRDefault="003556F7" w:rsidP="003556F7">
            <w:r>
              <w:t xml:space="preserve">Entreprenörens Fuktsakkunnig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A516E24" w14:textId="4EF0529D" w:rsidR="003556F7" w:rsidRDefault="008C3079" w:rsidP="003556F7">
            <w:sdt>
              <w:sdtPr>
                <w:id w:val="602067742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341D5829" w14:textId="77777777" w:rsidTr="00712368">
        <w:tc>
          <w:tcPr>
            <w:tcW w:w="4678" w:type="dxa"/>
            <w:shd w:val="clear" w:color="auto" w:fill="auto"/>
          </w:tcPr>
          <w:p w14:paraId="1472F882" w14:textId="24E1508B" w:rsidR="003556F7" w:rsidRDefault="003556F7" w:rsidP="003556F7">
            <w:r>
              <w:t xml:space="preserve">Entreprenörens Tillgänglighetssakkunnig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9B4473B" w14:textId="29FA87A9" w:rsidR="003556F7" w:rsidRDefault="008C3079" w:rsidP="003556F7">
            <w:sdt>
              <w:sdtPr>
                <w:id w:val="-381949628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29832D6F" w14:textId="77777777" w:rsidTr="00712368">
        <w:tc>
          <w:tcPr>
            <w:tcW w:w="4678" w:type="dxa"/>
            <w:shd w:val="clear" w:color="auto" w:fill="auto"/>
          </w:tcPr>
          <w:p w14:paraId="1A21AFDA" w14:textId="1F9CE6E0" w:rsidR="003556F7" w:rsidRDefault="003556F7" w:rsidP="003556F7">
            <w:r>
              <w:t xml:space="preserve">Entreprenörens Ljudsakkunnig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963ECE1" w14:textId="57CFE8C8" w:rsidR="003556F7" w:rsidRDefault="008C3079" w:rsidP="003556F7">
            <w:sdt>
              <w:sdtPr>
                <w:id w:val="375818053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3B18401D" w14:textId="77777777" w:rsidTr="00712368">
        <w:tc>
          <w:tcPr>
            <w:tcW w:w="4678" w:type="dxa"/>
            <w:shd w:val="clear" w:color="auto" w:fill="auto"/>
          </w:tcPr>
          <w:p w14:paraId="7E27F701" w14:textId="4A5EB32F" w:rsidR="003556F7" w:rsidRDefault="003556F7" w:rsidP="003556F7">
            <w:r>
              <w:t xml:space="preserve">Entreprenörens Arkitekt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E3BE6F5" w14:textId="7604AC9E" w:rsidR="003556F7" w:rsidRDefault="008C3079" w:rsidP="003556F7">
            <w:sdt>
              <w:sdtPr>
                <w:id w:val="-1136409711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  <w:tr w:rsidR="003556F7" w14:paraId="6D203F97" w14:textId="77777777" w:rsidTr="00712368">
        <w:tc>
          <w:tcPr>
            <w:tcW w:w="4678" w:type="dxa"/>
            <w:shd w:val="clear" w:color="auto" w:fill="auto"/>
          </w:tcPr>
          <w:p w14:paraId="745576F9" w14:textId="028794F2" w:rsidR="003556F7" w:rsidRDefault="003556F7" w:rsidP="003556F7">
            <w:r>
              <w:t>Entreprenörens Konstruktör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DC22C0A" w14:textId="74B556AE" w:rsidR="003556F7" w:rsidRDefault="008C3079" w:rsidP="003556F7">
            <w:sdt>
              <w:sdtPr>
                <w:id w:val="1488825918"/>
              </w:sdtPr>
              <w:sdtEndPr/>
              <w:sdtContent>
                <w:r w:rsidR="003556F7" w:rsidRPr="008E7E99">
                  <w:t xml:space="preserve">Klicka här för att ange förnamn och efternamn </w:t>
                </w:r>
              </w:sdtContent>
            </w:sdt>
          </w:p>
        </w:tc>
      </w:tr>
    </w:tbl>
    <w:p w14:paraId="5B477E35" w14:textId="77777777" w:rsidR="00905154" w:rsidRDefault="00905154" w:rsidP="00272C39">
      <w:pPr>
        <w:spacing w:after="0" w:line="240" w:lineRule="auto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E52CDD" w14:paraId="6E366CA4" w14:textId="77777777" w:rsidTr="002B6695">
        <w:tc>
          <w:tcPr>
            <w:tcW w:w="4678" w:type="dxa"/>
          </w:tcPr>
          <w:p w14:paraId="461D6342" w14:textId="64CAA6D5" w:rsidR="00E52CDD" w:rsidRDefault="00E52CDD" w:rsidP="002B6695">
            <w:r>
              <w:t xml:space="preserve">CV </w:t>
            </w:r>
            <w:r w:rsidR="003556F7">
              <w:t>för A</w:t>
            </w:r>
            <w:r w:rsidR="003556F7">
              <w:rPr>
                <w:rFonts w:hint="eastAsia"/>
              </w:rPr>
              <w:t>r</w:t>
            </w:r>
            <w:r w:rsidR="003556F7">
              <w:t xml:space="preserve">betschef </w:t>
            </w:r>
            <w:r>
              <w:t xml:space="preserve">bifogas anbudet: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075B1E4" w14:textId="77777777" w:rsidR="00E52CDD" w:rsidRDefault="008C3079" w:rsidP="002B6695">
            <w:sdt>
              <w:sdtPr>
                <w:id w:val="337506695"/>
              </w:sdtPr>
              <w:sdtEndPr/>
              <w:sdtContent>
                <w:r w:rsidR="00E52CDD">
                  <w:t>Klicka här för att ange namn på anbudsbilaga</w:t>
                </w:r>
              </w:sdtContent>
            </w:sdt>
          </w:p>
        </w:tc>
      </w:tr>
      <w:tr w:rsidR="00E52CDD" w14:paraId="278843D4" w14:textId="77777777" w:rsidTr="002B6695">
        <w:tc>
          <w:tcPr>
            <w:tcW w:w="4678" w:type="dxa"/>
          </w:tcPr>
          <w:p w14:paraId="4C2A5F3C" w14:textId="7C421B58" w:rsidR="00E52CDD" w:rsidRDefault="00E52CDD" w:rsidP="002B6695">
            <w:r>
              <w:t xml:space="preserve">CV </w:t>
            </w:r>
            <w:r w:rsidR="003556F7">
              <w:t xml:space="preserve">för Platschef </w:t>
            </w:r>
            <w:r>
              <w:t>bifogas anbudet: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0946235" w14:textId="77777777" w:rsidR="00E52CDD" w:rsidRDefault="008C3079" w:rsidP="002B6695">
            <w:sdt>
              <w:sdtPr>
                <w:id w:val="1235751402"/>
              </w:sdtPr>
              <w:sdtEndPr/>
              <w:sdtContent>
                <w:r w:rsidR="00E52CDD">
                  <w:t>Klicka här för att ange namn på anbudsbilaga</w:t>
                </w:r>
              </w:sdtContent>
            </w:sdt>
          </w:p>
        </w:tc>
      </w:tr>
    </w:tbl>
    <w:p w14:paraId="656E0DA4" w14:textId="0DCCE441" w:rsidR="002F1506" w:rsidRDefault="002F1506" w:rsidP="00272C39">
      <w:pPr>
        <w:spacing w:after="0" w:line="240" w:lineRule="auto"/>
      </w:pPr>
    </w:p>
    <w:p w14:paraId="085D3BBA" w14:textId="77777777" w:rsidR="002F1506" w:rsidRDefault="002F1506">
      <w:r>
        <w:rPr>
          <w:rFonts w:hint="eastAsia"/>
        </w:rPr>
        <w:br w:type="page"/>
      </w: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DB2C85" w:rsidRPr="00060B63" w14:paraId="0F8AD9A8" w14:textId="77777777" w:rsidTr="00712368">
        <w:trPr>
          <w:trHeight w:val="208"/>
        </w:trPr>
        <w:tc>
          <w:tcPr>
            <w:tcW w:w="9072" w:type="dxa"/>
            <w:gridSpan w:val="2"/>
            <w:shd w:val="clear" w:color="auto" w:fill="D0E0EF" w:themeFill="accent2" w:themeFillTint="66"/>
          </w:tcPr>
          <w:p w14:paraId="21748E7B" w14:textId="562D2C3A" w:rsidR="00DB2C85" w:rsidRPr="00060B63" w:rsidRDefault="00DB2C85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 w:rsidRPr="00060B63">
              <w:rPr>
                <w:rFonts w:cs="Calibri"/>
                <w:b/>
                <w:bCs/>
                <w:color w:val="000000"/>
              </w:rPr>
              <w:lastRenderedPageBreak/>
              <w:t>Referens</w:t>
            </w:r>
            <w:r w:rsidRPr="0086064E">
              <w:rPr>
                <w:rFonts w:cs="Calibri"/>
                <w:b/>
                <w:bCs/>
                <w:color w:val="000000"/>
              </w:rPr>
              <w:t>projekt</w:t>
            </w:r>
            <w:r w:rsidRPr="00060B63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>1</w:t>
            </w:r>
            <w:r w:rsidR="009C6985">
              <w:rPr>
                <w:rFonts w:cs="Calibri"/>
                <w:b/>
                <w:bCs/>
                <w:color w:val="000000"/>
              </w:rPr>
              <w:t xml:space="preserve"> </w:t>
            </w:r>
            <w:r w:rsidR="009E55E6">
              <w:rPr>
                <w:rFonts w:cs="Calibri"/>
                <w:b/>
                <w:bCs/>
                <w:color w:val="000000"/>
              </w:rPr>
              <w:t xml:space="preserve">för </w:t>
            </w:r>
            <w:r w:rsidR="009C6985">
              <w:rPr>
                <w:rFonts w:cs="Calibri"/>
                <w:b/>
                <w:bCs/>
                <w:color w:val="000000"/>
              </w:rPr>
              <w:t>Ar</w:t>
            </w:r>
            <w:r w:rsidR="00861072">
              <w:rPr>
                <w:rFonts w:cs="Calibri"/>
                <w:b/>
                <w:bCs/>
                <w:color w:val="000000"/>
              </w:rPr>
              <w:t>betschef</w:t>
            </w:r>
            <w:r w:rsidR="009C6985">
              <w:rPr>
                <w:rFonts w:cs="Calibri"/>
                <w:b/>
                <w:bCs/>
                <w:color w:val="000000"/>
              </w:rPr>
              <w:t xml:space="preserve"> </w:t>
            </w:r>
          </w:p>
        </w:tc>
      </w:tr>
      <w:tr w:rsidR="00825924" w14:paraId="7BCDE709" w14:textId="77777777" w:rsidTr="00712368">
        <w:tc>
          <w:tcPr>
            <w:tcW w:w="4678" w:type="dxa"/>
          </w:tcPr>
          <w:p w14:paraId="5CCCB4C2" w14:textId="060A3F44" w:rsidR="00825924" w:rsidRDefault="00825924" w:rsidP="000E118A">
            <w:r>
              <w:t>Projektnamn: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43F4F31" w14:textId="27525250" w:rsidR="00825924" w:rsidRDefault="008C3079" w:rsidP="00825924">
            <w:sdt>
              <w:sdtPr>
                <w:id w:val="-723441282"/>
              </w:sdtPr>
              <w:sdtEndPr/>
              <w:sdtContent>
                <w:r w:rsidR="00825924">
                  <w:t>Klicka här för att ange projektnamn</w:t>
                </w:r>
              </w:sdtContent>
            </w:sdt>
          </w:p>
        </w:tc>
      </w:tr>
      <w:tr w:rsidR="00825924" w14:paraId="288E9909" w14:textId="77777777" w:rsidTr="00712368">
        <w:trPr>
          <w:trHeight w:val="249"/>
        </w:trPr>
        <w:tc>
          <w:tcPr>
            <w:tcW w:w="4678" w:type="dxa"/>
          </w:tcPr>
          <w:p w14:paraId="2525351D" w14:textId="7553E48A" w:rsidR="00825924" w:rsidRDefault="00825924" w:rsidP="000E118A">
            <w:r>
              <w:t>Beskrivning av projektet: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F73624B" w14:textId="1CDB1757" w:rsidR="00825924" w:rsidRDefault="008C3079" w:rsidP="00825924">
            <w:sdt>
              <w:sdtPr>
                <w:id w:val="146491386"/>
              </w:sdtPr>
              <w:sdtEndPr/>
              <w:sdtContent>
                <w:r w:rsidR="00825924">
                  <w:t>Klicka här för att ange kortfattad beskrivning av projektet</w:t>
                </w:r>
              </w:sdtContent>
            </w:sdt>
          </w:p>
        </w:tc>
      </w:tr>
      <w:tr w:rsidR="007E41CD" w14:paraId="27FBDFCC" w14:textId="77777777" w:rsidTr="00712368">
        <w:trPr>
          <w:trHeight w:val="253"/>
        </w:trPr>
        <w:tc>
          <w:tcPr>
            <w:tcW w:w="4678" w:type="dxa"/>
          </w:tcPr>
          <w:p w14:paraId="022C56A6" w14:textId="5037DCE8" w:rsidR="007E41CD" w:rsidRDefault="007E41CD" w:rsidP="007E41CD">
            <w:r>
              <w:t xml:space="preserve">Avser projektet nyproduktion av flerbostadshus? 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A2292D1" w14:textId="77777777" w:rsidR="007E41CD" w:rsidRDefault="007E41CD" w:rsidP="007E41CD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7A04DF6A" w14:textId="6B6709EE" w:rsidR="007E41CD" w:rsidRPr="003710AB" w:rsidRDefault="007E41CD" w:rsidP="007E41CD">
            <w:pPr>
              <w:rPr>
                <w:rFonts w:ascii="Segoe UI Symbol" w:hAnsi="Segoe UI Symbol" w:cs="Segoe UI Symbol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7E41CD" w14:paraId="75C14FF1" w14:textId="77777777" w:rsidTr="00712368">
        <w:trPr>
          <w:trHeight w:val="253"/>
        </w:trPr>
        <w:tc>
          <w:tcPr>
            <w:tcW w:w="4678" w:type="dxa"/>
          </w:tcPr>
          <w:p w14:paraId="0191B42F" w14:textId="5A68A1E8" w:rsidR="007E41CD" w:rsidRDefault="007E41CD" w:rsidP="007E41CD">
            <w:r>
              <w:t>Är entreprenadformen i projektet Totalentreprenad enligt ABT 06?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876132E" w14:textId="77777777" w:rsidR="007E41CD" w:rsidRDefault="007E41CD" w:rsidP="007E41CD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</w:t>
            </w:r>
          </w:p>
          <w:p w14:paraId="4DBA0E3E" w14:textId="14CAB570" w:rsidR="007E41CD" w:rsidRDefault="007E41CD" w:rsidP="007E41CD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7E41CD" w14:paraId="04FF82E4" w14:textId="77777777" w:rsidTr="00712368">
        <w:trPr>
          <w:trHeight w:val="636"/>
        </w:trPr>
        <w:tc>
          <w:tcPr>
            <w:tcW w:w="4678" w:type="dxa"/>
          </w:tcPr>
          <w:p w14:paraId="00BC4E82" w14:textId="6D1E53A8" w:rsidR="007E41CD" w:rsidRDefault="007E41CD" w:rsidP="007E41CD">
            <w:r>
              <w:t>Har projektet godkänd slutbesiktning inom 5 år räknat från sista anbudsdag?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846D523" w14:textId="77777777" w:rsidR="007E41CD" w:rsidRDefault="007E41CD" w:rsidP="007E41CD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531C6FF2" w14:textId="406B66BF" w:rsidR="007E41CD" w:rsidRDefault="007E41CD" w:rsidP="007E41CD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7E41CD" w14:paraId="008D51B7" w14:textId="77777777" w:rsidTr="00712368">
        <w:trPr>
          <w:trHeight w:val="182"/>
        </w:trPr>
        <w:tc>
          <w:tcPr>
            <w:tcW w:w="4678" w:type="dxa"/>
          </w:tcPr>
          <w:p w14:paraId="594D19F3" w14:textId="1ADD00D0" w:rsidR="007E41CD" w:rsidRDefault="007E41CD" w:rsidP="007E41CD">
            <w:r>
              <w:t xml:space="preserve">Datum för godkänd slutbesiktning: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DE97729" w14:textId="3F0D43C0" w:rsidR="007E41CD" w:rsidRDefault="008C3079" w:rsidP="007E41CD">
            <w:sdt>
              <w:sdtPr>
                <w:id w:val="-1663316535"/>
              </w:sdtPr>
              <w:sdtEndPr/>
              <w:sdtContent>
                <w:r w:rsidR="007E41CD">
                  <w:t>Klicka här för att ange datum ÅÅÅÅ-MM-DD</w:t>
                </w:r>
              </w:sdtContent>
            </w:sdt>
          </w:p>
        </w:tc>
      </w:tr>
      <w:tr w:rsidR="007E41CD" w14:paraId="21A8F284" w14:textId="77777777" w:rsidTr="00712368">
        <w:tc>
          <w:tcPr>
            <w:tcW w:w="4678" w:type="dxa"/>
          </w:tcPr>
          <w:p w14:paraId="488489A9" w14:textId="61322888" w:rsidR="007E41CD" w:rsidRDefault="007E41CD" w:rsidP="007E41CD">
            <w:r>
              <w:t xml:space="preserve">Entreprenadsumma </w:t>
            </w:r>
            <w:proofErr w:type="spellStart"/>
            <w:r>
              <w:t>exkl</w:t>
            </w:r>
            <w:proofErr w:type="spellEnd"/>
            <w:r>
              <w:t xml:space="preserve"> moms: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FA1EA5F" w14:textId="42473D5D" w:rsidR="007E41CD" w:rsidRDefault="008C3079" w:rsidP="007E41CD">
            <w:sdt>
              <w:sdtPr>
                <w:id w:val="-183907685"/>
              </w:sdtPr>
              <w:sdtEndPr/>
              <w:sdtContent>
                <w:r w:rsidR="007E41CD">
                  <w:t>Klicka här för att ange entreprenadsumma</w:t>
                </w:r>
              </w:sdtContent>
            </w:sdt>
          </w:p>
        </w:tc>
      </w:tr>
      <w:tr w:rsidR="007E41CD" w14:paraId="6224CEF6" w14:textId="77777777" w:rsidTr="00712368">
        <w:tc>
          <w:tcPr>
            <w:tcW w:w="4678" w:type="dxa"/>
          </w:tcPr>
          <w:p w14:paraId="696C67AD" w14:textId="10776F47" w:rsidR="007E41CD" w:rsidRDefault="007E41CD" w:rsidP="007E41CD">
            <w:r w:rsidRPr="0086064E">
              <w:t>Beställare/bolag: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ED23AC0" w14:textId="561240C7" w:rsidR="007E41CD" w:rsidRDefault="008C3079" w:rsidP="007E41CD">
            <w:sdt>
              <w:sdtPr>
                <w:id w:val="-127556175"/>
              </w:sdtPr>
              <w:sdtEndPr/>
              <w:sdtContent>
                <w:r w:rsidR="007E41CD">
                  <w:t>Klicka här för att ange företagsnamn</w:t>
                </w:r>
              </w:sdtContent>
            </w:sdt>
          </w:p>
        </w:tc>
      </w:tr>
      <w:tr w:rsidR="007E41CD" w14:paraId="5A38E4EC" w14:textId="77777777" w:rsidTr="00712368">
        <w:tc>
          <w:tcPr>
            <w:tcW w:w="4678" w:type="dxa"/>
          </w:tcPr>
          <w:p w14:paraId="39248CE8" w14:textId="71FEE408" w:rsidR="007E41CD" w:rsidRDefault="007E41CD" w:rsidP="007E41CD">
            <w:r w:rsidRPr="0086064E">
              <w:t>Referensperson hos beställare: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A3E7C71" w14:textId="039062AF" w:rsidR="007E41CD" w:rsidRDefault="008C3079" w:rsidP="007E41CD">
            <w:sdt>
              <w:sdtPr>
                <w:id w:val="-570265541"/>
              </w:sdtPr>
              <w:sdtEndPr/>
              <w:sdtContent>
                <w:r w:rsidR="007E41CD">
                  <w:t>Klicka här för att ange förnamn och efternamn</w:t>
                </w:r>
              </w:sdtContent>
            </w:sdt>
          </w:p>
        </w:tc>
      </w:tr>
      <w:tr w:rsidR="007E41CD" w14:paraId="69528F71" w14:textId="77777777" w:rsidTr="00712368">
        <w:tc>
          <w:tcPr>
            <w:tcW w:w="4678" w:type="dxa"/>
          </w:tcPr>
          <w:p w14:paraId="53B324D3" w14:textId="41C47325" w:rsidR="007E41CD" w:rsidRDefault="007E41CD" w:rsidP="007E41CD">
            <w:r>
              <w:t>Befattning på referenspersonen: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A988C7E" w14:textId="2581F0FA" w:rsidR="007E41CD" w:rsidRDefault="008C3079" w:rsidP="007E41CD">
            <w:sdt>
              <w:sdtPr>
                <w:id w:val="-823204459"/>
              </w:sdtPr>
              <w:sdtEndPr/>
              <w:sdtContent>
                <w:r w:rsidR="007E41CD">
                  <w:t>Klicka här för att ange befattning</w:t>
                </w:r>
              </w:sdtContent>
            </w:sdt>
          </w:p>
        </w:tc>
      </w:tr>
      <w:tr w:rsidR="007E41CD" w14:paraId="5625B390" w14:textId="77777777" w:rsidTr="00712368">
        <w:tc>
          <w:tcPr>
            <w:tcW w:w="4678" w:type="dxa"/>
          </w:tcPr>
          <w:p w14:paraId="1F55E1CE" w14:textId="6174F3C0" w:rsidR="007E41CD" w:rsidRDefault="007E41CD" w:rsidP="007E41CD">
            <w:r>
              <w:t>E-postadress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CC46A10" w14:textId="547FADB4" w:rsidR="007E41CD" w:rsidRDefault="008C3079" w:rsidP="007E41CD">
            <w:sdt>
              <w:sdtPr>
                <w:id w:val="-347403218"/>
              </w:sdtPr>
              <w:sdtEndPr/>
              <w:sdtContent>
                <w:r w:rsidR="007E41CD">
                  <w:t>Klicka här för att ange e-postadress</w:t>
                </w:r>
              </w:sdtContent>
            </w:sdt>
          </w:p>
        </w:tc>
      </w:tr>
      <w:tr w:rsidR="007E41CD" w14:paraId="08CE95D2" w14:textId="77777777" w:rsidTr="00712368">
        <w:tc>
          <w:tcPr>
            <w:tcW w:w="4678" w:type="dxa"/>
          </w:tcPr>
          <w:p w14:paraId="7F668DA6" w14:textId="0E86D43D" w:rsidR="007E41CD" w:rsidRDefault="007E41CD" w:rsidP="007E41CD">
            <w:r>
              <w:t>Telefonnummer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C55208E" w14:textId="51920907" w:rsidR="007E41CD" w:rsidRDefault="008C3079" w:rsidP="007E41CD">
            <w:sdt>
              <w:sdtPr>
                <w:id w:val="-1993948763"/>
              </w:sdtPr>
              <w:sdtEndPr/>
              <w:sdtContent>
                <w:r w:rsidR="007E41CD">
                  <w:t>Klicka här för att ange telefonnummer</w:t>
                </w:r>
              </w:sdtContent>
            </w:sdt>
          </w:p>
        </w:tc>
      </w:tr>
    </w:tbl>
    <w:p w14:paraId="40329CFA" w14:textId="77777777" w:rsidR="00905154" w:rsidRDefault="00905154" w:rsidP="00631FB0">
      <w:pPr>
        <w:spacing w:after="0" w:line="240" w:lineRule="auto"/>
        <w:ind w:left="1276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861072" w:rsidRPr="00060B63" w14:paraId="0AF78A12" w14:textId="77777777" w:rsidTr="002B6695">
        <w:trPr>
          <w:trHeight w:val="208"/>
        </w:trPr>
        <w:tc>
          <w:tcPr>
            <w:tcW w:w="9072" w:type="dxa"/>
            <w:gridSpan w:val="2"/>
            <w:shd w:val="clear" w:color="auto" w:fill="D0E0EF" w:themeFill="accent2" w:themeFillTint="66"/>
          </w:tcPr>
          <w:p w14:paraId="245C7B6B" w14:textId="1E400CB4" w:rsidR="00861072" w:rsidRPr="00060B63" w:rsidRDefault="00861072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 w:rsidRPr="00060B63">
              <w:rPr>
                <w:rFonts w:cs="Calibri"/>
                <w:b/>
                <w:bCs/>
                <w:color w:val="000000"/>
              </w:rPr>
              <w:t>Referens</w:t>
            </w:r>
            <w:r w:rsidRPr="0086064E">
              <w:rPr>
                <w:rFonts w:cs="Calibri"/>
                <w:b/>
                <w:bCs/>
                <w:color w:val="000000"/>
              </w:rPr>
              <w:t>projekt</w:t>
            </w:r>
            <w:r w:rsidRPr="00060B63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 xml:space="preserve">2 </w:t>
            </w:r>
            <w:r w:rsidR="009E55E6">
              <w:rPr>
                <w:rFonts w:cs="Calibri"/>
                <w:b/>
                <w:bCs/>
                <w:color w:val="000000"/>
              </w:rPr>
              <w:t xml:space="preserve">för </w:t>
            </w:r>
            <w:r>
              <w:rPr>
                <w:rFonts w:cs="Calibri"/>
                <w:b/>
                <w:bCs/>
                <w:color w:val="000000"/>
              </w:rPr>
              <w:t xml:space="preserve">Arbetschef </w:t>
            </w:r>
          </w:p>
        </w:tc>
      </w:tr>
      <w:tr w:rsidR="00861072" w14:paraId="47734F79" w14:textId="77777777" w:rsidTr="002B6695">
        <w:tc>
          <w:tcPr>
            <w:tcW w:w="4678" w:type="dxa"/>
          </w:tcPr>
          <w:p w14:paraId="557891FB" w14:textId="77777777" w:rsidR="00861072" w:rsidRDefault="00861072" w:rsidP="000E118A">
            <w:r>
              <w:t>Projektnamn: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D8521EE" w14:textId="77777777" w:rsidR="00861072" w:rsidRDefault="008C3079" w:rsidP="002B6695">
            <w:sdt>
              <w:sdtPr>
                <w:id w:val="-1184825950"/>
              </w:sdtPr>
              <w:sdtEndPr/>
              <w:sdtContent>
                <w:r w:rsidR="00861072">
                  <w:t>Klicka här för att ange projektnamn</w:t>
                </w:r>
              </w:sdtContent>
            </w:sdt>
          </w:p>
        </w:tc>
      </w:tr>
      <w:tr w:rsidR="00861072" w14:paraId="15AD9344" w14:textId="77777777" w:rsidTr="002B6695">
        <w:trPr>
          <w:trHeight w:val="249"/>
        </w:trPr>
        <w:tc>
          <w:tcPr>
            <w:tcW w:w="4678" w:type="dxa"/>
          </w:tcPr>
          <w:p w14:paraId="2DBCAEA6" w14:textId="77777777" w:rsidR="00861072" w:rsidRDefault="00861072" w:rsidP="000E118A">
            <w:r>
              <w:t>Beskrivning av projektet: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A84DA0A" w14:textId="77777777" w:rsidR="00861072" w:rsidRDefault="008C3079" w:rsidP="002B6695">
            <w:sdt>
              <w:sdtPr>
                <w:id w:val="-1386563897"/>
              </w:sdtPr>
              <w:sdtEndPr/>
              <w:sdtContent>
                <w:r w:rsidR="00861072">
                  <w:t>Klicka här för att ange kortfattad beskrivning av projektet</w:t>
                </w:r>
              </w:sdtContent>
            </w:sdt>
          </w:p>
        </w:tc>
      </w:tr>
      <w:tr w:rsidR="00486361" w14:paraId="002E978E" w14:textId="77777777" w:rsidTr="002B6695">
        <w:trPr>
          <w:trHeight w:val="253"/>
        </w:trPr>
        <w:tc>
          <w:tcPr>
            <w:tcW w:w="4678" w:type="dxa"/>
          </w:tcPr>
          <w:p w14:paraId="6F94FFD5" w14:textId="51A81042" w:rsidR="00486361" w:rsidRDefault="00486361" w:rsidP="00486361">
            <w:r>
              <w:t xml:space="preserve">Avser projektet nyproduktion av flerbostadshus? 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78494C9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42277E8C" w14:textId="744CB091" w:rsidR="00486361" w:rsidRPr="003710AB" w:rsidRDefault="00486361" w:rsidP="00486361">
            <w:pPr>
              <w:rPr>
                <w:rFonts w:ascii="Segoe UI Symbol" w:hAnsi="Segoe UI Symbol" w:cs="Segoe UI Symbol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5B1859DB" w14:textId="77777777" w:rsidTr="002B6695">
        <w:trPr>
          <w:trHeight w:val="253"/>
        </w:trPr>
        <w:tc>
          <w:tcPr>
            <w:tcW w:w="4678" w:type="dxa"/>
          </w:tcPr>
          <w:p w14:paraId="3EF7652E" w14:textId="77777777" w:rsidR="00486361" w:rsidRDefault="00486361" w:rsidP="00486361">
            <w:r>
              <w:t>Är entreprenadformen i projektet Totalentreprenad enligt ABT 06?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3F16882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</w:t>
            </w:r>
          </w:p>
          <w:p w14:paraId="4F43120D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796A3417" w14:textId="77777777" w:rsidTr="002B6695">
        <w:trPr>
          <w:trHeight w:val="636"/>
        </w:trPr>
        <w:tc>
          <w:tcPr>
            <w:tcW w:w="4678" w:type="dxa"/>
          </w:tcPr>
          <w:p w14:paraId="69E95833" w14:textId="1EC3FE9D" w:rsidR="00486361" w:rsidRDefault="00486361" w:rsidP="00486361">
            <w:r>
              <w:t>Har projektet godkänd slutbesiktning inom 5 år räknat från sista anbudsdag?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7E9831B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14576FD6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793DBFF0" w14:textId="77777777" w:rsidTr="002B6695">
        <w:trPr>
          <w:trHeight w:val="182"/>
        </w:trPr>
        <w:tc>
          <w:tcPr>
            <w:tcW w:w="4678" w:type="dxa"/>
          </w:tcPr>
          <w:p w14:paraId="7A5D3DE7" w14:textId="77777777" w:rsidR="00486361" w:rsidRDefault="00486361" w:rsidP="00486361">
            <w:r>
              <w:t xml:space="preserve">Datum för godkänd slutbesiktning: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61CC851" w14:textId="77777777" w:rsidR="00486361" w:rsidRDefault="008C3079" w:rsidP="00486361">
            <w:sdt>
              <w:sdtPr>
                <w:id w:val="1319999266"/>
              </w:sdtPr>
              <w:sdtEndPr/>
              <w:sdtContent>
                <w:r w:rsidR="00486361">
                  <w:t>Klicka här för att ange datum ÅÅÅÅ-MM-DD</w:t>
                </w:r>
              </w:sdtContent>
            </w:sdt>
          </w:p>
        </w:tc>
      </w:tr>
      <w:tr w:rsidR="00486361" w14:paraId="5AAFDDDA" w14:textId="77777777" w:rsidTr="002B6695">
        <w:tc>
          <w:tcPr>
            <w:tcW w:w="4678" w:type="dxa"/>
          </w:tcPr>
          <w:p w14:paraId="50F94556" w14:textId="77777777" w:rsidR="00486361" w:rsidRDefault="00486361" w:rsidP="00486361">
            <w:r>
              <w:t xml:space="preserve">Entreprenadsumma </w:t>
            </w:r>
            <w:proofErr w:type="spellStart"/>
            <w:r>
              <w:t>exkl</w:t>
            </w:r>
            <w:proofErr w:type="spellEnd"/>
            <w:r>
              <w:t xml:space="preserve"> moms: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5E5C47F" w14:textId="77777777" w:rsidR="00486361" w:rsidRDefault="008C3079" w:rsidP="00486361">
            <w:sdt>
              <w:sdtPr>
                <w:id w:val="1438170088"/>
              </w:sdtPr>
              <w:sdtEndPr/>
              <w:sdtContent>
                <w:r w:rsidR="00486361">
                  <w:t>Klicka här för att ange entreprenadsumma</w:t>
                </w:r>
              </w:sdtContent>
            </w:sdt>
          </w:p>
        </w:tc>
      </w:tr>
      <w:tr w:rsidR="00486361" w14:paraId="5B90519C" w14:textId="77777777" w:rsidTr="002B6695">
        <w:tc>
          <w:tcPr>
            <w:tcW w:w="4678" w:type="dxa"/>
          </w:tcPr>
          <w:p w14:paraId="27DEEA5C" w14:textId="77777777" w:rsidR="00486361" w:rsidRDefault="00486361" w:rsidP="00486361">
            <w:r w:rsidRPr="0086064E">
              <w:t>Beställare/bolag: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DD1900F" w14:textId="77777777" w:rsidR="00486361" w:rsidRDefault="008C3079" w:rsidP="00486361">
            <w:sdt>
              <w:sdtPr>
                <w:id w:val="707301608"/>
              </w:sdtPr>
              <w:sdtEndPr/>
              <w:sdtContent>
                <w:r w:rsidR="00486361">
                  <w:t>Klicka här för att ange företagsnamn</w:t>
                </w:r>
              </w:sdtContent>
            </w:sdt>
          </w:p>
        </w:tc>
      </w:tr>
      <w:tr w:rsidR="00486361" w14:paraId="200C19F9" w14:textId="77777777" w:rsidTr="002B6695">
        <w:tc>
          <w:tcPr>
            <w:tcW w:w="4678" w:type="dxa"/>
          </w:tcPr>
          <w:p w14:paraId="4A97B66C" w14:textId="77777777" w:rsidR="00486361" w:rsidRDefault="00486361" w:rsidP="00486361">
            <w:r w:rsidRPr="0086064E">
              <w:t>Referensperson hos beställare: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93E2487" w14:textId="77777777" w:rsidR="00486361" w:rsidRDefault="008C3079" w:rsidP="00486361">
            <w:sdt>
              <w:sdtPr>
                <w:id w:val="2109844629"/>
              </w:sdtPr>
              <w:sdtEndPr/>
              <w:sdtContent>
                <w:r w:rsidR="00486361">
                  <w:t>Klicka här för att ange förnamn och efternamn</w:t>
                </w:r>
              </w:sdtContent>
            </w:sdt>
          </w:p>
        </w:tc>
      </w:tr>
      <w:tr w:rsidR="00486361" w14:paraId="304E3FAA" w14:textId="77777777" w:rsidTr="002B6695">
        <w:tc>
          <w:tcPr>
            <w:tcW w:w="4678" w:type="dxa"/>
          </w:tcPr>
          <w:p w14:paraId="0B4D3183" w14:textId="77777777" w:rsidR="00486361" w:rsidRDefault="00486361" w:rsidP="00486361">
            <w:r>
              <w:t>Befattning på referenspersonen: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B713014" w14:textId="77777777" w:rsidR="00486361" w:rsidRDefault="008C3079" w:rsidP="00486361">
            <w:sdt>
              <w:sdtPr>
                <w:id w:val="1011959235"/>
              </w:sdtPr>
              <w:sdtEndPr/>
              <w:sdtContent>
                <w:r w:rsidR="00486361">
                  <w:t>Klicka här för att ange befattning</w:t>
                </w:r>
              </w:sdtContent>
            </w:sdt>
          </w:p>
        </w:tc>
      </w:tr>
      <w:tr w:rsidR="00486361" w14:paraId="56834794" w14:textId="77777777" w:rsidTr="002B6695">
        <w:tc>
          <w:tcPr>
            <w:tcW w:w="4678" w:type="dxa"/>
          </w:tcPr>
          <w:p w14:paraId="44ED32C7" w14:textId="77777777" w:rsidR="00486361" w:rsidRDefault="00486361" w:rsidP="00486361">
            <w:r>
              <w:t>E-postadress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AC1C3D9" w14:textId="77777777" w:rsidR="00486361" w:rsidRDefault="008C3079" w:rsidP="00486361">
            <w:sdt>
              <w:sdtPr>
                <w:id w:val="-1894658685"/>
              </w:sdtPr>
              <w:sdtEndPr/>
              <w:sdtContent>
                <w:r w:rsidR="00486361">
                  <w:t>Klicka här för att ange e-postadress</w:t>
                </w:r>
              </w:sdtContent>
            </w:sdt>
          </w:p>
        </w:tc>
      </w:tr>
      <w:tr w:rsidR="00486361" w14:paraId="69AE886B" w14:textId="77777777" w:rsidTr="002B6695">
        <w:tc>
          <w:tcPr>
            <w:tcW w:w="4678" w:type="dxa"/>
          </w:tcPr>
          <w:p w14:paraId="055DDA40" w14:textId="77777777" w:rsidR="00486361" w:rsidRDefault="00486361" w:rsidP="00486361">
            <w:r>
              <w:t>Telefonnummer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C8A88C9" w14:textId="77777777" w:rsidR="00486361" w:rsidRDefault="008C3079" w:rsidP="00486361">
            <w:sdt>
              <w:sdtPr>
                <w:id w:val="-2084357673"/>
              </w:sdtPr>
              <w:sdtEndPr/>
              <w:sdtContent>
                <w:r w:rsidR="00486361">
                  <w:t>Klicka här för att ange telefonnummer</w:t>
                </w:r>
              </w:sdtContent>
            </w:sdt>
          </w:p>
        </w:tc>
      </w:tr>
    </w:tbl>
    <w:p w14:paraId="41D33EFF" w14:textId="77777777" w:rsidR="00861072" w:rsidRDefault="00861072" w:rsidP="00631FB0">
      <w:pPr>
        <w:spacing w:after="0" w:line="240" w:lineRule="auto"/>
        <w:ind w:left="1276"/>
      </w:pPr>
    </w:p>
    <w:p w14:paraId="1064D340" w14:textId="77777777" w:rsidR="00C760E9" w:rsidRDefault="00C760E9" w:rsidP="00631FB0">
      <w:pPr>
        <w:spacing w:after="0" w:line="240" w:lineRule="auto"/>
        <w:ind w:left="1276"/>
      </w:pPr>
    </w:p>
    <w:p w14:paraId="7B7951E5" w14:textId="77777777" w:rsidR="00C760E9" w:rsidRDefault="00C760E9" w:rsidP="00631FB0">
      <w:pPr>
        <w:spacing w:after="0" w:line="240" w:lineRule="auto"/>
        <w:ind w:left="1276"/>
      </w:pPr>
    </w:p>
    <w:p w14:paraId="7531A57C" w14:textId="77777777" w:rsidR="00C760E9" w:rsidRDefault="00C760E9" w:rsidP="00631FB0">
      <w:pPr>
        <w:spacing w:after="0" w:line="240" w:lineRule="auto"/>
        <w:ind w:left="1276"/>
      </w:pPr>
    </w:p>
    <w:p w14:paraId="6A25E641" w14:textId="77777777" w:rsidR="00C760E9" w:rsidRDefault="00C760E9" w:rsidP="00631FB0">
      <w:pPr>
        <w:spacing w:after="0" w:line="240" w:lineRule="auto"/>
        <w:ind w:left="1276"/>
      </w:pPr>
    </w:p>
    <w:p w14:paraId="3E294CD1" w14:textId="77777777" w:rsidR="00C760E9" w:rsidRDefault="00C760E9" w:rsidP="00631FB0">
      <w:pPr>
        <w:spacing w:after="0" w:line="240" w:lineRule="auto"/>
        <w:ind w:left="1276"/>
      </w:pPr>
    </w:p>
    <w:p w14:paraId="051B3EAB" w14:textId="77777777" w:rsidR="00C760E9" w:rsidRDefault="00C760E9" w:rsidP="00631FB0">
      <w:pPr>
        <w:spacing w:after="0" w:line="240" w:lineRule="auto"/>
        <w:ind w:left="1276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861072" w:rsidRPr="00060B63" w14:paraId="1118CBE9" w14:textId="77777777" w:rsidTr="002B6695">
        <w:trPr>
          <w:trHeight w:val="208"/>
        </w:trPr>
        <w:tc>
          <w:tcPr>
            <w:tcW w:w="9072" w:type="dxa"/>
            <w:gridSpan w:val="2"/>
            <w:shd w:val="clear" w:color="auto" w:fill="D0E0EF" w:themeFill="accent2" w:themeFillTint="66"/>
          </w:tcPr>
          <w:p w14:paraId="1732C0BD" w14:textId="0E81C7C8" w:rsidR="00861072" w:rsidRPr="00060B63" w:rsidRDefault="00861072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 w:rsidRPr="00060B63">
              <w:rPr>
                <w:rFonts w:cs="Calibri"/>
                <w:b/>
                <w:bCs/>
                <w:color w:val="000000"/>
              </w:rPr>
              <w:lastRenderedPageBreak/>
              <w:t>Referens</w:t>
            </w:r>
            <w:r w:rsidRPr="0086064E">
              <w:rPr>
                <w:rFonts w:cs="Calibri"/>
                <w:b/>
                <w:bCs/>
                <w:color w:val="000000"/>
              </w:rPr>
              <w:t>projekt</w:t>
            </w:r>
            <w:r w:rsidRPr="00060B63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>1</w:t>
            </w:r>
            <w:r w:rsidR="009E55E6">
              <w:rPr>
                <w:rFonts w:cs="Calibri"/>
                <w:b/>
                <w:bCs/>
                <w:color w:val="000000"/>
              </w:rPr>
              <w:t xml:space="preserve"> för </w:t>
            </w:r>
            <w:r>
              <w:rPr>
                <w:rFonts w:cs="Calibri"/>
                <w:b/>
                <w:bCs/>
                <w:color w:val="000000"/>
              </w:rPr>
              <w:t xml:space="preserve">Platschef </w:t>
            </w:r>
          </w:p>
        </w:tc>
      </w:tr>
      <w:tr w:rsidR="00861072" w14:paraId="7741920B" w14:textId="77777777" w:rsidTr="002B6695">
        <w:tc>
          <w:tcPr>
            <w:tcW w:w="4678" w:type="dxa"/>
          </w:tcPr>
          <w:p w14:paraId="7F53546D" w14:textId="77777777" w:rsidR="00861072" w:rsidRDefault="00861072" w:rsidP="0089381B">
            <w:r>
              <w:t>Projektnamn: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ADACEF0" w14:textId="77777777" w:rsidR="00861072" w:rsidRDefault="008C3079" w:rsidP="002B6695">
            <w:sdt>
              <w:sdtPr>
                <w:id w:val="-680277450"/>
              </w:sdtPr>
              <w:sdtEndPr/>
              <w:sdtContent>
                <w:r w:rsidR="00861072">
                  <w:t>Klicka här för att ange projektnamn</w:t>
                </w:r>
              </w:sdtContent>
            </w:sdt>
          </w:p>
        </w:tc>
      </w:tr>
      <w:tr w:rsidR="00861072" w14:paraId="5845FDB4" w14:textId="77777777" w:rsidTr="002B6695">
        <w:trPr>
          <w:trHeight w:val="249"/>
        </w:trPr>
        <w:tc>
          <w:tcPr>
            <w:tcW w:w="4678" w:type="dxa"/>
          </w:tcPr>
          <w:p w14:paraId="298CAD6E" w14:textId="77777777" w:rsidR="00861072" w:rsidRDefault="00861072" w:rsidP="0089381B">
            <w:r>
              <w:t>Beskrivning av projektet: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4E60B23" w14:textId="77777777" w:rsidR="00861072" w:rsidRDefault="008C3079" w:rsidP="002B6695">
            <w:sdt>
              <w:sdtPr>
                <w:id w:val="-454108635"/>
              </w:sdtPr>
              <w:sdtEndPr/>
              <w:sdtContent>
                <w:r w:rsidR="00861072">
                  <w:t>Klicka här för att ange kortfattad beskrivning av projektet</w:t>
                </w:r>
              </w:sdtContent>
            </w:sdt>
          </w:p>
        </w:tc>
      </w:tr>
      <w:tr w:rsidR="00486361" w14:paraId="357F074F" w14:textId="77777777" w:rsidTr="002B6695">
        <w:trPr>
          <w:trHeight w:val="253"/>
        </w:trPr>
        <w:tc>
          <w:tcPr>
            <w:tcW w:w="4678" w:type="dxa"/>
          </w:tcPr>
          <w:p w14:paraId="43C64618" w14:textId="4B6E6F0E" w:rsidR="00486361" w:rsidRDefault="00486361" w:rsidP="00486361">
            <w:r>
              <w:t xml:space="preserve">Avser projektet nyproduktion av flerbostadshus? 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6A752F6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287BEEA5" w14:textId="3C269044" w:rsidR="00486361" w:rsidRPr="003710AB" w:rsidRDefault="00486361" w:rsidP="00486361">
            <w:pPr>
              <w:rPr>
                <w:rFonts w:ascii="Segoe UI Symbol" w:hAnsi="Segoe UI Symbol" w:cs="Segoe UI Symbol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7F056D52" w14:textId="77777777" w:rsidTr="002B6695">
        <w:trPr>
          <w:trHeight w:val="253"/>
        </w:trPr>
        <w:tc>
          <w:tcPr>
            <w:tcW w:w="4678" w:type="dxa"/>
          </w:tcPr>
          <w:p w14:paraId="1022C0E1" w14:textId="77777777" w:rsidR="00486361" w:rsidRDefault="00486361" w:rsidP="00486361">
            <w:r>
              <w:t>Är entreprenadformen i projektet Totalentreprenad enligt ABT 06?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04E2D17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</w:t>
            </w:r>
          </w:p>
          <w:p w14:paraId="72248B6B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31E454C1" w14:textId="77777777" w:rsidTr="002B6695">
        <w:trPr>
          <w:trHeight w:val="636"/>
        </w:trPr>
        <w:tc>
          <w:tcPr>
            <w:tcW w:w="4678" w:type="dxa"/>
          </w:tcPr>
          <w:p w14:paraId="6F459402" w14:textId="608C5F97" w:rsidR="00486361" w:rsidRDefault="00486361" w:rsidP="00486361">
            <w:r>
              <w:t>Har projektet godkänd slutbesiktning inom 5 år räknat från sista anbudsdag?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B4C0803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0EDC3B87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07714F7A" w14:textId="77777777" w:rsidTr="002B6695">
        <w:trPr>
          <w:trHeight w:val="182"/>
        </w:trPr>
        <w:tc>
          <w:tcPr>
            <w:tcW w:w="4678" w:type="dxa"/>
          </w:tcPr>
          <w:p w14:paraId="1F94381F" w14:textId="77777777" w:rsidR="00486361" w:rsidRDefault="00486361" w:rsidP="00486361">
            <w:r>
              <w:t xml:space="preserve">Datum för godkänd slutbesiktning: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439C618" w14:textId="77777777" w:rsidR="00486361" w:rsidRDefault="008C3079" w:rsidP="00486361">
            <w:sdt>
              <w:sdtPr>
                <w:id w:val="451684485"/>
              </w:sdtPr>
              <w:sdtEndPr/>
              <w:sdtContent>
                <w:r w:rsidR="00486361">
                  <w:t>Klicka här för att ange datum ÅÅÅÅ-MM-DD</w:t>
                </w:r>
              </w:sdtContent>
            </w:sdt>
          </w:p>
        </w:tc>
      </w:tr>
      <w:tr w:rsidR="00486361" w14:paraId="68B96829" w14:textId="77777777" w:rsidTr="002B6695">
        <w:tc>
          <w:tcPr>
            <w:tcW w:w="4678" w:type="dxa"/>
          </w:tcPr>
          <w:p w14:paraId="2102BD1C" w14:textId="77777777" w:rsidR="00486361" w:rsidRDefault="00486361" w:rsidP="00486361">
            <w:r>
              <w:t xml:space="preserve">Entreprenadsumma </w:t>
            </w:r>
            <w:proofErr w:type="spellStart"/>
            <w:r>
              <w:t>exkl</w:t>
            </w:r>
            <w:proofErr w:type="spellEnd"/>
            <w:r>
              <w:t xml:space="preserve"> moms: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11DA116" w14:textId="77777777" w:rsidR="00486361" w:rsidRDefault="008C3079" w:rsidP="00486361">
            <w:sdt>
              <w:sdtPr>
                <w:id w:val="-818571844"/>
              </w:sdtPr>
              <w:sdtEndPr/>
              <w:sdtContent>
                <w:r w:rsidR="00486361">
                  <w:t>Klicka här för att ange entreprenadsumma</w:t>
                </w:r>
              </w:sdtContent>
            </w:sdt>
          </w:p>
        </w:tc>
      </w:tr>
      <w:tr w:rsidR="00486361" w14:paraId="05E14F36" w14:textId="77777777" w:rsidTr="002B6695">
        <w:tc>
          <w:tcPr>
            <w:tcW w:w="4678" w:type="dxa"/>
          </w:tcPr>
          <w:p w14:paraId="2BDDDC51" w14:textId="77777777" w:rsidR="00486361" w:rsidRDefault="00486361" w:rsidP="00486361">
            <w:r w:rsidRPr="0086064E">
              <w:t>Beställare/bolag: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959D22F" w14:textId="77777777" w:rsidR="00486361" w:rsidRDefault="008C3079" w:rsidP="00486361">
            <w:sdt>
              <w:sdtPr>
                <w:id w:val="-1389035529"/>
              </w:sdtPr>
              <w:sdtEndPr/>
              <w:sdtContent>
                <w:r w:rsidR="00486361">
                  <w:t>Klicka här för att ange företagsnamn</w:t>
                </w:r>
              </w:sdtContent>
            </w:sdt>
          </w:p>
        </w:tc>
      </w:tr>
      <w:tr w:rsidR="00486361" w14:paraId="6D1FD157" w14:textId="77777777" w:rsidTr="002B6695">
        <w:tc>
          <w:tcPr>
            <w:tcW w:w="4678" w:type="dxa"/>
          </w:tcPr>
          <w:p w14:paraId="2FA88117" w14:textId="77777777" w:rsidR="00486361" w:rsidRDefault="00486361" w:rsidP="00486361">
            <w:r w:rsidRPr="0086064E">
              <w:t>Referensperson hos beställare: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E6D2B37" w14:textId="77777777" w:rsidR="00486361" w:rsidRDefault="008C3079" w:rsidP="00486361">
            <w:sdt>
              <w:sdtPr>
                <w:id w:val="481742004"/>
              </w:sdtPr>
              <w:sdtEndPr/>
              <w:sdtContent>
                <w:r w:rsidR="00486361">
                  <w:t>Klicka här för att ange förnamn och efternamn</w:t>
                </w:r>
              </w:sdtContent>
            </w:sdt>
          </w:p>
        </w:tc>
      </w:tr>
      <w:tr w:rsidR="00486361" w14:paraId="43860F51" w14:textId="77777777" w:rsidTr="002B6695">
        <w:tc>
          <w:tcPr>
            <w:tcW w:w="4678" w:type="dxa"/>
          </w:tcPr>
          <w:p w14:paraId="78AEFA40" w14:textId="77777777" w:rsidR="00486361" w:rsidRDefault="00486361" w:rsidP="00486361">
            <w:r>
              <w:t>Befattning på referenspersonen: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BC36EFF" w14:textId="77777777" w:rsidR="00486361" w:rsidRDefault="008C3079" w:rsidP="00486361">
            <w:sdt>
              <w:sdtPr>
                <w:id w:val="-1976835814"/>
              </w:sdtPr>
              <w:sdtEndPr/>
              <w:sdtContent>
                <w:r w:rsidR="00486361">
                  <w:t>Klicka här för att ange befattning</w:t>
                </w:r>
              </w:sdtContent>
            </w:sdt>
          </w:p>
        </w:tc>
      </w:tr>
      <w:tr w:rsidR="00486361" w14:paraId="5EDC0DCC" w14:textId="77777777" w:rsidTr="002B6695">
        <w:tc>
          <w:tcPr>
            <w:tcW w:w="4678" w:type="dxa"/>
          </w:tcPr>
          <w:p w14:paraId="090678CF" w14:textId="77777777" w:rsidR="00486361" w:rsidRDefault="00486361" w:rsidP="00486361">
            <w:r>
              <w:t>E-postadress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85563A1" w14:textId="77777777" w:rsidR="00486361" w:rsidRDefault="008C3079" w:rsidP="00486361">
            <w:sdt>
              <w:sdtPr>
                <w:id w:val="515123248"/>
              </w:sdtPr>
              <w:sdtEndPr/>
              <w:sdtContent>
                <w:r w:rsidR="00486361">
                  <w:t>Klicka här för att ange e-postadress</w:t>
                </w:r>
              </w:sdtContent>
            </w:sdt>
          </w:p>
        </w:tc>
      </w:tr>
      <w:tr w:rsidR="00486361" w14:paraId="42859F4B" w14:textId="77777777" w:rsidTr="002B6695">
        <w:tc>
          <w:tcPr>
            <w:tcW w:w="4678" w:type="dxa"/>
          </w:tcPr>
          <w:p w14:paraId="3B0A440B" w14:textId="77777777" w:rsidR="00486361" w:rsidRDefault="00486361" w:rsidP="00486361">
            <w:r>
              <w:t>Telefonnummer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3E13A48" w14:textId="77777777" w:rsidR="00486361" w:rsidRDefault="008C3079" w:rsidP="00486361">
            <w:sdt>
              <w:sdtPr>
                <w:id w:val="-109672786"/>
              </w:sdtPr>
              <w:sdtEndPr/>
              <w:sdtContent>
                <w:r w:rsidR="00486361">
                  <w:t>Klicka här för att ange telefonnummer</w:t>
                </w:r>
              </w:sdtContent>
            </w:sdt>
          </w:p>
        </w:tc>
      </w:tr>
    </w:tbl>
    <w:p w14:paraId="763D7D08" w14:textId="77777777" w:rsidR="00861072" w:rsidRDefault="00861072" w:rsidP="00631FB0">
      <w:pPr>
        <w:spacing w:after="0" w:line="240" w:lineRule="auto"/>
        <w:ind w:left="1276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861072" w:rsidRPr="00060B63" w14:paraId="26E2A179" w14:textId="77777777" w:rsidTr="002B6695">
        <w:trPr>
          <w:trHeight w:val="208"/>
        </w:trPr>
        <w:tc>
          <w:tcPr>
            <w:tcW w:w="9072" w:type="dxa"/>
            <w:gridSpan w:val="2"/>
            <w:shd w:val="clear" w:color="auto" w:fill="D0E0EF" w:themeFill="accent2" w:themeFillTint="66"/>
          </w:tcPr>
          <w:p w14:paraId="272A8FFD" w14:textId="73D039BE" w:rsidR="00861072" w:rsidRPr="00060B63" w:rsidRDefault="00861072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 w:rsidRPr="00060B63">
              <w:rPr>
                <w:rFonts w:cs="Calibri"/>
                <w:b/>
                <w:bCs/>
                <w:color w:val="000000"/>
              </w:rPr>
              <w:t>Referens</w:t>
            </w:r>
            <w:r w:rsidRPr="0086064E">
              <w:rPr>
                <w:rFonts w:cs="Calibri"/>
                <w:b/>
                <w:bCs/>
                <w:color w:val="000000"/>
              </w:rPr>
              <w:t>projekt</w:t>
            </w:r>
            <w:r w:rsidRPr="00060B63">
              <w:rPr>
                <w:rFonts w:cs="Calibri"/>
                <w:b/>
                <w:bCs/>
                <w:color w:val="000000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</w:rPr>
              <w:t xml:space="preserve">2 </w:t>
            </w:r>
            <w:r w:rsidR="009E55E6">
              <w:rPr>
                <w:rFonts w:cs="Calibri"/>
                <w:b/>
                <w:bCs/>
                <w:color w:val="000000"/>
              </w:rPr>
              <w:t xml:space="preserve">för </w:t>
            </w:r>
            <w:r>
              <w:rPr>
                <w:rFonts w:cs="Calibri"/>
                <w:b/>
                <w:bCs/>
                <w:color w:val="000000"/>
              </w:rPr>
              <w:t xml:space="preserve">Platschef </w:t>
            </w:r>
          </w:p>
        </w:tc>
      </w:tr>
      <w:tr w:rsidR="00861072" w14:paraId="2EF7D3C4" w14:textId="77777777" w:rsidTr="002B6695">
        <w:tc>
          <w:tcPr>
            <w:tcW w:w="4678" w:type="dxa"/>
          </w:tcPr>
          <w:p w14:paraId="5F595A26" w14:textId="77777777" w:rsidR="00861072" w:rsidRDefault="00861072" w:rsidP="0089381B">
            <w:r>
              <w:t>Projektnamn: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1E450AE" w14:textId="77777777" w:rsidR="00861072" w:rsidRDefault="008C3079" w:rsidP="002B6695">
            <w:sdt>
              <w:sdtPr>
                <w:id w:val="1723479147"/>
              </w:sdtPr>
              <w:sdtEndPr/>
              <w:sdtContent>
                <w:r w:rsidR="00861072">
                  <w:t>Klicka här för att ange projektnamn</w:t>
                </w:r>
              </w:sdtContent>
            </w:sdt>
          </w:p>
        </w:tc>
      </w:tr>
      <w:tr w:rsidR="00861072" w14:paraId="16A02D81" w14:textId="77777777" w:rsidTr="002B6695">
        <w:trPr>
          <w:trHeight w:val="249"/>
        </w:trPr>
        <w:tc>
          <w:tcPr>
            <w:tcW w:w="4678" w:type="dxa"/>
          </w:tcPr>
          <w:p w14:paraId="7483D4A7" w14:textId="77777777" w:rsidR="00861072" w:rsidRDefault="00861072" w:rsidP="0089381B">
            <w:r>
              <w:t>Beskrivning av projektet: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0820255" w14:textId="77777777" w:rsidR="00861072" w:rsidRDefault="008C3079" w:rsidP="002B6695">
            <w:sdt>
              <w:sdtPr>
                <w:id w:val="1268584816"/>
              </w:sdtPr>
              <w:sdtEndPr/>
              <w:sdtContent>
                <w:r w:rsidR="00861072">
                  <w:t>Klicka här för att ange kortfattad beskrivning av projektet</w:t>
                </w:r>
              </w:sdtContent>
            </w:sdt>
          </w:p>
        </w:tc>
      </w:tr>
      <w:tr w:rsidR="00486361" w14:paraId="789DA808" w14:textId="77777777" w:rsidTr="002B6695">
        <w:trPr>
          <w:trHeight w:val="253"/>
        </w:trPr>
        <w:tc>
          <w:tcPr>
            <w:tcW w:w="4678" w:type="dxa"/>
          </w:tcPr>
          <w:p w14:paraId="79C1F32E" w14:textId="6999F845" w:rsidR="00486361" w:rsidRDefault="00486361" w:rsidP="00486361">
            <w:r>
              <w:t xml:space="preserve">Avser projektet nyproduktion av flerbostadshus? 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2D656FE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209B15BD" w14:textId="03D425A5" w:rsidR="00486361" w:rsidRPr="003710AB" w:rsidRDefault="00486361" w:rsidP="00486361">
            <w:pPr>
              <w:rPr>
                <w:rFonts w:ascii="Segoe UI Symbol" w:hAnsi="Segoe UI Symbol" w:cs="Segoe UI Symbol"/>
              </w:rPr>
            </w:pPr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409D53AB" w14:textId="77777777" w:rsidTr="002B6695">
        <w:trPr>
          <w:trHeight w:val="253"/>
        </w:trPr>
        <w:tc>
          <w:tcPr>
            <w:tcW w:w="4678" w:type="dxa"/>
          </w:tcPr>
          <w:p w14:paraId="19FE714D" w14:textId="77777777" w:rsidR="00486361" w:rsidRDefault="00486361" w:rsidP="00486361">
            <w:r>
              <w:t>Är entreprenadformen i projektet Totalentreprenad enligt ABT 06?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14D683B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</w:t>
            </w:r>
          </w:p>
          <w:p w14:paraId="21A48C0B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54F7156A" w14:textId="77777777" w:rsidTr="002B6695">
        <w:trPr>
          <w:trHeight w:val="636"/>
        </w:trPr>
        <w:tc>
          <w:tcPr>
            <w:tcW w:w="4678" w:type="dxa"/>
          </w:tcPr>
          <w:p w14:paraId="2C678531" w14:textId="0F6BC5B7" w:rsidR="00486361" w:rsidRDefault="00486361" w:rsidP="00486361">
            <w:r>
              <w:t>Har projektet godkänd slutbesiktning inom 5 år räknat från sista anbudsdag?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A6D7934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  <w:r>
              <w:t xml:space="preserve"> </w:t>
            </w:r>
          </w:p>
          <w:p w14:paraId="74CF6F8B" w14:textId="77777777" w:rsidR="00486361" w:rsidRDefault="00486361" w:rsidP="00486361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486361" w14:paraId="7C17D282" w14:textId="77777777" w:rsidTr="002B6695">
        <w:trPr>
          <w:trHeight w:val="182"/>
        </w:trPr>
        <w:tc>
          <w:tcPr>
            <w:tcW w:w="4678" w:type="dxa"/>
          </w:tcPr>
          <w:p w14:paraId="25FD6F55" w14:textId="77777777" w:rsidR="00486361" w:rsidRDefault="00486361" w:rsidP="00486361">
            <w:r>
              <w:t xml:space="preserve">Datum för godkänd slutbesiktning: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6A4D1F8" w14:textId="77777777" w:rsidR="00486361" w:rsidRDefault="008C3079" w:rsidP="00486361">
            <w:sdt>
              <w:sdtPr>
                <w:id w:val="1225106305"/>
              </w:sdtPr>
              <w:sdtEndPr/>
              <w:sdtContent>
                <w:r w:rsidR="00486361">
                  <w:t>Klicka här för att ange datum ÅÅÅÅ-MM-DD</w:t>
                </w:r>
              </w:sdtContent>
            </w:sdt>
          </w:p>
        </w:tc>
      </w:tr>
      <w:tr w:rsidR="00486361" w14:paraId="04D575F3" w14:textId="77777777" w:rsidTr="002B6695">
        <w:tc>
          <w:tcPr>
            <w:tcW w:w="4678" w:type="dxa"/>
          </w:tcPr>
          <w:p w14:paraId="38F3C701" w14:textId="77777777" w:rsidR="00486361" w:rsidRDefault="00486361" w:rsidP="00486361">
            <w:r>
              <w:t xml:space="preserve">Entreprenadsumma </w:t>
            </w:r>
            <w:proofErr w:type="spellStart"/>
            <w:r>
              <w:t>exkl</w:t>
            </w:r>
            <w:proofErr w:type="spellEnd"/>
            <w:r>
              <w:t xml:space="preserve"> moms: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B263BEA" w14:textId="77777777" w:rsidR="00486361" w:rsidRDefault="008C3079" w:rsidP="00486361">
            <w:sdt>
              <w:sdtPr>
                <w:id w:val="-380087676"/>
              </w:sdtPr>
              <w:sdtEndPr/>
              <w:sdtContent>
                <w:r w:rsidR="00486361">
                  <w:t>Klicka här för att ange entreprenadsumma</w:t>
                </w:r>
              </w:sdtContent>
            </w:sdt>
          </w:p>
        </w:tc>
      </w:tr>
      <w:tr w:rsidR="00486361" w14:paraId="07BAD4A9" w14:textId="77777777" w:rsidTr="002B6695">
        <w:tc>
          <w:tcPr>
            <w:tcW w:w="4678" w:type="dxa"/>
          </w:tcPr>
          <w:p w14:paraId="0C1A9B29" w14:textId="77777777" w:rsidR="00486361" w:rsidRDefault="00486361" w:rsidP="00486361">
            <w:r w:rsidRPr="0086064E">
              <w:t>Beställare/bolag: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3BF29FD" w14:textId="77777777" w:rsidR="00486361" w:rsidRDefault="008C3079" w:rsidP="00486361">
            <w:sdt>
              <w:sdtPr>
                <w:id w:val="-293449909"/>
              </w:sdtPr>
              <w:sdtEndPr/>
              <w:sdtContent>
                <w:r w:rsidR="00486361">
                  <w:t>Klicka här för att ange företagsnamn</w:t>
                </w:r>
              </w:sdtContent>
            </w:sdt>
          </w:p>
        </w:tc>
      </w:tr>
      <w:tr w:rsidR="00486361" w14:paraId="61DE880F" w14:textId="77777777" w:rsidTr="002B6695">
        <w:tc>
          <w:tcPr>
            <w:tcW w:w="4678" w:type="dxa"/>
          </w:tcPr>
          <w:p w14:paraId="257D13B7" w14:textId="77777777" w:rsidR="00486361" w:rsidRDefault="00486361" w:rsidP="00486361">
            <w:r w:rsidRPr="0086064E">
              <w:t>Referensperson hos beställare: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A6A0F6C" w14:textId="77777777" w:rsidR="00486361" w:rsidRDefault="008C3079" w:rsidP="00486361">
            <w:sdt>
              <w:sdtPr>
                <w:id w:val="1113018154"/>
              </w:sdtPr>
              <w:sdtEndPr/>
              <w:sdtContent>
                <w:r w:rsidR="00486361">
                  <w:t>Klicka här för att ange förnamn och efternamn</w:t>
                </w:r>
              </w:sdtContent>
            </w:sdt>
          </w:p>
        </w:tc>
      </w:tr>
      <w:tr w:rsidR="00486361" w14:paraId="47CFA06A" w14:textId="77777777" w:rsidTr="002B6695">
        <w:tc>
          <w:tcPr>
            <w:tcW w:w="4678" w:type="dxa"/>
          </w:tcPr>
          <w:p w14:paraId="3116A1E2" w14:textId="77777777" w:rsidR="00486361" w:rsidRDefault="00486361" w:rsidP="00486361">
            <w:r>
              <w:t>Befattning på referenspersonen: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C4D2D4C" w14:textId="77777777" w:rsidR="00486361" w:rsidRDefault="008C3079" w:rsidP="00486361">
            <w:sdt>
              <w:sdtPr>
                <w:id w:val="1379053022"/>
              </w:sdtPr>
              <w:sdtEndPr/>
              <w:sdtContent>
                <w:r w:rsidR="00486361">
                  <w:t>Klicka här för att ange befattning</w:t>
                </w:r>
              </w:sdtContent>
            </w:sdt>
          </w:p>
        </w:tc>
      </w:tr>
      <w:tr w:rsidR="00486361" w14:paraId="0633AED2" w14:textId="77777777" w:rsidTr="002B6695">
        <w:tc>
          <w:tcPr>
            <w:tcW w:w="4678" w:type="dxa"/>
          </w:tcPr>
          <w:p w14:paraId="0349DA41" w14:textId="77777777" w:rsidR="00486361" w:rsidRDefault="00486361" w:rsidP="00486361">
            <w:r>
              <w:t>E-postadress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34697A0" w14:textId="77777777" w:rsidR="00486361" w:rsidRDefault="008C3079" w:rsidP="00486361">
            <w:sdt>
              <w:sdtPr>
                <w:id w:val="-1968491839"/>
              </w:sdtPr>
              <w:sdtEndPr/>
              <w:sdtContent>
                <w:r w:rsidR="00486361">
                  <w:t>Klicka här för att ange e-postadress</w:t>
                </w:r>
              </w:sdtContent>
            </w:sdt>
          </w:p>
        </w:tc>
      </w:tr>
      <w:tr w:rsidR="00486361" w14:paraId="574DFA74" w14:textId="77777777" w:rsidTr="002B6695">
        <w:tc>
          <w:tcPr>
            <w:tcW w:w="4678" w:type="dxa"/>
          </w:tcPr>
          <w:p w14:paraId="07C662AB" w14:textId="77777777" w:rsidR="00486361" w:rsidRDefault="00486361" w:rsidP="00486361">
            <w:r>
              <w:t>Telefonnummer till referensperson: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0C3EC52" w14:textId="77777777" w:rsidR="00486361" w:rsidRDefault="008C3079" w:rsidP="00486361">
            <w:sdt>
              <w:sdtPr>
                <w:id w:val="1809118844"/>
              </w:sdtPr>
              <w:sdtEndPr/>
              <w:sdtContent>
                <w:r w:rsidR="00486361">
                  <w:t>Klicka här för att ange telefonnummer</w:t>
                </w:r>
              </w:sdtContent>
            </w:sdt>
          </w:p>
        </w:tc>
      </w:tr>
    </w:tbl>
    <w:p w14:paraId="2B00C436" w14:textId="2F401A69" w:rsidR="00A00A98" w:rsidRDefault="00A00A98" w:rsidP="00290018">
      <w:pPr>
        <w:spacing w:after="0" w:line="240" w:lineRule="auto"/>
      </w:pPr>
    </w:p>
    <w:p w14:paraId="494209A2" w14:textId="77777777" w:rsidR="00A00A98" w:rsidRDefault="00A00A98">
      <w:r>
        <w:rPr>
          <w:rFonts w:hint="eastAsia"/>
        </w:rPr>
        <w:br w:type="page"/>
      </w: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6C3AD7" w14:paraId="529694D9" w14:textId="77777777" w:rsidTr="006C3AD7">
        <w:tc>
          <w:tcPr>
            <w:tcW w:w="9072" w:type="dxa"/>
            <w:gridSpan w:val="2"/>
            <w:shd w:val="clear" w:color="auto" w:fill="D0E0EF" w:themeFill="accent2" w:themeFillTint="66"/>
          </w:tcPr>
          <w:p w14:paraId="35B3ECF7" w14:textId="7DE9D337" w:rsidR="006C3AD7" w:rsidRPr="006C3AD7" w:rsidRDefault="006C3AD7" w:rsidP="006C3AD7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lastRenderedPageBreak/>
              <w:t xml:space="preserve">Krav BAS-P </w:t>
            </w:r>
          </w:p>
        </w:tc>
      </w:tr>
      <w:tr w:rsidR="006C3AD7" w14:paraId="21833437" w14:textId="77777777" w:rsidTr="002B6695">
        <w:tc>
          <w:tcPr>
            <w:tcW w:w="4678" w:type="dxa"/>
          </w:tcPr>
          <w:p w14:paraId="6AB6A83A" w14:textId="40F28263" w:rsidR="006C3AD7" w:rsidRDefault="006C3AD7" w:rsidP="002B6695">
            <w:r>
              <w:t>Kursintyg från BAS-P och BAS-U utbildning bifogas anbudet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C609D65" w14:textId="77777777" w:rsidR="006C3AD7" w:rsidRDefault="008C3079" w:rsidP="002B6695">
            <w:sdt>
              <w:sdtPr>
                <w:id w:val="721020812"/>
              </w:sdtPr>
              <w:sdtEndPr/>
              <w:sdtContent>
                <w:r w:rsidR="006C3AD7">
                  <w:t>Klicka här för att ange namn på anbudsbilaga</w:t>
                </w:r>
              </w:sdtContent>
            </w:sdt>
          </w:p>
        </w:tc>
      </w:tr>
    </w:tbl>
    <w:p w14:paraId="4A01008F" w14:textId="77777777" w:rsidR="006C3AD7" w:rsidRDefault="006C3AD7" w:rsidP="00290018">
      <w:pPr>
        <w:spacing w:after="0" w:line="240" w:lineRule="auto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6C3AD7" w14:paraId="132F395F" w14:textId="77777777" w:rsidTr="002B6695">
        <w:tc>
          <w:tcPr>
            <w:tcW w:w="9072" w:type="dxa"/>
            <w:gridSpan w:val="2"/>
            <w:shd w:val="clear" w:color="auto" w:fill="D0E0EF" w:themeFill="accent2" w:themeFillTint="66"/>
          </w:tcPr>
          <w:p w14:paraId="2657D911" w14:textId="17FDA558" w:rsidR="006C3AD7" w:rsidRPr="006C3AD7" w:rsidRDefault="006C3AD7" w:rsidP="002B6695">
            <w:pPr>
              <w:tabs>
                <w:tab w:val="left" w:pos="9639"/>
              </w:tabs>
              <w:autoSpaceDE w:val="0"/>
              <w:autoSpaceDN w:val="0"/>
              <w:adjustRightInd w:val="0"/>
              <w:ind w:right="142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Krav BAS-U </w:t>
            </w:r>
          </w:p>
        </w:tc>
      </w:tr>
      <w:tr w:rsidR="006C3AD7" w14:paraId="27F19E38" w14:textId="77777777" w:rsidTr="002B6695">
        <w:tc>
          <w:tcPr>
            <w:tcW w:w="4678" w:type="dxa"/>
          </w:tcPr>
          <w:p w14:paraId="15B89CF9" w14:textId="77777777" w:rsidR="006C3AD7" w:rsidRDefault="006C3AD7" w:rsidP="002B6695">
            <w:r>
              <w:t xml:space="preserve">Kursintyg från BAS-P och BAS-U utbildning bifogas anbudet: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66ABD6B" w14:textId="77777777" w:rsidR="006C3AD7" w:rsidRDefault="008C3079" w:rsidP="002B6695">
            <w:sdt>
              <w:sdtPr>
                <w:id w:val="1328932854"/>
              </w:sdtPr>
              <w:sdtEndPr/>
              <w:sdtContent>
                <w:r w:rsidR="006C3AD7">
                  <w:t>Klicka här för att ange namn på anbudsbilaga</w:t>
                </w:r>
              </w:sdtContent>
            </w:sdt>
          </w:p>
        </w:tc>
      </w:tr>
    </w:tbl>
    <w:p w14:paraId="629BFCF4" w14:textId="77777777" w:rsidR="006C3AD7" w:rsidRDefault="006C3AD7" w:rsidP="00290018">
      <w:pPr>
        <w:spacing w:after="0" w:line="240" w:lineRule="auto"/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290018" w14:paraId="47AF9F7A" w14:textId="77777777" w:rsidTr="00712368">
        <w:tc>
          <w:tcPr>
            <w:tcW w:w="9072" w:type="dxa"/>
            <w:gridSpan w:val="2"/>
            <w:shd w:val="clear" w:color="auto" w:fill="D0E0EF" w:themeFill="accent2" w:themeFillTint="66"/>
          </w:tcPr>
          <w:p w14:paraId="73F6372D" w14:textId="4AACE747" w:rsidR="00290018" w:rsidRDefault="00427EAC" w:rsidP="002B6695">
            <w:r>
              <w:rPr>
                <w:b/>
                <w:bCs/>
              </w:rPr>
              <w:t xml:space="preserve">Kvalitetsledningssystem, </w:t>
            </w:r>
            <w:r w:rsidR="00290018">
              <w:rPr>
                <w:b/>
                <w:bCs/>
              </w:rPr>
              <w:t>miljö</w:t>
            </w:r>
            <w:r w:rsidR="006C3AD7">
              <w:rPr>
                <w:b/>
                <w:bCs/>
              </w:rPr>
              <w:t>ledningssystem</w:t>
            </w:r>
            <w:r>
              <w:rPr>
                <w:b/>
                <w:bCs/>
              </w:rPr>
              <w:t xml:space="preserve">, arbetsmiljöledningssystem </w:t>
            </w:r>
            <w:r w:rsidR="006C3AD7">
              <w:rPr>
                <w:b/>
                <w:bCs/>
              </w:rPr>
              <w:t xml:space="preserve"> </w:t>
            </w:r>
            <w:r w:rsidR="00290018">
              <w:rPr>
                <w:b/>
                <w:bCs/>
              </w:rPr>
              <w:t xml:space="preserve"> </w:t>
            </w:r>
          </w:p>
        </w:tc>
      </w:tr>
      <w:tr w:rsidR="00290018" w14:paraId="0B3A119B" w14:textId="77777777" w:rsidTr="00712368">
        <w:trPr>
          <w:trHeight w:val="571"/>
        </w:trPr>
        <w:tc>
          <w:tcPr>
            <w:tcW w:w="4678" w:type="dxa"/>
          </w:tcPr>
          <w:p w14:paraId="3785D4FA" w14:textId="6BD7A57A" w:rsidR="00290018" w:rsidRPr="0065547E" w:rsidRDefault="00C40667" w:rsidP="002B6695">
            <w:r>
              <w:t xml:space="preserve">Är </w:t>
            </w:r>
            <w:r w:rsidR="00290018" w:rsidRPr="0065547E">
              <w:t xml:space="preserve">anbudsgivaren </w:t>
            </w:r>
            <w:r w:rsidR="00C77677">
              <w:t>tredjeparts</w:t>
            </w:r>
            <w:r>
              <w:t>certifierad enligt</w:t>
            </w:r>
            <w:r w:rsidR="00427EAC">
              <w:t xml:space="preserve"> </w:t>
            </w:r>
            <w:proofErr w:type="gramStart"/>
            <w:r w:rsidR="00427EAC">
              <w:t>t.ex.</w:t>
            </w:r>
            <w:proofErr w:type="gramEnd"/>
            <w:r>
              <w:t xml:space="preserve"> </w:t>
            </w:r>
            <w:r w:rsidR="00427EAC" w:rsidRPr="00DD456E">
              <w:t xml:space="preserve">SS EN ISO 9001, BKMA, eller </w:t>
            </w:r>
            <w:r w:rsidR="00427EAC">
              <w:t>likvärdigt</w:t>
            </w:r>
            <w:r w:rsidR="00427EAC" w:rsidRPr="00DD456E">
              <w:t xml:space="preserve"> system</w:t>
            </w:r>
            <w:r w:rsidR="00427EAC">
              <w:t>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4484381" w14:textId="77777777" w:rsidR="00290018" w:rsidRDefault="00290018" w:rsidP="002B6695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</w:p>
          <w:p w14:paraId="035266B0" w14:textId="77777777" w:rsidR="00290018" w:rsidRDefault="00290018" w:rsidP="002B6695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  <w:r>
              <w:t xml:space="preserve"> </w:t>
            </w:r>
          </w:p>
        </w:tc>
      </w:tr>
      <w:tr w:rsidR="00C40667" w14:paraId="5A2F5D33" w14:textId="77777777" w:rsidTr="00712368">
        <w:trPr>
          <w:trHeight w:val="571"/>
        </w:trPr>
        <w:tc>
          <w:tcPr>
            <w:tcW w:w="4678" w:type="dxa"/>
          </w:tcPr>
          <w:p w14:paraId="240B0223" w14:textId="77777777" w:rsidR="00C40667" w:rsidRDefault="00427EAC" w:rsidP="002B6695">
            <w:r>
              <w:t>Certifikat bifogas</w:t>
            </w:r>
          </w:p>
          <w:p w14:paraId="25ADE641" w14:textId="1010D5CF" w:rsidR="00E42F88" w:rsidRPr="0065547E" w:rsidRDefault="00E42F88" w:rsidP="002B6695"/>
        </w:tc>
        <w:tc>
          <w:tcPr>
            <w:tcW w:w="4394" w:type="dxa"/>
            <w:shd w:val="clear" w:color="auto" w:fill="F6FC64" w:themeFill="accent4" w:themeFillTint="66"/>
          </w:tcPr>
          <w:p w14:paraId="1B6704C9" w14:textId="5260CF36" w:rsidR="00C40667" w:rsidRPr="003710AB" w:rsidRDefault="008C3079" w:rsidP="002B6695">
            <w:pPr>
              <w:rPr>
                <w:rFonts w:ascii="Segoe UI Symbol" w:hAnsi="Segoe UI Symbol" w:cs="Segoe UI Symbol"/>
              </w:rPr>
            </w:pPr>
            <w:sdt>
              <w:sdtPr>
                <w:id w:val="2112394977"/>
              </w:sdtPr>
              <w:sdtEndPr/>
              <w:sdtContent>
                <w:r w:rsidR="00E86E20">
                  <w:t>Klicka här för att ange namn på anbudsbilaga</w:t>
                </w:r>
              </w:sdtContent>
            </w:sdt>
          </w:p>
        </w:tc>
      </w:tr>
      <w:tr w:rsidR="00C77677" w14:paraId="4654B42C" w14:textId="77777777" w:rsidTr="00712368">
        <w:tc>
          <w:tcPr>
            <w:tcW w:w="4678" w:type="dxa"/>
          </w:tcPr>
          <w:p w14:paraId="4DC22C78" w14:textId="6E46FF6E" w:rsidR="00C77677" w:rsidRPr="0065547E" w:rsidRDefault="00C77677" w:rsidP="00C77677">
            <w:r>
              <w:t xml:space="preserve">Är </w:t>
            </w:r>
            <w:r w:rsidRPr="0065547E">
              <w:t xml:space="preserve">anbudsgivaren </w:t>
            </w:r>
            <w:r>
              <w:t xml:space="preserve">tredjepartscertifierad enligt </w:t>
            </w:r>
            <w:proofErr w:type="gramStart"/>
            <w:r w:rsidR="00427EAC">
              <w:t>t.ex.</w:t>
            </w:r>
            <w:proofErr w:type="gramEnd"/>
            <w:r w:rsidR="00427EAC">
              <w:t xml:space="preserve"> </w:t>
            </w:r>
            <w:r w:rsidR="00427EAC" w:rsidRPr="00B74EA4">
              <w:t>SS EN ISO 14001, BKMA, eller lik</w:t>
            </w:r>
            <w:r w:rsidR="00427EAC">
              <w:t xml:space="preserve">värdigt </w:t>
            </w:r>
            <w:r w:rsidR="00427EAC" w:rsidRPr="00B74EA4">
              <w:t>system.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31DBFD2" w14:textId="77777777" w:rsidR="00C77677" w:rsidRDefault="00C77677" w:rsidP="00C77677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</w:p>
          <w:p w14:paraId="2D30DB2A" w14:textId="0754D9B2" w:rsidR="00C77677" w:rsidRDefault="00C77677" w:rsidP="00C77677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C77677" w14:paraId="026F984C" w14:textId="77777777" w:rsidTr="00712368">
        <w:tc>
          <w:tcPr>
            <w:tcW w:w="4678" w:type="dxa"/>
          </w:tcPr>
          <w:p w14:paraId="3A90D4A0" w14:textId="0C7D5BD8" w:rsidR="00C77677" w:rsidRPr="0065547E" w:rsidRDefault="00427EAC" w:rsidP="00C77677">
            <w:r>
              <w:t xml:space="preserve">Certifikat bifogas </w:t>
            </w:r>
            <w:r w:rsidR="00C77677">
              <w:t xml:space="preserve"> </w:t>
            </w:r>
            <w:r w:rsidR="00C77677">
              <w:br/>
              <w:t xml:space="preserve">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139D364" w14:textId="78AF33DB" w:rsidR="00C77677" w:rsidRDefault="008C3079" w:rsidP="00C77677">
            <w:sdt>
              <w:sdtPr>
                <w:id w:val="1330645184"/>
              </w:sdtPr>
              <w:sdtEndPr/>
              <w:sdtContent>
                <w:r w:rsidR="00E86E20">
                  <w:t>Klicka här för att ange namn på anbudsbilaga</w:t>
                </w:r>
              </w:sdtContent>
            </w:sdt>
          </w:p>
        </w:tc>
      </w:tr>
      <w:tr w:rsidR="00427EAC" w14:paraId="39AA968F" w14:textId="77777777" w:rsidTr="00712368">
        <w:tc>
          <w:tcPr>
            <w:tcW w:w="4678" w:type="dxa"/>
          </w:tcPr>
          <w:p w14:paraId="7FD0EB56" w14:textId="6D512EED" w:rsidR="00427EAC" w:rsidRPr="00E05ACE" w:rsidRDefault="00427EAC" w:rsidP="00C77677">
            <w:r w:rsidRPr="00E05ACE">
              <w:t xml:space="preserve">Har anbudsgivare ett arbetsmiljöledningssystem </w:t>
            </w:r>
            <w:r w:rsidR="00091889" w:rsidRPr="00E05ACE">
              <w:t xml:space="preserve">enligt </w:t>
            </w:r>
            <w:r w:rsidRPr="00E05ACE">
              <w:t xml:space="preserve">t.ex. SS EN ISO 45001, OHSAS </w:t>
            </w:r>
            <w:proofErr w:type="gramStart"/>
            <w:r w:rsidRPr="00E05ACE">
              <w:t>18001</w:t>
            </w:r>
            <w:proofErr w:type="gramEnd"/>
            <w:r w:rsidRPr="00E05ACE">
              <w:t xml:space="preserve">, BKMA, eller annat/eget system?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3227C4A" w14:textId="77777777" w:rsidR="00427EAC" w:rsidRPr="00E05ACE" w:rsidRDefault="00427EAC" w:rsidP="00427EAC">
            <w:r w:rsidRPr="00E05ACE">
              <w:rPr>
                <w:rFonts w:ascii="Segoe UI Symbol" w:hAnsi="Segoe UI Symbol" w:cs="Segoe UI Symbol"/>
              </w:rPr>
              <w:t>☐</w:t>
            </w:r>
            <w:r w:rsidRPr="00E05ACE">
              <w:t xml:space="preserve"> Ja </w:t>
            </w:r>
          </w:p>
          <w:p w14:paraId="0CE14898" w14:textId="5D06C832" w:rsidR="00427EAC" w:rsidRPr="00E05ACE" w:rsidRDefault="00427EAC" w:rsidP="00427EAC">
            <w:r w:rsidRPr="00E05ACE">
              <w:rPr>
                <w:rFonts w:ascii="Segoe UI Symbol" w:hAnsi="Segoe UI Symbol" w:cs="Segoe UI Symbol"/>
              </w:rPr>
              <w:t>☐</w:t>
            </w:r>
            <w:r w:rsidRPr="00E05ACE">
              <w:t xml:space="preserve"> Nej</w:t>
            </w:r>
          </w:p>
        </w:tc>
      </w:tr>
      <w:tr w:rsidR="00427EAC" w14:paraId="06C41D22" w14:textId="77777777" w:rsidTr="00427EAC">
        <w:trPr>
          <w:trHeight w:val="491"/>
        </w:trPr>
        <w:tc>
          <w:tcPr>
            <w:tcW w:w="4678" w:type="dxa"/>
          </w:tcPr>
          <w:p w14:paraId="77B377F6" w14:textId="77777777" w:rsidR="00427EAC" w:rsidRPr="00E05ACE" w:rsidRDefault="00427EAC" w:rsidP="00C77677">
            <w:r w:rsidRPr="00E05ACE">
              <w:t xml:space="preserve">Certifikat eller dokumentation bifogas </w:t>
            </w:r>
          </w:p>
          <w:p w14:paraId="2EB45CE9" w14:textId="68CA7E53" w:rsidR="00427EAC" w:rsidRPr="00E05ACE" w:rsidRDefault="00427EAC" w:rsidP="00C77677"/>
        </w:tc>
        <w:tc>
          <w:tcPr>
            <w:tcW w:w="4394" w:type="dxa"/>
            <w:shd w:val="clear" w:color="auto" w:fill="F6FC64" w:themeFill="accent4" w:themeFillTint="66"/>
          </w:tcPr>
          <w:p w14:paraId="585D1A3B" w14:textId="11A8C11D" w:rsidR="00427EAC" w:rsidRPr="00E05ACE" w:rsidRDefault="008C3079" w:rsidP="00C77677">
            <w:sdt>
              <w:sdtPr>
                <w:id w:val="560762036"/>
              </w:sdtPr>
              <w:sdtEndPr/>
              <w:sdtContent>
                <w:r w:rsidR="00427EAC" w:rsidRPr="00E05ACE">
                  <w:t>Klicka här för att ange namn på anbudsbilaga</w:t>
                </w:r>
              </w:sdtContent>
            </w:sdt>
          </w:p>
        </w:tc>
      </w:tr>
    </w:tbl>
    <w:p w14:paraId="23C29286" w14:textId="77777777" w:rsidR="00E86E20" w:rsidRDefault="00E86E20" w:rsidP="00436CDE">
      <w:pPr>
        <w:spacing w:after="0" w:line="240" w:lineRule="auto"/>
        <w:rPr>
          <w:rFonts w:ascii="Roboto Slab Black" w:hAnsi="Roboto Slab Black" w:cs="Roboto Slab Black"/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2C6ED7" w14:paraId="2939C374" w14:textId="77777777" w:rsidTr="002B6695">
        <w:tc>
          <w:tcPr>
            <w:tcW w:w="9072" w:type="dxa"/>
            <w:gridSpan w:val="2"/>
            <w:shd w:val="clear" w:color="auto" w:fill="8BB4D9" w:themeFill="accent2"/>
          </w:tcPr>
          <w:p w14:paraId="5471B501" w14:textId="77777777" w:rsidR="002C6ED7" w:rsidRDefault="002C6ED7" w:rsidP="002B6695">
            <w:r w:rsidRPr="001C12C0">
              <w:rPr>
                <w:b/>
                <w:bCs/>
              </w:rPr>
              <w:t>AFB.</w:t>
            </w:r>
            <w:r>
              <w:rPr>
                <w:b/>
                <w:bCs/>
              </w:rPr>
              <w:t xml:space="preserve">624 </w:t>
            </w:r>
            <w:r w:rsidRPr="001C12C0">
              <w:rPr>
                <w:b/>
                <w:bCs/>
              </w:rPr>
              <w:t>Åberopande av andra företags kapacitet</w:t>
            </w:r>
          </w:p>
        </w:tc>
      </w:tr>
      <w:tr w:rsidR="002C6ED7" w14:paraId="6C90335E" w14:textId="77777777" w:rsidTr="002B6695">
        <w:trPr>
          <w:trHeight w:val="571"/>
        </w:trPr>
        <w:tc>
          <w:tcPr>
            <w:tcW w:w="4678" w:type="dxa"/>
          </w:tcPr>
          <w:p w14:paraId="280BF5AF" w14:textId="602D9A3F" w:rsidR="002C6ED7" w:rsidRDefault="002C6ED7" w:rsidP="002B6695">
            <w:r>
              <w:t>Avser anbudsgivaren att åberopa andra företags kapacite</w:t>
            </w:r>
            <w:r w:rsidR="00776930">
              <w:t xml:space="preserve">t?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DDD0B6B" w14:textId="77777777" w:rsidR="002C6ED7" w:rsidRDefault="002C6ED7" w:rsidP="002B6695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</w:p>
          <w:p w14:paraId="540C07B3" w14:textId="77777777" w:rsidR="002C6ED7" w:rsidRDefault="002C6ED7" w:rsidP="002B6695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  <w:r>
              <w:t xml:space="preserve"> </w:t>
            </w:r>
          </w:p>
        </w:tc>
      </w:tr>
      <w:tr w:rsidR="002C6ED7" w14:paraId="4EC0B696" w14:textId="77777777" w:rsidTr="002B6695">
        <w:tc>
          <w:tcPr>
            <w:tcW w:w="4678" w:type="dxa"/>
          </w:tcPr>
          <w:p w14:paraId="730F9914" w14:textId="77777777" w:rsidR="002C6ED7" w:rsidRDefault="002C6ED7" w:rsidP="002B6695">
            <w:r w:rsidRPr="00157251">
              <w:t xml:space="preserve">Vid Ja skall </w:t>
            </w:r>
            <w:proofErr w:type="spellStart"/>
            <w:r w:rsidRPr="00157251">
              <w:t>åberopan</w:t>
            </w:r>
            <w:proofErr w:type="spellEnd"/>
            <w:r w:rsidRPr="00157251">
              <w:t xml:space="preserve"> bifogas anbud: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8707EE4" w14:textId="77777777" w:rsidR="002C6ED7" w:rsidRDefault="008C3079" w:rsidP="002B6695">
            <w:sdt>
              <w:sdtPr>
                <w:id w:val="-793047536"/>
              </w:sdtPr>
              <w:sdtEndPr/>
              <w:sdtContent>
                <w:r w:rsidR="002C6ED7">
                  <w:t>Klicka här för att ange namn på anbudsbilaga</w:t>
                </w:r>
              </w:sdtContent>
            </w:sdt>
          </w:p>
        </w:tc>
      </w:tr>
      <w:tr w:rsidR="002C6ED7" w14:paraId="1953D29A" w14:textId="77777777" w:rsidTr="002B6695">
        <w:tc>
          <w:tcPr>
            <w:tcW w:w="4678" w:type="dxa"/>
          </w:tcPr>
          <w:p w14:paraId="52297674" w14:textId="77777777" w:rsidR="002C6ED7" w:rsidRDefault="002C6ED7" w:rsidP="002B6695">
            <w:r w:rsidRPr="00157251">
              <w:t xml:space="preserve">Vid </w:t>
            </w:r>
            <w:proofErr w:type="gramStart"/>
            <w:r w:rsidRPr="00157251">
              <w:t>Ja</w:t>
            </w:r>
            <w:proofErr w:type="gramEnd"/>
            <w:r w:rsidRPr="00157251">
              <w:t xml:space="preserve"> ska sanningsförsäkran </w:t>
            </w:r>
            <w:r>
              <w:t xml:space="preserve">för åberopat företag </w:t>
            </w:r>
            <w:r w:rsidRPr="00157251">
              <w:t>bifogas anbud: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BB21171" w14:textId="77777777" w:rsidR="002C6ED7" w:rsidRDefault="008C3079" w:rsidP="002B6695">
            <w:sdt>
              <w:sdtPr>
                <w:id w:val="-1087535926"/>
              </w:sdtPr>
              <w:sdtEndPr/>
              <w:sdtContent>
                <w:r w:rsidR="002C6ED7">
                  <w:t>Klicka här för att ange namn på anbudsbilaga</w:t>
                </w:r>
              </w:sdtContent>
            </w:sdt>
          </w:p>
        </w:tc>
      </w:tr>
    </w:tbl>
    <w:p w14:paraId="5468D2F4" w14:textId="77777777" w:rsidR="002C6ED7" w:rsidRPr="008E1C4D" w:rsidRDefault="002C6ED7" w:rsidP="00825924">
      <w:pPr>
        <w:spacing w:after="0" w:line="240" w:lineRule="auto"/>
        <w:ind w:left="1276"/>
        <w:rPr>
          <w:rFonts w:ascii="Roboto Slab Black" w:hAnsi="Roboto Slab Black" w:cs="Roboto Slab Black"/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272C39" w14:paraId="33296E30" w14:textId="77777777" w:rsidTr="00712368">
        <w:tc>
          <w:tcPr>
            <w:tcW w:w="9072" w:type="dxa"/>
            <w:gridSpan w:val="2"/>
            <w:shd w:val="clear" w:color="auto" w:fill="8BB4D9" w:themeFill="accent2"/>
          </w:tcPr>
          <w:p w14:paraId="4E2D191E" w14:textId="7A0E31AC" w:rsidR="00272C39" w:rsidRPr="006E1F01" w:rsidRDefault="002D496E" w:rsidP="002B6695">
            <w:pPr>
              <w:rPr>
                <w:strike/>
              </w:rPr>
            </w:pPr>
            <w:r>
              <w:rPr>
                <w:b/>
                <w:bCs/>
              </w:rPr>
              <w:t>K</w:t>
            </w:r>
            <w:r w:rsidR="006E1F01" w:rsidRPr="006E1F01">
              <w:rPr>
                <w:b/>
                <w:bCs/>
              </w:rPr>
              <w:t>valitetskriterier</w:t>
            </w:r>
            <w:r w:rsidR="00011717">
              <w:rPr>
                <w:b/>
                <w:bCs/>
              </w:rPr>
              <w:t xml:space="preserve"> enligt AFB. 41</w:t>
            </w:r>
          </w:p>
        </w:tc>
      </w:tr>
      <w:tr w:rsidR="006E1F01" w:rsidRPr="00E05ACE" w14:paraId="5AAF3A01" w14:textId="77777777" w:rsidTr="002D496E">
        <w:tc>
          <w:tcPr>
            <w:tcW w:w="4678" w:type="dxa"/>
          </w:tcPr>
          <w:p w14:paraId="1A6C3ECD" w14:textId="3305DA82" w:rsidR="006E1F01" w:rsidRDefault="006E1F01" w:rsidP="000876FB">
            <w:r>
              <w:t xml:space="preserve">Redovisning </w:t>
            </w:r>
            <w:r w:rsidR="00011717">
              <w:t xml:space="preserve">av </w:t>
            </w:r>
            <w:r w:rsidR="004F7715">
              <w:t xml:space="preserve">nyttjandegrad </w:t>
            </w:r>
            <w:r w:rsidR="00757AB0">
              <w:t>BOA/BTA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5B20D26" w14:textId="3321EDA8" w:rsidR="006E1F01" w:rsidRPr="00E05ACE" w:rsidRDefault="008C3079" w:rsidP="000876FB">
            <w:pPr>
              <w:jc w:val="right"/>
            </w:pPr>
            <w:sdt>
              <w:sdtPr>
                <w:id w:val="-114757420"/>
              </w:sdtPr>
              <w:sdtEndPr/>
              <w:sdtContent>
                <w:r w:rsidR="002D496E">
                  <w:t>Klicka här för att ange siffra</w:t>
                </w:r>
              </w:sdtContent>
            </w:sdt>
          </w:p>
        </w:tc>
      </w:tr>
      <w:tr w:rsidR="002D496E" w:rsidRPr="00E05ACE" w14:paraId="3BC345E1" w14:textId="77777777" w:rsidTr="002D496E">
        <w:tc>
          <w:tcPr>
            <w:tcW w:w="4678" w:type="dxa"/>
          </w:tcPr>
          <w:p w14:paraId="71C40DA1" w14:textId="2611233A" w:rsidR="002D496E" w:rsidRDefault="002D496E" w:rsidP="000876FB">
            <w:r>
              <w:t>Redovisning</w:t>
            </w:r>
            <w:r w:rsidR="001A294A">
              <w:t xml:space="preserve"> av</w:t>
            </w:r>
            <w:r>
              <w:t xml:space="preserve"> </w:t>
            </w:r>
            <w:r w:rsidR="004F7715">
              <w:t xml:space="preserve">planlösning och möblerbarhet </w:t>
            </w:r>
            <w:r>
              <w:t xml:space="preserve">bifogas anbud som bilaga med </w:t>
            </w:r>
            <w:r w:rsidR="00757AB0">
              <w:t>nr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94BCB4F" w14:textId="77777777" w:rsidR="002D496E" w:rsidRDefault="008C3079" w:rsidP="00757AB0">
            <w:pPr>
              <w:jc w:val="right"/>
            </w:pPr>
            <w:sdt>
              <w:sdtPr>
                <w:id w:val="-1271776888"/>
              </w:sdtPr>
              <w:sdtEndPr/>
              <w:sdtContent>
                <w:r w:rsidR="002D496E">
                  <w:t>Klicka här för att ange bilagenummer</w:t>
                </w:r>
              </w:sdtContent>
            </w:sdt>
          </w:p>
        </w:tc>
      </w:tr>
      <w:tr w:rsidR="002D496E" w:rsidRPr="00E05ACE" w14:paraId="31DF819D" w14:textId="77777777" w:rsidTr="002D496E">
        <w:tc>
          <w:tcPr>
            <w:tcW w:w="4678" w:type="dxa"/>
          </w:tcPr>
          <w:p w14:paraId="5B9A176F" w14:textId="5C4B73BF" w:rsidR="002D496E" w:rsidRDefault="002D496E" w:rsidP="000876FB">
            <w:r>
              <w:t xml:space="preserve">Redovisning </w:t>
            </w:r>
            <w:r w:rsidR="001A294A">
              <w:t>av</w:t>
            </w:r>
            <w:r>
              <w:t xml:space="preserve"> </w:t>
            </w:r>
            <w:r w:rsidR="004F7715">
              <w:t>teknisk beskrivning</w:t>
            </w:r>
            <w:r>
              <w:t xml:space="preserve"> bifogas som bilaga med </w:t>
            </w:r>
            <w:r w:rsidR="00757AB0">
              <w:t>nr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181F6A2" w14:textId="46EC26BE" w:rsidR="002D496E" w:rsidRDefault="008C3079" w:rsidP="000876FB">
            <w:pPr>
              <w:jc w:val="right"/>
            </w:pPr>
            <w:sdt>
              <w:sdtPr>
                <w:id w:val="-1210103347"/>
              </w:sdtPr>
              <w:sdtEndPr/>
              <w:sdtContent>
                <w:r w:rsidR="002D496E">
                  <w:t>Klicka här för att ange bilagenummer</w:t>
                </w:r>
              </w:sdtContent>
            </w:sdt>
          </w:p>
        </w:tc>
      </w:tr>
    </w:tbl>
    <w:p w14:paraId="05971F82" w14:textId="77777777" w:rsidR="00436CDE" w:rsidRDefault="00436CDE" w:rsidP="0015319A">
      <w:pPr>
        <w:spacing w:after="0" w:line="240" w:lineRule="auto"/>
        <w:rPr>
          <w:b/>
          <w:bCs/>
        </w:rPr>
      </w:pPr>
      <w:bookmarkStart w:id="6" w:name="_Toc293489742"/>
    </w:p>
    <w:p w14:paraId="0D8E2EC5" w14:textId="77777777" w:rsidR="006B3815" w:rsidRDefault="006B3815" w:rsidP="0015319A">
      <w:pPr>
        <w:spacing w:after="0" w:line="240" w:lineRule="auto"/>
        <w:rPr>
          <w:b/>
          <w:bCs/>
        </w:rPr>
      </w:pPr>
    </w:p>
    <w:p w14:paraId="2AD27D6C" w14:textId="77777777" w:rsidR="006B3815" w:rsidRDefault="006B3815" w:rsidP="0015319A">
      <w:pPr>
        <w:spacing w:after="0" w:line="240" w:lineRule="auto"/>
        <w:rPr>
          <w:b/>
          <w:bCs/>
        </w:rPr>
      </w:pPr>
    </w:p>
    <w:p w14:paraId="4E1D79FF" w14:textId="77777777" w:rsidR="006B3815" w:rsidRDefault="006B3815" w:rsidP="0015319A">
      <w:pPr>
        <w:spacing w:after="0" w:line="240" w:lineRule="auto"/>
        <w:rPr>
          <w:b/>
          <w:bCs/>
        </w:rPr>
      </w:pPr>
    </w:p>
    <w:p w14:paraId="7AD8C43F" w14:textId="77777777" w:rsidR="00887FC2" w:rsidRDefault="00887FC2" w:rsidP="0015319A">
      <w:pPr>
        <w:spacing w:after="0" w:line="240" w:lineRule="auto"/>
        <w:rPr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5384"/>
        <w:gridCol w:w="3688"/>
      </w:tblGrid>
      <w:tr w:rsidR="007D71AA" w14:paraId="7F97D38A" w14:textId="77777777" w:rsidTr="00C3293E">
        <w:tc>
          <w:tcPr>
            <w:tcW w:w="9072" w:type="dxa"/>
            <w:gridSpan w:val="2"/>
            <w:shd w:val="clear" w:color="auto" w:fill="8BB4D9" w:themeFill="accent2"/>
          </w:tcPr>
          <w:p w14:paraId="0F59B595" w14:textId="3B1C1451" w:rsidR="007D71AA" w:rsidRDefault="006B3815" w:rsidP="00C3293E">
            <w:r>
              <w:rPr>
                <w:b/>
                <w:bCs/>
              </w:rPr>
              <w:lastRenderedPageBreak/>
              <w:t>Ersättningar</w:t>
            </w:r>
          </w:p>
        </w:tc>
      </w:tr>
      <w:tr w:rsidR="007D71AA" w14:paraId="6623FC4E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6118" w14:textId="72F1A38C" w:rsidR="007D71AA" w:rsidRDefault="007D71AA" w:rsidP="00C3293E">
            <w:pPr>
              <w:rPr>
                <w:b/>
                <w:bCs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E19D" w14:textId="77777777" w:rsidR="007D71AA" w:rsidRDefault="007D71AA" w:rsidP="00C3293E">
            <w:pPr>
              <w:tabs>
                <w:tab w:val="right" w:pos="3045"/>
              </w:tabs>
              <w:jc w:val="right"/>
            </w:pPr>
          </w:p>
        </w:tc>
      </w:tr>
      <w:tr w:rsidR="007D71AA" w:rsidRPr="003A0C56" w14:paraId="664C7622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25FD" w14:textId="77777777" w:rsidR="007D71AA" w:rsidRPr="003A0C56" w:rsidRDefault="007D71AA" w:rsidP="00C3293E">
            <w:pPr>
              <w:pStyle w:val="Liststycke"/>
              <w:numPr>
                <w:ilvl w:val="0"/>
                <w:numId w:val="6"/>
              </w:numPr>
            </w:pPr>
            <w:r w:rsidRPr="003A0C56">
              <w:t>Mark/grundläggning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612512BB" w14:textId="4C003465" w:rsidR="007D71AA" w:rsidRPr="003A0C56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568693018"/>
              </w:sdtPr>
              <w:sdtEndPr/>
              <w:sdtContent>
                <w:r w:rsidR="009A40BE">
                  <w:t>Klicka här för att ange belopp</w:t>
                </w:r>
              </w:sdtContent>
            </w:sdt>
          </w:p>
        </w:tc>
      </w:tr>
      <w:tr w:rsidR="007D71AA" w:rsidRPr="003A0C56" w14:paraId="1EAFADED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ED44" w14:textId="77777777" w:rsidR="007D71AA" w:rsidRPr="003A0C56" w:rsidRDefault="007D71AA" w:rsidP="00C3293E">
            <w:pPr>
              <w:pStyle w:val="Liststycke"/>
              <w:numPr>
                <w:ilvl w:val="0"/>
                <w:numId w:val="6"/>
              </w:numPr>
            </w:pPr>
            <w:r w:rsidRPr="003A0C56">
              <w:t>Husbyggnad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6E07074B" w14:textId="258C6111" w:rsidR="007D71AA" w:rsidRPr="003A0C56" w:rsidRDefault="008C3079" w:rsidP="00C3293E">
            <w:pPr>
              <w:jc w:val="right"/>
              <w:rPr>
                <w:color w:val="FF0000"/>
              </w:rPr>
            </w:pPr>
            <w:sdt>
              <w:sdtPr>
                <w:id w:val="-1868590519"/>
              </w:sdtPr>
              <w:sdtEndPr/>
              <w:sdtContent>
                <w:r w:rsidR="009A40BE">
                  <w:t>Klicka här för att ange belopp</w:t>
                </w:r>
              </w:sdtContent>
            </w:sdt>
          </w:p>
        </w:tc>
      </w:tr>
      <w:tr w:rsidR="007D71AA" w:rsidRPr="003A0C56" w14:paraId="3DBE7FF5" w14:textId="77777777" w:rsidTr="00813083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234E" w14:textId="77777777" w:rsidR="007D71AA" w:rsidRPr="003A0C56" w:rsidRDefault="007D71AA" w:rsidP="00C3293E">
            <w:pPr>
              <w:pStyle w:val="Liststycke"/>
              <w:numPr>
                <w:ilvl w:val="0"/>
                <w:numId w:val="6"/>
              </w:numPr>
            </w:pPr>
            <w:r w:rsidRPr="003A0C56">
              <w:t>VS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</w:tcPr>
          <w:p w14:paraId="044748BF" w14:textId="0914ED72" w:rsidR="007D71AA" w:rsidRPr="003A0C56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1718931290"/>
              </w:sdtPr>
              <w:sdtEndPr/>
              <w:sdtContent>
                <w:r w:rsidR="009A40BE">
                  <w:t>Klicka här för att ange belopp</w:t>
                </w:r>
              </w:sdtContent>
            </w:sdt>
          </w:p>
        </w:tc>
      </w:tr>
      <w:tr w:rsidR="007D71AA" w:rsidRPr="003A0C56" w14:paraId="5B4E97B4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FB92A" w14:textId="77777777" w:rsidR="007D71AA" w:rsidRPr="003A0C56" w:rsidRDefault="007D71AA" w:rsidP="00C3293E">
            <w:pPr>
              <w:pStyle w:val="Liststycke"/>
              <w:numPr>
                <w:ilvl w:val="0"/>
                <w:numId w:val="6"/>
              </w:numPr>
            </w:pPr>
            <w:r w:rsidRPr="003A0C56">
              <w:t>Ventilations/luftbehandling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37AF4DF6" w14:textId="3451E0F6" w:rsidR="007D71AA" w:rsidRPr="003A0C56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-1807389050"/>
              </w:sdtPr>
              <w:sdtEndPr/>
              <w:sdtContent>
                <w:r w:rsidR="009A40BE">
                  <w:t>Klicka här för att ange belopp</w:t>
                </w:r>
              </w:sdtContent>
            </w:sdt>
          </w:p>
        </w:tc>
      </w:tr>
      <w:tr w:rsidR="007D71AA" w:rsidRPr="003A0C56" w14:paraId="1994A27C" w14:textId="77777777" w:rsidTr="00813083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BD36" w14:textId="77777777" w:rsidR="007D71AA" w:rsidRPr="003A0C56" w:rsidRDefault="007D71AA" w:rsidP="00C3293E">
            <w:pPr>
              <w:pStyle w:val="Liststycke"/>
              <w:numPr>
                <w:ilvl w:val="0"/>
                <w:numId w:val="6"/>
              </w:numPr>
            </w:pPr>
            <w:r w:rsidRPr="003A0C56">
              <w:t>El- och svagströmsinstallationer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</w:tcPr>
          <w:p w14:paraId="434DC53E" w14:textId="4D884766" w:rsidR="007D71AA" w:rsidRPr="003A0C56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73169167"/>
              </w:sdtPr>
              <w:sdtEndPr/>
              <w:sdtContent>
                <w:r w:rsidR="009A40BE">
                  <w:t>Klicka här för att ange belopp</w:t>
                </w:r>
              </w:sdtContent>
            </w:sdt>
          </w:p>
        </w:tc>
      </w:tr>
      <w:tr w:rsidR="007D71AA" w:rsidRPr="003A0C56" w14:paraId="1C4D7B66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230B" w14:textId="77777777" w:rsidR="007D71AA" w:rsidRPr="003A0C56" w:rsidRDefault="007D71AA" w:rsidP="00C3293E">
            <w:pPr>
              <w:pStyle w:val="Liststycke"/>
              <w:numPr>
                <w:ilvl w:val="0"/>
                <w:numId w:val="6"/>
              </w:numPr>
            </w:pPr>
            <w:r w:rsidRPr="003A0C56">
              <w:t xml:space="preserve">Styr- och övervakning 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498F5F72" w14:textId="36534599" w:rsidR="007D71AA" w:rsidRPr="003A0C56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734199021"/>
              </w:sdtPr>
              <w:sdtEndPr/>
              <w:sdtContent>
                <w:r w:rsidR="009A40BE">
                  <w:t>Klicka här för att ange belopp</w:t>
                </w:r>
              </w:sdtContent>
            </w:sdt>
          </w:p>
        </w:tc>
      </w:tr>
    </w:tbl>
    <w:p w14:paraId="1224033E" w14:textId="77777777" w:rsidR="007D71AA" w:rsidRDefault="007D71AA" w:rsidP="0015319A">
      <w:pPr>
        <w:spacing w:after="0" w:line="240" w:lineRule="auto"/>
        <w:rPr>
          <w:b/>
          <w:bCs/>
        </w:rPr>
      </w:pPr>
    </w:p>
    <w:p w14:paraId="3783950F" w14:textId="77777777" w:rsidR="008870FC" w:rsidRDefault="008870FC" w:rsidP="0015319A">
      <w:pPr>
        <w:spacing w:after="0" w:line="240" w:lineRule="auto"/>
        <w:rPr>
          <w:b/>
          <w:bCs/>
        </w:rPr>
      </w:pPr>
    </w:p>
    <w:tbl>
      <w:tblPr>
        <w:tblStyle w:val="Tabellrutnt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2694"/>
        <w:gridCol w:w="2976"/>
      </w:tblGrid>
      <w:tr w:rsidR="000D54B1" w14:paraId="15E13FEB" w14:textId="77777777" w:rsidTr="000D54B1">
        <w:tc>
          <w:tcPr>
            <w:tcW w:w="6096" w:type="dxa"/>
            <w:gridSpan w:val="2"/>
            <w:shd w:val="clear" w:color="auto" w:fill="8BB4D9" w:themeFill="accent2"/>
          </w:tcPr>
          <w:p w14:paraId="301EE751" w14:textId="77777777" w:rsidR="000D54B1" w:rsidRDefault="000D54B1" w:rsidP="00C3293E">
            <w:r>
              <w:rPr>
                <w:b/>
                <w:bCs/>
              </w:rPr>
              <w:t>À-priser</w:t>
            </w:r>
          </w:p>
        </w:tc>
        <w:tc>
          <w:tcPr>
            <w:tcW w:w="2976" w:type="dxa"/>
            <w:shd w:val="clear" w:color="auto" w:fill="8BB4D9" w:themeFill="accent2"/>
          </w:tcPr>
          <w:p w14:paraId="2C9CC93F" w14:textId="77777777" w:rsidR="000D54B1" w:rsidRDefault="000D54B1" w:rsidP="00C3293E">
            <w:pPr>
              <w:rPr>
                <w:b/>
                <w:bCs/>
              </w:rPr>
            </w:pPr>
          </w:p>
        </w:tc>
      </w:tr>
      <w:tr w:rsidR="000D54B1" w14:paraId="720E786E" w14:textId="77777777" w:rsidTr="000D54B1">
        <w:tc>
          <w:tcPr>
            <w:tcW w:w="3402" w:type="dxa"/>
          </w:tcPr>
          <w:p w14:paraId="7D5DDF87" w14:textId="77777777" w:rsidR="000D54B1" w:rsidRPr="00DF3C8A" w:rsidRDefault="000D54B1" w:rsidP="00C3293E">
            <w:pPr>
              <w:rPr>
                <w:bCs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155530FC" w14:textId="77777777" w:rsidR="000D54B1" w:rsidRPr="002B257B" w:rsidRDefault="000D54B1" w:rsidP="00C3293E">
            <w:pPr>
              <w:ind w:left="2023" w:hanging="2023"/>
              <w:jc w:val="right"/>
              <w:rPr>
                <w:b/>
                <w:bCs/>
              </w:rPr>
            </w:pPr>
            <w:r w:rsidRPr="002B257B">
              <w:rPr>
                <w:b/>
                <w:bCs/>
              </w:rPr>
              <w:t xml:space="preserve">Pris i kr </w:t>
            </w:r>
            <w:r>
              <w:rPr>
                <w:b/>
                <w:bCs/>
              </w:rPr>
              <w:t>för 1 m3</w:t>
            </w:r>
          </w:p>
        </w:tc>
        <w:tc>
          <w:tcPr>
            <w:tcW w:w="2976" w:type="dxa"/>
            <w:shd w:val="clear" w:color="auto" w:fill="FFFFFF" w:themeFill="background1"/>
          </w:tcPr>
          <w:p w14:paraId="0044FF9A" w14:textId="77777777" w:rsidR="000D54B1" w:rsidRPr="002B257B" w:rsidRDefault="000D54B1" w:rsidP="00C3293E">
            <w:pPr>
              <w:ind w:left="2023" w:hanging="202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Pris i kr (x 400 m3)</w:t>
            </w:r>
          </w:p>
        </w:tc>
      </w:tr>
      <w:tr w:rsidR="000D54B1" w14:paraId="28FDCBC6" w14:textId="77777777" w:rsidTr="000D54B1">
        <w:tc>
          <w:tcPr>
            <w:tcW w:w="3402" w:type="dxa"/>
          </w:tcPr>
          <w:p w14:paraId="302F0ABA" w14:textId="77777777" w:rsidR="000D54B1" w:rsidRPr="00DF3C8A" w:rsidRDefault="000D54B1" w:rsidP="00C3293E">
            <w:pPr>
              <w:rPr>
                <w:bCs/>
              </w:rPr>
            </w:pPr>
            <w:r w:rsidRPr="00DF3C8A">
              <w:rPr>
                <w:rFonts w:hint="eastAsia"/>
                <w:bCs/>
              </w:rPr>
              <w:t>B</w:t>
            </w:r>
            <w:r w:rsidRPr="00DF3C8A">
              <w:rPr>
                <w:bCs/>
              </w:rPr>
              <w:t>ergschakt</w:t>
            </w:r>
            <w:r>
              <w:rPr>
                <w:bCs/>
              </w:rPr>
              <w:t xml:space="preserve">, </w:t>
            </w:r>
            <w:r w:rsidRPr="00E37A4C">
              <w:rPr>
                <w:bCs/>
              </w:rPr>
              <w:t>för anbudet 400 m3</w:t>
            </w:r>
          </w:p>
        </w:tc>
        <w:tc>
          <w:tcPr>
            <w:tcW w:w="2694" w:type="dxa"/>
            <w:shd w:val="clear" w:color="auto" w:fill="F6FC64" w:themeFill="accent4" w:themeFillTint="66"/>
          </w:tcPr>
          <w:p w14:paraId="17BB3FB0" w14:textId="51410FDE" w:rsidR="000D54B1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430942270"/>
                <w:showingPlcHdr/>
              </w:sdtPr>
              <w:sdtEndPr/>
              <w:sdtContent>
                <w:r w:rsidR="007C1FEB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  <w:tc>
          <w:tcPr>
            <w:tcW w:w="2976" w:type="dxa"/>
            <w:shd w:val="clear" w:color="auto" w:fill="F6FC64" w:themeFill="accent4" w:themeFillTint="66"/>
          </w:tcPr>
          <w:p w14:paraId="05870CAC" w14:textId="6E11D807" w:rsidR="000D54B1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-1877692853"/>
                <w:showingPlcHdr/>
              </w:sdtPr>
              <w:sdtEndPr/>
              <w:sdtContent>
                <w:r w:rsidR="007C1FEB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</w:tr>
    </w:tbl>
    <w:p w14:paraId="2B7F21A1" w14:textId="77777777" w:rsidR="000D54B1" w:rsidRDefault="000D54B1" w:rsidP="000D54B1">
      <w:pPr>
        <w:spacing w:after="0" w:line="240" w:lineRule="auto"/>
        <w:rPr>
          <w:b/>
          <w:bCs/>
        </w:rPr>
      </w:pPr>
    </w:p>
    <w:tbl>
      <w:tblPr>
        <w:tblStyle w:val="Tabellrutnt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2694"/>
        <w:gridCol w:w="2976"/>
      </w:tblGrid>
      <w:tr w:rsidR="000D54B1" w:rsidRPr="002B257B" w14:paraId="265C2679" w14:textId="77777777" w:rsidTr="000D54B1">
        <w:tc>
          <w:tcPr>
            <w:tcW w:w="3402" w:type="dxa"/>
          </w:tcPr>
          <w:p w14:paraId="4739E7E4" w14:textId="77777777" w:rsidR="000D54B1" w:rsidRPr="00DF3C8A" w:rsidRDefault="000D54B1" w:rsidP="00C3293E">
            <w:pPr>
              <w:rPr>
                <w:bCs/>
              </w:rPr>
            </w:pPr>
          </w:p>
        </w:tc>
        <w:tc>
          <w:tcPr>
            <w:tcW w:w="2694" w:type="dxa"/>
            <w:shd w:val="clear" w:color="auto" w:fill="FFFFFF" w:themeFill="background1"/>
          </w:tcPr>
          <w:p w14:paraId="1381FDD5" w14:textId="77777777" w:rsidR="000D54B1" w:rsidRPr="002B257B" w:rsidRDefault="000D54B1" w:rsidP="00C3293E">
            <w:pPr>
              <w:ind w:left="2023" w:hanging="2023"/>
              <w:jc w:val="right"/>
              <w:rPr>
                <w:b/>
                <w:bCs/>
              </w:rPr>
            </w:pPr>
            <w:r w:rsidRPr="002B257B">
              <w:rPr>
                <w:b/>
                <w:bCs/>
              </w:rPr>
              <w:t xml:space="preserve">Pris i kr </w:t>
            </w:r>
            <w:r>
              <w:rPr>
                <w:b/>
                <w:bCs/>
              </w:rPr>
              <w:t>för 1 m3</w:t>
            </w:r>
          </w:p>
        </w:tc>
        <w:tc>
          <w:tcPr>
            <w:tcW w:w="2976" w:type="dxa"/>
            <w:shd w:val="clear" w:color="auto" w:fill="FFFFFF" w:themeFill="background1"/>
          </w:tcPr>
          <w:p w14:paraId="7CF38C59" w14:textId="77777777" w:rsidR="000D54B1" w:rsidRPr="002B257B" w:rsidRDefault="000D54B1" w:rsidP="00C3293E">
            <w:pPr>
              <w:ind w:left="2023" w:hanging="202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Pris i kr (x 3600 m3)</w:t>
            </w:r>
          </w:p>
        </w:tc>
      </w:tr>
      <w:tr w:rsidR="000D54B1" w14:paraId="52FFDD8B" w14:textId="77777777" w:rsidTr="000D54B1">
        <w:trPr>
          <w:trHeight w:val="105"/>
        </w:trPr>
        <w:tc>
          <w:tcPr>
            <w:tcW w:w="3402" w:type="dxa"/>
          </w:tcPr>
          <w:p w14:paraId="383CB86A" w14:textId="77777777" w:rsidR="000D54B1" w:rsidRDefault="000D54B1" w:rsidP="00C3293E">
            <w:r>
              <w:t xml:space="preserve">Jordschakt, </w:t>
            </w:r>
            <w:r w:rsidRPr="00E37A4C">
              <w:t>för anbudet 3600 m3</w:t>
            </w:r>
          </w:p>
        </w:tc>
        <w:tc>
          <w:tcPr>
            <w:tcW w:w="2694" w:type="dxa"/>
            <w:shd w:val="clear" w:color="auto" w:fill="F6FC64" w:themeFill="accent4" w:themeFillTint="66"/>
          </w:tcPr>
          <w:p w14:paraId="0C7B86CA" w14:textId="4A6C37BB" w:rsidR="000D54B1" w:rsidRDefault="008C3079" w:rsidP="00C3293E">
            <w:pPr>
              <w:jc w:val="right"/>
            </w:pPr>
            <w:sdt>
              <w:sdtPr>
                <w:id w:val="2066908596"/>
                <w:showingPlcHdr/>
              </w:sdtPr>
              <w:sdtEndPr/>
              <w:sdtContent>
                <w:r w:rsidR="007C1FEB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  <w:tc>
          <w:tcPr>
            <w:tcW w:w="2976" w:type="dxa"/>
            <w:shd w:val="clear" w:color="auto" w:fill="F6FC64" w:themeFill="accent4" w:themeFillTint="66"/>
          </w:tcPr>
          <w:p w14:paraId="79EEA369" w14:textId="1258C178" w:rsidR="000D54B1" w:rsidRDefault="008C3079" w:rsidP="00C3293E">
            <w:pPr>
              <w:jc w:val="right"/>
            </w:pPr>
            <w:sdt>
              <w:sdtPr>
                <w:id w:val="1766183020"/>
                <w:showingPlcHdr/>
              </w:sdtPr>
              <w:sdtEndPr/>
              <w:sdtContent>
                <w:r w:rsidR="007C1FEB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</w:tr>
    </w:tbl>
    <w:p w14:paraId="3CE2F4A3" w14:textId="77777777" w:rsidR="000D54B1" w:rsidRDefault="000D54B1" w:rsidP="000D54B1">
      <w:pPr>
        <w:spacing w:after="0" w:line="240" w:lineRule="auto"/>
        <w:rPr>
          <w:b/>
          <w:bCs/>
        </w:rPr>
      </w:pPr>
    </w:p>
    <w:p w14:paraId="69CFF491" w14:textId="77777777" w:rsidR="000D54B1" w:rsidRDefault="000D54B1" w:rsidP="000D54B1">
      <w:pPr>
        <w:spacing w:after="0" w:line="240" w:lineRule="auto"/>
        <w:rPr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5904"/>
        <w:gridCol w:w="3168"/>
      </w:tblGrid>
      <w:tr w:rsidR="000D54B1" w14:paraId="5E458CA0" w14:textId="77777777" w:rsidTr="00813083">
        <w:trPr>
          <w:trHeight w:val="413"/>
        </w:trPr>
        <w:tc>
          <w:tcPr>
            <w:tcW w:w="5904" w:type="dxa"/>
          </w:tcPr>
          <w:p w14:paraId="69E65955" w14:textId="77777777" w:rsidR="000D54B1" w:rsidRPr="008870FC" w:rsidRDefault="000D54B1" w:rsidP="00C3293E">
            <w:pPr>
              <w:rPr>
                <w:b/>
                <w:bCs/>
              </w:rPr>
            </w:pPr>
            <w:r>
              <w:rPr>
                <w:b/>
                <w:bCs/>
              </w:rPr>
              <w:t>Total anbudssumma</w:t>
            </w:r>
            <w:r w:rsidRPr="008870F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(summan av ovan prissatta gula fält)</w:t>
            </w:r>
          </w:p>
        </w:tc>
        <w:tc>
          <w:tcPr>
            <w:tcW w:w="3168" w:type="dxa"/>
            <w:shd w:val="clear" w:color="auto" w:fill="F6FC64" w:themeFill="accent4" w:themeFillTint="66"/>
          </w:tcPr>
          <w:p w14:paraId="44FDF8FB" w14:textId="1213D5AB" w:rsidR="000D54B1" w:rsidRDefault="008C3079" w:rsidP="00C3293E">
            <w:pPr>
              <w:jc w:val="right"/>
            </w:pPr>
            <w:sdt>
              <w:sdtPr>
                <w:id w:val="681243695"/>
                <w:showingPlcHdr/>
              </w:sdtPr>
              <w:sdtEndPr/>
              <w:sdtContent>
                <w:r w:rsidR="0060046D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</w:tr>
    </w:tbl>
    <w:p w14:paraId="2D30AEFE" w14:textId="411CE8EB" w:rsidR="000D54B1" w:rsidRDefault="000D54B1" w:rsidP="000D54B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(de två högra gula fälten för bergschakt och </w:t>
      </w:r>
      <w:proofErr w:type="spellStart"/>
      <w:r>
        <w:rPr>
          <w:b/>
          <w:bCs/>
        </w:rPr>
        <w:t>jordschakt</w:t>
      </w:r>
      <w:proofErr w:type="spellEnd"/>
      <w:r>
        <w:rPr>
          <w:b/>
          <w:bCs/>
        </w:rPr>
        <w:t xml:space="preserve"> ska summeras till anbudssumman)</w:t>
      </w:r>
    </w:p>
    <w:p w14:paraId="55F22506" w14:textId="77777777" w:rsidR="00832509" w:rsidRDefault="00832509" w:rsidP="000D54B1">
      <w:pPr>
        <w:spacing w:after="0" w:line="240" w:lineRule="auto"/>
        <w:rPr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5384"/>
        <w:gridCol w:w="3688"/>
      </w:tblGrid>
      <w:tr w:rsidR="00832509" w14:paraId="47AABCF9" w14:textId="77777777" w:rsidTr="004F7715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B4D9" w:themeFill="accent2"/>
            <w:hideMark/>
          </w:tcPr>
          <w:p w14:paraId="3563D7DA" w14:textId="77777777" w:rsidR="00832509" w:rsidRDefault="00832509" w:rsidP="00C3293E">
            <w:pPr>
              <w:rPr>
                <w:b/>
                <w:bCs/>
              </w:rPr>
            </w:pPr>
            <w:r>
              <w:rPr>
                <w:b/>
                <w:bCs/>
              </w:rPr>
              <w:t>1.1 Utvärdering pris per kvm BOA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B4D9" w:themeFill="accent2"/>
          </w:tcPr>
          <w:p w14:paraId="525CA820" w14:textId="77777777" w:rsidR="00832509" w:rsidRDefault="00832509" w:rsidP="00C3293E">
            <w:pPr>
              <w:tabs>
                <w:tab w:val="right" w:pos="3045"/>
              </w:tabs>
              <w:jc w:val="right"/>
            </w:pPr>
          </w:p>
        </w:tc>
      </w:tr>
      <w:tr w:rsidR="00832509" w14:paraId="4BD170E6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8521" w14:textId="77777777" w:rsidR="00832509" w:rsidRDefault="00832509" w:rsidP="00C3293E">
            <w:r>
              <w:t>Total anbudssumma enligt ovan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06A039AE" w14:textId="2FF0BDD8" w:rsidR="00832509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-101584110"/>
              </w:sdtPr>
              <w:sdtEndPr/>
              <w:sdtContent>
                <w:sdt>
                  <w:sdtPr>
                    <w:id w:val="368804257"/>
                    <w:showingPlcHdr/>
                  </w:sdtPr>
                  <w:sdtEndPr/>
                  <w:sdtContent>
                    <w:r w:rsidR="0060046D" w:rsidRPr="007C3E2B">
                      <w:rPr>
                        <w:shd w:val="clear" w:color="auto" w:fill="F6FC64" w:themeFill="accent4" w:themeFillTint="66"/>
                      </w:rPr>
                      <w:t>Klicka här för att ange text.</w:t>
                    </w:r>
                  </w:sdtContent>
                </w:sdt>
              </w:sdtContent>
            </w:sdt>
            <w:r w:rsidR="009179F3">
              <w:t xml:space="preserve"> </w:t>
            </w:r>
          </w:p>
        </w:tc>
      </w:tr>
      <w:tr w:rsidR="00832509" w14:paraId="510908D7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F33C" w14:textId="491BDF30" w:rsidR="00832509" w:rsidRPr="002D496E" w:rsidRDefault="00832509" w:rsidP="00C3293E">
            <w:pPr>
              <w:rPr>
                <w:color w:val="FF0000"/>
              </w:rPr>
            </w:pPr>
            <w:r w:rsidRPr="002D496E">
              <w:t>BOA</w:t>
            </w:r>
            <w:r w:rsidR="001F191C" w:rsidRPr="002D496E">
              <w:t xml:space="preserve"> </w:t>
            </w:r>
            <w:sdt>
              <w:sdtPr>
                <w:id w:val="-343007319"/>
              </w:sdtPr>
              <w:sdtEndPr/>
              <w:sdtContent>
                <w:r w:rsidR="001F191C" w:rsidRPr="002D496E">
                  <w:t>(total BOA för projektet enligt beskrivning i anbud)</w:t>
                </w:r>
              </w:sdtContent>
            </w:sdt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365409CF" w14:textId="1D139BD1" w:rsidR="00832509" w:rsidRDefault="008C3079" w:rsidP="0060046D">
            <w:pPr>
              <w:jc w:val="right"/>
              <w:rPr>
                <w:color w:val="FF0000"/>
              </w:rPr>
            </w:pPr>
            <w:sdt>
              <w:sdtPr>
                <w:id w:val="1476955330"/>
                <w:showingPlcHdr/>
              </w:sdtPr>
              <w:sdtEndPr/>
              <w:sdtContent>
                <w:r w:rsidR="0060046D">
                  <w:t xml:space="preserve">     </w:t>
                </w:r>
              </w:sdtContent>
            </w:sdt>
            <w:r w:rsidR="001F191C">
              <w:t xml:space="preserve"> </w:t>
            </w:r>
            <w:sdt>
              <w:sdtPr>
                <w:id w:val="807199237"/>
                <w:showingPlcHdr/>
              </w:sdtPr>
              <w:sdtEndPr/>
              <w:sdtContent>
                <w:r w:rsidR="0060046D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</w:tr>
      <w:tr w:rsidR="00832509" w14:paraId="0E8B0632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F440" w14:textId="77777777" w:rsidR="00832509" w:rsidRDefault="00832509" w:rsidP="00C3293E">
            <w:pPr>
              <w:rPr>
                <w:b/>
                <w:bCs/>
              </w:rPr>
            </w:pP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146A" w14:textId="77777777" w:rsidR="00832509" w:rsidRDefault="00832509" w:rsidP="00C3293E">
            <w:pPr>
              <w:tabs>
                <w:tab w:val="right" w:pos="3045"/>
              </w:tabs>
              <w:jc w:val="right"/>
            </w:pPr>
          </w:p>
        </w:tc>
      </w:tr>
      <w:tr w:rsidR="00832509" w14:paraId="1C0B9F0C" w14:textId="77777777" w:rsidTr="00C3293E"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5DFF" w14:textId="77777777" w:rsidR="00832509" w:rsidRDefault="00832509" w:rsidP="00C3293E">
            <w:r>
              <w:t>Utvärderingspris (anbudssumma/antal kvm BOA)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hideMark/>
          </w:tcPr>
          <w:p w14:paraId="7917AB18" w14:textId="05B85FAB" w:rsidR="00832509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-1372994916"/>
              </w:sdtPr>
              <w:sdtEndPr/>
              <w:sdtContent>
                <w:sdt>
                  <w:sdtPr>
                    <w:id w:val="-847630201"/>
                    <w:showingPlcHdr/>
                  </w:sdtPr>
                  <w:sdtEndPr/>
                  <w:sdtContent>
                    <w:r w:rsidR="0060046D" w:rsidRPr="007C3E2B">
                      <w:rPr>
                        <w:shd w:val="clear" w:color="auto" w:fill="F6FC64" w:themeFill="accent4" w:themeFillTint="6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</w:tbl>
    <w:p w14:paraId="56B9EA71" w14:textId="77777777" w:rsidR="00832509" w:rsidRDefault="00832509" w:rsidP="000D54B1">
      <w:pPr>
        <w:spacing w:after="0" w:line="240" w:lineRule="auto"/>
        <w:rPr>
          <w:b/>
          <w:bCs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7D71AA" w14:paraId="60758A65" w14:textId="77777777" w:rsidTr="00C3293E">
        <w:tc>
          <w:tcPr>
            <w:tcW w:w="9072" w:type="dxa"/>
            <w:gridSpan w:val="2"/>
            <w:shd w:val="clear" w:color="auto" w:fill="8BB4D9" w:themeFill="accent2"/>
          </w:tcPr>
          <w:p w14:paraId="2E71D7EE" w14:textId="46AEBCD3" w:rsidR="007D71AA" w:rsidRDefault="007D71AA" w:rsidP="00C3293E">
            <w:r>
              <w:rPr>
                <w:b/>
                <w:bCs/>
              </w:rPr>
              <w:t>Optioner (utvärderas inte)</w:t>
            </w:r>
          </w:p>
        </w:tc>
      </w:tr>
      <w:tr w:rsidR="007D71AA" w14:paraId="6D391788" w14:textId="77777777" w:rsidTr="00C3293E">
        <w:tc>
          <w:tcPr>
            <w:tcW w:w="4678" w:type="dxa"/>
          </w:tcPr>
          <w:p w14:paraId="184B22BB" w14:textId="77777777" w:rsidR="007D71AA" w:rsidRDefault="007D71AA" w:rsidP="00C3293E"/>
        </w:tc>
        <w:tc>
          <w:tcPr>
            <w:tcW w:w="4394" w:type="dxa"/>
            <w:shd w:val="clear" w:color="auto" w:fill="FFFFFF" w:themeFill="background1"/>
          </w:tcPr>
          <w:p w14:paraId="158011D7" w14:textId="77777777" w:rsidR="007D71AA" w:rsidRPr="002B257B" w:rsidRDefault="007D71AA" w:rsidP="00C3293E">
            <w:pPr>
              <w:ind w:left="2023" w:hanging="2023"/>
              <w:jc w:val="right"/>
              <w:rPr>
                <w:b/>
                <w:bCs/>
              </w:rPr>
            </w:pPr>
            <w:r w:rsidRPr="002B257B">
              <w:rPr>
                <w:b/>
                <w:bCs/>
              </w:rPr>
              <w:t xml:space="preserve">Pris i kr </w:t>
            </w:r>
            <w:proofErr w:type="spellStart"/>
            <w:r w:rsidRPr="002B257B">
              <w:rPr>
                <w:b/>
                <w:bCs/>
              </w:rPr>
              <w:t>exkl</w:t>
            </w:r>
            <w:proofErr w:type="spellEnd"/>
            <w:r w:rsidRPr="002B257B">
              <w:rPr>
                <w:b/>
                <w:bCs/>
              </w:rPr>
              <w:t xml:space="preserve"> moms:</w:t>
            </w:r>
          </w:p>
        </w:tc>
      </w:tr>
      <w:tr w:rsidR="007D71AA" w14:paraId="2421BBAC" w14:textId="77777777" w:rsidTr="00C3293E">
        <w:tc>
          <w:tcPr>
            <w:tcW w:w="4678" w:type="dxa"/>
          </w:tcPr>
          <w:p w14:paraId="42489F9D" w14:textId="77777777" w:rsidR="007D71AA" w:rsidRPr="00D649BC" w:rsidRDefault="007D71AA" w:rsidP="00C3293E">
            <w:pPr>
              <w:rPr>
                <w:b/>
                <w:bCs/>
              </w:rPr>
            </w:pPr>
            <w:r>
              <w:t xml:space="preserve">Solcellsanläggning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7201064" w14:textId="05479E81" w:rsidR="007D71AA" w:rsidRDefault="008C3079" w:rsidP="00C3293E">
            <w:pPr>
              <w:tabs>
                <w:tab w:val="right" w:pos="3045"/>
              </w:tabs>
              <w:jc w:val="right"/>
            </w:pPr>
            <w:sdt>
              <w:sdtPr>
                <w:id w:val="457996248"/>
                <w:showingPlcHdr/>
              </w:sdtPr>
              <w:sdtEndPr/>
              <w:sdtContent>
                <w:r w:rsidR="007D71AA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</w:tr>
      <w:tr w:rsidR="007D71AA" w14:paraId="5D32D06A" w14:textId="77777777" w:rsidTr="00C3293E">
        <w:tc>
          <w:tcPr>
            <w:tcW w:w="4678" w:type="dxa"/>
          </w:tcPr>
          <w:p w14:paraId="3D298C54" w14:textId="77777777" w:rsidR="007D71AA" w:rsidRDefault="007D71AA" w:rsidP="00C3293E">
            <w:r>
              <w:t xml:space="preserve">Geo-FTX </w:t>
            </w:r>
            <w:r w:rsidRPr="00B53C5D">
              <w:t xml:space="preserve">(tillkommande kostnad utöver ordinarie FTX-lösning)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7DF939FE" w14:textId="2F8BBAA1" w:rsidR="007D71AA" w:rsidRDefault="008C3079" w:rsidP="00C3293E">
            <w:pPr>
              <w:jc w:val="right"/>
            </w:pPr>
            <w:sdt>
              <w:sdtPr>
                <w:id w:val="-484157253"/>
                <w:showingPlcHdr/>
              </w:sdtPr>
              <w:sdtEndPr/>
              <w:sdtContent>
                <w:r w:rsidR="007D71AA" w:rsidRPr="007C3E2B">
                  <w:rPr>
                    <w:shd w:val="clear" w:color="auto" w:fill="F6FC64" w:themeFill="accent4" w:themeFillTint="66"/>
                  </w:rPr>
                  <w:t>Klicka här för att ange text.</w:t>
                </w:r>
              </w:sdtContent>
            </w:sdt>
          </w:p>
        </w:tc>
      </w:tr>
    </w:tbl>
    <w:p w14:paraId="59634466" w14:textId="77777777" w:rsidR="000D54B1" w:rsidRDefault="000D54B1" w:rsidP="0015319A">
      <w:pPr>
        <w:spacing w:after="0" w:line="240" w:lineRule="auto"/>
        <w:rPr>
          <w:b/>
          <w:bCs/>
        </w:rPr>
      </w:pPr>
    </w:p>
    <w:p w14:paraId="3EA0E9DA" w14:textId="77777777" w:rsidR="00290018" w:rsidRDefault="00290018" w:rsidP="004E4CE3">
      <w:pPr>
        <w:spacing w:after="0" w:line="240" w:lineRule="auto"/>
        <w:rPr>
          <w:rFonts w:cs="Calibri"/>
          <w:sz w:val="24"/>
          <w:szCs w:val="24"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A73495" w14:paraId="2FE5969B" w14:textId="77777777" w:rsidTr="00C3293E">
        <w:tc>
          <w:tcPr>
            <w:tcW w:w="9072" w:type="dxa"/>
            <w:gridSpan w:val="2"/>
            <w:shd w:val="clear" w:color="auto" w:fill="8BB4D9" w:themeFill="accent2"/>
          </w:tcPr>
          <w:p w14:paraId="0007376A" w14:textId="77777777" w:rsidR="00A73495" w:rsidRDefault="00A73495" w:rsidP="00C3293E">
            <w:r>
              <w:rPr>
                <w:b/>
                <w:bCs/>
              </w:rPr>
              <w:t>Timersättning för ÄTA-arbeten (dessa ersättningar är fastställda och utvärderas därmed inte)</w:t>
            </w:r>
          </w:p>
        </w:tc>
      </w:tr>
      <w:tr w:rsidR="00A73495" w14:paraId="68089831" w14:textId="77777777" w:rsidTr="00C3293E">
        <w:tc>
          <w:tcPr>
            <w:tcW w:w="4678" w:type="dxa"/>
          </w:tcPr>
          <w:p w14:paraId="15CF7B86" w14:textId="77777777" w:rsidR="00A73495" w:rsidRDefault="00A73495" w:rsidP="00C3293E"/>
        </w:tc>
        <w:tc>
          <w:tcPr>
            <w:tcW w:w="4394" w:type="dxa"/>
            <w:shd w:val="clear" w:color="auto" w:fill="FFFFFF" w:themeFill="background1"/>
          </w:tcPr>
          <w:p w14:paraId="53C2822B" w14:textId="77777777" w:rsidR="00A73495" w:rsidRPr="002B257B" w:rsidRDefault="00A73495" w:rsidP="00C3293E">
            <w:pPr>
              <w:ind w:left="2023" w:hanging="2023"/>
              <w:jc w:val="right"/>
              <w:rPr>
                <w:b/>
                <w:bCs/>
              </w:rPr>
            </w:pPr>
            <w:r w:rsidRPr="002B257B">
              <w:rPr>
                <w:b/>
                <w:bCs/>
              </w:rPr>
              <w:t xml:space="preserve">Pris i kr </w:t>
            </w:r>
            <w:proofErr w:type="spellStart"/>
            <w:r w:rsidRPr="002B257B">
              <w:rPr>
                <w:b/>
                <w:bCs/>
              </w:rPr>
              <w:t>exkl</w:t>
            </w:r>
            <w:proofErr w:type="spellEnd"/>
            <w:r w:rsidRPr="002B257B">
              <w:rPr>
                <w:b/>
                <w:bCs/>
              </w:rPr>
              <w:t xml:space="preserve"> moms:</w:t>
            </w:r>
          </w:p>
        </w:tc>
      </w:tr>
      <w:tr w:rsidR="00347A4C" w14:paraId="47645999" w14:textId="77777777" w:rsidTr="00C3293E">
        <w:tc>
          <w:tcPr>
            <w:tcW w:w="4678" w:type="dxa"/>
          </w:tcPr>
          <w:p w14:paraId="2CC37136" w14:textId="77777777" w:rsidR="00347A4C" w:rsidRPr="00D649BC" w:rsidRDefault="00347A4C" w:rsidP="00347A4C">
            <w:pPr>
              <w:rPr>
                <w:b/>
                <w:bCs/>
              </w:rPr>
            </w:pPr>
            <w:r w:rsidRPr="007C3E2B">
              <w:t>TBM (trä, betong, mur)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60DADD30" w14:textId="09F29550" w:rsidR="00347A4C" w:rsidRDefault="00347A4C" w:rsidP="00347A4C">
            <w:pPr>
              <w:tabs>
                <w:tab w:val="right" w:pos="3045"/>
              </w:tabs>
              <w:jc w:val="right"/>
            </w:pPr>
            <w:r>
              <w:t>525</w:t>
            </w:r>
          </w:p>
        </w:tc>
      </w:tr>
      <w:tr w:rsidR="00347A4C" w14:paraId="51A99762" w14:textId="77777777" w:rsidTr="00C3293E">
        <w:tc>
          <w:tcPr>
            <w:tcW w:w="4678" w:type="dxa"/>
          </w:tcPr>
          <w:p w14:paraId="6FCE1048" w14:textId="77777777" w:rsidR="00347A4C" w:rsidRDefault="00347A4C" w:rsidP="00347A4C">
            <w:r>
              <w:t>Anläggare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F5381DB" w14:textId="2FC86BC5" w:rsidR="00347A4C" w:rsidRDefault="00347A4C" w:rsidP="00347A4C">
            <w:pPr>
              <w:jc w:val="right"/>
            </w:pPr>
            <w:r>
              <w:t>525</w:t>
            </w:r>
          </w:p>
        </w:tc>
      </w:tr>
      <w:tr w:rsidR="00347A4C" w14:paraId="28BD3E39" w14:textId="77777777" w:rsidTr="00C3293E">
        <w:tc>
          <w:tcPr>
            <w:tcW w:w="4678" w:type="dxa"/>
          </w:tcPr>
          <w:p w14:paraId="722168DC" w14:textId="77777777" w:rsidR="00347A4C" w:rsidRPr="00855D99" w:rsidRDefault="00347A4C" w:rsidP="00347A4C">
            <w:r w:rsidRPr="007C3E2B">
              <w:t>Mål</w:t>
            </w:r>
            <w:r>
              <w:t>are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6C0AD19" w14:textId="14B3A4EC" w:rsidR="00347A4C" w:rsidRDefault="00347A4C" w:rsidP="00347A4C">
            <w:pPr>
              <w:jc w:val="right"/>
            </w:pPr>
            <w:r>
              <w:t>500</w:t>
            </w:r>
          </w:p>
        </w:tc>
      </w:tr>
      <w:tr w:rsidR="00347A4C" w14:paraId="34B4A960" w14:textId="77777777" w:rsidTr="00C3293E">
        <w:tc>
          <w:tcPr>
            <w:tcW w:w="4678" w:type="dxa"/>
          </w:tcPr>
          <w:p w14:paraId="7F08D5A3" w14:textId="77777777" w:rsidR="00347A4C" w:rsidRPr="0003020C" w:rsidRDefault="00347A4C" w:rsidP="00347A4C">
            <w:r>
              <w:t>Golvläggare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0F8D29E" w14:textId="5A9B6103" w:rsidR="00347A4C" w:rsidRDefault="00347A4C" w:rsidP="00347A4C">
            <w:pPr>
              <w:jc w:val="right"/>
            </w:pPr>
            <w:sdt>
              <w:sdtPr>
                <w:id w:val="-2130694071"/>
              </w:sdtPr>
              <w:sdtContent>
                <w:sdt>
                  <w:sdtPr>
                    <w:id w:val="-1559691227"/>
                  </w:sdtPr>
                  <w:sdtContent>
                    <w:sdt>
                      <w:sdtPr>
                        <w:id w:val="-781879465"/>
                      </w:sdtPr>
                      <w:sdtContent>
                        <w:r>
                          <w:t>525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347A4C" w14:paraId="17DD4DEC" w14:textId="77777777" w:rsidTr="00C3293E">
        <w:tc>
          <w:tcPr>
            <w:tcW w:w="4678" w:type="dxa"/>
            <w:vAlign w:val="center"/>
          </w:tcPr>
          <w:p w14:paraId="11D2A7A3" w14:textId="77777777" w:rsidR="00347A4C" w:rsidRPr="007C3E2B" w:rsidRDefault="00347A4C" w:rsidP="00347A4C">
            <w:r>
              <w:t xml:space="preserve">Plåtslagare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5975D0EF" w14:textId="25365B1D" w:rsidR="00347A4C" w:rsidRDefault="00347A4C" w:rsidP="00347A4C">
            <w:pPr>
              <w:jc w:val="right"/>
            </w:pPr>
            <w:sdt>
              <w:sdtPr>
                <w:id w:val="-1330446834"/>
              </w:sdtPr>
              <w:sdtContent>
                <w:sdt>
                  <w:sdtPr>
                    <w:id w:val="-635721366"/>
                  </w:sdtPr>
                  <w:sdtContent>
                    <w:sdt>
                      <w:sdtPr>
                        <w:id w:val="-1490168555"/>
                      </w:sdtPr>
                      <w:sdtContent>
                        <w:r>
                          <w:t>550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347A4C" w14:paraId="450EB508" w14:textId="77777777" w:rsidTr="00C3293E">
        <w:tc>
          <w:tcPr>
            <w:tcW w:w="4678" w:type="dxa"/>
            <w:vAlign w:val="center"/>
          </w:tcPr>
          <w:p w14:paraId="20031C32" w14:textId="77777777" w:rsidR="00347A4C" w:rsidRPr="0003020C" w:rsidRDefault="00347A4C" w:rsidP="00347A4C">
            <w:r w:rsidRPr="007C3E2B">
              <w:t>El</w:t>
            </w:r>
            <w:r>
              <w:t xml:space="preserve">-montör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25D6C41" w14:textId="3838F8DD" w:rsidR="00347A4C" w:rsidRDefault="00347A4C" w:rsidP="00347A4C">
            <w:pPr>
              <w:jc w:val="right"/>
            </w:pPr>
            <w:sdt>
              <w:sdtPr>
                <w:id w:val="-165490191"/>
              </w:sdtPr>
              <w:sdtContent>
                <w:sdt>
                  <w:sdtPr>
                    <w:id w:val="2074385642"/>
                  </w:sdtPr>
                  <w:sdtContent>
                    <w:sdt>
                      <w:sdtPr>
                        <w:id w:val="646245351"/>
                      </w:sdtPr>
                      <w:sdtContent>
                        <w:r>
                          <w:t>625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347A4C" w14:paraId="423ECA8B" w14:textId="77777777" w:rsidTr="00C3293E">
        <w:tc>
          <w:tcPr>
            <w:tcW w:w="4678" w:type="dxa"/>
            <w:vAlign w:val="center"/>
          </w:tcPr>
          <w:p w14:paraId="6043CF51" w14:textId="77777777" w:rsidR="00347A4C" w:rsidRDefault="00347A4C" w:rsidP="00347A4C">
            <w:r w:rsidRPr="007C3E2B">
              <w:t>VS-montör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24754758" w14:textId="075C44D7" w:rsidR="00347A4C" w:rsidRDefault="00347A4C" w:rsidP="00347A4C">
            <w:pPr>
              <w:jc w:val="right"/>
            </w:pPr>
            <w:r>
              <w:t>600</w:t>
            </w:r>
          </w:p>
        </w:tc>
      </w:tr>
      <w:tr w:rsidR="00347A4C" w14:paraId="0E6F2FDE" w14:textId="77777777" w:rsidTr="00C3293E">
        <w:tc>
          <w:tcPr>
            <w:tcW w:w="4678" w:type="dxa"/>
            <w:vAlign w:val="center"/>
          </w:tcPr>
          <w:p w14:paraId="7DED0C96" w14:textId="77777777" w:rsidR="00347A4C" w:rsidRPr="00855D99" w:rsidRDefault="00347A4C" w:rsidP="00347A4C">
            <w:r>
              <w:lastRenderedPageBreak/>
              <w:t xml:space="preserve">Ventilations-montör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A08CB62" w14:textId="44558752" w:rsidR="00347A4C" w:rsidRDefault="00347A4C" w:rsidP="00347A4C">
            <w:pPr>
              <w:jc w:val="right"/>
            </w:pPr>
            <w:r>
              <w:t>600</w:t>
            </w:r>
          </w:p>
        </w:tc>
      </w:tr>
      <w:tr w:rsidR="00347A4C" w14:paraId="564E2B4C" w14:textId="77777777" w:rsidTr="00C3293E">
        <w:tc>
          <w:tcPr>
            <w:tcW w:w="4678" w:type="dxa"/>
            <w:vAlign w:val="center"/>
          </w:tcPr>
          <w:p w14:paraId="5A8C1324" w14:textId="77777777" w:rsidR="00347A4C" w:rsidRDefault="00347A4C" w:rsidP="00347A4C">
            <w:r w:rsidRPr="007C3E2B">
              <w:t>Styr- och övervakning</w:t>
            </w:r>
            <w:r>
              <w:t xml:space="preserve">s-montör </w:t>
            </w:r>
            <w:r w:rsidRPr="007C3E2B">
              <w:t xml:space="preserve"> 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AC72E75" w14:textId="35449166" w:rsidR="00347A4C" w:rsidRDefault="00347A4C" w:rsidP="00347A4C">
            <w:pPr>
              <w:jc w:val="right"/>
            </w:pPr>
            <w:sdt>
              <w:sdtPr>
                <w:id w:val="1624656228"/>
              </w:sdtPr>
              <w:sdtContent>
                <w:sdt>
                  <w:sdtPr>
                    <w:id w:val="-884249785"/>
                  </w:sdtPr>
                  <w:sdtContent>
                    <w:sdt>
                      <w:sdtPr>
                        <w:id w:val="-402536212"/>
                      </w:sdtPr>
                      <w:sdtContent>
                        <w:r>
                          <w:t>850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347A4C" w14:paraId="7BABB89E" w14:textId="77777777" w:rsidTr="00C3293E">
        <w:tc>
          <w:tcPr>
            <w:tcW w:w="4678" w:type="dxa"/>
            <w:vAlign w:val="center"/>
          </w:tcPr>
          <w:p w14:paraId="0FDFF8ED" w14:textId="77777777" w:rsidR="00347A4C" w:rsidRPr="00E37A4C" w:rsidRDefault="00347A4C" w:rsidP="00347A4C">
            <w:r w:rsidRPr="00E37A4C">
              <w:t>Lastbil, schaktbil, lastkapacitet &gt;12 ton, Euro VI, lättdumperflak och schaktlucka, inkl. förare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1E5D484F" w14:textId="42CF106F" w:rsidR="00347A4C" w:rsidRDefault="00347A4C" w:rsidP="00347A4C">
            <w:pPr>
              <w:jc w:val="right"/>
            </w:pPr>
            <w:sdt>
              <w:sdtPr>
                <w:id w:val="1539247558"/>
              </w:sdtPr>
              <w:sdtContent>
                <w:sdt>
                  <w:sdtPr>
                    <w:id w:val="-1235465314"/>
                  </w:sdtPr>
                  <w:sdtContent>
                    <w:sdt>
                      <w:sdtPr>
                        <w:id w:val="957618426"/>
                      </w:sdtPr>
                      <w:sdtContent>
                        <w:r>
                          <w:t>900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347A4C" w14:paraId="7674CFEA" w14:textId="77777777" w:rsidTr="00C3293E">
        <w:tc>
          <w:tcPr>
            <w:tcW w:w="4678" w:type="dxa"/>
            <w:vAlign w:val="center"/>
          </w:tcPr>
          <w:p w14:paraId="05D66EE7" w14:textId="77777777" w:rsidR="00347A4C" w:rsidRPr="00E37A4C" w:rsidRDefault="00347A4C" w:rsidP="00347A4C">
            <w:r w:rsidRPr="00E37A4C">
              <w:t xml:space="preserve">Grävmaskin inkl. förare. Samtliga kostnader och avgifter för maskin och förare. </w:t>
            </w:r>
            <w:proofErr w:type="spellStart"/>
            <w:r w:rsidRPr="00E37A4C">
              <w:t>Tiltrotator</w:t>
            </w:r>
            <w:proofErr w:type="spellEnd"/>
            <w:r w:rsidRPr="00E37A4C">
              <w:t xml:space="preserve">, tandskopa, planerskopa, kabelskopa, tjälbrytare, </w:t>
            </w:r>
            <w:proofErr w:type="spellStart"/>
            <w:r w:rsidRPr="00E37A4C">
              <w:t>hydraulhammare</w:t>
            </w:r>
            <w:proofErr w:type="spellEnd"/>
            <w:r w:rsidRPr="00E37A4C">
              <w:t xml:space="preserve"> ska ingå. Maskinvikt </w:t>
            </w:r>
            <w:proofErr w:type="gramStart"/>
            <w:r w:rsidRPr="00E37A4C">
              <w:t>10-16</w:t>
            </w:r>
            <w:proofErr w:type="gramEnd"/>
            <w:r w:rsidRPr="00E37A4C">
              <w:t xml:space="preserve"> ton.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0E693DCE" w14:textId="15925B98" w:rsidR="00347A4C" w:rsidRDefault="00347A4C" w:rsidP="00347A4C">
            <w:pPr>
              <w:jc w:val="right"/>
            </w:pPr>
            <w:sdt>
              <w:sdtPr>
                <w:id w:val="-2038187279"/>
              </w:sdtPr>
              <w:sdtContent>
                <w:sdt>
                  <w:sdtPr>
                    <w:id w:val="520828695"/>
                  </w:sdtPr>
                  <w:sdtContent>
                    <w:sdt>
                      <w:sdtPr>
                        <w:id w:val="-1022935117"/>
                      </w:sdtPr>
                      <w:sdtContent>
                        <w:r>
                          <w:t>1300</w:t>
                        </w:r>
                      </w:sdtContent>
                    </w:sdt>
                  </w:sdtContent>
                </w:sdt>
              </w:sdtContent>
            </w:sdt>
          </w:p>
        </w:tc>
      </w:tr>
    </w:tbl>
    <w:p w14:paraId="7A593A2B" w14:textId="77777777" w:rsidR="00A73495" w:rsidRDefault="00A73495" w:rsidP="00A73495">
      <w:pPr>
        <w:spacing w:after="0" w:line="240" w:lineRule="auto"/>
        <w:rPr>
          <w:b/>
          <w:bCs/>
        </w:rPr>
      </w:pPr>
    </w:p>
    <w:p w14:paraId="4AE85F02" w14:textId="77777777" w:rsidR="005C4DEC" w:rsidRDefault="005C4DEC" w:rsidP="00A73495">
      <w:pPr>
        <w:spacing w:after="0" w:line="240" w:lineRule="auto"/>
        <w:rPr>
          <w:b/>
          <w:bCs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8"/>
        <w:gridCol w:w="4394"/>
      </w:tblGrid>
      <w:tr w:rsidR="00A73495" w:rsidRPr="009A137A" w14:paraId="06B86BDF" w14:textId="77777777" w:rsidTr="00C3293E">
        <w:trPr>
          <w:trHeight w:hRule="exact" w:val="317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BB4D9" w:themeFill="accent2"/>
            <w:noWrap/>
            <w:vAlign w:val="center"/>
          </w:tcPr>
          <w:p w14:paraId="4C196EB1" w14:textId="77777777" w:rsidR="00A73495" w:rsidRPr="009B4CD8" w:rsidRDefault="00A73495" w:rsidP="00C3293E">
            <w:pPr>
              <w:spacing w:after="0" w:line="240" w:lineRule="auto"/>
              <w:rPr>
                <w:b/>
                <w:bCs/>
                <w:shd w:val="clear" w:color="auto" w:fill="8BB4D9" w:themeFill="accent2"/>
              </w:rPr>
            </w:pPr>
            <w:r>
              <w:rPr>
                <w:b/>
                <w:bCs/>
                <w:shd w:val="clear" w:color="auto" w:fill="8BB4D9" w:themeFill="accent2"/>
              </w:rPr>
              <w:t>Påslag vid ÄTA</w:t>
            </w:r>
          </w:p>
        </w:tc>
      </w:tr>
      <w:tr w:rsidR="00A73495" w:rsidRPr="009A137A" w14:paraId="18C8B76F" w14:textId="77777777" w:rsidTr="00C3293E">
        <w:trPr>
          <w:trHeight w:hRule="exact" w:val="1165"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F0F3E" w14:textId="77777777" w:rsidR="00A73495" w:rsidRPr="00010FB1" w:rsidRDefault="00A73495" w:rsidP="00C3293E">
            <w:pPr>
              <w:spacing w:after="0" w:line="240" w:lineRule="auto"/>
            </w:pPr>
            <w:r w:rsidRPr="00010FB1">
              <w:t>Påslag material och varor: Bygg- och installationsmaterial regleras mot verifierad självkostnad med procentpåslag.</w:t>
            </w:r>
            <w:r w:rsidRPr="00010FB1">
              <w:br/>
              <w:t>Påslag för underentreprenader: Övriga UE som ej är fördefinierade i yrkeskategorier ovan ”Ersättning för ÄTA-arbeten”.</w:t>
            </w:r>
          </w:p>
        </w:tc>
      </w:tr>
      <w:tr w:rsidR="00A73495" w:rsidRPr="009A137A" w14:paraId="17DC5918" w14:textId="77777777" w:rsidTr="00C3293E">
        <w:trPr>
          <w:trHeight w:hRule="exact" w:val="28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1E52E" w14:textId="77777777" w:rsidR="00A73495" w:rsidRDefault="00A73495" w:rsidP="00C3293E">
            <w:pPr>
              <w:spacing w:after="0" w:line="276" w:lineRule="auto"/>
            </w:pPr>
            <w:r>
              <w:t>Påslag material och varor: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noWrap/>
            <w:vAlign w:val="center"/>
          </w:tcPr>
          <w:p w14:paraId="0031F6F9" w14:textId="77777777" w:rsidR="00A73495" w:rsidRDefault="00A73495" w:rsidP="00C3293E">
            <w:pPr>
              <w:spacing w:after="0" w:line="240" w:lineRule="auto"/>
              <w:jc w:val="right"/>
            </w:pPr>
            <w:r>
              <w:t>8 %</w:t>
            </w:r>
          </w:p>
        </w:tc>
      </w:tr>
      <w:tr w:rsidR="00A73495" w:rsidRPr="009A137A" w14:paraId="62F5148F" w14:textId="77777777" w:rsidTr="00C3293E">
        <w:trPr>
          <w:trHeight w:hRule="exact" w:val="28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2AEC1" w14:textId="77777777" w:rsidR="00A73495" w:rsidRDefault="00A73495" w:rsidP="00C3293E">
            <w:pPr>
              <w:spacing w:after="0" w:line="276" w:lineRule="auto"/>
            </w:pPr>
            <w:r>
              <w:t xml:space="preserve">Påslag för underentreprenader: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FC64" w:themeFill="accent4" w:themeFillTint="66"/>
            <w:noWrap/>
            <w:vAlign w:val="center"/>
          </w:tcPr>
          <w:p w14:paraId="2E0723CC" w14:textId="77777777" w:rsidR="00A73495" w:rsidRPr="00CC7F44" w:rsidRDefault="00A73495" w:rsidP="00C3293E">
            <w:pPr>
              <w:spacing w:after="0" w:line="240" w:lineRule="auto"/>
              <w:jc w:val="right"/>
            </w:pPr>
            <w:r>
              <w:t>8 %</w:t>
            </w:r>
          </w:p>
        </w:tc>
      </w:tr>
    </w:tbl>
    <w:p w14:paraId="16331384" w14:textId="77777777" w:rsidR="00A73495" w:rsidRDefault="00A73495" w:rsidP="004E4CE3">
      <w:pPr>
        <w:spacing w:after="0" w:line="240" w:lineRule="auto"/>
        <w:rPr>
          <w:rFonts w:cs="Calibri"/>
          <w:sz w:val="24"/>
          <w:szCs w:val="24"/>
        </w:rPr>
      </w:pPr>
    </w:p>
    <w:p w14:paraId="07DE569B" w14:textId="77777777" w:rsidR="005C4DEC" w:rsidRDefault="005C4DEC" w:rsidP="004E4CE3">
      <w:pPr>
        <w:spacing w:after="0" w:line="240" w:lineRule="auto"/>
        <w:rPr>
          <w:rFonts w:cs="Calibri"/>
          <w:sz w:val="24"/>
          <w:szCs w:val="24"/>
        </w:rPr>
      </w:pPr>
    </w:p>
    <w:tbl>
      <w:tblPr>
        <w:tblStyle w:val="Tabellrutnt"/>
        <w:tblW w:w="9072" w:type="dxa"/>
        <w:tblInd w:w="-5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A269B8" w14:paraId="75261CAE" w14:textId="77777777" w:rsidTr="00712368">
        <w:tc>
          <w:tcPr>
            <w:tcW w:w="9072" w:type="dxa"/>
            <w:gridSpan w:val="2"/>
            <w:shd w:val="clear" w:color="auto" w:fill="8BB4D9" w:themeFill="accent2"/>
          </w:tcPr>
          <w:p w14:paraId="0AABA002" w14:textId="2CBA381F" w:rsidR="00A269B8" w:rsidRPr="00A269B8" w:rsidRDefault="00A269B8" w:rsidP="002B6695">
            <w:r w:rsidRPr="00A269B8">
              <w:rPr>
                <w:b/>
                <w:bCs/>
              </w:rPr>
              <w:t>AFB.65 Sekretess för anbudshandlingar</w:t>
            </w:r>
          </w:p>
        </w:tc>
      </w:tr>
      <w:tr w:rsidR="00A269B8" w14:paraId="48F0A2F5" w14:textId="77777777" w:rsidTr="00712368">
        <w:tc>
          <w:tcPr>
            <w:tcW w:w="4678" w:type="dxa"/>
          </w:tcPr>
          <w:p w14:paraId="522722A4" w14:textId="05094893" w:rsidR="00A269B8" w:rsidRPr="00A269B8" w:rsidRDefault="00FF20C5" w:rsidP="00A269B8">
            <w:r>
              <w:t>Begär a</w:t>
            </w:r>
            <w:r w:rsidR="00A269B8" w:rsidRPr="00A269B8">
              <w:t xml:space="preserve">nbudsgivaren </w:t>
            </w:r>
            <w:r>
              <w:t>se</w:t>
            </w:r>
            <w:r w:rsidR="00A269B8" w:rsidRPr="00A269B8">
              <w:t>kretess</w:t>
            </w:r>
            <w:r>
              <w:t>?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3C824628" w14:textId="77777777" w:rsidR="003710AB" w:rsidRDefault="003710AB" w:rsidP="003710AB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Ja </w:t>
            </w:r>
          </w:p>
          <w:p w14:paraId="4268C8EA" w14:textId="6CCA35E2" w:rsidR="00A269B8" w:rsidRPr="00A269B8" w:rsidRDefault="003710AB" w:rsidP="003710AB">
            <w:r w:rsidRPr="003710AB">
              <w:rPr>
                <w:rFonts w:ascii="Segoe UI Symbol" w:hAnsi="Segoe UI Symbol" w:cs="Segoe UI Symbol"/>
              </w:rPr>
              <w:t>☐</w:t>
            </w:r>
            <w:r w:rsidRPr="003710AB">
              <w:t xml:space="preserve"> Nej</w:t>
            </w:r>
          </w:p>
        </w:tc>
      </w:tr>
      <w:tr w:rsidR="00A269B8" w14:paraId="3B68D069" w14:textId="77777777" w:rsidTr="00712368">
        <w:tc>
          <w:tcPr>
            <w:tcW w:w="4678" w:type="dxa"/>
          </w:tcPr>
          <w:p w14:paraId="6715C61D" w14:textId="4A602D4F" w:rsidR="00A269B8" w:rsidRPr="00A269B8" w:rsidRDefault="00A269B8" w:rsidP="00A269B8">
            <w:r w:rsidRPr="00A269B8">
              <w:t xml:space="preserve">Vid </w:t>
            </w:r>
            <w:r>
              <w:t>J</w:t>
            </w:r>
            <w:r w:rsidRPr="00A269B8">
              <w:t xml:space="preserve">a </w:t>
            </w:r>
            <w:r w:rsidR="00810B7B">
              <w:t>skall skriftlig begäran bifogas anbud</w:t>
            </w:r>
            <w:r w:rsidR="00570655">
              <w:t>:</w:t>
            </w:r>
          </w:p>
        </w:tc>
        <w:tc>
          <w:tcPr>
            <w:tcW w:w="4394" w:type="dxa"/>
            <w:shd w:val="clear" w:color="auto" w:fill="F6FC64" w:themeFill="accent4" w:themeFillTint="66"/>
          </w:tcPr>
          <w:p w14:paraId="495E22C6" w14:textId="1FB3EC49" w:rsidR="00A269B8" w:rsidRPr="00A269B8" w:rsidRDefault="008C3079" w:rsidP="00A269B8">
            <w:sdt>
              <w:sdtPr>
                <w:id w:val="780916090"/>
              </w:sdtPr>
              <w:sdtEndPr/>
              <w:sdtContent>
                <w:r w:rsidR="008D7CD3">
                  <w:t>Klicka här för att a</w:t>
                </w:r>
                <w:r w:rsidR="00A269B8" w:rsidRPr="00A269B8">
                  <w:t xml:space="preserve">nge </w:t>
                </w:r>
                <w:r w:rsidR="00A269B8">
                  <w:t>namn på anbudsbilaga</w:t>
                </w:r>
              </w:sdtContent>
            </w:sdt>
          </w:p>
        </w:tc>
      </w:tr>
      <w:bookmarkEnd w:id="4"/>
      <w:bookmarkEnd w:id="5"/>
      <w:bookmarkEnd w:id="6"/>
    </w:tbl>
    <w:p w14:paraId="4B626647" w14:textId="294943EF" w:rsidR="00CA2C39" w:rsidRDefault="00CA2C39" w:rsidP="00EE5657">
      <w:pPr>
        <w:spacing w:after="0" w:line="240" w:lineRule="auto"/>
      </w:pPr>
    </w:p>
    <w:sectPr w:rsidR="00CA2C39" w:rsidSect="0010016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985" w:right="1418" w:bottom="1418" w:left="1418" w:header="624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7B477" w14:textId="77777777" w:rsidR="005F28ED" w:rsidRDefault="005F28ED" w:rsidP="00ED6C6F">
      <w:pPr>
        <w:spacing w:after="0" w:line="240" w:lineRule="auto"/>
      </w:pPr>
      <w:r>
        <w:separator/>
      </w:r>
    </w:p>
  </w:endnote>
  <w:endnote w:type="continuationSeparator" w:id="0">
    <w:p w14:paraId="32345974" w14:textId="77777777" w:rsidR="005F28ED" w:rsidRDefault="005F28ED" w:rsidP="00ED6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imson Text">
    <w:altName w:val="Calibri"/>
    <w:charset w:val="00"/>
    <w:family w:val="auto"/>
    <w:pitch w:val="variable"/>
    <w:sig w:usb0="80000047" w:usb1="00000062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Slab Black">
    <w:charset w:val="00"/>
    <w:family w:val="auto"/>
    <w:pitch w:val="variable"/>
    <w:sig w:usb0="000004FF" w:usb1="8000405F" w:usb2="00000022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Roboto Slab Light"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utch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C6FDB" w14:textId="33C4B76A" w:rsidR="008A1A35" w:rsidRDefault="008A1A35">
    <w:pPr>
      <w:pStyle w:val="Sidfot"/>
    </w:pPr>
    <w:r>
      <w:t xml:space="preserve">Anbudsformulär </w:t>
    </w:r>
    <w:r>
      <w:tab/>
    </w:r>
    <w:r>
      <w:tab/>
    </w:r>
  </w:p>
  <w:p w14:paraId="48409FD6" w14:textId="77777777" w:rsidR="008A1A35" w:rsidRPr="001C62FA" w:rsidRDefault="008A1A35">
    <w:pPr>
      <w:pStyle w:val="Sidfo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F5B7E" w14:textId="77777777" w:rsidR="00D17D8A" w:rsidRDefault="00D17D8A" w:rsidP="00D17D8A">
    <w:pPr>
      <w:pStyle w:val="Sidfot"/>
      <w:rPr>
        <w:rFonts w:asciiTheme="majorHAnsi" w:hAnsiTheme="majorHAnsi"/>
      </w:rPr>
    </w:pPr>
    <w:proofErr w:type="spellStart"/>
    <w:r>
      <w:rPr>
        <w:rFonts w:asciiTheme="majorHAnsi" w:hAnsiTheme="majorHAnsi"/>
      </w:rPr>
      <w:t>VärmdöBostäder</w:t>
    </w:r>
    <w:proofErr w:type="spellEnd"/>
    <w:r>
      <w:rPr>
        <w:rFonts w:asciiTheme="majorHAnsi" w:hAnsiTheme="majorHAnsi"/>
      </w:rPr>
      <w:t xml:space="preserve"> AB</w:t>
    </w:r>
  </w:p>
  <w:p w14:paraId="6CC5B88D" w14:textId="77777777" w:rsidR="00DE17BF" w:rsidRPr="00D17D8A" w:rsidRDefault="00D17D8A" w:rsidP="00D17D8A">
    <w:pPr>
      <w:pStyle w:val="Sidfot"/>
      <w:spacing w:before="80"/>
      <w:rPr>
        <w:szCs w:val="14"/>
      </w:rPr>
    </w:pPr>
    <w:r>
      <w:rPr>
        <w:szCs w:val="14"/>
      </w:rPr>
      <w:t xml:space="preserve">Box 23, 134 21 </w:t>
    </w:r>
    <w:proofErr w:type="gramStart"/>
    <w:r>
      <w:rPr>
        <w:szCs w:val="14"/>
      </w:rPr>
      <w:t xml:space="preserve">Gustavsberg  </w:t>
    </w:r>
    <w:r>
      <w:rPr>
        <w:rFonts w:ascii="Arial" w:hAnsi="Arial" w:cs="Arial"/>
        <w:szCs w:val="14"/>
      </w:rPr>
      <w:t>│</w:t>
    </w:r>
    <w:proofErr w:type="gramEnd"/>
    <w:r>
      <w:rPr>
        <w:rFonts w:ascii="Arial" w:hAnsi="Arial" w:cs="Arial"/>
        <w:szCs w:val="14"/>
      </w:rPr>
      <w:t xml:space="preserve">  </w:t>
    </w:r>
    <w:r>
      <w:rPr>
        <w:szCs w:val="14"/>
      </w:rPr>
      <w:t xml:space="preserve">Besök: Skogsbovägen 15  </w:t>
    </w:r>
    <w:r>
      <w:rPr>
        <w:rFonts w:ascii="Arial" w:hAnsi="Arial" w:cs="Arial"/>
        <w:szCs w:val="14"/>
      </w:rPr>
      <w:t xml:space="preserve">│  </w:t>
    </w:r>
    <w:r>
      <w:rPr>
        <w:szCs w:val="14"/>
      </w:rPr>
      <w:t xml:space="preserve">Tel: 08-570 399 00  </w:t>
    </w:r>
    <w:r>
      <w:rPr>
        <w:rFonts w:ascii="Arial" w:hAnsi="Arial" w:cs="Arial"/>
        <w:szCs w:val="14"/>
      </w:rPr>
      <w:t xml:space="preserve">│  </w:t>
    </w:r>
    <w:r>
      <w:rPr>
        <w:szCs w:val="14"/>
      </w:rPr>
      <w:t>E-post</w:t>
    </w:r>
    <w:r w:rsidRPr="00B75953">
      <w:t xml:space="preserve">: </w:t>
    </w:r>
    <w:hyperlink r:id="rId1" w:history="1">
      <w:r w:rsidRPr="00B75953">
        <w:t>info@varmdobo.se</w:t>
      </w:r>
    </w:hyperlink>
    <w:r>
      <w:rPr>
        <w:szCs w:val="14"/>
      </w:rPr>
      <w:t xml:space="preserve"> </w:t>
    </w:r>
    <w:r>
      <w:rPr>
        <w:rFonts w:ascii="Arial" w:hAnsi="Arial" w:cs="Arial"/>
        <w:szCs w:val="14"/>
      </w:rPr>
      <w:t xml:space="preserve"> │  </w:t>
    </w:r>
    <w:r>
      <w:rPr>
        <w:szCs w:val="14"/>
      </w:rPr>
      <w:t>Org.nr: 556476-2176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E0C5E9" w14:textId="77777777" w:rsidR="005F28ED" w:rsidRDefault="005F28ED" w:rsidP="00ED6C6F">
      <w:pPr>
        <w:spacing w:after="0" w:line="240" w:lineRule="auto"/>
      </w:pPr>
      <w:r>
        <w:separator/>
      </w:r>
    </w:p>
  </w:footnote>
  <w:footnote w:type="continuationSeparator" w:id="0">
    <w:p w14:paraId="6FE44088" w14:textId="77777777" w:rsidR="005F28ED" w:rsidRDefault="005F28ED" w:rsidP="00ED6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6304A" w14:textId="587B92BC" w:rsidR="00D17D8A" w:rsidRDefault="0097420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17B9268B" wp14:editId="249D170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0795" b="3810"/>
              <wp:wrapNone/>
              <wp:docPr id="2135700415" name="Textruta 2" descr="Värmdö kommun - Inter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6090EA" w14:textId="0FA41B9B" w:rsidR="00974203" w:rsidRPr="00974203" w:rsidRDefault="00974203" w:rsidP="009742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742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Värmdö kommun - Internt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9268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Värmdö kommun - Internt" style="position:absolute;margin-left:0;margin-top:0;width:34.95pt;height:34.95pt;z-index:25165619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2C6090EA" w14:textId="0FA41B9B" w:rsidR="00974203" w:rsidRPr="00974203" w:rsidRDefault="00974203" w:rsidP="009742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974203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Värmdö kommun - Internt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rutnt"/>
      <w:tblW w:w="0" w:type="auto"/>
      <w:tblLook w:val="04A0" w:firstRow="1" w:lastRow="0" w:firstColumn="1" w:lastColumn="0" w:noHBand="0" w:noVBand="1"/>
    </w:tblPr>
    <w:tblGrid>
      <w:gridCol w:w="3020"/>
      <w:gridCol w:w="4205"/>
      <w:gridCol w:w="1275"/>
      <w:gridCol w:w="560"/>
    </w:tblGrid>
    <w:tr w:rsidR="00486195" w14:paraId="5048FBC3" w14:textId="77777777" w:rsidTr="00213F7B">
      <w:trPr>
        <w:trHeight w:val="132"/>
      </w:trPr>
      <w:tc>
        <w:tcPr>
          <w:tcW w:w="3020" w:type="dxa"/>
          <w:tcBorders>
            <w:bottom w:val="nil"/>
            <w:right w:val="single" w:sz="4" w:space="0" w:color="auto"/>
          </w:tcBorders>
        </w:tcPr>
        <w:p w14:paraId="7E4DEF8B" w14:textId="77777777" w:rsidR="00486195" w:rsidRPr="001B7500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rPr>
              <w:noProof/>
              <w:sz w:val="12"/>
              <w:szCs w:val="12"/>
            </w:rPr>
          </w:pPr>
        </w:p>
      </w:tc>
      <w:tc>
        <w:tcPr>
          <w:tcW w:w="4205" w:type="dxa"/>
          <w:tcBorders>
            <w:left w:val="single" w:sz="4" w:space="0" w:color="auto"/>
            <w:bottom w:val="nil"/>
            <w:right w:val="single" w:sz="4" w:space="0" w:color="auto"/>
          </w:tcBorders>
        </w:tcPr>
        <w:p w14:paraId="0EEBB257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 w:rsidRPr="005B08CC">
            <w:rPr>
              <w:sz w:val="12"/>
              <w:szCs w:val="12"/>
            </w:rPr>
            <w:t>Dokument</w:t>
          </w:r>
        </w:p>
      </w:tc>
      <w:tc>
        <w:tcPr>
          <w:tcW w:w="1835" w:type="dxa"/>
          <w:gridSpan w:val="2"/>
          <w:tcBorders>
            <w:left w:val="single" w:sz="4" w:space="0" w:color="auto"/>
            <w:bottom w:val="nil"/>
          </w:tcBorders>
        </w:tcPr>
        <w:p w14:paraId="03257D6A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proofErr w:type="spellStart"/>
          <w:r w:rsidRPr="005B08CC">
            <w:rPr>
              <w:sz w:val="12"/>
              <w:szCs w:val="12"/>
            </w:rPr>
            <w:t>Sidnr</w:t>
          </w:r>
          <w:proofErr w:type="spellEnd"/>
        </w:p>
      </w:tc>
    </w:tr>
    <w:tr w:rsidR="00486195" w14:paraId="2970AE00" w14:textId="77777777" w:rsidTr="00213F7B">
      <w:tc>
        <w:tcPr>
          <w:tcW w:w="3020" w:type="dxa"/>
          <w:vMerge w:val="restart"/>
          <w:tcBorders>
            <w:top w:val="nil"/>
          </w:tcBorders>
        </w:tcPr>
        <w:p w14:paraId="1AEF40C9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1" locked="1" layoutInCell="1" allowOverlap="1" wp14:anchorId="17301E35" wp14:editId="2C03A58E">
                <wp:simplePos x="0" y="0"/>
                <wp:positionH relativeFrom="page">
                  <wp:posOffset>107950</wp:posOffset>
                </wp:positionH>
                <wp:positionV relativeFrom="page">
                  <wp:posOffset>168275</wp:posOffset>
                </wp:positionV>
                <wp:extent cx="1709420" cy="741045"/>
                <wp:effectExtent l="0" t="0" r="5080" b="1905"/>
                <wp:wrapNone/>
                <wp:docPr id="1803489320" name="Bildobjekt 1803489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Bildobjekt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9420" cy="741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nil"/>
          </w:tcBorders>
        </w:tcPr>
        <w:p w14:paraId="67951A70" w14:textId="43EFB634" w:rsidR="00486195" w:rsidRPr="001B7500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  <w:sz w:val="18"/>
              <w:szCs w:val="18"/>
            </w:rPr>
            <w:t>ANBUDSFORMULÄR</w:t>
          </w:r>
          <w:r w:rsidRPr="001B7500">
            <w:rPr>
              <w:rFonts w:asciiTheme="majorHAnsi" w:hAnsiTheme="majorHAnsi" w:cstheme="majorHAnsi"/>
              <w:sz w:val="18"/>
              <w:szCs w:val="18"/>
            </w:rPr>
            <w:t xml:space="preserve">  </w:t>
          </w:r>
          <w:r w:rsidRPr="001B7500">
            <w:rPr>
              <w:rFonts w:asciiTheme="majorHAnsi" w:hAnsiTheme="majorHAnsi" w:cstheme="majorHAnsi"/>
              <w:sz w:val="12"/>
              <w:szCs w:val="12"/>
            </w:rPr>
            <w:br/>
          </w: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5E241619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</w:pPr>
          <w:r w:rsidRPr="001B7500">
            <w:rPr>
              <w:sz w:val="18"/>
              <w:szCs w:val="18"/>
            </w:rPr>
            <w:fldChar w:fldCharType="begin"/>
          </w:r>
          <w:r w:rsidRPr="001B7500">
            <w:rPr>
              <w:sz w:val="18"/>
              <w:szCs w:val="18"/>
            </w:rPr>
            <w:instrText xml:space="preserve"> PAGE </w:instrText>
          </w:r>
          <w:r w:rsidRPr="001B7500">
            <w:rPr>
              <w:sz w:val="18"/>
              <w:szCs w:val="18"/>
            </w:rPr>
            <w:fldChar w:fldCharType="separate"/>
          </w:r>
          <w:r w:rsidRPr="001B7500">
            <w:rPr>
              <w:sz w:val="18"/>
              <w:szCs w:val="18"/>
            </w:rPr>
            <w:t>1</w:t>
          </w:r>
          <w:r w:rsidRPr="001B7500">
            <w:rPr>
              <w:sz w:val="18"/>
              <w:szCs w:val="18"/>
            </w:rPr>
            <w:fldChar w:fldCharType="end"/>
          </w:r>
          <w:r w:rsidRPr="001B7500">
            <w:rPr>
              <w:sz w:val="18"/>
              <w:szCs w:val="18"/>
            </w:rPr>
            <w:t>(</w:t>
          </w:r>
          <w:r w:rsidRPr="001B7500">
            <w:rPr>
              <w:sz w:val="18"/>
              <w:szCs w:val="18"/>
            </w:rPr>
            <w:fldChar w:fldCharType="begin"/>
          </w:r>
          <w:r w:rsidRPr="001B7500">
            <w:rPr>
              <w:sz w:val="18"/>
              <w:szCs w:val="18"/>
            </w:rPr>
            <w:instrText xml:space="preserve"> NUMPAGES  </w:instrText>
          </w:r>
          <w:r w:rsidRPr="001B7500">
            <w:rPr>
              <w:sz w:val="18"/>
              <w:szCs w:val="18"/>
            </w:rPr>
            <w:fldChar w:fldCharType="separate"/>
          </w:r>
          <w:r w:rsidRPr="001B7500">
            <w:rPr>
              <w:sz w:val="18"/>
              <w:szCs w:val="18"/>
            </w:rPr>
            <w:t>45</w:t>
          </w:r>
          <w:r w:rsidRPr="001B7500">
            <w:rPr>
              <w:sz w:val="18"/>
              <w:szCs w:val="18"/>
            </w:rPr>
            <w:fldChar w:fldCharType="end"/>
          </w:r>
          <w:r w:rsidRPr="001B7500">
            <w:rPr>
              <w:sz w:val="18"/>
              <w:szCs w:val="18"/>
            </w:rPr>
            <w:t>)</w:t>
          </w:r>
        </w:p>
      </w:tc>
    </w:tr>
    <w:tr w:rsidR="00486195" w14:paraId="2EFB9706" w14:textId="77777777" w:rsidTr="00213F7B">
      <w:trPr>
        <w:trHeight w:val="136"/>
      </w:trPr>
      <w:tc>
        <w:tcPr>
          <w:tcW w:w="3020" w:type="dxa"/>
          <w:vMerge/>
        </w:tcPr>
        <w:p w14:paraId="62D00592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</w:tcPr>
        <w:p w14:paraId="6172AE7E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bottom w:val="nil"/>
          </w:tcBorders>
        </w:tcPr>
        <w:p w14:paraId="079D0CAA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r w:rsidRPr="005B08CC">
            <w:rPr>
              <w:sz w:val="12"/>
              <w:szCs w:val="12"/>
            </w:rPr>
            <w:t>Handläggare</w:t>
          </w:r>
        </w:p>
      </w:tc>
    </w:tr>
    <w:tr w:rsidR="00486195" w14:paraId="59014894" w14:textId="77777777" w:rsidTr="00213F7B">
      <w:trPr>
        <w:trHeight w:val="150"/>
      </w:trPr>
      <w:tc>
        <w:tcPr>
          <w:tcW w:w="3020" w:type="dxa"/>
          <w:vMerge/>
        </w:tcPr>
        <w:p w14:paraId="04DD7CAD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  <w:tcBorders>
            <w:bottom w:val="single" w:sz="4" w:space="0" w:color="auto"/>
          </w:tcBorders>
        </w:tcPr>
        <w:p w14:paraId="4004B4DE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0F9B6F16" w14:textId="77777777" w:rsidR="00486195" w:rsidRPr="00636380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</w:p>
      </w:tc>
    </w:tr>
    <w:tr w:rsidR="00486195" w14:paraId="32A7DDF6" w14:textId="77777777" w:rsidTr="00213F7B">
      <w:trPr>
        <w:trHeight w:val="100"/>
      </w:trPr>
      <w:tc>
        <w:tcPr>
          <w:tcW w:w="3020" w:type="dxa"/>
          <w:vMerge/>
        </w:tcPr>
        <w:p w14:paraId="214A2857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tcBorders>
            <w:bottom w:val="nil"/>
            <w:right w:val="single" w:sz="4" w:space="0" w:color="auto"/>
          </w:tcBorders>
        </w:tcPr>
        <w:p w14:paraId="34FA4B87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r w:rsidRPr="005B08CC">
            <w:rPr>
              <w:sz w:val="12"/>
              <w:szCs w:val="12"/>
            </w:rPr>
            <w:t xml:space="preserve">Projektnamn </w:t>
          </w:r>
        </w:p>
      </w:tc>
      <w:tc>
        <w:tcPr>
          <w:tcW w:w="1835" w:type="dxa"/>
          <w:gridSpan w:val="2"/>
          <w:tcBorders>
            <w:left w:val="single" w:sz="4" w:space="0" w:color="auto"/>
            <w:bottom w:val="nil"/>
          </w:tcBorders>
        </w:tcPr>
        <w:p w14:paraId="01303D2F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proofErr w:type="spellStart"/>
          <w:r w:rsidRPr="005B08CC">
            <w:rPr>
              <w:sz w:val="12"/>
              <w:szCs w:val="12"/>
            </w:rPr>
            <w:t>Projekt</w:t>
          </w:r>
          <w:r>
            <w:rPr>
              <w:sz w:val="12"/>
              <w:szCs w:val="12"/>
            </w:rPr>
            <w:t>nr</w:t>
          </w:r>
          <w:proofErr w:type="spellEnd"/>
        </w:p>
      </w:tc>
    </w:tr>
    <w:tr w:rsidR="00486195" w14:paraId="6C3C0058" w14:textId="77777777" w:rsidTr="00213F7B">
      <w:trPr>
        <w:trHeight w:val="82"/>
      </w:trPr>
      <w:tc>
        <w:tcPr>
          <w:tcW w:w="3020" w:type="dxa"/>
          <w:vMerge/>
        </w:tcPr>
        <w:p w14:paraId="6CFAEE72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 w:val="restart"/>
          <w:tcBorders>
            <w:top w:val="nil"/>
          </w:tcBorders>
        </w:tcPr>
        <w:p w14:paraId="719A8D13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  <w:proofErr w:type="spellStart"/>
          <w:r w:rsidRPr="001B7500">
            <w:rPr>
              <w:sz w:val="18"/>
              <w:szCs w:val="18"/>
            </w:rPr>
            <w:t>Skevik</w:t>
          </w:r>
          <w:proofErr w:type="spellEnd"/>
          <w:r w:rsidRPr="001B7500">
            <w:rPr>
              <w:sz w:val="18"/>
              <w:szCs w:val="18"/>
            </w:rPr>
            <w:t xml:space="preserve"> 1:190</w:t>
          </w:r>
        </w:p>
        <w:p w14:paraId="51230BA9" w14:textId="77777777" w:rsidR="00486195" w:rsidRPr="001B7500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  <w:r w:rsidRPr="001B7500">
            <w:rPr>
              <w:sz w:val="18"/>
              <w:szCs w:val="18"/>
            </w:rPr>
            <w:t xml:space="preserve">Nyproduktion bostäder  </w:t>
          </w: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488332AD" w14:textId="77777777" w:rsidR="00486195" w:rsidRPr="00D65370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2"/>
              <w:szCs w:val="12"/>
            </w:rPr>
          </w:pPr>
          <w:proofErr w:type="gramStart"/>
          <w:r w:rsidRPr="00D65370">
            <w:rPr>
              <w:sz w:val="18"/>
              <w:szCs w:val="18"/>
            </w:rPr>
            <w:t>18900</w:t>
          </w:r>
          <w:proofErr w:type="gramEnd"/>
        </w:p>
      </w:tc>
    </w:tr>
    <w:tr w:rsidR="00486195" w14:paraId="60B0DC65" w14:textId="77777777" w:rsidTr="00213F7B">
      <w:trPr>
        <w:trHeight w:val="86"/>
      </w:trPr>
      <w:tc>
        <w:tcPr>
          <w:tcW w:w="3020" w:type="dxa"/>
          <w:vMerge/>
        </w:tcPr>
        <w:p w14:paraId="54E62694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</w:tcPr>
        <w:p w14:paraId="1C62EA4A" w14:textId="77777777" w:rsidR="00486195" w:rsidRPr="004E41B7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bottom w:val="nil"/>
          </w:tcBorders>
        </w:tcPr>
        <w:p w14:paraId="19C2C94A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r w:rsidRPr="005B08CC">
            <w:rPr>
              <w:sz w:val="12"/>
              <w:szCs w:val="12"/>
            </w:rPr>
            <w:t xml:space="preserve">Datum </w:t>
          </w:r>
        </w:p>
      </w:tc>
    </w:tr>
    <w:tr w:rsidR="00486195" w14:paraId="6EF0DEE1" w14:textId="77777777" w:rsidTr="00213F7B">
      <w:trPr>
        <w:trHeight w:val="85"/>
      </w:trPr>
      <w:tc>
        <w:tcPr>
          <w:tcW w:w="3020" w:type="dxa"/>
          <w:vMerge/>
          <w:tcBorders>
            <w:bottom w:val="single" w:sz="4" w:space="0" w:color="auto"/>
          </w:tcBorders>
        </w:tcPr>
        <w:p w14:paraId="7C03F796" w14:textId="77777777" w:rsidR="00486195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</w:tcPr>
        <w:p w14:paraId="3F3E4115" w14:textId="77777777" w:rsidR="00486195" w:rsidRPr="004E41B7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5253ABC1" w14:textId="051BEFD9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2"/>
              <w:szCs w:val="12"/>
            </w:rPr>
          </w:pPr>
          <w:r w:rsidRPr="001B7500">
            <w:rPr>
              <w:sz w:val="18"/>
              <w:szCs w:val="18"/>
            </w:rPr>
            <w:t>2024</w:t>
          </w:r>
          <w:r w:rsidR="002A1C38">
            <w:rPr>
              <w:sz w:val="18"/>
              <w:szCs w:val="18"/>
            </w:rPr>
            <w:t>-12-09</w:t>
          </w:r>
        </w:p>
      </w:tc>
    </w:tr>
    <w:tr w:rsidR="00486195" w14:paraId="274C3FAE" w14:textId="77777777" w:rsidTr="00213F7B">
      <w:trPr>
        <w:trHeight w:val="76"/>
      </w:trPr>
      <w:tc>
        <w:tcPr>
          <w:tcW w:w="3020" w:type="dxa"/>
          <w:tcBorders>
            <w:bottom w:val="nil"/>
          </w:tcBorders>
        </w:tcPr>
        <w:p w14:paraId="29A360CA" w14:textId="77777777" w:rsidR="00486195" w:rsidRPr="001B7500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>
            <w:rPr>
              <w:sz w:val="12"/>
              <w:szCs w:val="12"/>
            </w:rPr>
            <w:t>Status</w:t>
          </w:r>
        </w:p>
      </w:tc>
      <w:tc>
        <w:tcPr>
          <w:tcW w:w="4205" w:type="dxa"/>
          <w:vMerge/>
        </w:tcPr>
        <w:p w14:paraId="7BC4F361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rPr>
              <w:sz w:val="12"/>
              <w:szCs w:val="12"/>
            </w:rPr>
          </w:pPr>
        </w:p>
      </w:tc>
      <w:tc>
        <w:tcPr>
          <w:tcW w:w="1275" w:type="dxa"/>
          <w:tcBorders>
            <w:bottom w:val="nil"/>
          </w:tcBorders>
        </w:tcPr>
        <w:p w14:paraId="4DB9D3D0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>
            <w:rPr>
              <w:sz w:val="12"/>
              <w:szCs w:val="12"/>
            </w:rPr>
            <w:t>Ändr.</w:t>
          </w:r>
          <w:r w:rsidRPr="005B08CC">
            <w:rPr>
              <w:sz w:val="12"/>
              <w:szCs w:val="12"/>
            </w:rPr>
            <w:t xml:space="preserve"> </w:t>
          </w:r>
          <w:r>
            <w:rPr>
              <w:sz w:val="12"/>
              <w:szCs w:val="12"/>
            </w:rPr>
            <w:t>d</w:t>
          </w:r>
          <w:r w:rsidRPr="005B08CC">
            <w:rPr>
              <w:sz w:val="12"/>
              <w:szCs w:val="12"/>
            </w:rPr>
            <w:t>at</w:t>
          </w:r>
        </w:p>
      </w:tc>
      <w:tc>
        <w:tcPr>
          <w:tcW w:w="560" w:type="dxa"/>
          <w:tcBorders>
            <w:bottom w:val="nil"/>
          </w:tcBorders>
        </w:tcPr>
        <w:p w14:paraId="6CFFAAE7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>
            <w:rPr>
              <w:sz w:val="12"/>
              <w:szCs w:val="12"/>
            </w:rPr>
            <w:t>Bet</w:t>
          </w:r>
        </w:p>
      </w:tc>
    </w:tr>
    <w:tr w:rsidR="00486195" w14:paraId="220439F5" w14:textId="77777777" w:rsidTr="00213F7B">
      <w:trPr>
        <w:trHeight w:val="150"/>
      </w:trPr>
      <w:tc>
        <w:tcPr>
          <w:tcW w:w="3020" w:type="dxa"/>
          <w:tcBorders>
            <w:top w:val="nil"/>
            <w:bottom w:val="single" w:sz="4" w:space="0" w:color="auto"/>
          </w:tcBorders>
        </w:tcPr>
        <w:p w14:paraId="3333AF15" w14:textId="3FE691CE" w:rsidR="00486195" w:rsidRPr="007713F3" w:rsidRDefault="003D134A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  <w:r>
            <w:rPr>
              <w:sz w:val="18"/>
              <w:szCs w:val="18"/>
            </w:rPr>
            <w:t>FÖRFRÅGNINGSUNDERLAG</w:t>
          </w:r>
        </w:p>
      </w:tc>
      <w:tc>
        <w:tcPr>
          <w:tcW w:w="4205" w:type="dxa"/>
          <w:vMerge/>
          <w:tcBorders>
            <w:bottom w:val="single" w:sz="4" w:space="0" w:color="auto"/>
          </w:tcBorders>
        </w:tcPr>
        <w:p w14:paraId="60D08D4C" w14:textId="77777777" w:rsidR="00486195" w:rsidRPr="005B08CC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rPr>
              <w:sz w:val="12"/>
              <w:szCs w:val="12"/>
            </w:rPr>
          </w:pPr>
        </w:p>
      </w:tc>
      <w:tc>
        <w:tcPr>
          <w:tcW w:w="1275" w:type="dxa"/>
          <w:tcBorders>
            <w:top w:val="nil"/>
            <w:bottom w:val="single" w:sz="4" w:space="0" w:color="auto"/>
          </w:tcBorders>
        </w:tcPr>
        <w:p w14:paraId="3BC98031" w14:textId="77777777" w:rsidR="00486195" w:rsidRPr="00C679D3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</w:p>
      </w:tc>
      <w:tc>
        <w:tcPr>
          <w:tcW w:w="560" w:type="dxa"/>
          <w:tcBorders>
            <w:top w:val="nil"/>
            <w:bottom w:val="single" w:sz="4" w:space="0" w:color="auto"/>
          </w:tcBorders>
        </w:tcPr>
        <w:p w14:paraId="3C479AA3" w14:textId="77777777" w:rsidR="00486195" w:rsidRPr="007713F3" w:rsidRDefault="00486195" w:rsidP="00486195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</w:p>
      </w:tc>
    </w:tr>
  </w:tbl>
  <w:p w14:paraId="77A74287" w14:textId="00C41391" w:rsidR="00ED6C6F" w:rsidRPr="00DF19B1" w:rsidRDefault="00ED6C6F" w:rsidP="00684B52">
    <w:pPr>
      <w:pStyle w:val="Sidhuvud"/>
      <w:tabs>
        <w:tab w:val="clear" w:pos="4536"/>
        <w:tab w:val="clear" w:pos="9072"/>
        <w:tab w:val="left" w:pos="290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FCAF6" w14:textId="5F2D8E32" w:rsidR="004A33DF" w:rsidRDefault="00BA0494" w:rsidP="00BA0494">
    <w:pPr>
      <w:pStyle w:val="Sidhuvud"/>
      <w:tabs>
        <w:tab w:val="clear" w:pos="4536"/>
        <w:tab w:val="clear" w:pos="9072"/>
        <w:tab w:val="left" w:pos="1540"/>
      </w:tabs>
      <w:spacing w:after="3840"/>
    </w:pPr>
    <w:bookmarkStart w:id="7" w:name="_Hlk167188645"/>
    <w:bookmarkStart w:id="8" w:name="_Hlk167188646"/>
    <w:r>
      <w:rPr>
        <w:noProof/>
      </w:rPr>
      <w:drawing>
        <wp:anchor distT="0" distB="0" distL="114300" distR="114300" simplePos="0" relativeHeight="251657216" behindDoc="1" locked="1" layoutInCell="1" allowOverlap="1" wp14:anchorId="1C0BD4A4" wp14:editId="705A9A2B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1709420" cy="741045"/>
          <wp:effectExtent l="0" t="0" r="5080" b="1905"/>
          <wp:wrapNone/>
          <wp:docPr id="1789135511" name="Bildobjekt 17891355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objekt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9420" cy="741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7"/>
    <w:bookmarkEnd w:id="8"/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0227A"/>
    <w:multiLevelType w:val="multilevel"/>
    <w:tmpl w:val="B456EC3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" w15:restartNumberingAfterBreak="0">
    <w:nsid w:val="1A1F4A2B"/>
    <w:multiLevelType w:val="hybridMultilevel"/>
    <w:tmpl w:val="0C8EE4F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A1988"/>
    <w:multiLevelType w:val="multilevel"/>
    <w:tmpl w:val="4FA002BC"/>
    <w:lvl w:ilvl="0">
      <w:start w:val="1"/>
      <w:numFmt w:val="decimal"/>
      <w:pStyle w:val="Numreradrubrik1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6CB668F"/>
    <w:multiLevelType w:val="hybridMultilevel"/>
    <w:tmpl w:val="9190CB74"/>
    <w:lvl w:ilvl="0" w:tplc="69AA1A6A">
      <w:numFmt w:val="bullet"/>
      <w:lvlText w:val="-"/>
      <w:lvlJc w:val="left"/>
      <w:pPr>
        <w:ind w:left="720" w:hanging="360"/>
      </w:pPr>
      <w:rPr>
        <w:rFonts w:ascii="Crimson Text" w:eastAsiaTheme="minorEastAsia" w:hAnsi="Crimson Text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A08A2"/>
    <w:multiLevelType w:val="hybridMultilevel"/>
    <w:tmpl w:val="0DDE49E8"/>
    <w:lvl w:ilvl="0" w:tplc="69AA1A6A">
      <w:numFmt w:val="bullet"/>
      <w:lvlText w:val="-"/>
      <w:lvlJc w:val="left"/>
      <w:pPr>
        <w:ind w:left="720" w:hanging="360"/>
      </w:pPr>
      <w:rPr>
        <w:rFonts w:ascii="Crimson Text" w:eastAsiaTheme="minorEastAsia" w:hAnsi="Crimson Tex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1028410373">
    <w:abstractNumId w:val="5"/>
  </w:num>
  <w:num w:numId="2" w16cid:durableId="286856674">
    <w:abstractNumId w:val="0"/>
  </w:num>
  <w:num w:numId="3" w16cid:durableId="956567168">
    <w:abstractNumId w:val="2"/>
  </w:num>
  <w:num w:numId="4" w16cid:durableId="1639262210">
    <w:abstractNumId w:val="4"/>
  </w:num>
  <w:num w:numId="5" w16cid:durableId="171998508">
    <w:abstractNumId w:val="3"/>
  </w:num>
  <w:num w:numId="6" w16cid:durableId="134879835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03"/>
    <w:rsid w:val="00010421"/>
    <w:rsid w:val="00010FB1"/>
    <w:rsid w:val="00011717"/>
    <w:rsid w:val="00014975"/>
    <w:rsid w:val="00015BE7"/>
    <w:rsid w:val="000161C6"/>
    <w:rsid w:val="000172C8"/>
    <w:rsid w:val="00023CF5"/>
    <w:rsid w:val="000304A9"/>
    <w:rsid w:val="00030A65"/>
    <w:rsid w:val="00035827"/>
    <w:rsid w:val="00036926"/>
    <w:rsid w:val="0004060C"/>
    <w:rsid w:val="000428AA"/>
    <w:rsid w:val="0004559C"/>
    <w:rsid w:val="00051453"/>
    <w:rsid w:val="0006692C"/>
    <w:rsid w:val="00071D1E"/>
    <w:rsid w:val="00071D9D"/>
    <w:rsid w:val="000755B4"/>
    <w:rsid w:val="00081E07"/>
    <w:rsid w:val="000827A4"/>
    <w:rsid w:val="00083807"/>
    <w:rsid w:val="000876FB"/>
    <w:rsid w:val="000879D1"/>
    <w:rsid w:val="00091889"/>
    <w:rsid w:val="000927CE"/>
    <w:rsid w:val="00094308"/>
    <w:rsid w:val="0009635B"/>
    <w:rsid w:val="00097F4A"/>
    <w:rsid w:val="000A259F"/>
    <w:rsid w:val="000A78EA"/>
    <w:rsid w:val="000B428E"/>
    <w:rsid w:val="000B70D7"/>
    <w:rsid w:val="000C60F9"/>
    <w:rsid w:val="000D297A"/>
    <w:rsid w:val="000D29F7"/>
    <w:rsid w:val="000D38AB"/>
    <w:rsid w:val="000D4286"/>
    <w:rsid w:val="000D5265"/>
    <w:rsid w:val="000D54B1"/>
    <w:rsid w:val="000D787A"/>
    <w:rsid w:val="000E118A"/>
    <w:rsid w:val="00100166"/>
    <w:rsid w:val="0010206C"/>
    <w:rsid w:val="00103272"/>
    <w:rsid w:val="00104807"/>
    <w:rsid w:val="00106E6E"/>
    <w:rsid w:val="0011207E"/>
    <w:rsid w:val="00117261"/>
    <w:rsid w:val="0012137A"/>
    <w:rsid w:val="00125058"/>
    <w:rsid w:val="0013317F"/>
    <w:rsid w:val="001354F7"/>
    <w:rsid w:val="00136C6B"/>
    <w:rsid w:val="00142663"/>
    <w:rsid w:val="001466EE"/>
    <w:rsid w:val="0015319A"/>
    <w:rsid w:val="00157251"/>
    <w:rsid w:val="001673DB"/>
    <w:rsid w:val="00192368"/>
    <w:rsid w:val="0019394C"/>
    <w:rsid w:val="0019472F"/>
    <w:rsid w:val="0019680D"/>
    <w:rsid w:val="001A01AA"/>
    <w:rsid w:val="001A294A"/>
    <w:rsid w:val="001A3C04"/>
    <w:rsid w:val="001A7D3F"/>
    <w:rsid w:val="001B0768"/>
    <w:rsid w:val="001B2002"/>
    <w:rsid w:val="001B3EB1"/>
    <w:rsid w:val="001B4BB9"/>
    <w:rsid w:val="001B6DDB"/>
    <w:rsid w:val="001C62FA"/>
    <w:rsid w:val="001D4174"/>
    <w:rsid w:val="001D5494"/>
    <w:rsid w:val="001F191C"/>
    <w:rsid w:val="001F7859"/>
    <w:rsid w:val="00220517"/>
    <w:rsid w:val="00220B93"/>
    <w:rsid w:val="00232140"/>
    <w:rsid w:val="0023309C"/>
    <w:rsid w:val="002346A2"/>
    <w:rsid w:val="00235637"/>
    <w:rsid w:val="00237D8B"/>
    <w:rsid w:val="002603C4"/>
    <w:rsid w:val="002611BD"/>
    <w:rsid w:val="00270B6D"/>
    <w:rsid w:val="00272C39"/>
    <w:rsid w:val="00281869"/>
    <w:rsid w:val="002837CA"/>
    <w:rsid w:val="00290018"/>
    <w:rsid w:val="00290110"/>
    <w:rsid w:val="00295987"/>
    <w:rsid w:val="002A14A3"/>
    <w:rsid w:val="002A1C38"/>
    <w:rsid w:val="002A223C"/>
    <w:rsid w:val="002B0328"/>
    <w:rsid w:val="002B257B"/>
    <w:rsid w:val="002B5FFC"/>
    <w:rsid w:val="002B6695"/>
    <w:rsid w:val="002B697B"/>
    <w:rsid w:val="002C3FCC"/>
    <w:rsid w:val="002C4CEB"/>
    <w:rsid w:val="002C56A3"/>
    <w:rsid w:val="002C6ED7"/>
    <w:rsid w:val="002D496E"/>
    <w:rsid w:val="002D709F"/>
    <w:rsid w:val="002E57F7"/>
    <w:rsid w:val="002F1506"/>
    <w:rsid w:val="002F7366"/>
    <w:rsid w:val="002F7BDC"/>
    <w:rsid w:val="003001F2"/>
    <w:rsid w:val="00303C99"/>
    <w:rsid w:val="003054AE"/>
    <w:rsid w:val="00306C2B"/>
    <w:rsid w:val="00307BAB"/>
    <w:rsid w:val="00324BC6"/>
    <w:rsid w:val="00344BBB"/>
    <w:rsid w:val="0034781A"/>
    <w:rsid w:val="00347A4C"/>
    <w:rsid w:val="0035044E"/>
    <w:rsid w:val="0035373C"/>
    <w:rsid w:val="00353DE7"/>
    <w:rsid w:val="003556F7"/>
    <w:rsid w:val="0036067A"/>
    <w:rsid w:val="00362583"/>
    <w:rsid w:val="00362B33"/>
    <w:rsid w:val="003710AB"/>
    <w:rsid w:val="0038113C"/>
    <w:rsid w:val="003977E2"/>
    <w:rsid w:val="003A0FEC"/>
    <w:rsid w:val="003B372C"/>
    <w:rsid w:val="003D134A"/>
    <w:rsid w:val="003D1AD5"/>
    <w:rsid w:val="003D23FF"/>
    <w:rsid w:val="003D2CC5"/>
    <w:rsid w:val="003F0BD7"/>
    <w:rsid w:val="003F2770"/>
    <w:rsid w:val="00410085"/>
    <w:rsid w:val="00410863"/>
    <w:rsid w:val="00411FB3"/>
    <w:rsid w:val="00417BB4"/>
    <w:rsid w:val="004207C1"/>
    <w:rsid w:val="00427EAC"/>
    <w:rsid w:val="004333A3"/>
    <w:rsid w:val="00436CDE"/>
    <w:rsid w:val="004454C8"/>
    <w:rsid w:val="004457CA"/>
    <w:rsid w:val="004539FA"/>
    <w:rsid w:val="004579C9"/>
    <w:rsid w:val="00460ABE"/>
    <w:rsid w:val="00460B6A"/>
    <w:rsid w:val="00463F60"/>
    <w:rsid w:val="004644DB"/>
    <w:rsid w:val="004650D2"/>
    <w:rsid w:val="00466ABB"/>
    <w:rsid w:val="00472FE4"/>
    <w:rsid w:val="004745E3"/>
    <w:rsid w:val="004769F3"/>
    <w:rsid w:val="00476DDD"/>
    <w:rsid w:val="00480689"/>
    <w:rsid w:val="00481060"/>
    <w:rsid w:val="00481445"/>
    <w:rsid w:val="00483F66"/>
    <w:rsid w:val="0048522B"/>
    <w:rsid w:val="00486195"/>
    <w:rsid w:val="00486361"/>
    <w:rsid w:val="004A1EAB"/>
    <w:rsid w:val="004A33DF"/>
    <w:rsid w:val="004B5E5E"/>
    <w:rsid w:val="004D13A7"/>
    <w:rsid w:val="004D72C5"/>
    <w:rsid w:val="004E08FC"/>
    <w:rsid w:val="004E0B05"/>
    <w:rsid w:val="004E41B7"/>
    <w:rsid w:val="004E4CE3"/>
    <w:rsid w:val="004E7F35"/>
    <w:rsid w:val="004E7FC4"/>
    <w:rsid w:val="004F2653"/>
    <w:rsid w:val="004F428E"/>
    <w:rsid w:val="004F6E9F"/>
    <w:rsid w:val="004F7715"/>
    <w:rsid w:val="00502996"/>
    <w:rsid w:val="00510267"/>
    <w:rsid w:val="00521404"/>
    <w:rsid w:val="00522851"/>
    <w:rsid w:val="005258D6"/>
    <w:rsid w:val="00526137"/>
    <w:rsid w:val="00526CB9"/>
    <w:rsid w:val="00531996"/>
    <w:rsid w:val="005377E7"/>
    <w:rsid w:val="00537CA1"/>
    <w:rsid w:val="005448AC"/>
    <w:rsid w:val="005474EB"/>
    <w:rsid w:val="00552616"/>
    <w:rsid w:val="00552BB7"/>
    <w:rsid w:val="005537A8"/>
    <w:rsid w:val="00570655"/>
    <w:rsid w:val="00575871"/>
    <w:rsid w:val="00581126"/>
    <w:rsid w:val="00586919"/>
    <w:rsid w:val="00586A2E"/>
    <w:rsid w:val="00593610"/>
    <w:rsid w:val="00594D98"/>
    <w:rsid w:val="00597E6F"/>
    <w:rsid w:val="005A403A"/>
    <w:rsid w:val="005A55A8"/>
    <w:rsid w:val="005A6F62"/>
    <w:rsid w:val="005B08CC"/>
    <w:rsid w:val="005C1E9C"/>
    <w:rsid w:val="005C4A0C"/>
    <w:rsid w:val="005C4DEC"/>
    <w:rsid w:val="005C6423"/>
    <w:rsid w:val="005D2ED9"/>
    <w:rsid w:val="005E0CDB"/>
    <w:rsid w:val="005E3094"/>
    <w:rsid w:val="005E43D1"/>
    <w:rsid w:val="005F28ED"/>
    <w:rsid w:val="005F29FB"/>
    <w:rsid w:val="005F5143"/>
    <w:rsid w:val="0060046D"/>
    <w:rsid w:val="00601AAF"/>
    <w:rsid w:val="00602864"/>
    <w:rsid w:val="00606B0F"/>
    <w:rsid w:val="006137D6"/>
    <w:rsid w:val="0061675F"/>
    <w:rsid w:val="006224A4"/>
    <w:rsid w:val="00626AA1"/>
    <w:rsid w:val="00631FB0"/>
    <w:rsid w:val="00636BCB"/>
    <w:rsid w:val="006442DF"/>
    <w:rsid w:val="006461AD"/>
    <w:rsid w:val="006463CC"/>
    <w:rsid w:val="0065547E"/>
    <w:rsid w:val="00657EC6"/>
    <w:rsid w:val="0066261A"/>
    <w:rsid w:val="00665F54"/>
    <w:rsid w:val="00666EFE"/>
    <w:rsid w:val="006760AC"/>
    <w:rsid w:val="00684B52"/>
    <w:rsid w:val="00693ED8"/>
    <w:rsid w:val="00697C2E"/>
    <w:rsid w:val="006A3B66"/>
    <w:rsid w:val="006A60A8"/>
    <w:rsid w:val="006B2327"/>
    <w:rsid w:val="006B3815"/>
    <w:rsid w:val="006B3AC6"/>
    <w:rsid w:val="006C0636"/>
    <w:rsid w:val="006C3AD7"/>
    <w:rsid w:val="006C4DA1"/>
    <w:rsid w:val="006D37EF"/>
    <w:rsid w:val="006D5102"/>
    <w:rsid w:val="006E0573"/>
    <w:rsid w:val="006E1F01"/>
    <w:rsid w:val="006E43A5"/>
    <w:rsid w:val="006E6496"/>
    <w:rsid w:val="006F01E9"/>
    <w:rsid w:val="006F337E"/>
    <w:rsid w:val="006F5439"/>
    <w:rsid w:val="006F77BB"/>
    <w:rsid w:val="00701B09"/>
    <w:rsid w:val="00712368"/>
    <w:rsid w:val="007156A9"/>
    <w:rsid w:val="00722F77"/>
    <w:rsid w:val="00734E47"/>
    <w:rsid w:val="00737193"/>
    <w:rsid w:val="00742128"/>
    <w:rsid w:val="00752244"/>
    <w:rsid w:val="00752E03"/>
    <w:rsid w:val="00753422"/>
    <w:rsid w:val="007558C2"/>
    <w:rsid w:val="00757AB0"/>
    <w:rsid w:val="00762B6B"/>
    <w:rsid w:val="00766BEC"/>
    <w:rsid w:val="00767D32"/>
    <w:rsid w:val="007725C7"/>
    <w:rsid w:val="00772B6E"/>
    <w:rsid w:val="00776930"/>
    <w:rsid w:val="007829D2"/>
    <w:rsid w:val="00782FA2"/>
    <w:rsid w:val="00783074"/>
    <w:rsid w:val="0078522D"/>
    <w:rsid w:val="0078658B"/>
    <w:rsid w:val="00791592"/>
    <w:rsid w:val="00792DD4"/>
    <w:rsid w:val="007960E4"/>
    <w:rsid w:val="007A0B53"/>
    <w:rsid w:val="007B634A"/>
    <w:rsid w:val="007C1FEB"/>
    <w:rsid w:val="007C3E2B"/>
    <w:rsid w:val="007C5139"/>
    <w:rsid w:val="007C6F71"/>
    <w:rsid w:val="007D0C34"/>
    <w:rsid w:val="007D71AA"/>
    <w:rsid w:val="007E11DB"/>
    <w:rsid w:val="007E16FA"/>
    <w:rsid w:val="007E24A8"/>
    <w:rsid w:val="007E41CD"/>
    <w:rsid w:val="007E553C"/>
    <w:rsid w:val="007F190F"/>
    <w:rsid w:val="00800EE9"/>
    <w:rsid w:val="00801BBF"/>
    <w:rsid w:val="00810B7B"/>
    <w:rsid w:val="00813083"/>
    <w:rsid w:val="00814EC6"/>
    <w:rsid w:val="00816FA9"/>
    <w:rsid w:val="00820743"/>
    <w:rsid w:val="0082102D"/>
    <w:rsid w:val="008215CB"/>
    <w:rsid w:val="00822A22"/>
    <w:rsid w:val="00825924"/>
    <w:rsid w:val="00826C8A"/>
    <w:rsid w:val="00832509"/>
    <w:rsid w:val="008325AD"/>
    <w:rsid w:val="00833C01"/>
    <w:rsid w:val="00833C8B"/>
    <w:rsid w:val="00834506"/>
    <w:rsid w:val="00834E7E"/>
    <w:rsid w:val="0084313B"/>
    <w:rsid w:val="00852774"/>
    <w:rsid w:val="00854B0C"/>
    <w:rsid w:val="00855D99"/>
    <w:rsid w:val="008574B7"/>
    <w:rsid w:val="00861072"/>
    <w:rsid w:val="00861B75"/>
    <w:rsid w:val="008631AD"/>
    <w:rsid w:val="00863A46"/>
    <w:rsid w:val="00864FA0"/>
    <w:rsid w:val="00870403"/>
    <w:rsid w:val="00873C7D"/>
    <w:rsid w:val="00875CBE"/>
    <w:rsid w:val="008826C8"/>
    <w:rsid w:val="008870FC"/>
    <w:rsid w:val="00887FC2"/>
    <w:rsid w:val="00893017"/>
    <w:rsid w:val="0089381B"/>
    <w:rsid w:val="008966AB"/>
    <w:rsid w:val="008A1726"/>
    <w:rsid w:val="008A1A35"/>
    <w:rsid w:val="008A525C"/>
    <w:rsid w:val="008A7B9A"/>
    <w:rsid w:val="008B0144"/>
    <w:rsid w:val="008B0BB9"/>
    <w:rsid w:val="008C3079"/>
    <w:rsid w:val="008C50D9"/>
    <w:rsid w:val="008C5285"/>
    <w:rsid w:val="008D1E2D"/>
    <w:rsid w:val="008D4F31"/>
    <w:rsid w:val="008D6D7D"/>
    <w:rsid w:val="008D7CD3"/>
    <w:rsid w:val="008E15C8"/>
    <w:rsid w:val="008E1C4D"/>
    <w:rsid w:val="008E3242"/>
    <w:rsid w:val="008E5923"/>
    <w:rsid w:val="00904794"/>
    <w:rsid w:val="00905154"/>
    <w:rsid w:val="00910C25"/>
    <w:rsid w:val="0091229C"/>
    <w:rsid w:val="009179F3"/>
    <w:rsid w:val="009255D9"/>
    <w:rsid w:val="009302EB"/>
    <w:rsid w:val="00934D21"/>
    <w:rsid w:val="009449B4"/>
    <w:rsid w:val="00947BCD"/>
    <w:rsid w:val="00972D16"/>
    <w:rsid w:val="00973775"/>
    <w:rsid w:val="00974203"/>
    <w:rsid w:val="00976057"/>
    <w:rsid w:val="00980B14"/>
    <w:rsid w:val="00991D1F"/>
    <w:rsid w:val="0099293C"/>
    <w:rsid w:val="009A0894"/>
    <w:rsid w:val="009A40BE"/>
    <w:rsid w:val="009B2791"/>
    <w:rsid w:val="009B4CD6"/>
    <w:rsid w:val="009B4CD8"/>
    <w:rsid w:val="009C0C2E"/>
    <w:rsid w:val="009C23DA"/>
    <w:rsid w:val="009C6985"/>
    <w:rsid w:val="009D509B"/>
    <w:rsid w:val="009E0A66"/>
    <w:rsid w:val="009E55E6"/>
    <w:rsid w:val="009E6EF9"/>
    <w:rsid w:val="009E6F02"/>
    <w:rsid w:val="009E7B9D"/>
    <w:rsid w:val="009E7F82"/>
    <w:rsid w:val="00A001FD"/>
    <w:rsid w:val="00A004FD"/>
    <w:rsid w:val="00A00A98"/>
    <w:rsid w:val="00A076D6"/>
    <w:rsid w:val="00A16575"/>
    <w:rsid w:val="00A171B0"/>
    <w:rsid w:val="00A17B37"/>
    <w:rsid w:val="00A2125B"/>
    <w:rsid w:val="00A23320"/>
    <w:rsid w:val="00A2367D"/>
    <w:rsid w:val="00A269B8"/>
    <w:rsid w:val="00A273A8"/>
    <w:rsid w:val="00A51CEF"/>
    <w:rsid w:val="00A5434E"/>
    <w:rsid w:val="00A603A2"/>
    <w:rsid w:val="00A620FA"/>
    <w:rsid w:val="00A6449E"/>
    <w:rsid w:val="00A73495"/>
    <w:rsid w:val="00A73D1F"/>
    <w:rsid w:val="00A7402F"/>
    <w:rsid w:val="00A80C68"/>
    <w:rsid w:val="00A81E46"/>
    <w:rsid w:val="00A83A44"/>
    <w:rsid w:val="00A85F4F"/>
    <w:rsid w:val="00A8614D"/>
    <w:rsid w:val="00A87B49"/>
    <w:rsid w:val="00A96DA2"/>
    <w:rsid w:val="00AA388C"/>
    <w:rsid w:val="00AA3A34"/>
    <w:rsid w:val="00AA3E02"/>
    <w:rsid w:val="00AA5C9A"/>
    <w:rsid w:val="00AA6A3D"/>
    <w:rsid w:val="00AA7D22"/>
    <w:rsid w:val="00AB167A"/>
    <w:rsid w:val="00AB24CA"/>
    <w:rsid w:val="00AB57E2"/>
    <w:rsid w:val="00AC2C41"/>
    <w:rsid w:val="00AD0CAB"/>
    <w:rsid w:val="00AD354E"/>
    <w:rsid w:val="00AD5832"/>
    <w:rsid w:val="00AD723D"/>
    <w:rsid w:val="00AD7CA2"/>
    <w:rsid w:val="00AE7245"/>
    <w:rsid w:val="00AF5B57"/>
    <w:rsid w:val="00B0071E"/>
    <w:rsid w:val="00B0225F"/>
    <w:rsid w:val="00B112E9"/>
    <w:rsid w:val="00B1580D"/>
    <w:rsid w:val="00B30455"/>
    <w:rsid w:val="00B32309"/>
    <w:rsid w:val="00B351F5"/>
    <w:rsid w:val="00B40164"/>
    <w:rsid w:val="00B4285A"/>
    <w:rsid w:val="00B52F2D"/>
    <w:rsid w:val="00B53C5D"/>
    <w:rsid w:val="00B6416A"/>
    <w:rsid w:val="00B6580F"/>
    <w:rsid w:val="00B7057C"/>
    <w:rsid w:val="00B71B19"/>
    <w:rsid w:val="00B748F6"/>
    <w:rsid w:val="00B75591"/>
    <w:rsid w:val="00B75953"/>
    <w:rsid w:val="00B81B73"/>
    <w:rsid w:val="00B95DB6"/>
    <w:rsid w:val="00B97992"/>
    <w:rsid w:val="00BA0494"/>
    <w:rsid w:val="00BA1277"/>
    <w:rsid w:val="00BA1E2F"/>
    <w:rsid w:val="00BB48AC"/>
    <w:rsid w:val="00BB7B8B"/>
    <w:rsid w:val="00BC4CA0"/>
    <w:rsid w:val="00BD662A"/>
    <w:rsid w:val="00BD7843"/>
    <w:rsid w:val="00BE0327"/>
    <w:rsid w:val="00BE0F4F"/>
    <w:rsid w:val="00BE3F3D"/>
    <w:rsid w:val="00BE4E81"/>
    <w:rsid w:val="00BF2176"/>
    <w:rsid w:val="00BF2DAB"/>
    <w:rsid w:val="00C02681"/>
    <w:rsid w:val="00C079B5"/>
    <w:rsid w:val="00C13434"/>
    <w:rsid w:val="00C16248"/>
    <w:rsid w:val="00C34053"/>
    <w:rsid w:val="00C36F5C"/>
    <w:rsid w:val="00C3749A"/>
    <w:rsid w:val="00C40667"/>
    <w:rsid w:val="00C4216C"/>
    <w:rsid w:val="00C5622B"/>
    <w:rsid w:val="00C60117"/>
    <w:rsid w:val="00C63DA4"/>
    <w:rsid w:val="00C72211"/>
    <w:rsid w:val="00C760E9"/>
    <w:rsid w:val="00C77677"/>
    <w:rsid w:val="00CA11C3"/>
    <w:rsid w:val="00CA1916"/>
    <w:rsid w:val="00CA1B6C"/>
    <w:rsid w:val="00CA2C39"/>
    <w:rsid w:val="00CA4A88"/>
    <w:rsid w:val="00CC032D"/>
    <w:rsid w:val="00CC149C"/>
    <w:rsid w:val="00CC3124"/>
    <w:rsid w:val="00CC3657"/>
    <w:rsid w:val="00CC461B"/>
    <w:rsid w:val="00CC54A5"/>
    <w:rsid w:val="00CE4E3C"/>
    <w:rsid w:val="00CF071E"/>
    <w:rsid w:val="00CF717A"/>
    <w:rsid w:val="00D02A34"/>
    <w:rsid w:val="00D070FF"/>
    <w:rsid w:val="00D171F8"/>
    <w:rsid w:val="00D17D8A"/>
    <w:rsid w:val="00D209D7"/>
    <w:rsid w:val="00D2298A"/>
    <w:rsid w:val="00D26C7F"/>
    <w:rsid w:val="00D42310"/>
    <w:rsid w:val="00D472A9"/>
    <w:rsid w:val="00D4779E"/>
    <w:rsid w:val="00D47C27"/>
    <w:rsid w:val="00D55CE9"/>
    <w:rsid w:val="00D65370"/>
    <w:rsid w:val="00D776C7"/>
    <w:rsid w:val="00D865DF"/>
    <w:rsid w:val="00D87E04"/>
    <w:rsid w:val="00D90DD2"/>
    <w:rsid w:val="00DA39CB"/>
    <w:rsid w:val="00DB2C85"/>
    <w:rsid w:val="00DD213F"/>
    <w:rsid w:val="00DD3280"/>
    <w:rsid w:val="00DE17BF"/>
    <w:rsid w:val="00DE1EFF"/>
    <w:rsid w:val="00DE4741"/>
    <w:rsid w:val="00DE72F3"/>
    <w:rsid w:val="00DF0444"/>
    <w:rsid w:val="00DF19B1"/>
    <w:rsid w:val="00DF3C8A"/>
    <w:rsid w:val="00DF42CC"/>
    <w:rsid w:val="00DF6F01"/>
    <w:rsid w:val="00E05ACE"/>
    <w:rsid w:val="00E05BFC"/>
    <w:rsid w:val="00E17C8E"/>
    <w:rsid w:val="00E21A09"/>
    <w:rsid w:val="00E236E1"/>
    <w:rsid w:val="00E33025"/>
    <w:rsid w:val="00E33EB9"/>
    <w:rsid w:val="00E3598A"/>
    <w:rsid w:val="00E363D6"/>
    <w:rsid w:val="00E37A4C"/>
    <w:rsid w:val="00E424D0"/>
    <w:rsid w:val="00E42F88"/>
    <w:rsid w:val="00E47380"/>
    <w:rsid w:val="00E50040"/>
    <w:rsid w:val="00E511DC"/>
    <w:rsid w:val="00E52282"/>
    <w:rsid w:val="00E52CDD"/>
    <w:rsid w:val="00E52E13"/>
    <w:rsid w:val="00E56B33"/>
    <w:rsid w:val="00E61B95"/>
    <w:rsid w:val="00E66CA0"/>
    <w:rsid w:val="00E71889"/>
    <w:rsid w:val="00E72799"/>
    <w:rsid w:val="00E7409B"/>
    <w:rsid w:val="00E8055E"/>
    <w:rsid w:val="00E813AC"/>
    <w:rsid w:val="00E81E0B"/>
    <w:rsid w:val="00E86E20"/>
    <w:rsid w:val="00E94CF5"/>
    <w:rsid w:val="00E96057"/>
    <w:rsid w:val="00E96BAC"/>
    <w:rsid w:val="00EA5DD9"/>
    <w:rsid w:val="00EA7020"/>
    <w:rsid w:val="00EB1E30"/>
    <w:rsid w:val="00EB2276"/>
    <w:rsid w:val="00EB36AA"/>
    <w:rsid w:val="00EB60E6"/>
    <w:rsid w:val="00EC0993"/>
    <w:rsid w:val="00EC5EB1"/>
    <w:rsid w:val="00ED4B69"/>
    <w:rsid w:val="00ED56D6"/>
    <w:rsid w:val="00ED6C6F"/>
    <w:rsid w:val="00EE5657"/>
    <w:rsid w:val="00EF58B6"/>
    <w:rsid w:val="00F10461"/>
    <w:rsid w:val="00F10957"/>
    <w:rsid w:val="00F14BEE"/>
    <w:rsid w:val="00F1711A"/>
    <w:rsid w:val="00F20CD7"/>
    <w:rsid w:val="00F21D0E"/>
    <w:rsid w:val="00F248A6"/>
    <w:rsid w:val="00F27536"/>
    <w:rsid w:val="00F31564"/>
    <w:rsid w:val="00F40DCF"/>
    <w:rsid w:val="00F45A57"/>
    <w:rsid w:val="00F4778E"/>
    <w:rsid w:val="00F5205D"/>
    <w:rsid w:val="00F61558"/>
    <w:rsid w:val="00F61F0E"/>
    <w:rsid w:val="00F6408C"/>
    <w:rsid w:val="00F6493F"/>
    <w:rsid w:val="00F7176E"/>
    <w:rsid w:val="00F80BFE"/>
    <w:rsid w:val="00F81C49"/>
    <w:rsid w:val="00F833F3"/>
    <w:rsid w:val="00F847C8"/>
    <w:rsid w:val="00F90523"/>
    <w:rsid w:val="00FA11DE"/>
    <w:rsid w:val="00FA1A92"/>
    <w:rsid w:val="00FA3121"/>
    <w:rsid w:val="00FA663A"/>
    <w:rsid w:val="00FA7C5A"/>
    <w:rsid w:val="00FB51F2"/>
    <w:rsid w:val="00FB7FCF"/>
    <w:rsid w:val="00FC6F9F"/>
    <w:rsid w:val="00FD1ADF"/>
    <w:rsid w:val="00FD1B57"/>
    <w:rsid w:val="00FF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F56F3"/>
  <w15:docId w15:val="{970975B6-2B59-4349-9D55-1DE133A6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iPriority="0"/>
    <w:lsdException w:name="footnote text" w:uiPriority="0"/>
    <w:lsdException w:name="annotation text" w:semiHidden="1"/>
    <w:lsdException w:name="index heading" w:semiHidden="1"/>
    <w:lsdException w:name="caption" w:semiHidden="1" w:uiPriority="0" w:unhideWhenUsed="1" w:qFormat="1"/>
    <w:lsdException w:name="table of figures" w:semiHidden="1"/>
    <w:lsdException w:name="envelope address" w:uiPriority="0"/>
    <w:lsdException w:name="envelope return" w:semiHidden="1" w:uiPriority="0"/>
    <w:lsdException w:name="annotation reference" w:semiHidden="1" w:uiPriority="0"/>
    <w:lsdException w:name="line number" w:semiHidden="1"/>
    <w:lsdException w:name="page number" w:uiPriority="0"/>
    <w:lsdException w:name="endnote reference" w:semiHidden="1"/>
    <w:lsdException w:name="endnote text" w:semiHidden="1" w:uiPriority="0"/>
    <w:lsdException w:name="table of authorities" w:semiHidden="1"/>
    <w:lsdException w:name="macro" w:semiHidden="1" w:uiPriority="0"/>
    <w:lsdException w:name="toa heading" w:semiHidden="1"/>
    <w:lsdException w:name="List" w:semiHidden="1" w:uiPriority="0"/>
    <w:lsdException w:name="List Bullet" w:uiPriority="0" w:qFormat="1"/>
    <w:lsdException w:name="List Number" w:uiPriority="0" w:qFormat="1"/>
    <w:lsdException w:name="List 2" w:semiHidden="1" w:uiPriority="0"/>
    <w:lsdException w:name="List 3" w:semiHidden="1" w:uiPriority="0"/>
    <w:lsdException w:name="List 4" w:semiHidden="1" w:uiPriority="0"/>
    <w:lsdException w:name="List 5" w:semiHidden="1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semiHidden="1" w:uiPriority="0"/>
    <w:lsdException w:name="Default Paragraph Font" w:semiHidden="1" w:uiPriority="1" w:unhideWhenUsed="1"/>
    <w:lsdException w:name="Body Text" w:semiHidden="1" w:uiPriority="0"/>
    <w:lsdException w:name="Body Text Indent" w:semiHidden="1" w:uiPriority="0"/>
    <w:lsdException w:name="List Continue" w:semiHidden="1" w:uiPriority="0"/>
    <w:lsdException w:name="List Continue 2" w:semiHidden="1" w:uiPriority="0"/>
    <w:lsdException w:name="List Continue 3" w:semiHidden="1" w:uiPriority="0"/>
    <w:lsdException w:name="List Continue 4" w:semiHidden="1" w:uiPriority="0"/>
    <w:lsdException w:name="List Continue 5" w:semiHidden="1" w:uiPriority="0"/>
    <w:lsdException w:name="Message Header" w:semiHidden="1" w:uiPriority="0"/>
    <w:lsdException w:name="Subtitle" w:uiPriority="0" w:qFormat="1"/>
    <w:lsdException w:name="Salutation" w:uiPriority="0" w:qFormat="1"/>
    <w:lsdException w:name="Date" w:uiPriority="0"/>
    <w:lsdException w:name="Body Text First Indent" w:semiHidden="1" w:uiPriority="0"/>
    <w:lsdException w:name="Body Text First Indent 2" w:semiHidden="1" w:uiPriority="0"/>
    <w:lsdException w:name="Note Heading" w:semiHidden="1" w:uiPriority="0"/>
    <w:lsdException w:name="Body Text 2" w:semiHidden="1" w:uiPriority="0"/>
    <w:lsdException w:name="Body Text 3" w:semiHidden="1" w:uiPriority="0"/>
    <w:lsdException w:name="Body Text Indent 2" w:semiHidden="1" w:uiPriority="0"/>
    <w:lsdException w:name="Body Text Indent 3" w:semiHidden="1" w:uiPriority="0"/>
    <w:lsdException w:name="Block Text" w:semiHidden="1" w:uiPriority="0"/>
    <w:lsdException w:name="FollowedHyperlink" w:uiPriority="98"/>
    <w:lsdException w:name="Strong" w:uiPriority="0" w:qFormat="1"/>
    <w:lsdException w:name="Emphasis" w:uiPriority="0" w:qFormat="1"/>
    <w:lsdException w:name="Document Map" w:semiHidden="1" w:uiPriority="0"/>
    <w:lsdException w:name="Plain Text" w:semiHidden="1" w:uiPriority="0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D7D"/>
  </w:style>
  <w:style w:type="paragraph" w:styleId="Rubrik1">
    <w:name w:val="heading 1"/>
    <w:basedOn w:val="Rubrik"/>
    <w:next w:val="Normal"/>
    <w:link w:val="Rubrik1Char"/>
    <w:qFormat/>
    <w:rsid w:val="004A33DF"/>
    <w:pPr>
      <w:keepNext/>
      <w:keepLines/>
      <w:spacing w:before="320" w:after="40" w:line="288" w:lineRule="auto"/>
      <w:outlineLvl w:val="0"/>
    </w:pPr>
    <w:rPr>
      <w:bCs w:val="0"/>
      <w:sz w:val="40"/>
      <w:szCs w:val="28"/>
    </w:rPr>
  </w:style>
  <w:style w:type="paragraph" w:styleId="Rubrik2">
    <w:name w:val="heading 2"/>
    <w:basedOn w:val="Rubrik1"/>
    <w:next w:val="Normal"/>
    <w:link w:val="Rubrik2Char"/>
    <w:qFormat/>
    <w:rsid w:val="004A33DF"/>
    <w:pPr>
      <w:spacing w:before="120" w:after="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qFormat/>
    <w:rsid w:val="00626AA1"/>
    <w:pPr>
      <w:outlineLvl w:val="2"/>
    </w:pPr>
    <w:rPr>
      <w:rFonts w:ascii="Roboto Slab Light" w:hAnsi="Roboto Slab Light"/>
      <w:sz w:val="24"/>
      <w:szCs w:val="24"/>
    </w:rPr>
  </w:style>
  <w:style w:type="paragraph" w:styleId="Rubrik4">
    <w:name w:val="heading 4"/>
    <w:basedOn w:val="Rubrik3"/>
    <w:next w:val="Normal"/>
    <w:link w:val="Rubrik4Char"/>
    <w:qFormat/>
    <w:rsid w:val="004A33DF"/>
    <w:pPr>
      <w:outlineLvl w:val="3"/>
    </w:pPr>
    <w:rPr>
      <w:iCs/>
      <w:sz w:val="19"/>
    </w:rPr>
  </w:style>
  <w:style w:type="paragraph" w:styleId="Rubrik5">
    <w:name w:val="heading 5"/>
    <w:basedOn w:val="Rubrik4"/>
    <w:next w:val="Normal"/>
    <w:link w:val="Rubrik5Char"/>
    <w:qFormat/>
    <w:rsid w:val="00A16575"/>
    <w:pPr>
      <w:outlineLvl w:val="4"/>
    </w:pPr>
    <w:rPr>
      <w:bCs w:val="0"/>
      <w:i/>
    </w:rPr>
  </w:style>
  <w:style w:type="paragraph" w:styleId="Rubrik6">
    <w:name w:val="heading 6"/>
    <w:basedOn w:val="Rubrik5"/>
    <w:next w:val="Normal"/>
    <w:link w:val="Rubrik6Char"/>
    <w:qFormat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qFormat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qFormat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qFormat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rsid w:val="004A33DF"/>
    <w:rPr>
      <w:rFonts w:asciiTheme="majorHAnsi" w:eastAsiaTheme="majorEastAsia" w:hAnsiTheme="majorHAnsi" w:cstheme="majorBidi"/>
      <w:sz w:val="40"/>
      <w:szCs w:val="28"/>
    </w:rPr>
  </w:style>
  <w:style w:type="character" w:customStyle="1" w:styleId="Rubrik2Char">
    <w:name w:val="Rubrik 2 Char"/>
    <w:basedOn w:val="Standardstycketeckensnitt"/>
    <w:link w:val="Rubrik2"/>
    <w:rsid w:val="004A33DF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rsid w:val="00626AA1"/>
    <w:rPr>
      <w:rFonts w:ascii="Roboto Slab Light" w:eastAsiaTheme="majorEastAsia" w:hAnsi="Roboto Slab Light" w:cstheme="majorBidi"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rsid w:val="004A33DF"/>
    <w:rPr>
      <w:rFonts w:ascii="Roboto Slab Light" w:eastAsiaTheme="majorEastAsia" w:hAnsi="Roboto Slab Light" w:cstheme="majorBidi"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qFormat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qFormat/>
    <w:rsid w:val="00593610"/>
    <w:pPr>
      <w:spacing w:after="0" w:line="240" w:lineRule="auto"/>
      <w:contextualSpacing/>
    </w:pPr>
    <w:rPr>
      <w:rFonts w:asciiTheme="majorHAnsi" w:eastAsiaTheme="majorEastAsia" w:hAnsiTheme="majorHAnsi" w:cstheme="majorBidi"/>
      <w:bCs/>
      <w:sz w:val="84"/>
      <w:szCs w:val="48"/>
    </w:rPr>
  </w:style>
  <w:style w:type="character" w:customStyle="1" w:styleId="RubrikChar">
    <w:name w:val="Rubrik Char"/>
    <w:basedOn w:val="Standardstycketeckensnitt"/>
    <w:link w:val="Rubrik"/>
    <w:rsid w:val="00593610"/>
    <w:rPr>
      <w:rFonts w:asciiTheme="majorHAnsi" w:eastAsiaTheme="majorEastAsia" w:hAnsiTheme="majorHAnsi" w:cstheme="majorBidi"/>
      <w:bCs/>
      <w:sz w:val="84"/>
      <w:szCs w:val="48"/>
    </w:rPr>
  </w:style>
  <w:style w:type="paragraph" w:styleId="Underrubrik">
    <w:name w:val="Subtitle"/>
    <w:basedOn w:val="Rubrik"/>
    <w:next w:val="Normal"/>
    <w:link w:val="UnderrubrikChar"/>
    <w:qFormat/>
    <w:rsid w:val="00593610"/>
    <w:pPr>
      <w:numPr>
        <w:ilvl w:val="1"/>
      </w:numPr>
      <w:spacing w:after="240"/>
    </w:pPr>
    <w:rPr>
      <w:color w:val="A6382E" w:themeColor="accent1"/>
      <w:sz w:val="40"/>
      <w:szCs w:val="24"/>
    </w:rPr>
  </w:style>
  <w:style w:type="character" w:customStyle="1" w:styleId="UnderrubrikChar">
    <w:name w:val="Underrubrik Char"/>
    <w:basedOn w:val="Standardstycketeckensnitt"/>
    <w:link w:val="Underrubrik"/>
    <w:rsid w:val="00593610"/>
    <w:rPr>
      <w:rFonts w:asciiTheme="majorHAnsi" w:eastAsiaTheme="majorEastAsia" w:hAnsiTheme="majorHAnsi" w:cstheme="majorBidi"/>
      <w:bCs/>
      <w:color w:val="A6382E" w:themeColor="accent1"/>
      <w:sz w:val="40"/>
      <w:szCs w:val="24"/>
    </w:rPr>
  </w:style>
  <w:style w:type="character" w:styleId="Stark">
    <w:name w:val="Strong"/>
    <w:basedOn w:val="Standardstycketeckensnitt"/>
    <w:qFormat/>
    <w:rsid w:val="005F29FB"/>
    <w:rPr>
      <w:b/>
      <w:bCs/>
      <w:color w:val="auto"/>
    </w:rPr>
  </w:style>
  <w:style w:type="character" w:styleId="Betoning">
    <w:name w:val="Emphasis"/>
    <w:basedOn w:val="Standardstycketeckensnitt"/>
    <w:qFormat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qFormat/>
    <w:rsid w:val="00A6449E"/>
    <w:pPr>
      <w:outlineLvl w:val="9"/>
    </w:pPr>
  </w:style>
  <w:style w:type="paragraph" w:styleId="Innehll1">
    <w:name w:val="toc 1"/>
    <w:basedOn w:val="Normal"/>
    <w:next w:val="Normal"/>
    <w:uiPriority w:val="39"/>
    <w:rsid w:val="00693ED8"/>
    <w:pPr>
      <w:tabs>
        <w:tab w:val="right" w:leader="dot" w:pos="9062"/>
      </w:tabs>
      <w:spacing w:after="100"/>
      <w:ind w:left="425" w:hanging="425"/>
    </w:pPr>
    <w:rPr>
      <w:noProof/>
      <w:lang w:eastAsia="en-GB"/>
    </w:rPr>
  </w:style>
  <w:style w:type="paragraph" w:styleId="Innehll2">
    <w:name w:val="toc 2"/>
    <w:basedOn w:val="Normal"/>
    <w:next w:val="Normal"/>
    <w:uiPriority w:val="39"/>
    <w:rsid w:val="00693ED8"/>
    <w:pPr>
      <w:tabs>
        <w:tab w:val="right" w:leader="dot" w:pos="9062"/>
      </w:tabs>
      <w:spacing w:after="100"/>
      <w:ind w:left="850" w:hanging="425"/>
    </w:pPr>
    <w:rPr>
      <w:noProof/>
    </w:rPr>
  </w:style>
  <w:style w:type="paragraph" w:styleId="Innehll3">
    <w:name w:val="toc 3"/>
    <w:basedOn w:val="Normal"/>
    <w:next w:val="Normal"/>
    <w:uiPriority w:val="39"/>
    <w:rsid w:val="00693ED8"/>
    <w:pPr>
      <w:tabs>
        <w:tab w:val="right" w:leader="dot" w:pos="9062"/>
      </w:tabs>
      <w:spacing w:after="100"/>
      <w:ind w:left="1276" w:hanging="425"/>
    </w:pPr>
    <w:rPr>
      <w:noProof/>
    </w:rPr>
  </w:style>
  <w:style w:type="paragraph" w:styleId="Innehll4">
    <w:name w:val="toc 4"/>
    <w:basedOn w:val="Normal"/>
    <w:next w:val="Normal"/>
    <w:uiPriority w:val="39"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ED6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D6C6F"/>
  </w:style>
  <w:style w:type="paragraph" w:styleId="Sidfot">
    <w:name w:val="footer"/>
    <w:basedOn w:val="Normal"/>
    <w:link w:val="SidfotChar"/>
    <w:uiPriority w:val="99"/>
    <w:rsid w:val="00D17D8A"/>
    <w:pPr>
      <w:pBdr>
        <w:top w:val="single" w:sz="4" w:space="7" w:color="auto"/>
      </w:pBdr>
      <w:tabs>
        <w:tab w:val="center" w:pos="4536"/>
        <w:tab w:val="right" w:pos="9072"/>
      </w:tabs>
      <w:spacing w:after="0" w:line="240" w:lineRule="auto"/>
    </w:pPr>
    <w:rPr>
      <w:rFonts w:ascii="Roboto Slab Light" w:hAnsi="Roboto Slab Light"/>
      <w:sz w:val="15"/>
    </w:rPr>
  </w:style>
  <w:style w:type="character" w:customStyle="1" w:styleId="SidfotChar">
    <w:name w:val="Sidfot Char"/>
    <w:basedOn w:val="Standardstycketeckensnitt"/>
    <w:link w:val="Sidfot"/>
    <w:uiPriority w:val="99"/>
    <w:rsid w:val="00D17D8A"/>
    <w:rPr>
      <w:rFonts w:ascii="Roboto Slab Light" w:hAnsi="Roboto Slab Light"/>
      <w:sz w:val="15"/>
    </w:rPr>
  </w:style>
  <w:style w:type="paragraph" w:styleId="Punktlista">
    <w:name w:val="List Bullet"/>
    <w:basedOn w:val="Normal"/>
    <w:qFormat/>
    <w:rsid w:val="00D4779E"/>
    <w:pPr>
      <w:numPr>
        <w:numId w:val="2"/>
      </w:numPr>
      <w:spacing w:after="80"/>
      <w:contextualSpacing/>
    </w:pPr>
  </w:style>
  <w:style w:type="paragraph" w:styleId="Numreradlista">
    <w:name w:val="List Number"/>
    <w:basedOn w:val="Normal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rsid w:val="00783074"/>
    <w:pPr>
      <w:spacing w:after="0" w:line="240" w:lineRule="auto"/>
      <w:ind w:left="142" w:hanging="142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rsid w:val="00976057"/>
    <w:rPr>
      <w:color w:val="5F5F5F" w:themeColor="hyperlink"/>
      <w:u w:val="single"/>
    </w:rPr>
  </w:style>
  <w:style w:type="paragraph" w:styleId="Liststycke">
    <w:name w:val="List Paragraph"/>
    <w:basedOn w:val="Normal"/>
    <w:uiPriority w:val="34"/>
    <w:qFormat/>
    <w:rsid w:val="00481060"/>
    <w:pPr>
      <w:ind w:left="720"/>
      <w:contextualSpacing/>
    </w:pPr>
  </w:style>
  <w:style w:type="paragraph" w:styleId="Numreradlista2">
    <w:name w:val="List Number 2"/>
    <w:basedOn w:val="Numreradlista"/>
    <w:rsid w:val="009E7F82"/>
    <w:pPr>
      <w:numPr>
        <w:ilvl w:val="1"/>
      </w:numPr>
    </w:pPr>
  </w:style>
  <w:style w:type="paragraph" w:styleId="Numreradlista3">
    <w:name w:val="List Number 3"/>
    <w:basedOn w:val="Numreradlista2"/>
    <w:rsid w:val="009E7F82"/>
    <w:pPr>
      <w:numPr>
        <w:ilvl w:val="2"/>
      </w:numPr>
    </w:pPr>
  </w:style>
  <w:style w:type="paragraph" w:styleId="Numreradlista4">
    <w:name w:val="List Number 4"/>
    <w:basedOn w:val="Numreradlista3"/>
    <w:rsid w:val="009E7F82"/>
    <w:pPr>
      <w:numPr>
        <w:ilvl w:val="3"/>
      </w:numPr>
    </w:pPr>
  </w:style>
  <w:style w:type="paragraph" w:styleId="Numreradlista5">
    <w:name w:val="List Number 5"/>
    <w:basedOn w:val="Numreradlista4"/>
    <w:rsid w:val="009E7F82"/>
    <w:pPr>
      <w:numPr>
        <w:ilvl w:val="4"/>
      </w:numPr>
    </w:pPr>
  </w:style>
  <w:style w:type="paragraph" w:styleId="Punktlista2">
    <w:name w:val="List Bullet 2"/>
    <w:basedOn w:val="Punktlista"/>
    <w:rsid w:val="009E7F82"/>
    <w:pPr>
      <w:numPr>
        <w:ilvl w:val="1"/>
      </w:numPr>
    </w:pPr>
  </w:style>
  <w:style w:type="paragraph" w:styleId="Punktlista3">
    <w:name w:val="List Bullet 3"/>
    <w:basedOn w:val="Punktlista2"/>
    <w:rsid w:val="009E7F82"/>
    <w:pPr>
      <w:numPr>
        <w:ilvl w:val="2"/>
      </w:numPr>
    </w:pPr>
  </w:style>
  <w:style w:type="paragraph" w:styleId="Punktlista4">
    <w:name w:val="List Bullet 4"/>
    <w:basedOn w:val="Punktlista3"/>
    <w:rsid w:val="009E7F82"/>
    <w:pPr>
      <w:numPr>
        <w:ilvl w:val="3"/>
      </w:numPr>
    </w:pPr>
  </w:style>
  <w:style w:type="paragraph" w:styleId="Punktlista5">
    <w:name w:val="List Bullet 5"/>
    <w:basedOn w:val="Punktlista4"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nhideWhenUsed/>
    <w:rsid w:val="00783074"/>
    <w:pPr>
      <w:spacing w:after="0" w:line="240" w:lineRule="auto"/>
      <w:ind w:left="142" w:hanging="142"/>
    </w:pPr>
    <w:rPr>
      <w:sz w:val="16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AA5C9A"/>
    <w:pPr>
      <w:numPr>
        <w:numId w:val="3"/>
      </w:numPr>
    </w:pPr>
  </w:style>
  <w:style w:type="paragraph" w:customStyle="1" w:styleId="Numreradrubrik2">
    <w:name w:val="Numrerad rubrik 2"/>
    <w:basedOn w:val="Rubrik2"/>
    <w:next w:val="Normal"/>
    <w:uiPriority w:val="19"/>
    <w:qFormat/>
    <w:rsid w:val="00AA5C9A"/>
    <w:pPr>
      <w:numPr>
        <w:ilvl w:val="1"/>
        <w:numId w:val="3"/>
      </w:numPr>
    </w:pPr>
  </w:style>
  <w:style w:type="paragraph" w:customStyle="1" w:styleId="Numreradrubrik3">
    <w:name w:val="Numrerad rubrik 3"/>
    <w:basedOn w:val="Rubrik3"/>
    <w:next w:val="Normal"/>
    <w:uiPriority w:val="19"/>
    <w:qFormat/>
    <w:rsid w:val="00AA5C9A"/>
    <w:pPr>
      <w:numPr>
        <w:ilvl w:val="2"/>
        <w:numId w:val="3"/>
      </w:numPr>
    </w:pPr>
  </w:style>
  <w:style w:type="paragraph" w:customStyle="1" w:styleId="Numreradrubrik4">
    <w:name w:val="Numrerad rubrik 4"/>
    <w:basedOn w:val="Rubrik4"/>
    <w:next w:val="Normal"/>
    <w:uiPriority w:val="19"/>
    <w:qFormat/>
    <w:rsid w:val="00AA5C9A"/>
    <w:pPr>
      <w:numPr>
        <w:ilvl w:val="3"/>
        <w:numId w:val="3"/>
      </w:numPr>
    </w:pPr>
  </w:style>
  <w:style w:type="paragraph" w:styleId="Adress-brev">
    <w:name w:val="envelope address"/>
    <w:basedOn w:val="Normal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rsid w:val="00A87B49"/>
    <w:pPr>
      <w:spacing w:after="800" w:line="240" w:lineRule="auto"/>
      <w:contextualSpacing/>
    </w:pPr>
    <w:rPr>
      <w:lang w:val="en-GB"/>
    </w:rPr>
  </w:style>
  <w:style w:type="character" w:customStyle="1" w:styleId="AvslutandetextChar">
    <w:name w:val="Avslutande text Char"/>
    <w:basedOn w:val="Standardstycketeckensnitt"/>
    <w:link w:val="Avslutandetext"/>
    <w:rsid w:val="00A87B49"/>
    <w:rPr>
      <w:lang w:val="en-GB"/>
    </w:rPr>
  </w:style>
  <w:style w:type="paragraph" w:styleId="Inledning">
    <w:name w:val="Salutation"/>
    <w:basedOn w:val="Normal"/>
    <w:next w:val="Normal"/>
    <w:link w:val="InledningChar"/>
    <w:qFormat/>
    <w:rsid w:val="004A33DF"/>
    <w:rPr>
      <w:rFonts w:ascii="Roboto Slab Light" w:hAnsi="Roboto Slab Light"/>
    </w:rPr>
  </w:style>
  <w:style w:type="character" w:customStyle="1" w:styleId="InledningChar">
    <w:name w:val="Inledning Char"/>
    <w:basedOn w:val="Standardstycketeckensnitt"/>
    <w:link w:val="Inledning"/>
    <w:rsid w:val="004A33DF"/>
    <w:rPr>
      <w:rFonts w:ascii="Roboto Slab Light" w:hAnsi="Roboto Slab Light"/>
      <w:sz w:val="22"/>
    </w:rPr>
  </w:style>
  <w:style w:type="paragraph" w:customStyle="1" w:styleId="Klla">
    <w:name w:val="Källa"/>
    <w:basedOn w:val="Normal"/>
    <w:next w:val="Normal"/>
    <w:uiPriority w:val="26"/>
    <w:qFormat/>
    <w:rsid w:val="00626AA1"/>
    <w:pPr>
      <w:spacing w:before="80" w:after="24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character" w:customStyle="1" w:styleId="code1">
    <w:name w:val="code1"/>
    <w:basedOn w:val="Standardstycketeckensnitt"/>
    <w:rsid w:val="001A01AA"/>
    <w:rPr>
      <w:b/>
      <w:bCs/>
    </w:rPr>
  </w:style>
  <w:style w:type="paragraph" w:customStyle="1" w:styleId="BESKbrdtext">
    <w:name w:val="BESKbrödtext"/>
    <w:basedOn w:val="Normal"/>
    <w:link w:val="BESKbrdtextCharChar"/>
    <w:rsid w:val="00CA2C39"/>
    <w:pPr>
      <w:tabs>
        <w:tab w:val="left" w:pos="2835"/>
        <w:tab w:val="left" w:pos="4253"/>
        <w:tab w:val="left" w:pos="5670"/>
        <w:tab w:val="left" w:pos="7088"/>
        <w:tab w:val="left" w:pos="8505"/>
        <w:tab w:val="right" w:pos="9979"/>
      </w:tabs>
      <w:spacing w:before="80" w:after="0" w:line="240" w:lineRule="auto"/>
      <w:ind w:left="1418" w:right="851"/>
    </w:pPr>
    <w:rPr>
      <w:rFonts w:ascii="Arial" w:eastAsia="Times New Roman" w:hAnsi="Arial" w:cs="Times New Roman"/>
      <w:szCs w:val="20"/>
      <w:lang w:eastAsia="sv-SE"/>
    </w:rPr>
  </w:style>
  <w:style w:type="character" w:customStyle="1" w:styleId="BESKbrdtextCharChar">
    <w:name w:val="BESKbrödtext Char Char"/>
    <w:basedOn w:val="Standardstycketeckensnitt"/>
    <w:link w:val="BESKbrdtext"/>
    <w:rsid w:val="00CA2C39"/>
    <w:rPr>
      <w:rFonts w:ascii="Arial" w:eastAsia="Times New Roman" w:hAnsi="Arial" w:cs="Times New Roman"/>
      <w:szCs w:val="20"/>
      <w:lang w:eastAsia="sv-SE"/>
    </w:rPr>
  </w:style>
  <w:style w:type="paragraph" w:customStyle="1" w:styleId="BESKrub4">
    <w:name w:val="BESKrub4"/>
    <w:basedOn w:val="Normal"/>
    <w:next w:val="BESKbrdtext"/>
    <w:rsid w:val="00CA2C39"/>
    <w:pPr>
      <w:tabs>
        <w:tab w:val="right" w:pos="9979"/>
      </w:tabs>
      <w:suppressAutoHyphens/>
      <w:spacing w:before="240" w:after="0" w:line="240" w:lineRule="auto"/>
      <w:ind w:left="1418" w:right="851" w:hanging="1418"/>
      <w:outlineLvl w:val="3"/>
    </w:pPr>
    <w:rPr>
      <w:rFonts w:ascii="Arial" w:eastAsia="Times New Roman" w:hAnsi="Arial" w:cs="Times New Roman"/>
      <w:b/>
      <w:sz w:val="26"/>
      <w:szCs w:val="20"/>
      <w:lang w:eastAsia="sv-SE"/>
    </w:rPr>
  </w:style>
  <w:style w:type="paragraph" w:customStyle="1" w:styleId="BESKrub5">
    <w:name w:val="BESKrub5"/>
    <w:basedOn w:val="Normal"/>
    <w:next w:val="BESKbrdtext"/>
    <w:rsid w:val="00CA2C39"/>
    <w:pPr>
      <w:tabs>
        <w:tab w:val="right" w:pos="9979"/>
      </w:tabs>
      <w:suppressAutoHyphens/>
      <w:spacing w:before="240" w:after="0" w:line="240" w:lineRule="auto"/>
      <w:ind w:left="1418" w:right="851" w:hanging="1418"/>
      <w:outlineLvl w:val="4"/>
    </w:pPr>
    <w:rPr>
      <w:rFonts w:ascii="Arial" w:eastAsia="Times New Roman" w:hAnsi="Arial" w:cs="Times New Roman"/>
      <w:b/>
      <w:sz w:val="26"/>
      <w:szCs w:val="20"/>
      <w:lang w:eastAsia="sv-SE"/>
    </w:rPr>
  </w:style>
  <w:style w:type="paragraph" w:customStyle="1" w:styleId="BESKrub6">
    <w:name w:val="BESKrub6"/>
    <w:basedOn w:val="Normal"/>
    <w:next w:val="BESKbrdtext"/>
    <w:rsid w:val="00CA2C39"/>
    <w:pPr>
      <w:tabs>
        <w:tab w:val="right" w:pos="9979"/>
      </w:tabs>
      <w:suppressAutoHyphens/>
      <w:spacing w:before="240" w:after="0" w:line="240" w:lineRule="auto"/>
      <w:ind w:left="1418" w:right="851" w:hanging="1418"/>
      <w:outlineLvl w:val="5"/>
    </w:pPr>
    <w:rPr>
      <w:rFonts w:ascii="Arial" w:eastAsia="Times New Roman" w:hAnsi="Arial" w:cs="Times New Roman"/>
      <w:b/>
      <w:sz w:val="26"/>
      <w:szCs w:val="20"/>
      <w:lang w:eastAsia="sv-SE"/>
    </w:rPr>
  </w:style>
  <w:style w:type="paragraph" w:customStyle="1" w:styleId="BESKrub7">
    <w:name w:val="BESKrub7"/>
    <w:basedOn w:val="Normal"/>
    <w:next w:val="BESKbrdtext"/>
    <w:rsid w:val="00CA2C39"/>
    <w:pPr>
      <w:tabs>
        <w:tab w:val="right" w:pos="9979"/>
      </w:tabs>
      <w:suppressAutoHyphens/>
      <w:spacing w:before="240" w:after="0" w:line="240" w:lineRule="auto"/>
      <w:ind w:left="1418" w:right="851" w:hanging="1418"/>
      <w:outlineLvl w:val="6"/>
    </w:pPr>
    <w:rPr>
      <w:rFonts w:ascii="Arial" w:eastAsia="Times New Roman" w:hAnsi="Arial" w:cs="Times New Roman"/>
      <w:b/>
      <w:sz w:val="26"/>
      <w:szCs w:val="20"/>
      <w:lang w:eastAsia="sv-SE"/>
    </w:rPr>
  </w:style>
  <w:style w:type="paragraph" w:customStyle="1" w:styleId="BESKrub3gemen">
    <w:name w:val="BESKrub3gemen"/>
    <w:basedOn w:val="Normal"/>
    <w:next w:val="BESKbrdtext"/>
    <w:rsid w:val="00CA2C39"/>
    <w:pPr>
      <w:tabs>
        <w:tab w:val="right" w:pos="9979"/>
      </w:tabs>
      <w:suppressAutoHyphens/>
      <w:spacing w:before="240" w:after="0" w:line="240" w:lineRule="auto"/>
      <w:ind w:left="1418" w:right="851" w:hanging="1418"/>
      <w:outlineLvl w:val="2"/>
    </w:pPr>
    <w:rPr>
      <w:rFonts w:ascii="Arial" w:eastAsia="Times New Roman" w:hAnsi="Arial" w:cs="Times New Roman"/>
      <w:b/>
      <w:sz w:val="26"/>
      <w:szCs w:val="20"/>
      <w:lang w:eastAsia="sv-SE"/>
    </w:rPr>
  </w:style>
  <w:style w:type="paragraph" w:customStyle="1" w:styleId="BESKokod3">
    <w:name w:val="BESKokod3"/>
    <w:basedOn w:val="Normal"/>
    <w:next w:val="BESKbrdtext"/>
    <w:rsid w:val="003054AE"/>
    <w:pPr>
      <w:tabs>
        <w:tab w:val="left" w:pos="1985"/>
        <w:tab w:val="right" w:pos="9979"/>
      </w:tabs>
      <w:suppressAutoHyphens/>
      <w:spacing w:before="240" w:after="0" w:line="240" w:lineRule="auto"/>
      <w:ind w:left="1418" w:right="851"/>
    </w:pPr>
    <w:rPr>
      <w:rFonts w:ascii="Arial" w:eastAsia="Times New Roman" w:hAnsi="Arial" w:cs="Times New Roman"/>
      <w:i/>
      <w:szCs w:val="20"/>
      <w:lang w:eastAsia="sv-SE"/>
    </w:rPr>
  </w:style>
  <w:style w:type="paragraph" w:customStyle="1" w:styleId="BESKokod4">
    <w:name w:val="BESKokod4"/>
    <w:basedOn w:val="Normal"/>
    <w:next w:val="BESKbrdtext"/>
    <w:rsid w:val="00FA3121"/>
    <w:pPr>
      <w:tabs>
        <w:tab w:val="right" w:pos="9979"/>
      </w:tabs>
      <w:suppressAutoHyphens/>
      <w:spacing w:before="240" w:after="0" w:line="240" w:lineRule="auto"/>
      <w:ind w:left="1418" w:right="851"/>
    </w:pPr>
    <w:rPr>
      <w:rFonts w:ascii="Arial" w:eastAsia="Times New Roman" w:hAnsi="Arial" w:cs="Times New Roman"/>
      <w:i/>
      <w:sz w:val="18"/>
      <w:szCs w:val="20"/>
      <w:lang w:eastAsia="sv-SE"/>
    </w:rPr>
  </w:style>
  <w:style w:type="character" w:styleId="Sidnummer">
    <w:name w:val="page number"/>
    <w:basedOn w:val="Standardstycketeckensnitt"/>
    <w:rsid w:val="006B2327"/>
  </w:style>
  <w:style w:type="paragraph" w:styleId="Normaltindrag">
    <w:name w:val="Normal Indent"/>
    <w:basedOn w:val="Normal"/>
    <w:rsid w:val="006B2327"/>
    <w:pPr>
      <w:spacing w:after="0" w:line="240" w:lineRule="auto"/>
      <w:ind w:left="2268" w:right="850"/>
    </w:pPr>
    <w:rPr>
      <w:rFonts w:ascii="Arial" w:eastAsia="Times New Roman" w:hAnsi="Arial" w:cs="Times New Roman"/>
      <w:sz w:val="20"/>
      <w:szCs w:val="20"/>
      <w:lang w:eastAsia="sv-SE"/>
    </w:rPr>
  </w:style>
  <w:style w:type="paragraph" w:customStyle="1" w:styleId="Brdtextmedindrag2">
    <w:name w:val="Bršdtext med indrag 2"/>
    <w:basedOn w:val="Normal"/>
    <w:rsid w:val="006B2327"/>
    <w:pPr>
      <w:tabs>
        <w:tab w:val="left" w:pos="-987"/>
        <w:tab w:val="left" w:pos="1927"/>
        <w:tab w:val="left" w:pos="5895"/>
        <w:tab w:val="left" w:pos="10533"/>
        <w:tab w:val="left" w:pos="11253"/>
      </w:tabs>
      <w:suppressAutoHyphens/>
      <w:spacing w:after="0" w:line="240" w:lineRule="auto"/>
      <w:ind w:left="-141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DokumentversiktChar">
    <w:name w:val="Dokumentöversikt Char"/>
    <w:basedOn w:val="Standardstycketeckensnitt"/>
    <w:link w:val="Dokumentversikt"/>
    <w:semiHidden/>
    <w:rsid w:val="006B2327"/>
    <w:rPr>
      <w:rFonts w:ascii="Tahoma" w:eastAsia="Times New Roman" w:hAnsi="Tahoma" w:cs="Times New Roman"/>
      <w:szCs w:val="20"/>
      <w:shd w:val="clear" w:color="auto" w:fill="000080"/>
      <w:lang w:eastAsia="sv-SE"/>
    </w:rPr>
  </w:style>
  <w:style w:type="paragraph" w:styleId="Dokumentversikt">
    <w:name w:val="Document Map"/>
    <w:basedOn w:val="Normal"/>
    <w:link w:val="DokumentversiktChar"/>
    <w:semiHidden/>
    <w:rsid w:val="006B2327"/>
    <w:pPr>
      <w:shd w:val="clear" w:color="auto" w:fill="000080"/>
      <w:tabs>
        <w:tab w:val="left" w:pos="1418"/>
        <w:tab w:val="left" w:pos="9356"/>
      </w:tabs>
      <w:spacing w:after="0" w:line="240" w:lineRule="auto"/>
      <w:ind w:left="1418" w:right="850"/>
    </w:pPr>
    <w:rPr>
      <w:rFonts w:ascii="Tahoma" w:eastAsia="Times New Roman" w:hAnsi="Tahoma" w:cs="Times New Roman"/>
      <w:szCs w:val="20"/>
      <w:lang w:eastAsia="sv-SE"/>
    </w:rPr>
  </w:style>
  <w:style w:type="character" w:customStyle="1" w:styleId="DokumentversiktChar1">
    <w:name w:val="Dokumentöversikt Char1"/>
    <w:basedOn w:val="Standardstycketeckensnitt"/>
    <w:uiPriority w:val="99"/>
    <w:semiHidden/>
    <w:rsid w:val="006B2327"/>
    <w:rPr>
      <w:rFonts w:ascii="Segoe UI" w:hAnsi="Segoe UI" w:cs="Segoe UI"/>
      <w:sz w:val="16"/>
      <w:szCs w:val="16"/>
    </w:rPr>
  </w:style>
  <w:style w:type="paragraph" w:styleId="Anteckningsrubrik">
    <w:name w:val="Note Heading"/>
    <w:basedOn w:val="Normal"/>
    <w:next w:val="Normal"/>
    <w:link w:val="AnteckningsrubrikChar"/>
    <w:rsid w:val="006B2327"/>
    <w:pPr>
      <w:tabs>
        <w:tab w:val="left" w:pos="1418"/>
        <w:tab w:val="left" w:pos="9356"/>
      </w:tabs>
      <w:spacing w:after="0" w:line="240" w:lineRule="auto"/>
      <w:ind w:left="1418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AnteckningsrubrikChar">
    <w:name w:val="Anteckningsrubrik Char"/>
    <w:basedOn w:val="Standardstycketeckensnitt"/>
    <w:link w:val="Anteckningsrubrik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Avsndaradress-brev">
    <w:name w:val="envelope return"/>
    <w:basedOn w:val="Normal"/>
    <w:rsid w:val="006B2327"/>
    <w:pPr>
      <w:tabs>
        <w:tab w:val="left" w:pos="1418"/>
        <w:tab w:val="left" w:pos="9356"/>
      </w:tabs>
      <w:spacing w:after="0" w:line="240" w:lineRule="auto"/>
      <w:ind w:left="1418" w:right="850"/>
    </w:pPr>
    <w:rPr>
      <w:rFonts w:ascii="Arial" w:eastAsia="Times New Roman" w:hAnsi="Arial" w:cs="Times New Roman"/>
      <w:sz w:val="20"/>
      <w:szCs w:val="20"/>
      <w:lang w:eastAsia="sv-SE"/>
    </w:rPr>
  </w:style>
  <w:style w:type="paragraph" w:styleId="Brdtext">
    <w:name w:val="Body Text"/>
    <w:basedOn w:val="Normal"/>
    <w:link w:val="BrdtextChar"/>
    <w:rsid w:val="006B2327"/>
    <w:pPr>
      <w:tabs>
        <w:tab w:val="left" w:pos="1418"/>
        <w:tab w:val="left" w:pos="9356"/>
      </w:tabs>
      <w:spacing w:after="120" w:line="240" w:lineRule="auto"/>
      <w:ind w:left="1418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BrdtextChar">
    <w:name w:val="Brödtext Char"/>
    <w:basedOn w:val="Standardstycketeckensnitt"/>
    <w:link w:val="Brdtext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Brdtext2">
    <w:name w:val="Body Text 2"/>
    <w:basedOn w:val="Normal"/>
    <w:link w:val="Brdtext2Char"/>
    <w:rsid w:val="006B2327"/>
    <w:pPr>
      <w:tabs>
        <w:tab w:val="left" w:pos="1418"/>
        <w:tab w:val="left" w:pos="9356"/>
      </w:tabs>
      <w:spacing w:after="120" w:line="480" w:lineRule="auto"/>
      <w:ind w:left="1418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Brdtext2Char">
    <w:name w:val="Brödtext 2 Char"/>
    <w:basedOn w:val="Standardstycketeckensnitt"/>
    <w:link w:val="Brdtext2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Brdtext3">
    <w:name w:val="Body Text 3"/>
    <w:basedOn w:val="Normal"/>
    <w:link w:val="Brdtext3Char"/>
    <w:rsid w:val="006B2327"/>
    <w:pPr>
      <w:tabs>
        <w:tab w:val="left" w:pos="1418"/>
        <w:tab w:val="left" w:pos="9356"/>
      </w:tabs>
      <w:spacing w:after="120" w:line="240" w:lineRule="auto"/>
      <w:ind w:left="1418" w:right="850"/>
    </w:pPr>
    <w:rPr>
      <w:rFonts w:ascii="Calibri" w:eastAsia="Times New Roman" w:hAnsi="Calibri" w:cs="Times New Roman"/>
      <w:sz w:val="16"/>
      <w:szCs w:val="20"/>
      <w:lang w:eastAsia="sv-SE"/>
    </w:rPr>
  </w:style>
  <w:style w:type="character" w:customStyle="1" w:styleId="Brdtext3Char">
    <w:name w:val="Brödtext 3 Char"/>
    <w:basedOn w:val="Standardstycketeckensnitt"/>
    <w:link w:val="Brdtext3"/>
    <w:rsid w:val="006B2327"/>
    <w:rPr>
      <w:rFonts w:ascii="Calibri" w:eastAsia="Times New Roman" w:hAnsi="Calibri" w:cs="Times New Roman"/>
      <w:sz w:val="16"/>
      <w:szCs w:val="20"/>
      <w:lang w:eastAsia="sv-SE"/>
    </w:rPr>
  </w:style>
  <w:style w:type="paragraph" w:styleId="Brdtextmedfrstaindrag">
    <w:name w:val="Body Text First Indent"/>
    <w:basedOn w:val="Brdtext"/>
    <w:link w:val="BrdtextmedfrstaindragChar"/>
    <w:rsid w:val="006B2327"/>
    <w:pPr>
      <w:ind w:firstLine="210"/>
    </w:pPr>
  </w:style>
  <w:style w:type="character" w:customStyle="1" w:styleId="BrdtextmedfrstaindragChar">
    <w:name w:val="Brödtext med första indrag Char"/>
    <w:basedOn w:val="BrdtextChar"/>
    <w:link w:val="Brdtextmedfrstaindrag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Brdtextmedindrag">
    <w:name w:val="Body Text Indent"/>
    <w:basedOn w:val="Normal"/>
    <w:link w:val="BrdtextmedindragChar"/>
    <w:rsid w:val="006B2327"/>
    <w:pPr>
      <w:tabs>
        <w:tab w:val="left" w:pos="1418"/>
        <w:tab w:val="left" w:pos="9356"/>
      </w:tabs>
      <w:spacing w:after="120" w:line="240" w:lineRule="auto"/>
      <w:ind w:left="283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BrdtextmedindragChar">
    <w:name w:val="Brödtext med indrag Char"/>
    <w:basedOn w:val="Standardstycketeckensnitt"/>
    <w:link w:val="Brdtextmedindrag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Brdtextmedfrstaindrag2">
    <w:name w:val="Body Text First Indent 2"/>
    <w:basedOn w:val="Brdtextmedindrag"/>
    <w:link w:val="Brdtextmedfrstaindrag2Char"/>
    <w:rsid w:val="006B2327"/>
    <w:pPr>
      <w:ind w:firstLine="21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Brdtextmedindrag20">
    <w:name w:val="Body Text Indent 2"/>
    <w:basedOn w:val="Normal"/>
    <w:link w:val="Brdtextmedindrag2Char"/>
    <w:rsid w:val="006B2327"/>
    <w:pPr>
      <w:tabs>
        <w:tab w:val="left" w:pos="1418"/>
        <w:tab w:val="left" w:pos="9356"/>
      </w:tabs>
      <w:spacing w:after="120" w:line="480" w:lineRule="auto"/>
      <w:ind w:left="283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Brdtextmedindrag2Char">
    <w:name w:val="Brödtext med indrag 2 Char"/>
    <w:basedOn w:val="Standardstycketeckensnitt"/>
    <w:link w:val="Brdtextmedindrag20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Brdtextmedindrag3">
    <w:name w:val="Body Text Indent 3"/>
    <w:basedOn w:val="Normal"/>
    <w:link w:val="Brdtextmedindrag3Char"/>
    <w:rsid w:val="006B2327"/>
    <w:pPr>
      <w:tabs>
        <w:tab w:val="left" w:pos="1418"/>
        <w:tab w:val="left" w:pos="9356"/>
      </w:tabs>
      <w:spacing w:after="120" w:line="240" w:lineRule="auto"/>
      <w:ind w:left="283" w:right="850"/>
    </w:pPr>
    <w:rPr>
      <w:rFonts w:ascii="Calibri" w:eastAsia="Times New Roman" w:hAnsi="Calibri" w:cs="Times New Roman"/>
      <w:sz w:val="16"/>
      <w:szCs w:val="20"/>
      <w:lang w:eastAsia="sv-SE"/>
    </w:rPr>
  </w:style>
  <w:style w:type="character" w:customStyle="1" w:styleId="Brdtextmedindrag3Char">
    <w:name w:val="Brödtext med indrag 3 Char"/>
    <w:basedOn w:val="Standardstycketeckensnitt"/>
    <w:link w:val="Brdtextmedindrag3"/>
    <w:rsid w:val="006B2327"/>
    <w:rPr>
      <w:rFonts w:ascii="Calibri" w:eastAsia="Times New Roman" w:hAnsi="Calibri" w:cs="Times New Roman"/>
      <w:sz w:val="16"/>
      <w:szCs w:val="20"/>
      <w:lang w:eastAsia="sv-SE"/>
    </w:rPr>
  </w:style>
  <w:style w:type="paragraph" w:styleId="Datum">
    <w:name w:val="Date"/>
    <w:basedOn w:val="Normal"/>
    <w:next w:val="Normal"/>
    <w:link w:val="DatumChar"/>
    <w:rsid w:val="006B2327"/>
    <w:pPr>
      <w:tabs>
        <w:tab w:val="left" w:pos="1418"/>
        <w:tab w:val="left" w:pos="9356"/>
      </w:tabs>
      <w:spacing w:after="0" w:line="240" w:lineRule="auto"/>
      <w:ind w:left="1418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DatumChar">
    <w:name w:val="Datum Char"/>
    <w:basedOn w:val="Standardstycketeckensnitt"/>
    <w:link w:val="Datum"/>
    <w:rsid w:val="006B2327"/>
    <w:rPr>
      <w:rFonts w:ascii="Calibri" w:eastAsia="Times New Roman" w:hAnsi="Calibri" w:cs="Times New Roman"/>
      <w:szCs w:val="20"/>
      <w:lang w:eastAsia="sv-SE"/>
    </w:rPr>
  </w:style>
  <w:style w:type="paragraph" w:styleId="Indragetstycke">
    <w:name w:val="Block Text"/>
    <w:basedOn w:val="Normal"/>
    <w:rsid w:val="006B2327"/>
    <w:pPr>
      <w:tabs>
        <w:tab w:val="left" w:pos="1418"/>
        <w:tab w:val="left" w:pos="9356"/>
      </w:tabs>
      <w:spacing w:after="120" w:line="240" w:lineRule="auto"/>
      <w:ind w:left="1440" w:right="1440"/>
    </w:pPr>
    <w:rPr>
      <w:rFonts w:ascii="Calibri" w:eastAsia="Times New Roman" w:hAnsi="Calibri" w:cs="Times New Roman"/>
      <w:szCs w:val="20"/>
      <w:lang w:eastAsia="sv-SE"/>
    </w:rPr>
  </w:style>
  <w:style w:type="paragraph" w:styleId="Kommentarer">
    <w:name w:val="annotation text"/>
    <w:basedOn w:val="Normal"/>
    <w:link w:val="KommentarerChar"/>
    <w:uiPriority w:val="99"/>
    <w:semiHidden/>
    <w:rsid w:val="006B2327"/>
    <w:pPr>
      <w:tabs>
        <w:tab w:val="left" w:pos="1418"/>
        <w:tab w:val="left" w:pos="9356"/>
      </w:tabs>
      <w:spacing w:after="0" w:line="240" w:lineRule="auto"/>
      <w:ind w:left="1418" w:right="850"/>
    </w:pPr>
    <w:rPr>
      <w:rFonts w:ascii="Calibri" w:eastAsia="Times New Roman" w:hAnsi="Calibri" w:cs="Times New Roman"/>
      <w:sz w:val="20"/>
      <w:szCs w:val="20"/>
      <w:lang w:eastAsia="sv-SE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6B2327"/>
    <w:rPr>
      <w:rFonts w:ascii="Calibri" w:eastAsia="Times New Roman" w:hAnsi="Calibri" w:cs="Times New Roman"/>
      <w:sz w:val="20"/>
      <w:szCs w:val="20"/>
      <w:lang w:eastAsia="sv-SE"/>
    </w:rPr>
  </w:style>
  <w:style w:type="paragraph" w:styleId="Lista">
    <w:name w:val="List"/>
    <w:basedOn w:val="Normal"/>
    <w:rsid w:val="006B2327"/>
    <w:pPr>
      <w:tabs>
        <w:tab w:val="left" w:pos="1418"/>
        <w:tab w:val="left" w:pos="9356"/>
      </w:tabs>
      <w:spacing w:after="0" w:line="240" w:lineRule="auto"/>
      <w:ind w:left="283" w:right="850" w:hanging="283"/>
    </w:pPr>
    <w:rPr>
      <w:rFonts w:ascii="Calibri" w:eastAsia="Times New Roman" w:hAnsi="Calibri" w:cs="Times New Roman"/>
      <w:szCs w:val="20"/>
      <w:lang w:eastAsia="sv-SE"/>
    </w:rPr>
  </w:style>
  <w:style w:type="paragraph" w:styleId="Lista2">
    <w:name w:val="List 2"/>
    <w:basedOn w:val="Normal"/>
    <w:rsid w:val="006B2327"/>
    <w:pPr>
      <w:tabs>
        <w:tab w:val="left" w:pos="1418"/>
        <w:tab w:val="left" w:pos="9356"/>
      </w:tabs>
      <w:spacing w:after="0" w:line="240" w:lineRule="auto"/>
      <w:ind w:left="566" w:right="850" w:hanging="283"/>
    </w:pPr>
    <w:rPr>
      <w:rFonts w:ascii="Calibri" w:eastAsia="Times New Roman" w:hAnsi="Calibri" w:cs="Times New Roman"/>
      <w:szCs w:val="20"/>
      <w:lang w:eastAsia="sv-SE"/>
    </w:rPr>
  </w:style>
  <w:style w:type="paragraph" w:styleId="Lista3">
    <w:name w:val="List 3"/>
    <w:basedOn w:val="Normal"/>
    <w:rsid w:val="006B2327"/>
    <w:pPr>
      <w:tabs>
        <w:tab w:val="left" w:pos="1418"/>
        <w:tab w:val="left" w:pos="9356"/>
      </w:tabs>
      <w:spacing w:after="0" w:line="240" w:lineRule="auto"/>
      <w:ind w:left="849" w:right="850" w:hanging="283"/>
    </w:pPr>
    <w:rPr>
      <w:rFonts w:ascii="Calibri" w:eastAsia="Times New Roman" w:hAnsi="Calibri" w:cs="Times New Roman"/>
      <w:szCs w:val="20"/>
      <w:lang w:eastAsia="sv-SE"/>
    </w:rPr>
  </w:style>
  <w:style w:type="paragraph" w:styleId="Lista4">
    <w:name w:val="List 4"/>
    <w:basedOn w:val="Normal"/>
    <w:rsid w:val="006B2327"/>
    <w:pPr>
      <w:tabs>
        <w:tab w:val="left" w:pos="1418"/>
        <w:tab w:val="left" w:pos="9356"/>
      </w:tabs>
      <w:spacing w:after="0" w:line="240" w:lineRule="auto"/>
      <w:ind w:left="1132" w:right="850" w:hanging="283"/>
    </w:pPr>
    <w:rPr>
      <w:rFonts w:ascii="Calibri" w:eastAsia="Times New Roman" w:hAnsi="Calibri" w:cs="Times New Roman"/>
      <w:szCs w:val="20"/>
      <w:lang w:eastAsia="sv-SE"/>
    </w:rPr>
  </w:style>
  <w:style w:type="paragraph" w:styleId="Lista5">
    <w:name w:val="List 5"/>
    <w:basedOn w:val="Normal"/>
    <w:rsid w:val="006B2327"/>
    <w:pPr>
      <w:tabs>
        <w:tab w:val="left" w:pos="1418"/>
        <w:tab w:val="left" w:pos="9356"/>
      </w:tabs>
      <w:spacing w:after="0" w:line="240" w:lineRule="auto"/>
      <w:ind w:left="1415" w:right="850" w:hanging="283"/>
    </w:pPr>
    <w:rPr>
      <w:rFonts w:ascii="Calibri" w:eastAsia="Times New Roman" w:hAnsi="Calibri" w:cs="Times New Roman"/>
      <w:szCs w:val="20"/>
      <w:lang w:eastAsia="sv-SE"/>
    </w:rPr>
  </w:style>
  <w:style w:type="paragraph" w:styleId="Listafortstt">
    <w:name w:val="List Continue"/>
    <w:basedOn w:val="Normal"/>
    <w:rsid w:val="006B2327"/>
    <w:pPr>
      <w:tabs>
        <w:tab w:val="left" w:pos="1418"/>
        <w:tab w:val="left" w:pos="9356"/>
      </w:tabs>
      <w:spacing w:after="120" w:line="240" w:lineRule="auto"/>
      <w:ind w:left="283" w:right="850"/>
    </w:pPr>
    <w:rPr>
      <w:rFonts w:ascii="Calibri" w:eastAsia="Times New Roman" w:hAnsi="Calibri" w:cs="Times New Roman"/>
      <w:szCs w:val="20"/>
      <w:lang w:eastAsia="sv-SE"/>
    </w:rPr>
  </w:style>
  <w:style w:type="paragraph" w:styleId="Listafortstt2">
    <w:name w:val="List Continue 2"/>
    <w:basedOn w:val="Normal"/>
    <w:rsid w:val="006B2327"/>
    <w:pPr>
      <w:tabs>
        <w:tab w:val="left" w:pos="1418"/>
        <w:tab w:val="left" w:pos="9356"/>
      </w:tabs>
      <w:spacing w:after="120" w:line="240" w:lineRule="auto"/>
      <w:ind w:left="566" w:right="850"/>
    </w:pPr>
    <w:rPr>
      <w:rFonts w:ascii="Calibri" w:eastAsia="Times New Roman" w:hAnsi="Calibri" w:cs="Times New Roman"/>
      <w:szCs w:val="20"/>
      <w:lang w:eastAsia="sv-SE"/>
    </w:rPr>
  </w:style>
  <w:style w:type="paragraph" w:styleId="Listafortstt3">
    <w:name w:val="List Continue 3"/>
    <w:basedOn w:val="Normal"/>
    <w:rsid w:val="006B2327"/>
    <w:pPr>
      <w:tabs>
        <w:tab w:val="left" w:pos="1418"/>
        <w:tab w:val="left" w:pos="9356"/>
      </w:tabs>
      <w:spacing w:after="120" w:line="240" w:lineRule="auto"/>
      <w:ind w:left="849" w:right="850"/>
    </w:pPr>
    <w:rPr>
      <w:rFonts w:ascii="Calibri" w:eastAsia="Times New Roman" w:hAnsi="Calibri" w:cs="Times New Roman"/>
      <w:szCs w:val="20"/>
      <w:lang w:eastAsia="sv-SE"/>
    </w:rPr>
  </w:style>
  <w:style w:type="paragraph" w:styleId="Listafortstt4">
    <w:name w:val="List Continue 4"/>
    <w:basedOn w:val="Normal"/>
    <w:rsid w:val="006B2327"/>
    <w:pPr>
      <w:tabs>
        <w:tab w:val="left" w:pos="1418"/>
        <w:tab w:val="left" w:pos="9356"/>
      </w:tabs>
      <w:spacing w:after="120" w:line="240" w:lineRule="auto"/>
      <w:ind w:left="1132" w:right="850"/>
    </w:pPr>
    <w:rPr>
      <w:rFonts w:ascii="Calibri" w:eastAsia="Times New Roman" w:hAnsi="Calibri" w:cs="Times New Roman"/>
      <w:szCs w:val="20"/>
      <w:lang w:eastAsia="sv-SE"/>
    </w:rPr>
  </w:style>
  <w:style w:type="paragraph" w:styleId="Listafortstt5">
    <w:name w:val="List Continue 5"/>
    <w:basedOn w:val="Normal"/>
    <w:rsid w:val="006B2327"/>
    <w:pPr>
      <w:tabs>
        <w:tab w:val="left" w:pos="1418"/>
        <w:tab w:val="left" w:pos="9356"/>
      </w:tabs>
      <w:spacing w:after="120" w:line="240" w:lineRule="auto"/>
      <w:ind w:left="1415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MakrotextChar">
    <w:name w:val="Makrotext Char"/>
    <w:basedOn w:val="Standardstycketeckensnitt"/>
    <w:link w:val="Makrotext"/>
    <w:semiHidden/>
    <w:rsid w:val="006B2327"/>
    <w:rPr>
      <w:rFonts w:ascii="Courier New" w:eastAsia="Times New Roman" w:hAnsi="Courier New" w:cs="Times New Roman"/>
      <w:sz w:val="20"/>
      <w:szCs w:val="20"/>
      <w:lang w:eastAsia="sv-SE"/>
    </w:rPr>
  </w:style>
  <w:style w:type="paragraph" w:styleId="Makrotext">
    <w:name w:val="macro"/>
    <w:link w:val="MakrotextChar"/>
    <w:semiHidden/>
    <w:rsid w:val="006B232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ind w:left="1418" w:right="850"/>
    </w:pPr>
    <w:rPr>
      <w:rFonts w:ascii="Courier New" w:eastAsia="Times New Roman" w:hAnsi="Courier New" w:cs="Times New Roman"/>
      <w:sz w:val="20"/>
      <w:szCs w:val="20"/>
      <w:lang w:eastAsia="sv-SE"/>
    </w:rPr>
  </w:style>
  <w:style w:type="character" w:customStyle="1" w:styleId="MakrotextChar1">
    <w:name w:val="Makrotext Char1"/>
    <w:basedOn w:val="Standardstycketeckensnitt"/>
    <w:uiPriority w:val="99"/>
    <w:semiHidden/>
    <w:rsid w:val="006B2327"/>
    <w:rPr>
      <w:rFonts w:ascii="Consolas" w:hAnsi="Consolas"/>
      <w:sz w:val="20"/>
      <w:szCs w:val="20"/>
    </w:rPr>
  </w:style>
  <w:style w:type="paragraph" w:styleId="Meddelanderubrik">
    <w:name w:val="Message Header"/>
    <w:basedOn w:val="Normal"/>
    <w:link w:val="MeddelanderubrikChar"/>
    <w:rsid w:val="006B232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1418"/>
        <w:tab w:val="left" w:pos="9356"/>
      </w:tabs>
      <w:spacing w:after="0" w:line="240" w:lineRule="auto"/>
      <w:ind w:left="1134" w:right="850" w:hanging="1134"/>
    </w:pPr>
    <w:rPr>
      <w:rFonts w:ascii="Arial" w:eastAsia="Times New Roman" w:hAnsi="Arial" w:cs="Times New Roman"/>
      <w:szCs w:val="20"/>
      <w:lang w:eastAsia="sv-SE"/>
    </w:rPr>
  </w:style>
  <w:style w:type="character" w:customStyle="1" w:styleId="MeddelanderubrikChar">
    <w:name w:val="Meddelanderubrik Char"/>
    <w:basedOn w:val="Standardstycketeckensnitt"/>
    <w:link w:val="Meddelanderubrik"/>
    <w:rsid w:val="006B2327"/>
    <w:rPr>
      <w:rFonts w:ascii="Arial" w:eastAsia="Times New Roman" w:hAnsi="Arial" w:cs="Times New Roman"/>
      <w:szCs w:val="20"/>
      <w:shd w:val="pct20" w:color="auto" w:fill="auto"/>
      <w:lang w:eastAsia="sv-SE"/>
    </w:rPr>
  </w:style>
  <w:style w:type="paragraph" w:styleId="Oformateradtext">
    <w:name w:val="Plain Text"/>
    <w:basedOn w:val="Normal"/>
    <w:link w:val="OformateradtextChar"/>
    <w:rsid w:val="006B2327"/>
    <w:pPr>
      <w:tabs>
        <w:tab w:val="left" w:pos="1418"/>
        <w:tab w:val="left" w:pos="9356"/>
      </w:tabs>
      <w:spacing w:after="0" w:line="240" w:lineRule="auto"/>
      <w:ind w:left="1418" w:right="850"/>
    </w:pPr>
    <w:rPr>
      <w:rFonts w:ascii="Courier New" w:eastAsia="Times New Roman" w:hAnsi="Courier New" w:cs="Times New Roman"/>
      <w:sz w:val="20"/>
      <w:szCs w:val="20"/>
      <w:lang w:eastAsia="sv-SE"/>
    </w:rPr>
  </w:style>
  <w:style w:type="character" w:customStyle="1" w:styleId="OformateradtextChar">
    <w:name w:val="Oformaterad text Char"/>
    <w:basedOn w:val="Standardstycketeckensnitt"/>
    <w:link w:val="Oformateradtext"/>
    <w:rsid w:val="006B2327"/>
    <w:rPr>
      <w:rFonts w:ascii="Courier New" w:eastAsia="Times New Roman" w:hAnsi="Courier New" w:cs="Times New Roman"/>
      <w:sz w:val="20"/>
      <w:szCs w:val="20"/>
      <w:lang w:eastAsia="sv-SE"/>
    </w:rPr>
  </w:style>
  <w:style w:type="paragraph" w:styleId="Signatur">
    <w:name w:val="Signature"/>
    <w:basedOn w:val="Normal"/>
    <w:link w:val="SignaturChar"/>
    <w:rsid w:val="006B2327"/>
    <w:pPr>
      <w:tabs>
        <w:tab w:val="left" w:pos="1418"/>
        <w:tab w:val="left" w:pos="9356"/>
      </w:tabs>
      <w:spacing w:after="0" w:line="240" w:lineRule="auto"/>
      <w:ind w:left="4252" w:right="850"/>
    </w:pPr>
    <w:rPr>
      <w:rFonts w:ascii="Calibri" w:eastAsia="Times New Roman" w:hAnsi="Calibri" w:cs="Times New Roman"/>
      <w:szCs w:val="20"/>
      <w:lang w:eastAsia="sv-SE"/>
    </w:rPr>
  </w:style>
  <w:style w:type="character" w:customStyle="1" w:styleId="SignaturChar">
    <w:name w:val="Signatur Char"/>
    <w:basedOn w:val="Standardstycketeckensnitt"/>
    <w:link w:val="Signatur"/>
    <w:rsid w:val="006B2327"/>
    <w:rPr>
      <w:rFonts w:ascii="Calibri" w:eastAsia="Times New Roman" w:hAnsi="Calibri" w:cs="Times New Roman"/>
      <w:szCs w:val="20"/>
      <w:lang w:eastAsia="sv-SE"/>
    </w:rPr>
  </w:style>
  <w:style w:type="character" w:customStyle="1" w:styleId="BallongtextChar">
    <w:name w:val="Ballongtext Char"/>
    <w:basedOn w:val="Standardstycketeckensnitt"/>
    <w:link w:val="Ballongtext"/>
    <w:semiHidden/>
    <w:rsid w:val="006B2327"/>
    <w:rPr>
      <w:rFonts w:ascii="Tahoma" w:eastAsia="Times New Roman" w:hAnsi="Tahoma" w:cs="Tahoma"/>
      <w:sz w:val="16"/>
      <w:szCs w:val="16"/>
      <w:lang w:eastAsia="sv-SE"/>
    </w:rPr>
  </w:style>
  <w:style w:type="paragraph" w:styleId="Ballongtext">
    <w:name w:val="Balloon Text"/>
    <w:basedOn w:val="Normal"/>
    <w:link w:val="BallongtextChar"/>
    <w:semiHidden/>
    <w:rsid w:val="006B2327"/>
    <w:pPr>
      <w:tabs>
        <w:tab w:val="left" w:pos="1418"/>
        <w:tab w:val="left" w:pos="9356"/>
      </w:tabs>
      <w:spacing w:after="0" w:line="240" w:lineRule="auto"/>
      <w:ind w:left="1418" w:right="850"/>
    </w:pPr>
    <w:rPr>
      <w:rFonts w:ascii="Tahoma" w:eastAsia="Times New Roman" w:hAnsi="Tahoma" w:cs="Tahoma"/>
      <w:sz w:val="16"/>
      <w:szCs w:val="16"/>
      <w:lang w:eastAsia="sv-SE"/>
    </w:rPr>
  </w:style>
  <w:style w:type="character" w:customStyle="1" w:styleId="BallongtextChar1">
    <w:name w:val="Ballongtext Char1"/>
    <w:basedOn w:val="Standardstycketeckensnitt"/>
    <w:uiPriority w:val="99"/>
    <w:semiHidden/>
    <w:rsid w:val="006B2327"/>
    <w:rPr>
      <w:rFonts w:ascii="Segoe UI" w:hAnsi="Segoe UI" w:cs="Segoe UI"/>
      <w:sz w:val="18"/>
      <w:szCs w:val="18"/>
    </w:rPr>
  </w:style>
  <w:style w:type="character" w:customStyle="1" w:styleId="KommentarsmneChar">
    <w:name w:val="Kommentarsämne Char"/>
    <w:basedOn w:val="KommentarerChar"/>
    <w:link w:val="Kommentarsmne"/>
    <w:semiHidden/>
    <w:rsid w:val="006B2327"/>
    <w:rPr>
      <w:rFonts w:ascii="Calibri" w:eastAsia="Times New Roman" w:hAnsi="Calibri" w:cs="Times New Roman"/>
      <w:b/>
      <w:bCs/>
      <w:sz w:val="20"/>
      <w:szCs w:val="20"/>
      <w:lang w:eastAsia="sv-SE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6B2327"/>
    <w:rPr>
      <w:b/>
      <w:bCs/>
    </w:rPr>
  </w:style>
  <w:style w:type="character" w:customStyle="1" w:styleId="KommentarsmneChar1">
    <w:name w:val="Kommentarsämne Char1"/>
    <w:basedOn w:val="KommentarerChar"/>
    <w:uiPriority w:val="99"/>
    <w:semiHidden/>
    <w:rsid w:val="006B2327"/>
    <w:rPr>
      <w:rFonts w:ascii="Calibri" w:eastAsia="Times New Roman" w:hAnsi="Calibri" w:cs="Times New Roman"/>
      <w:b/>
      <w:bCs/>
      <w:sz w:val="20"/>
      <w:szCs w:val="20"/>
      <w:lang w:eastAsia="sv-SE"/>
    </w:rPr>
  </w:style>
  <w:style w:type="paragraph" w:customStyle="1" w:styleId="ama">
    <w:name w:val="ama"/>
    <w:basedOn w:val="Normal"/>
    <w:rsid w:val="006B2327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Cs w:val="24"/>
      <w:lang w:eastAsia="sv-SE"/>
    </w:rPr>
  </w:style>
  <w:style w:type="paragraph" w:customStyle="1" w:styleId="Indrag">
    <w:name w:val="Indrag"/>
    <w:basedOn w:val="Normal"/>
    <w:rsid w:val="006B2327"/>
    <w:pPr>
      <w:tabs>
        <w:tab w:val="left" w:pos="1418"/>
        <w:tab w:val="left" w:pos="1985"/>
        <w:tab w:val="left" w:pos="6237"/>
        <w:tab w:val="right" w:pos="9923"/>
      </w:tabs>
      <w:overflowPunct w:val="0"/>
      <w:autoSpaceDE w:val="0"/>
      <w:autoSpaceDN w:val="0"/>
      <w:adjustRightInd w:val="0"/>
      <w:spacing w:after="0" w:line="240" w:lineRule="auto"/>
      <w:ind w:left="1418"/>
      <w:textAlignment w:val="baseline"/>
    </w:pPr>
    <w:rPr>
      <w:rFonts w:ascii="Times New Roman" w:eastAsia="Times New Roman" w:hAnsi="Times New Roman" w:cs="Times New Roman"/>
      <w:szCs w:val="20"/>
      <w:lang w:eastAsia="sv-SE"/>
    </w:rPr>
  </w:style>
  <w:style w:type="paragraph" w:customStyle="1" w:styleId="Default">
    <w:name w:val="Default"/>
    <w:rsid w:val="006B232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sv-SE"/>
    </w:rPr>
  </w:style>
  <w:style w:type="character" w:customStyle="1" w:styleId="Rubrik3Char1">
    <w:name w:val="Rubrik 3 Char1"/>
    <w:rsid w:val="006B2327"/>
    <w:rPr>
      <w:rFonts w:ascii="Dutch" w:hAnsi="Dutch"/>
      <w:b/>
      <w:sz w:val="24"/>
      <w:lang w:val="sv-SE" w:eastAsia="sv-SE" w:bidi="ar-SA"/>
    </w:rPr>
  </w:style>
  <w:style w:type="paragraph" w:styleId="Normalwebb">
    <w:name w:val="Normal (Web)"/>
    <w:basedOn w:val="Normal"/>
    <w:uiPriority w:val="99"/>
    <w:unhideWhenUsed/>
    <w:rsid w:val="006B2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sv-SE"/>
    </w:rPr>
  </w:style>
  <w:style w:type="paragraph" w:customStyle="1" w:styleId="Dokumentrubrik">
    <w:name w:val="Dokumentrubrik"/>
    <w:basedOn w:val="Normal"/>
    <w:next w:val="Normal"/>
    <w:rsid w:val="006B2327"/>
    <w:pPr>
      <w:keepNext/>
      <w:suppressAutoHyphens/>
      <w:spacing w:before="240" w:after="120" w:line="240" w:lineRule="auto"/>
    </w:pPr>
    <w:rPr>
      <w:rFonts w:ascii="Arial" w:eastAsia="Times New Roman" w:hAnsi="Arial" w:cs="Times New Roman"/>
      <w:b/>
      <w:sz w:val="28"/>
      <w:szCs w:val="24"/>
      <w:lang w:eastAsia="sv-SE"/>
    </w:rPr>
  </w:style>
  <w:style w:type="paragraph" w:customStyle="1" w:styleId="copy">
    <w:name w:val="copy"/>
    <w:basedOn w:val="Normal"/>
    <w:rsid w:val="006B2327"/>
    <w:pPr>
      <w:spacing w:after="180" w:line="240" w:lineRule="atLeast"/>
    </w:pPr>
    <w:rPr>
      <w:rFonts w:ascii="Times New Roman" w:eastAsia="Times New Roman" w:hAnsi="Times New Roman" w:cs="Times New Roman"/>
      <w:color w:val="000000"/>
      <w:sz w:val="18"/>
      <w:szCs w:val="18"/>
      <w:lang w:eastAsia="sv-SE"/>
    </w:rPr>
  </w:style>
  <w:style w:type="paragraph" w:customStyle="1" w:styleId="Brdtextmedindrag0">
    <w:name w:val="Bršdtext med indrag"/>
    <w:basedOn w:val="Normal"/>
    <w:rsid w:val="006B2327"/>
    <w:pPr>
      <w:tabs>
        <w:tab w:val="left" w:pos="1134"/>
        <w:tab w:val="left" w:pos="1843"/>
        <w:tab w:val="left" w:pos="2534"/>
        <w:tab w:val="left" w:pos="5142"/>
        <w:tab w:val="left" w:pos="7693"/>
      </w:tabs>
      <w:overflowPunct w:val="0"/>
      <w:autoSpaceDE w:val="0"/>
      <w:autoSpaceDN w:val="0"/>
      <w:adjustRightInd w:val="0"/>
      <w:spacing w:after="0" w:line="240" w:lineRule="auto"/>
      <w:ind w:left="1134"/>
      <w:textAlignment w:val="baseline"/>
    </w:pPr>
    <w:rPr>
      <w:rFonts w:ascii="Times New Roman" w:eastAsia="Times New Roman" w:hAnsi="Times New Roman" w:cs="Times New Roman"/>
      <w:sz w:val="24"/>
      <w:szCs w:val="20"/>
      <w:lang w:eastAsia="sv-SE"/>
    </w:rPr>
  </w:style>
  <w:style w:type="paragraph" w:customStyle="1" w:styleId="Locumnormal">
    <w:name w:val="Locum normal"/>
    <w:link w:val="LocumnormalChar"/>
    <w:rsid w:val="006B2327"/>
    <w:pPr>
      <w:spacing w:after="0" w:line="280" w:lineRule="exact"/>
      <w:ind w:left="1191" w:right="851"/>
    </w:pPr>
    <w:rPr>
      <w:rFonts w:ascii="Times New Roman" w:eastAsia="Times New Roman" w:hAnsi="Times New Roman" w:cs="Times New Roman"/>
      <w:sz w:val="24"/>
      <w:szCs w:val="20"/>
      <w:lang w:eastAsia="sv-SE"/>
    </w:rPr>
  </w:style>
  <w:style w:type="character" w:customStyle="1" w:styleId="LocumnormalChar">
    <w:name w:val="Locum normal Char"/>
    <w:link w:val="Locumnormal"/>
    <w:rsid w:val="006B2327"/>
    <w:rPr>
      <w:rFonts w:ascii="Times New Roman" w:eastAsia="Times New Roman" w:hAnsi="Times New Roman" w:cs="Times New Roman"/>
      <w:sz w:val="24"/>
      <w:szCs w:val="20"/>
      <w:lang w:eastAsia="sv-SE"/>
    </w:rPr>
  </w:style>
  <w:style w:type="paragraph" w:customStyle="1" w:styleId="Brdtext21">
    <w:name w:val="Brödtext 21"/>
    <w:basedOn w:val="Normal"/>
    <w:rsid w:val="006B2327"/>
    <w:pPr>
      <w:tabs>
        <w:tab w:val="left" w:pos="2268"/>
      </w:tabs>
      <w:overflowPunct w:val="0"/>
      <w:autoSpaceDE w:val="0"/>
      <w:autoSpaceDN w:val="0"/>
      <w:adjustRightInd w:val="0"/>
      <w:spacing w:after="0" w:line="240" w:lineRule="auto"/>
      <w:ind w:left="2268"/>
      <w:textAlignment w:val="baseline"/>
    </w:pPr>
    <w:rPr>
      <w:rFonts w:ascii="Times New Roman" w:eastAsia="Times New Roman" w:hAnsi="Times New Roman" w:cs="Times New Roman"/>
      <w:sz w:val="24"/>
      <w:szCs w:val="20"/>
      <w:lang w:eastAsia="sv-SE"/>
    </w:rPr>
  </w:style>
  <w:style w:type="paragraph" w:customStyle="1" w:styleId="Huvudrubrik">
    <w:name w:val="Huvudrubrik"/>
    <w:basedOn w:val="Normal"/>
    <w:rsid w:val="006B2327"/>
    <w:pPr>
      <w:tabs>
        <w:tab w:val="left" w:pos="567"/>
        <w:tab w:val="left" w:pos="1134"/>
        <w:tab w:val="left" w:pos="1843"/>
        <w:tab w:val="right" w:pos="10348"/>
        <w:tab w:val="right" w:pos="12049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sz w:val="24"/>
      <w:szCs w:val="20"/>
      <w:lang w:eastAsia="sv-SE"/>
    </w:rPr>
  </w:style>
  <w:style w:type="paragraph" w:customStyle="1" w:styleId="Standardstycketecken">
    <w:name w:val="Standardstycketecken"/>
    <w:uiPriority w:val="99"/>
    <w:rsid w:val="006B2327"/>
    <w:pPr>
      <w:widowControl w:val="0"/>
      <w:tabs>
        <w:tab w:val="left" w:pos="1134"/>
      </w:tabs>
      <w:spacing w:after="0" w:line="240" w:lineRule="auto"/>
      <w:ind w:left="1134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customStyle="1" w:styleId="Normalenkel">
    <w:name w:val="Normalenkel"/>
    <w:basedOn w:val="Normal"/>
    <w:rsid w:val="006B232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sv-SE"/>
    </w:rPr>
  </w:style>
  <w:style w:type="character" w:styleId="Olstomnmnande">
    <w:name w:val="Unresolved Mention"/>
    <w:basedOn w:val="Standardstycketeckensnitt"/>
    <w:uiPriority w:val="99"/>
    <w:semiHidden/>
    <w:unhideWhenUsed/>
    <w:rsid w:val="006B2327"/>
    <w:rPr>
      <w:color w:val="605E5C"/>
      <w:shd w:val="clear" w:color="auto" w:fill="E1DFDD"/>
    </w:rPr>
  </w:style>
  <w:style w:type="paragraph" w:customStyle="1" w:styleId="beskbrdtext0">
    <w:name w:val="beskbrdtext"/>
    <w:basedOn w:val="Normal"/>
    <w:rsid w:val="006B2327"/>
    <w:pPr>
      <w:spacing w:after="0" w:line="240" w:lineRule="auto"/>
    </w:pPr>
    <w:rPr>
      <w:rFonts w:ascii="Calibri" w:eastAsiaTheme="minorHAnsi" w:hAnsi="Calibri" w:cs="Calibri"/>
      <w:lang w:eastAsia="sv-SE"/>
    </w:rPr>
  </w:style>
  <w:style w:type="character" w:styleId="Kommentarsreferens">
    <w:name w:val="annotation reference"/>
    <w:basedOn w:val="Standardstycketeckensnitt"/>
    <w:semiHidden/>
    <w:unhideWhenUsed/>
    <w:rsid w:val="006B2327"/>
    <w:rPr>
      <w:sz w:val="16"/>
      <w:szCs w:val="16"/>
    </w:rPr>
  </w:style>
  <w:style w:type="paragraph" w:customStyle="1" w:styleId="NormalAF-mall">
    <w:name w:val="Normal AF-mall"/>
    <w:basedOn w:val="Normal"/>
    <w:link w:val="NormalAF-mallChar"/>
    <w:qFormat/>
    <w:rsid w:val="006B2327"/>
    <w:pPr>
      <w:overflowPunct w:val="0"/>
      <w:autoSpaceDE w:val="0"/>
      <w:autoSpaceDN w:val="0"/>
      <w:adjustRightInd w:val="0"/>
      <w:spacing w:after="120" w:line="240" w:lineRule="auto"/>
      <w:ind w:left="1418"/>
      <w:textAlignment w:val="baseline"/>
    </w:pPr>
    <w:rPr>
      <w:rFonts w:ascii="Arial" w:eastAsia="Times New Roman" w:hAnsi="Arial" w:cs="Times New Roman"/>
      <w:szCs w:val="20"/>
      <w:lang w:eastAsia="sv-SE"/>
    </w:rPr>
  </w:style>
  <w:style w:type="character" w:customStyle="1" w:styleId="NormalAF-mallChar">
    <w:name w:val="Normal AF-mall Char"/>
    <w:basedOn w:val="Standardstycketeckensnitt"/>
    <w:link w:val="NormalAF-mall"/>
    <w:rsid w:val="006B2327"/>
    <w:rPr>
      <w:rFonts w:ascii="Arial" w:eastAsia="Times New Roman" w:hAnsi="Arial" w:cs="Times New Roman"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varmdobo.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VBAB\11_wordmallar\Rapport.dotx" TargetMode="External"/></Relationships>
</file>

<file path=word/theme/theme1.xml><?xml version="1.0" encoding="utf-8"?>
<a:theme xmlns:a="http://schemas.openxmlformats.org/drawingml/2006/main" name="Office Theme">
  <a:themeElements>
    <a:clrScheme name="VB_Color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A6382E"/>
      </a:accent1>
      <a:accent2>
        <a:srgbClr val="8BB4D9"/>
      </a:accent2>
      <a:accent3>
        <a:srgbClr val="B3AD9A"/>
      </a:accent3>
      <a:accent4>
        <a:srgbClr val="6F7302"/>
      </a:accent4>
      <a:accent5>
        <a:srgbClr val="585858"/>
      </a:accent5>
      <a:accent6>
        <a:srgbClr val="000000"/>
      </a:accent6>
      <a:hlink>
        <a:srgbClr val="5F5F5F"/>
      </a:hlink>
      <a:folHlink>
        <a:srgbClr val="919191"/>
      </a:folHlink>
    </a:clrScheme>
    <a:fontScheme name="VB_Fonts">
      <a:majorFont>
        <a:latin typeface="Roboto Slab Black"/>
        <a:ea typeface=""/>
        <a:cs typeface=""/>
      </a:majorFont>
      <a:minorFont>
        <a:latin typeface="Crimson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</Template>
  <TotalTime>82</TotalTime>
  <Pages>10</Pages>
  <Words>2117</Words>
  <Characters>11221</Characters>
  <Application>Microsoft Office Word</Application>
  <DocSecurity>0</DocSecurity>
  <Lines>93</Lines>
  <Paragraphs>26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Mäster Palms väg</vt:lpstr>
      <vt:lpstr/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Mäster Palms väg</dc:title>
  <dc:subject/>
  <dc:creator>Peter Hamrén</dc:creator>
  <cp:keywords/>
  <dc:description/>
  <cp:lastModifiedBy>Clara Bredberg</cp:lastModifiedBy>
  <cp:revision>15</cp:revision>
  <cp:lastPrinted>2019-02-18T10:06:00Z</cp:lastPrinted>
  <dcterms:created xsi:type="dcterms:W3CDTF">2024-12-17T08:21:00Z</dcterms:created>
  <dcterms:modified xsi:type="dcterms:W3CDTF">2024-12-18T14:40:00Z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57ff739,7f4c33bf,67160721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Värmdö kommun - Internt</vt:lpwstr>
  </property>
  <property fmtid="{D5CDD505-2E9C-101B-9397-08002B2CF9AE}" pid="5" name="MSIP_Label_f4204e70-7868-4f0f-afcb-86e6839078cc_Enabled">
    <vt:lpwstr>true</vt:lpwstr>
  </property>
  <property fmtid="{D5CDD505-2E9C-101B-9397-08002B2CF9AE}" pid="6" name="MSIP_Label_f4204e70-7868-4f0f-afcb-86e6839078cc_SetDate">
    <vt:lpwstr>2023-06-15T10:47:35Z</vt:lpwstr>
  </property>
  <property fmtid="{D5CDD505-2E9C-101B-9397-08002B2CF9AE}" pid="7" name="MSIP_Label_f4204e70-7868-4f0f-afcb-86e6839078cc_Method">
    <vt:lpwstr>Privileged</vt:lpwstr>
  </property>
  <property fmtid="{D5CDD505-2E9C-101B-9397-08002B2CF9AE}" pid="8" name="MSIP_Label_f4204e70-7868-4f0f-afcb-86e6839078cc_Name">
    <vt:lpwstr>Internt</vt:lpwstr>
  </property>
  <property fmtid="{D5CDD505-2E9C-101B-9397-08002B2CF9AE}" pid="9" name="MSIP_Label_f4204e70-7868-4f0f-afcb-86e6839078cc_SiteId">
    <vt:lpwstr>8ba9d3a6-cb6c-4247-b39e-71cb0d999014</vt:lpwstr>
  </property>
  <property fmtid="{D5CDD505-2E9C-101B-9397-08002B2CF9AE}" pid="10" name="MSIP_Label_f4204e70-7868-4f0f-afcb-86e6839078cc_ActionId">
    <vt:lpwstr>788b7df2-9069-4db3-9760-b3a1b6b27ae5</vt:lpwstr>
  </property>
  <property fmtid="{D5CDD505-2E9C-101B-9397-08002B2CF9AE}" pid="11" name="MSIP_Label_f4204e70-7868-4f0f-afcb-86e6839078cc_ContentBits">
    <vt:lpwstr>1</vt:lpwstr>
  </property>
</Properties>
</file>