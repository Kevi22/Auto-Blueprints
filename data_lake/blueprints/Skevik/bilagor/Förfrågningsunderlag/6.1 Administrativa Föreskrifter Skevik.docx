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BC2F21F" w14:textId="67866824" w:rsidR="00960B0B" w:rsidRPr="003E59B9" w:rsidRDefault="00960B0B" w:rsidP="00960B0B">
      <w:pPr>
        <w:spacing w:line="240" w:lineRule="auto"/>
        <w:rPr>
          <w:rFonts w:asciiTheme="majorHAnsi" w:hAnsiTheme="majorHAnsi" w:cstheme="majorHAnsi"/>
          <w:b/>
          <w:bCs/>
          <w:sz w:val="40"/>
          <w:szCs w:val="40"/>
        </w:rPr>
      </w:pPr>
      <w:r w:rsidRPr="00960B0B">
        <w:rPr>
          <w:rFonts w:asciiTheme="majorHAnsi" w:hAnsiTheme="majorHAnsi" w:cstheme="majorHAnsi"/>
          <w:b/>
          <w:bCs/>
          <w:sz w:val="56"/>
          <w:szCs w:val="56"/>
        </w:rPr>
        <w:t xml:space="preserve">Administrativa föreskrifter </w:t>
      </w:r>
      <w:r>
        <w:rPr>
          <w:rFonts w:asciiTheme="majorHAnsi" w:hAnsiTheme="majorHAnsi" w:cstheme="majorHAnsi"/>
          <w:b/>
          <w:bCs/>
          <w:sz w:val="56"/>
          <w:szCs w:val="56"/>
        </w:rPr>
        <w:br/>
      </w:r>
      <w:r w:rsidRPr="00960B0B">
        <w:rPr>
          <w:rFonts w:asciiTheme="majorHAnsi" w:hAnsiTheme="majorHAnsi" w:cstheme="majorHAnsi"/>
          <w:b/>
          <w:bCs/>
          <w:sz w:val="56"/>
          <w:szCs w:val="56"/>
        </w:rPr>
        <w:t>för</w:t>
      </w:r>
      <w:r>
        <w:rPr>
          <w:rFonts w:asciiTheme="majorHAnsi" w:hAnsiTheme="majorHAnsi" w:cstheme="majorHAnsi"/>
          <w:b/>
          <w:bCs/>
          <w:sz w:val="56"/>
          <w:szCs w:val="56"/>
        </w:rPr>
        <w:t xml:space="preserve"> </w:t>
      </w:r>
      <w:r w:rsidRPr="00960B0B">
        <w:rPr>
          <w:rFonts w:asciiTheme="majorHAnsi" w:hAnsiTheme="majorHAnsi" w:cstheme="majorHAnsi"/>
          <w:b/>
          <w:bCs/>
          <w:sz w:val="56"/>
          <w:szCs w:val="56"/>
        </w:rPr>
        <w:t>Totalentreprenad ABT 06</w:t>
      </w:r>
      <w:r w:rsidR="003E59B9">
        <w:rPr>
          <w:rFonts w:asciiTheme="majorHAnsi" w:hAnsiTheme="majorHAnsi" w:cstheme="majorHAnsi"/>
          <w:b/>
          <w:bCs/>
          <w:sz w:val="56"/>
          <w:szCs w:val="56"/>
        </w:rPr>
        <w:br/>
      </w:r>
      <w:r w:rsidR="003E59B9" w:rsidRPr="003E59B9">
        <w:rPr>
          <w:rFonts w:asciiTheme="majorHAnsi" w:hAnsiTheme="majorHAnsi" w:cstheme="majorHAnsi"/>
          <w:b/>
          <w:bCs/>
          <w:sz w:val="40"/>
          <w:szCs w:val="40"/>
        </w:rPr>
        <w:br/>
      </w:r>
      <w:r w:rsidRPr="003E59B9">
        <w:rPr>
          <w:rFonts w:asciiTheme="majorHAnsi" w:hAnsiTheme="majorHAnsi" w:cstheme="majorHAnsi"/>
          <w:b/>
          <w:bCs/>
          <w:sz w:val="40"/>
          <w:szCs w:val="40"/>
        </w:rPr>
        <w:t xml:space="preserve"> </w:t>
      </w:r>
    </w:p>
    <w:p w14:paraId="4FE38469" w14:textId="7887C51A" w:rsidR="004E41B7" w:rsidRPr="00960B0B" w:rsidRDefault="00830BFF" w:rsidP="00960B0B">
      <w:pPr>
        <w:pStyle w:val="Underrubrik"/>
        <w:rPr>
          <w:rFonts w:ascii="Roboto Slab Black" w:hAnsi="Roboto Slab Black" w:cs="Roboto Slab Black"/>
        </w:rPr>
      </w:pPr>
      <w:bookmarkStart w:id="0" w:name="_Hlk167189177"/>
      <w:proofErr w:type="spellStart"/>
      <w:r w:rsidRPr="00960B0B">
        <w:rPr>
          <w:rFonts w:ascii="Roboto Slab Black" w:hAnsi="Roboto Slab Black" w:cs="Roboto Slab Black"/>
        </w:rPr>
        <w:t>Skevik</w:t>
      </w:r>
      <w:proofErr w:type="spellEnd"/>
      <w:r w:rsidRPr="00960B0B">
        <w:rPr>
          <w:rFonts w:ascii="Roboto Slab Black" w:hAnsi="Roboto Slab Black" w:cs="Roboto Slab Black"/>
        </w:rPr>
        <w:t xml:space="preserve"> </w:t>
      </w:r>
      <w:r w:rsidR="007B2123" w:rsidRPr="00960B0B">
        <w:rPr>
          <w:rFonts w:ascii="Roboto Slab Black" w:hAnsi="Roboto Slab Black" w:cs="Roboto Slab Black"/>
        </w:rPr>
        <w:t>1:190</w:t>
      </w:r>
    </w:p>
    <w:p w14:paraId="387C69B2" w14:textId="77777777" w:rsidR="003E59B9" w:rsidRDefault="00830BFF" w:rsidP="003E59B9">
      <w:pPr>
        <w:pStyle w:val="Underrubrik"/>
        <w:rPr>
          <w:rFonts w:ascii="Roboto Slab Black" w:hAnsi="Roboto Slab Black" w:cs="Roboto Slab Black"/>
        </w:rPr>
      </w:pPr>
      <w:bookmarkStart w:id="1" w:name="_Hlk167188795"/>
      <w:r w:rsidRPr="00960B0B">
        <w:rPr>
          <w:rFonts w:ascii="Roboto Slab Black" w:hAnsi="Roboto Slab Black" w:cs="Roboto Slab Black"/>
        </w:rPr>
        <w:t>Nyproduktion bostäder</w:t>
      </w:r>
      <w:bookmarkStart w:id="2" w:name="_Toc31643971"/>
      <w:bookmarkEnd w:id="0"/>
      <w:bookmarkEnd w:id="1"/>
    </w:p>
    <w:p w14:paraId="5CD61099" w14:textId="77777777" w:rsidR="003E59B9" w:rsidRDefault="003E59B9" w:rsidP="003E59B9">
      <w:pPr>
        <w:pStyle w:val="Underrubrik"/>
        <w:rPr>
          <w:rFonts w:ascii="Roboto Slab Black" w:hAnsi="Roboto Slab Black" w:cs="Roboto Slab Black"/>
        </w:rPr>
      </w:pPr>
    </w:p>
    <w:p w14:paraId="06FB75B8" w14:textId="77777777" w:rsidR="000B428E" w:rsidRDefault="000B428E" w:rsidP="00960B0B">
      <w:pPr>
        <w:spacing w:line="240" w:lineRule="auto"/>
        <w:rPr>
          <w:sz w:val="28"/>
          <w:szCs w:val="28"/>
        </w:rPr>
      </w:pPr>
    </w:p>
    <w:p w14:paraId="5D89F67F" w14:textId="77777777" w:rsidR="000B428E" w:rsidRDefault="000B428E" w:rsidP="00960B0B">
      <w:pPr>
        <w:spacing w:line="240" w:lineRule="auto"/>
        <w:rPr>
          <w:sz w:val="28"/>
          <w:szCs w:val="28"/>
        </w:rPr>
      </w:pPr>
    </w:p>
    <w:p w14:paraId="08E916CE" w14:textId="77777777" w:rsidR="000B428E" w:rsidRDefault="000B428E" w:rsidP="00960B0B">
      <w:pPr>
        <w:spacing w:line="240" w:lineRule="auto"/>
        <w:rPr>
          <w:sz w:val="28"/>
          <w:szCs w:val="28"/>
        </w:rPr>
      </w:pPr>
    </w:p>
    <w:p w14:paraId="301CC9CD" w14:textId="77777777" w:rsidR="00A620FA" w:rsidRDefault="00A620FA" w:rsidP="00960B0B">
      <w:pPr>
        <w:spacing w:line="240" w:lineRule="auto"/>
        <w:rPr>
          <w:sz w:val="28"/>
          <w:szCs w:val="28"/>
        </w:rPr>
      </w:pPr>
    </w:p>
    <w:p w14:paraId="63777EB0" w14:textId="77777777" w:rsidR="005A55A8" w:rsidRDefault="005A55A8" w:rsidP="00960B0B">
      <w:pPr>
        <w:spacing w:line="240" w:lineRule="auto"/>
        <w:rPr>
          <w:sz w:val="28"/>
          <w:szCs w:val="28"/>
        </w:rPr>
      </w:pPr>
    </w:p>
    <w:p w14:paraId="21C0388A" w14:textId="77777777" w:rsidR="005A55A8" w:rsidRPr="00586A2E" w:rsidRDefault="005A55A8" w:rsidP="00960B0B">
      <w:pPr>
        <w:spacing w:line="240" w:lineRule="auto"/>
        <w:rPr>
          <w:sz w:val="28"/>
          <w:szCs w:val="28"/>
        </w:rPr>
      </w:pPr>
    </w:p>
    <w:p w14:paraId="6D5303DB" w14:textId="77777777" w:rsidR="00A620FA" w:rsidRPr="00586A2E" w:rsidRDefault="00A620FA" w:rsidP="00960B0B">
      <w:pPr>
        <w:spacing w:line="240" w:lineRule="auto"/>
        <w:rPr>
          <w:sz w:val="28"/>
          <w:szCs w:val="28"/>
        </w:rPr>
      </w:pPr>
    </w:p>
    <w:p w14:paraId="388BB017" w14:textId="77E539C2" w:rsidR="0035373C" w:rsidRPr="000B428E" w:rsidRDefault="0035373C" w:rsidP="00960B0B">
      <w:pPr>
        <w:spacing w:line="240" w:lineRule="auto"/>
      </w:pPr>
      <w:r w:rsidRPr="000B428E">
        <w:br w:type="page"/>
      </w:r>
    </w:p>
    <w:p w14:paraId="61EF2890" w14:textId="7E816AC8" w:rsidR="0035373C" w:rsidRPr="0082202E" w:rsidRDefault="00586A2E" w:rsidP="006B2327">
      <w:pPr>
        <w:pStyle w:val="Innehllsfrteckningsrubrik"/>
        <w:spacing w:line="240" w:lineRule="auto"/>
        <w:rPr>
          <w:rFonts w:ascii="Roboto Slab Black" w:hAnsi="Roboto Slab Black" w:cs="Roboto Slab Black"/>
          <w:sz w:val="26"/>
          <w:szCs w:val="26"/>
        </w:rPr>
      </w:pPr>
      <w:r>
        <w:rPr>
          <w:rFonts w:asciiTheme="minorHAnsi" w:hAnsiTheme="minorHAnsi"/>
        </w:rPr>
        <w:lastRenderedPageBreak/>
        <w:br/>
      </w:r>
      <w:r w:rsidR="0035373C" w:rsidRPr="0082202E">
        <w:rPr>
          <w:rFonts w:ascii="Roboto Slab Black" w:hAnsi="Roboto Slab Black" w:cs="Roboto Slab Black"/>
          <w:sz w:val="26"/>
          <w:szCs w:val="26"/>
        </w:rPr>
        <w:t>I</w:t>
      </w:r>
      <w:r w:rsidR="0082202E">
        <w:rPr>
          <w:rFonts w:ascii="Roboto Slab Black" w:hAnsi="Roboto Slab Black" w:cs="Roboto Slab Black"/>
          <w:sz w:val="26"/>
          <w:szCs w:val="26"/>
        </w:rPr>
        <w:t>NNEHÅLLSFÖRTECKNING</w:t>
      </w:r>
    </w:p>
    <w:sdt>
      <w:sdtPr>
        <w:rPr>
          <w:noProof w:val="0"/>
        </w:rPr>
        <w:id w:val="-566504121"/>
        <w:docPartObj>
          <w:docPartGallery w:val="Table of Contents"/>
          <w:docPartUnique/>
        </w:docPartObj>
      </w:sdtPr>
      <w:sdtEndPr>
        <w:rPr>
          <w:b/>
          <w:bCs/>
        </w:rPr>
      </w:sdtEndPr>
      <w:sdtContent>
        <w:p w14:paraId="0C20BB22" w14:textId="23287164" w:rsidR="00FB7FCF" w:rsidRDefault="00E511DC" w:rsidP="00FB7FCF">
          <w:pPr>
            <w:pStyle w:val="Innehll2"/>
            <w:tabs>
              <w:tab w:val="left" w:pos="1276"/>
            </w:tabs>
            <w:ind w:left="426"/>
            <w:rPr>
              <w:kern w:val="2"/>
              <w:sz w:val="24"/>
              <w:szCs w:val="24"/>
              <w:lang w:eastAsia="sv-SE"/>
              <w14:ligatures w14:val="standardContextual"/>
            </w:rPr>
          </w:pPr>
          <w:r w:rsidRPr="006B2327">
            <w:rPr>
              <w:lang w:eastAsia="en-GB"/>
            </w:rPr>
            <w:fldChar w:fldCharType="begin"/>
          </w:r>
          <w:r w:rsidRPr="006B2327">
            <w:instrText xml:space="preserve"> TOC \o "1-3" \h \z \u </w:instrText>
          </w:r>
          <w:r w:rsidRPr="006B2327">
            <w:rPr>
              <w:lang w:eastAsia="en-GB"/>
            </w:rPr>
            <w:fldChar w:fldCharType="separate"/>
          </w:r>
          <w:hyperlink w:anchor="_Toc163031626" w:history="1">
            <w:r w:rsidR="00FB7FCF" w:rsidRPr="00FC4116">
              <w:rPr>
                <w:rStyle w:val="Hyperlnk"/>
              </w:rPr>
              <w:t>AF</w:t>
            </w:r>
            <w:r w:rsidR="00FB7FCF">
              <w:rPr>
                <w:kern w:val="2"/>
                <w:sz w:val="24"/>
                <w:szCs w:val="24"/>
                <w:lang w:eastAsia="sv-SE"/>
                <w14:ligatures w14:val="standardContextual"/>
              </w:rPr>
              <w:tab/>
            </w:r>
            <w:r w:rsidR="00586A2E">
              <w:rPr>
                <w:kern w:val="2"/>
                <w:sz w:val="24"/>
                <w:szCs w:val="24"/>
                <w:lang w:eastAsia="sv-SE"/>
                <w14:ligatures w14:val="standardContextual"/>
              </w:rPr>
              <w:tab/>
            </w:r>
            <w:r w:rsidR="00FB7FCF" w:rsidRPr="00FC4116">
              <w:rPr>
                <w:rStyle w:val="Hyperlnk"/>
              </w:rPr>
              <w:t>ADMINISTRATIVA FÖRESKRIFTER</w:t>
            </w:r>
            <w:r w:rsidR="00FB7FCF">
              <w:rPr>
                <w:webHidden/>
              </w:rPr>
              <w:tab/>
            </w:r>
            <w:r w:rsidR="00FB7FCF">
              <w:rPr>
                <w:webHidden/>
              </w:rPr>
              <w:fldChar w:fldCharType="begin"/>
            </w:r>
            <w:r w:rsidR="00FB7FCF">
              <w:rPr>
                <w:webHidden/>
              </w:rPr>
              <w:instrText xml:space="preserve"> PAGEREF _Toc163031626 \h </w:instrText>
            </w:r>
            <w:r w:rsidR="00FB7FCF">
              <w:rPr>
                <w:webHidden/>
              </w:rPr>
            </w:r>
            <w:r w:rsidR="00FB7FCF">
              <w:rPr>
                <w:webHidden/>
              </w:rPr>
              <w:fldChar w:fldCharType="separate"/>
            </w:r>
            <w:r w:rsidR="00EA46BD">
              <w:rPr>
                <w:webHidden/>
              </w:rPr>
              <w:t>3</w:t>
            </w:r>
            <w:r w:rsidR="00FB7FCF">
              <w:rPr>
                <w:webHidden/>
              </w:rPr>
              <w:fldChar w:fldCharType="end"/>
            </w:r>
          </w:hyperlink>
        </w:p>
        <w:p w14:paraId="5EB7C252" w14:textId="73311049" w:rsidR="00FB7FCF" w:rsidRDefault="00FB7FCF" w:rsidP="00FB7FCF">
          <w:pPr>
            <w:pStyle w:val="Innehll2"/>
            <w:tabs>
              <w:tab w:val="left" w:pos="1276"/>
            </w:tabs>
            <w:ind w:left="426"/>
            <w:rPr>
              <w:kern w:val="2"/>
              <w:sz w:val="24"/>
              <w:szCs w:val="24"/>
              <w:lang w:eastAsia="sv-SE"/>
              <w14:ligatures w14:val="standardContextual"/>
            </w:rPr>
          </w:pPr>
          <w:hyperlink w:anchor="_Toc163031627" w:history="1">
            <w:r w:rsidRPr="00FC4116">
              <w:rPr>
                <w:rStyle w:val="Hyperlnk"/>
              </w:rPr>
              <w:t>AFA</w:t>
            </w:r>
            <w:r>
              <w:rPr>
                <w:kern w:val="2"/>
                <w:sz w:val="24"/>
                <w:szCs w:val="24"/>
                <w:lang w:eastAsia="sv-SE"/>
                <w14:ligatures w14:val="standardContextual"/>
              </w:rPr>
              <w:tab/>
            </w:r>
            <w:r w:rsidR="00586A2E">
              <w:rPr>
                <w:kern w:val="2"/>
                <w:sz w:val="24"/>
                <w:szCs w:val="24"/>
                <w:lang w:eastAsia="sv-SE"/>
                <w14:ligatures w14:val="standardContextual"/>
              </w:rPr>
              <w:tab/>
            </w:r>
            <w:r w:rsidRPr="00FC4116">
              <w:rPr>
                <w:rStyle w:val="Hyperlnk"/>
              </w:rPr>
              <w:t>ALLMÄN ORIENTERING</w:t>
            </w:r>
            <w:r>
              <w:rPr>
                <w:webHidden/>
              </w:rPr>
              <w:tab/>
            </w:r>
            <w:r>
              <w:rPr>
                <w:webHidden/>
              </w:rPr>
              <w:fldChar w:fldCharType="begin"/>
            </w:r>
            <w:r>
              <w:rPr>
                <w:webHidden/>
              </w:rPr>
              <w:instrText xml:space="preserve"> PAGEREF _Toc163031627 \h </w:instrText>
            </w:r>
            <w:r>
              <w:rPr>
                <w:webHidden/>
              </w:rPr>
            </w:r>
            <w:r>
              <w:rPr>
                <w:webHidden/>
              </w:rPr>
              <w:fldChar w:fldCharType="separate"/>
            </w:r>
            <w:r w:rsidR="00EA46BD">
              <w:rPr>
                <w:webHidden/>
              </w:rPr>
              <w:t>3</w:t>
            </w:r>
            <w:r>
              <w:rPr>
                <w:webHidden/>
              </w:rPr>
              <w:fldChar w:fldCharType="end"/>
            </w:r>
          </w:hyperlink>
        </w:p>
        <w:p w14:paraId="4AA69BC1" w14:textId="23329952" w:rsidR="00FB7FCF" w:rsidRDefault="00FB7FCF" w:rsidP="00FB7FCF">
          <w:pPr>
            <w:pStyle w:val="Innehll2"/>
            <w:tabs>
              <w:tab w:val="left" w:pos="1276"/>
            </w:tabs>
            <w:ind w:left="426"/>
            <w:rPr>
              <w:kern w:val="2"/>
              <w:sz w:val="24"/>
              <w:szCs w:val="24"/>
              <w:lang w:eastAsia="sv-SE"/>
              <w14:ligatures w14:val="standardContextual"/>
            </w:rPr>
          </w:pPr>
          <w:hyperlink w:anchor="_Toc163031628" w:history="1">
            <w:r w:rsidRPr="00FC4116">
              <w:rPr>
                <w:rStyle w:val="Hyperlnk"/>
              </w:rPr>
              <w:t>AFB</w:t>
            </w:r>
            <w:r>
              <w:rPr>
                <w:kern w:val="2"/>
                <w:sz w:val="24"/>
                <w:szCs w:val="24"/>
                <w:lang w:eastAsia="sv-SE"/>
                <w14:ligatures w14:val="standardContextual"/>
              </w:rPr>
              <w:tab/>
            </w:r>
            <w:r w:rsidR="00586A2E">
              <w:rPr>
                <w:kern w:val="2"/>
                <w:sz w:val="24"/>
                <w:szCs w:val="24"/>
                <w:lang w:eastAsia="sv-SE"/>
                <w14:ligatures w14:val="standardContextual"/>
              </w:rPr>
              <w:tab/>
            </w:r>
            <w:r w:rsidRPr="00FC4116">
              <w:rPr>
                <w:rStyle w:val="Hyperlnk"/>
              </w:rPr>
              <w:t>UPPHANDLINGSFÖRESKRIFTER</w:t>
            </w:r>
            <w:r>
              <w:rPr>
                <w:webHidden/>
              </w:rPr>
              <w:tab/>
            </w:r>
            <w:r>
              <w:rPr>
                <w:webHidden/>
              </w:rPr>
              <w:fldChar w:fldCharType="begin"/>
            </w:r>
            <w:r>
              <w:rPr>
                <w:webHidden/>
              </w:rPr>
              <w:instrText xml:space="preserve"> PAGEREF _Toc163031628 \h </w:instrText>
            </w:r>
            <w:r>
              <w:rPr>
                <w:webHidden/>
              </w:rPr>
            </w:r>
            <w:r>
              <w:rPr>
                <w:webHidden/>
              </w:rPr>
              <w:fldChar w:fldCharType="separate"/>
            </w:r>
            <w:r w:rsidR="00EA46BD">
              <w:rPr>
                <w:webHidden/>
              </w:rPr>
              <w:t>5</w:t>
            </w:r>
            <w:r>
              <w:rPr>
                <w:webHidden/>
              </w:rPr>
              <w:fldChar w:fldCharType="end"/>
            </w:r>
          </w:hyperlink>
        </w:p>
        <w:p w14:paraId="74B21E64" w14:textId="7B3415BA" w:rsidR="00FB7FCF" w:rsidRDefault="00FB7FCF" w:rsidP="00FB7FCF">
          <w:pPr>
            <w:pStyle w:val="Innehll2"/>
            <w:tabs>
              <w:tab w:val="left" w:pos="1276"/>
            </w:tabs>
            <w:ind w:left="426"/>
            <w:rPr>
              <w:kern w:val="2"/>
              <w:sz w:val="24"/>
              <w:szCs w:val="24"/>
              <w:lang w:eastAsia="sv-SE"/>
              <w14:ligatures w14:val="standardContextual"/>
            </w:rPr>
          </w:pPr>
          <w:hyperlink w:anchor="_Toc163031629" w:history="1">
            <w:r w:rsidRPr="00FC4116">
              <w:rPr>
                <w:rStyle w:val="Hyperlnk"/>
              </w:rPr>
              <w:t>AFD</w:t>
            </w:r>
            <w:r>
              <w:rPr>
                <w:kern w:val="2"/>
                <w:sz w:val="24"/>
                <w:szCs w:val="24"/>
                <w:lang w:eastAsia="sv-SE"/>
                <w14:ligatures w14:val="standardContextual"/>
              </w:rPr>
              <w:tab/>
            </w:r>
            <w:r w:rsidR="00586A2E">
              <w:rPr>
                <w:kern w:val="2"/>
                <w:sz w:val="24"/>
                <w:szCs w:val="24"/>
                <w:lang w:eastAsia="sv-SE"/>
                <w14:ligatures w14:val="standardContextual"/>
              </w:rPr>
              <w:tab/>
            </w:r>
            <w:r w:rsidRPr="00FC4116">
              <w:rPr>
                <w:rStyle w:val="Hyperlnk"/>
              </w:rPr>
              <w:t>ENTREPRENADFÖRESKRIFTER VID TOTALENTREPRENAD</w:t>
            </w:r>
            <w:r>
              <w:rPr>
                <w:webHidden/>
              </w:rPr>
              <w:tab/>
            </w:r>
            <w:r>
              <w:rPr>
                <w:webHidden/>
              </w:rPr>
              <w:fldChar w:fldCharType="begin"/>
            </w:r>
            <w:r>
              <w:rPr>
                <w:webHidden/>
              </w:rPr>
              <w:instrText xml:space="preserve"> PAGEREF _Toc163031629 \h </w:instrText>
            </w:r>
            <w:r>
              <w:rPr>
                <w:webHidden/>
              </w:rPr>
            </w:r>
            <w:r>
              <w:rPr>
                <w:webHidden/>
              </w:rPr>
              <w:fldChar w:fldCharType="separate"/>
            </w:r>
            <w:r w:rsidR="00EA46BD">
              <w:rPr>
                <w:webHidden/>
              </w:rPr>
              <w:t>19</w:t>
            </w:r>
            <w:r>
              <w:rPr>
                <w:webHidden/>
              </w:rPr>
              <w:fldChar w:fldCharType="end"/>
            </w:r>
          </w:hyperlink>
        </w:p>
        <w:p w14:paraId="7044D604" w14:textId="3B87785F" w:rsidR="00FB7FCF" w:rsidRDefault="00FB7FCF" w:rsidP="00FB7FCF">
          <w:pPr>
            <w:pStyle w:val="Innehll2"/>
            <w:tabs>
              <w:tab w:val="left" w:pos="1276"/>
            </w:tabs>
            <w:ind w:left="426"/>
            <w:rPr>
              <w:kern w:val="2"/>
              <w:sz w:val="24"/>
              <w:szCs w:val="24"/>
              <w:lang w:eastAsia="sv-SE"/>
              <w14:ligatures w14:val="standardContextual"/>
            </w:rPr>
          </w:pPr>
          <w:hyperlink w:anchor="_Toc163031630" w:history="1">
            <w:r w:rsidRPr="00FC4116">
              <w:rPr>
                <w:rStyle w:val="Hyperlnk"/>
              </w:rPr>
              <w:t>AFG</w:t>
            </w:r>
            <w:r>
              <w:rPr>
                <w:kern w:val="2"/>
                <w:sz w:val="24"/>
                <w:szCs w:val="24"/>
                <w:lang w:eastAsia="sv-SE"/>
                <w14:ligatures w14:val="standardContextual"/>
              </w:rPr>
              <w:tab/>
            </w:r>
            <w:r w:rsidR="00586A2E">
              <w:rPr>
                <w:kern w:val="2"/>
                <w:sz w:val="24"/>
                <w:szCs w:val="24"/>
                <w:lang w:eastAsia="sv-SE"/>
                <w14:ligatures w14:val="standardContextual"/>
              </w:rPr>
              <w:tab/>
            </w:r>
            <w:r w:rsidRPr="00FC4116">
              <w:rPr>
                <w:rStyle w:val="Hyperlnk"/>
              </w:rPr>
              <w:t>ALLMÄNNA ARBETEN OCH HJÄLPMEDEL</w:t>
            </w:r>
            <w:r>
              <w:rPr>
                <w:webHidden/>
              </w:rPr>
              <w:tab/>
            </w:r>
            <w:r>
              <w:rPr>
                <w:webHidden/>
              </w:rPr>
              <w:fldChar w:fldCharType="begin"/>
            </w:r>
            <w:r>
              <w:rPr>
                <w:webHidden/>
              </w:rPr>
              <w:instrText xml:space="preserve"> PAGEREF _Toc163031630 \h </w:instrText>
            </w:r>
            <w:r>
              <w:rPr>
                <w:webHidden/>
              </w:rPr>
            </w:r>
            <w:r>
              <w:rPr>
                <w:webHidden/>
              </w:rPr>
              <w:fldChar w:fldCharType="separate"/>
            </w:r>
            <w:r w:rsidR="00EA46BD">
              <w:rPr>
                <w:webHidden/>
              </w:rPr>
              <w:t>48</w:t>
            </w:r>
            <w:r>
              <w:rPr>
                <w:webHidden/>
              </w:rPr>
              <w:fldChar w:fldCharType="end"/>
            </w:r>
          </w:hyperlink>
        </w:p>
        <w:p w14:paraId="61595AC7" w14:textId="1BD342AE" w:rsidR="00E511DC" w:rsidRPr="006B2327" w:rsidRDefault="00E511DC" w:rsidP="006B2327">
          <w:pPr>
            <w:spacing w:line="240" w:lineRule="auto"/>
          </w:pPr>
          <w:r w:rsidRPr="006B2327">
            <w:rPr>
              <w:b/>
              <w:bCs/>
            </w:rPr>
            <w:fldChar w:fldCharType="end"/>
          </w:r>
        </w:p>
      </w:sdtContent>
    </w:sdt>
    <w:p w14:paraId="5F5F8C34" w14:textId="77777777" w:rsidR="005B08CC" w:rsidRPr="006B2327" w:rsidRDefault="0035373C" w:rsidP="006B2327">
      <w:pPr>
        <w:spacing w:line="240" w:lineRule="auto"/>
      </w:pPr>
      <w:r w:rsidRPr="006B2327">
        <w:br w:type="page"/>
      </w:r>
    </w:p>
    <w:p w14:paraId="7C0348D6" w14:textId="355CF2E7" w:rsidR="006B2327" w:rsidRPr="006F01E9" w:rsidRDefault="008C50D9" w:rsidP="006F01E9">
      <w:pPr>
        <w:pStyle w:val="Rubrik2"/>
        <w:spacing w:before="240"/>
      </w:pPr>
      <w:bookmarkStart w:id="3" w:name="_Toc410805758"/>
      <w:bookmarkStart w:id="4" w:name="_Toc444328339"/>
      <w:bookmarkStart w:id="5" w:name="_Toc398036897"/>
      <w:bookmarkStart w:id="6" w:name="_Toc163031626"/>
      <w:bookmarkEnd w:id="2"/>
      <w:r w:rsidRPr="006F01E9">
        <w:lastRenderedPageBreak/>
        <w:t>AF</w:t>
      </w:r>
      <w:r w:rsidR="006F01E9" w:rsidRPr="006F01E9">
        <w:tab/>
      </w:r>
      <w:r w:rsidR="006B2327" w:rsidRPr="006F01E9">
        <w:t>ADMINISTRATIVA FÖRESKRIFTER</w:t>
      </w:r>
      <w:bookmarkEnd w:id="3"/>
      <w:bookmarkEnd w:id="4"/>
      <w:bookmarkEnd w:id="5"/>
      <w:bookmarkEnd w:id="6"/>
    </w:p>
    <w:p w14:paraId="250E3A3F" w14:textId="2140F15E" w:rsidR="006B2327" w:rsidRPr="000B428E" w:rsidRDefault="006B2327" w:rsidP="000B428E">
      <w:pPr>
        <w:spacing w:after="0" w:line="240" w:lineRule="auto"/>
        <w:ind w:left="1276"/>
      </w:pPr>
      <w:bookmarkStart w:id="7" w:name="_Toc410805759"/>
      <w:bookmarkStart w:id="8" w:name="_Toc444328340"/>
      <w:r w:rsidRPr="000B428E">
        <w:t xml:space="preserve">Dessa administrativa föreskrifter ansluter till AMA </w:t>
      </w:r>
      <w:r w:rsidR="000B428E" w:rsidRPr="000B428E">
        <w:t xml:space="preserve">AF </w:t>
      </w:r>
      <w:r w:rsidRPr="000B428E">
        <w:t xml:space="preserve">21. För entreprenaden gäller </w:t>
      </w:r>
      <w:r w:rsidR="000B428E">
        <w:br/>
      </w:r>
      <w:r w:rsidRPr="000B428E">
        <w:t>ABT 06, med ändringar och tillägg som framgår av dessa Administrativa Föreskrifter.</w:t>
      </w:r>
    </w:p>
    <w:p w14:paraId="2DDD4A25" w14:textId="60EBEA24" w:rsidR="006B2327" w:rsidRPr="006B2327" w:rsidRDefault="006B2327" w:rsidP="006F01E9">
      <w:pPr>
        <w:pStyle w:val="Rubrik2"/>
        <w:spacing w:before="240"/>
        <w:rPr>
          <w:rFonts w:asciiTheme="minorHAnsi" w:hAnsiTheme="minorHAnsi"/>
          <w:sz w:val="24"/>
          <w:szCs w:val="24"/>
        </w:rPr>
      </w:pPr>
      <w:bookmarkStart w:id="9" w:name="_Toc398036898"/>
      <w:bookmarkStart w:id="10" w:name="_Toc163031627"/>
      <w:r w:rsidRPr="007F190F">
        <w:t>AFA</w:t>
      </w:r>
      <w:r w:rsidR="006F01E9">
        <w:tab/>
      </w:r>
      <w:r w:rsidRPr="007F190F">
        <w:t>ALLMÄN ORIENTERING</w:t>
      </w:r>
      <w:bookmarkEnd w:id="7"/>
      <w:bookmarkEnd w:id="8"/>
      <w:bookmarkEnd w:id="9"/>
      <w:bookmarkEnd w:id="10"/>
    </w:p>
    <w:p w14:paraId="21B35384" w14:textId="1A671DE2" w:rsidR="00EA5DD9" w:rsidRDefault="00EA5DD9" w:rsidP="000755B4">
      <w:pPr>
        <w:spacing w:before="240" w:after="0"/>
        <w:rPr>
          <w:rFonts w:ascii="Roboto Slab Black" w:hAnsi="Roboto Slab Black" w:cs="Roboto Slab Black"/>
          <w:b/>
          <w:bCs/>
        </w:rPr>
      </w:pPr>
      <w:r>
        <w:rPr>
          <w:rFonts w:ascii="Roboto Slab Black" w:hAnsi="Roboto Slab Black" w:cs="Roboto Slab Black"/>
          <w:b/>
          <w:bCs/>
        </w:rPr>
        <w:t>AFA.1</w:t>
      </w:r>
      <w:r>
        <w:rPr>
          <w:rFonts w:ascii="Roboto Slab Black" w:hAnsi="Roboto Slab Black" w:cs="Roboto Slab Black"/>
          <w:b/>
          <w:bCs/>
        </w:rPr>
        <w:tab/>
        <w:t>Kontaktuppgifter</w:t>
      </w:r>
    </w:p>
    <w:p w14:paraId="1D723D51" w14:textId="184171B1" w:rsidR="006B2327" w:rsidRPr="004D13A7" w:rsidRDefault="006B2327" w:rsidP="000755B4">
      <w:pPr>
        <w:spacing w:before="240" w:after="0"/>
        <w:rPr>
          <w:rFonts w:ascii="Roboto Slab Black" w:hAnsi="Roboto Slab Black" w:cs="Roboto Slab Black"/>
          <w:b/>
          <w:bCs/>
        </w:rPr>
      </w:pPr>
      <w:r w:rsidRPr="004D13A7">
        <w:rPr>
          <w:rFonts w:ascii="Roboto Slab Black" w:hAnsi="Roboto Slab Black" w:cs="Roboto Slab Black"/>
          <w:b/>
          <w:bCs/>
        </w:rPr>
        <w:t xml:space="preserve">AFA.11 </w:t>
      </w:r>
      <w:r w:rsidR="004D13A7">
        <w:rPr>
          <w:rFonts w:ascii="Roboto Slab Black" w:hAnsi="Roboto Slab Black" w:cs="Roboto Slab Black"/>
          <w:b/>
          <w:bCs/>
        </w:rPr>
        <w:tab/>
      </w:r>
      <w:r w:rsidRPr="004D13A7">
        <w:rPr>
          <w:rFonts w:ascii="Roboto Slab Black" w:hAnsi="Roboto Slab Black" w:cs="Roboto Slab Black"/>
          <w:b/>
          <w:bCs/>
        </w:rPr>
        <w:t>Byggherre</w:t>
      </w:r>
    </w:p>
    <w:p w14:paraId="42A71807" w14:textId="77777777" w:rsidR="006B2327" w:rsidRPr="004D13A7" w:rsidRDefault="006B2327" w:rsidP="004D13A7">
      <w:pPr>
        <w:spacing w:after="0" w:line="240" w:lineRule="auto"/>
        <w:ind w:firstLine="1276"/>
      </w:pPr>
      <w:r w:rsidRPr="004D13A7">
        <w:t>Värmdöbostäder AB</w:t>
      </w:r>
    </w:p>
    <w:p w14:paraId="1F51A8F3" w14:textId="77777777" w:rsidR="006B2327" w:rsidRPr="004D13A7" w:rsidRDefault="006B2327" w:rsidP="004D13A7">
      <w:pPr>
        <w:spacing w:after="0" w:line="240" w:lineRule="auto"/>
        <w:ind w:firstLine="1276"/>
      </w:pPr>
      <w:r w:rsidRPr="004D13A7">
        <w:t>Telefon: 08-570 399 00</w:t>
      </w:r>
    </w:p>
    <w:p w14:paraId="0E584721" w14:textId="77777777" w:rsidR="004D13A7" w:rsidRDefault="006B2327" w:rsidP="000755B4">
      <w:pPr>
        <w:spacing w:before="240" w:after="0"/>
        <w:rPr>
          <w:rFonts w:ascii="Roboto Slab Black" w:hAnsi="Roboto Slab Black" w:cs="Roboto Slab Black"/>
          <w:b/>
          <w:bCs/>
        </w:rPr>
      </w:pPr>
      <w:r w:rsidRPr="004D13A7">
        <w:rPr>
          <w:rFonts w:ascii="Roboto Slab Black" w:hAnsi="Roboto Slab Black" w:cs="Roboto Slab Black"/>
          <w:b/>
          <w:bCs/>
        </w:rPr>
        <w:t>AFA.12</w:t>
      </w:r>
      <w:r w:rsidRPr="004D13A7">
        <w:rPr>
          <w:rFonts w:ascii="Roboto Slab Black" w:hAnsi="Roboto Slab Black" w:cs="Roboto Slab Black"/>
          <w:b/>
          <w:bCs/>
        </w:rPr>
        <w:tab/>
        <w:t>Beställare</w:t>
      </w:r>
    </w:p>
    <w:p w14:paraId="406AB755" w14:textId="77777777" w:rsidR="004D13A7" w:rsidRDefault="006B2327" w:rsidP="004D13A7">
      <w:pPr>
        <w:spacing w:after="0" w:line="240" w:lineRule="auto"/>
        <w:ind w:firstLine="1276"/>
      </w:pPr>
      <w:r w:rsidRPr="00684B52">
        <w:t>Värmdöbostäder A</w:t>
      </w:r>
      <w:r w:rsidR="004D13A7">
        <w:t>B</w:t>
      </w:r>
    </w:p>
    <w:p w14:paraId="2A50101B" w14:textId="49D30B71" w:rsidR="006B2327" w:rsidRPr="004D13A7" w:rsidRDefault="006B2327" w:rsidP="004D13A7">
      <w:pPr>
        <w:spacing w:after="0" w:line="240" w:lineRule="auto"/>
        <w:ind w:firstLine="1276"/>
      </w:pPr>
      <w:r w:rsidRPr="00684B52">
        <w:t>Box 23, 134 21 Gustavsberg</w:t>
      </w:r>
    </w:p>
    <w:p w14:paraId="5C86A9BC" w14:textId="711C17DF" w:rsidR="006B2327" w:rsidRPr="00684B52" w:rsidRDefault="006B2327" w:rsidP="004D13A7">
      <w:pPr>
        <w:spacing w:after="0" w:line="240" w:lineRule="auto"/>
        <w:ind w:firstLine="1276"/>
      </w:pPr>
      <w:r w:rsidRPr="00684B52">
        <w:t>Skogsbovägen 15</w:t>
      </w:r>
    </w:p>
    <w:p w14:paraId="352A730B" w14:textId="77777777" w:rsidR="006B2327" w:rsidRPr="00684B52" w:rsidRDefault="006B2327" w:rsidP="004D13A7">
      <w:pPr>
        <w:spacing w:after="0" w:line="240" w:lineRule="auto"/>
        <w:ind w:firstLine="1276"/>
      </w:pPr>
      <w:r w:rsidRPr="00684B52">
        <w:t>Telefon: 08-570 399 00</w:t>
      </w:r>
    </w:p>
    <w:p w14:paraId="388C31C8" w14:textId="77777777" w:rsidR="006B2327" w:rsidRPr="00684B52" w:rsidRDefault="006B2327" w:rsidP="004D13A7">
      <w:pPr>
        <w:spacing w:after="0" w:line="240" w:lineRule="auto"/>
        <w:ind w:firstLine="1276"/>
      </w:pPr>
      <w:r w:rsidRPr="00684B52">
        <w:t>Org.nr. 556476–2176</w:t>
      </w:r>
    </w:p>
    <w:p w14:paraId="755E95C0" w14:textId="3A1B36D7" w:rsidR="006B2327" w:rsidRPr="008C50D9" w:rsidRDefault="006B2327" w:rsidP="000755B4">
      <w:pPr>
        <w:spacing w:before="240" w:after="0"/>
        <w:rPr>
          <w:rFonts w:ascii="Roboto Slab Black" w:hAnsi="Roboto Slab Black" w:cs="Roboto Slab Black"/>
          <w:b/>
          <w:bCs/>
        </w:rPr>
      </w:pPr>
      <w:r w:rsidRPr="008C50D9">
        <w:rPr>
          <w:rFonts w:ascii="Roboto Slab Black" w:hAnsi="Roboto Slab Black" w:cs="Roboto Slab Black"/>
          <w:b/>
          <w:bCs/>
        </w:rPr>
        <w:t>AFA.121</w:t>
      </w:r>
      <w:r w:rsidRPr="008C50D9">
        <w:rPr>
          <w:rFonts w:ascii="Roboto Slab Black" w:hAnsi="Roboto Slab Black" w:cs="Roboto Slab Black"/>
          <w:b/>
          <w:bCs/>
        </w:rPr>
        <w:tab/>
        <w:t xml:space="preserve">Beställarens </w:t>
      </w:r>
      <w:r w:rsidR="0004559C">
        <w:rPr>
          <w:rFonts w:ascii="Roboto Slab Black" w:hAnsi="Roboto Slab Black" w:cs="Roboto Slab Black"/>
          <w:b/>
          <w:bCs/>
        </w:rPr>
        <w:t>kontaktperson</w:t>
      </w:r>
      <w:r w:rsidRPr="008C50D9">
        <w:rPr>
          <w:rFonts w:ascii="Roboto Slab Black" w:hAnsi="Roboto Slab Black" w:cs="Roboto Slab Black"/>
          <w:b/>
          <w:bCs/>
        </w:rPr>
        <w:t xml:space="preserve"> under anbudstiden</w:t>
      </w:r>
    </w:p>
    <w:p w14:paraId="52C1E02A" w14:textId="77777777" w:rsidR="00A85F4F" w:rsidRDefault="00A85F4F" w:rsidP="00A85F4F">
      <w:pPr>
        <w:tabs>
          <w:tab w:val="left" w:pos="9639"/>
        </w:tabs>
        <w:spacing w:after="0" w:line="240" w:lineRule="auto"/>
        <w:ind w:left="1276" w:right="142"/>
      </w:pPr>
      <w:r>
        <w:t>Peter Hamrén</w:t>
      </w:r>
    </w:p>
    <w:p w14:paraId="72C18565" w14:textId="77777777" w:rsidR="00A85F4F" w:rsidRDefault="00A85F4F" w:rsidP="00A85F4F">
      <w:pPr>
        <w:tabs>
          <w:tab w:val="left" w:pos="9639"/>
        </w:tabs>
        <w:spacing w:after="0" w:line="240" w:lineRule="auto"/>
        <w:ind w:left="1276" w:right="142"/>
      </w:pPr>
      <w:r>
        <w:t>Värmdöbostäder AB</w:t>
      </w:r>
    </w:p>
    <w:p w14:paraId="0527613E" w14:textId="77777777" w:rsidR="00A85F4F" w:rsidRDefault="00A85F4F" w:rsidP="00A85F4F">
      <w:pPr>
        <w:tabs>
          <w:tab w:val="left" w:pos="9639"/>
        </w:tabs>
        <w:spacing w:after="0" w:line="240" w:lineRule="auto"/>
        <w:ind w:left="1276" w:right="142"/>
      </w:pPr>
      <w:r>
        <w:t>Telefon: 08-570 399 44</w:t>
      </w:r>
    </w:p>
    <w:p w14:paraId="653A4A8F" w14:textId="76F8E112" w:rsidR="00A85F4F" w:rsidRDefault="00A85F4F" w:rsidP="00A85F4F">
      <w:pPr>
        <w:tabs>
          <w:tab w:val="left" w:pos="9639"/>
        </w:tabs>
        <w:spacing w:after="0" w:line="240" w:lineRule="auto"/>
        <w:ind w:left="1276" w:right="142"/>
      </w:pPr>
      <w:r>
        <w:t>E-post: peter.hamren@varmdobo.se</w:t>
      </w:r>
    </w:p>
    <w:p w14:paraId="667AE7BD" w14:textId="61DFE3FD" w:rsidR="006B2327" w:rsidRPr="008C50D9" w:rsidRDefault="006B2327" w:rsidP="00A85F4F">
      <w:pPr>
        <w:spacing w:before="240" w:after="0"/>
        <w:rPr>
          <w:rFonts w:ascii="Roboto Slab Black" w:hAnsi="Roboto Slab Black" w:cs="Roboto Slab Black"/>
          <w:b/>
          <w:bCs/>
        </w:rPr>
      </w:pPr>
      <w:r w:rsidRPr="00A85F4F">
        <w:rPr>
          <w:rFonts w:ascii="Roboto Slab Black" w:hAnsi="Roboto Slab Black" w:cs="Roboto Slab Black"/>
          <w:b/>
          <w:bCs/>
        </w:rPr>
        <w:t>AFA</w:t>
      </w:r>
      <w:r w:rsidRPr="008C50D9">
        <w:rPr>
          <w:rFonts w:ascii="Roboto Slab Black" w:hAnsi="Roboto Slab Black" w:cs="Roboto Slab Black"/>
          <w:b/>
          <w:bCs/>
        </w:rPr>
        <w:t>.122</w:t>
      </w:r>
      <w:r w:rsidR="008C50D9" w:rsidRPr="008C50D9">
        <w:rPr>
          <w:rFonts w:ascii="Roboto Slab Black" w:hAnsi="Roboto Slab Black" w:cs="Roboto Slab Black"/>
          <w:b/>
          <w:bCs/>
        </w:rPr>
        <w:tab/>
      </w:r>
      <w:r w:rsidRPr="008C50D9">
        <w:rPr>
          <w:rFonts w:ascii="Roboto Slab Black" w:hAnsi="Roboto Slab Black" w:cs="Roboto Slab Black"/>
          <w:b/>
          <w:bCs/>
        </w:rPr>
        <w:t>Beställarens kontaktperson för visning av arbetsområdet</w:t>
      </w:r>
    </w:p>
    <w:p w14:paraId="14193792" w14:textId="73E7970E" w:rsidR="006B2327" w:rsidRPr="00684B52" w:rsidRDefault="006B2327" w:rsidP="00684B52">
      <w:pPr>
        <w:tabs>
          <w:tab w:val="left" w:pos="9639"/>
        </w:tabs>
        <w:spacing w:after="0" w:line="240" w:lineRule="auto"/>
        <w:ind w:left="1276" w:right="142"/>
      </w:pPr>
      <w:r w:rsidRPr="00684B52">
        <w:t xml:space="preserve">Tid för visning bokas genom </w:t>
      </w:r>
      <w:r w:rsidR="004538F0">
        <w:t>Stefan Paulato, telefon:</w:t>
      </w:r>
      <w:r w:rsidR="004538F0" w:rsidRPr="004538F0">
        <w:t xml:space="preserve"> 072</w:t>
      </w:r>
      <w:r w:rsidR="004538F0">
        <w:t>-</w:t>
      </w:r>
      <w:r w:rsidR="004538F0" w:rsidRPr="004538F0">
        <w:t>245 42 97</w:t>
      </w:r>
      <w:r w:rsidR="004538F0">
        <w:t xml:space="preserve">. </w:t>
      </w:r>
    </w:p>
    <w:p w14:paraId="2675A3D2" w14:textId="77777777" w:rsidR="006B2327" w:rsidRPr="00C62BCB" w:rsidRDefault="006B2327" w:rsidP="000755B4">
      <w:pPr>
        <w:spacing w:before="240" w:after="0"/>
        <w:rPr>
          <w:rFonts w:ascii="Roboto Slab Black" w:hAnsi="Roboto Slab Black" w:cs="Roboto Slab Black"/>
          <w:b/>
          <w:bCs/>
        </w:rPr>
      </w:pPr>
      <w:r w:rsidRPr="008C50D9">
        <w:rPr>
          <w:rFonts w:ascii="Roboto Slab Black" w:hAnsi="Roboto Slab Black" w:cs="Roboto Slab Black"/>
          <w:b/>
          <w:bCs/>
        </w:rPr>
        <w:t>AFA.13</w:t>
      </w:r>
      <w:r w:rsidRPr="008C50D9">
        <w:rPr>
          <w:rFonts w:ascii="Roboto Slab Black" w:hAnsi="Roboto Slab Black" w:cs="Roboto Slab Black"/>
          <w:b/>
          <w:bCs/>
        </w:rPr>
        <w:tab/>
      </w:r>
      <w:r w:rsidRPr="00C62BCB">
        <w:rPr>
          <w:rFonts w:ascii="Roboto Slab Black" w:hAnsi="Roboto Slab Black" w:cs="Roboto Slab Black"/>
          <w:b/>
          <w:bCs/>
        </w:rPr>
        <w:t>Projektörer</w:t>
      </w:r>
    </w:p>
    <w:p w14:paraId="6D557C70" w14:textId="77777777" w:rsidR="00B03EBF" w:rsidRPr="00C62BCB" w:rsidRDefault="00E87A6E" w:rsidP="00B03EBF">
      <w:pPr>
        <w:spacing w:after="0" w:line="240" w:lineRule="auto"/>
        <w:ind w:left="1276"/>
      </w:pPr>
      <w:r w:rsidRPr="00C62BCB">
        <w:t>Teknisk beskrivning</w:t>
      </w:r>
      <w:r w:rsidR="0084313B" w:rsidRPr="00C62BCB">
        <w:t xml:space="preserve"> </w:t>
      </w:r>
      <w:r w:rsidR="0084313B" w:rsidRPr="00C62BCB">
        <w:tab/>
      </w:r>
      <w:r w:rsidR="002C708E" w:rsidRPr="00C62BCB">
        <w:tab/>
      </w:r>
      <w:proofErr w:type="spellStart"/>
      <w:r w:rsidRPr="00C62BCB">
        <w:t>VärmdöBostäder</w:t>
      </w:r>
      <w:proofErr w:type="spellEnd"/>
      <w:r w:rsidR="00B03EBF" w:rsidRPr="00C62BCB">
        <w:br/>
        <w:t xml:space="preserve">Rambeskrivning måleri </w:t>
      </w:r>
      <w:r w:rsidR="00B03EBF" w:rsidRPr="00C62BCB">
        <w:tab/>
      </w:r>
      <w:r w:rsidR="00B03EBF" w:rsidRPr="00C62BCB">
        <w:tab/>
      </w:r>
      <w:proofErr w:type="spellStart"/>
      <w:r w:rsidR="00B03EBF" w:rsidRPr="00C62BCB">
        <w:t>VärmdöBostäder</w:t>
      </w:r>
      <w:proofErr w:type="spellEnd"/>
      <w:r w:rsidR="00B03EBF" w:rsidRPr="00C62BCB">
        <w:br/>
        <w:t xml:space="preserve">Rambeskrivning mark </w:t>
      </w:r>
      <w:r w:rsidR="00B03EBF" w:rsidRPr="00C62BCB">
        <w:tab/>
      </w:r>
      <w:r w:rsidR="00B03EBF" w:rsidRPr="00C62BCB">
        <w:tab/>
      </w:r>
      <w:proofErr w:type="spellStart"/>
      <w:r w:rsidR="00B03EBF" w:rsidRPr="00C62BCB">
        <w:t>VärmdöBostäder</w:t>
      </w:r>
      <w:proofErr w:type="spellEnd"/>
    </w:p>
    <w:p w14:paraId="0A1A8995" w14:textId="2065E699" w:rsidR="006B2327" w:rsidRPr="00C62BCB" w:rsidRDefault="00B03EBF" w:rsidP="00B03EBF">
      <w:pPr>
        <w:spacing w:after="0" w:line="240" w:lineRule="auto"/>
        <w:ind w:left="1276"/>
      </w:pPr>
      <w:r w:rsidRPr="00C62BCB">
        <w:t xml:space="preserve">Rambeskrivning undercentral </w:t>
      </w:r>
      <w:r w:rsidRPr="00C62BCB">
        <w:tab/>
      </w:r>
      <w:r w:rsidR="00F76029" w:rsidRPr="00C62BCB">
        <w:t>Facil</w:t>
      </w:r>
      <w:r w:rsidR="00282703" w:rsidRPr="00C62BCB">
        <w:t xml:space="preserve"> </w:t>
      </w:r>
      <w:proofErr w:type="spellStart"/>
      <w:r w:rsidR="00282703" w:rsidRPr="00C62BCB">
        <w:t>Consult</w:t>
      </w:r>
      <w:proofErr w:type="spellEnd"/>
      <w:r w:rsidR="00282703" w:rsidRPr="00C62BCB">
        <w:t xml:space="preserve"> AB </w:t>
      </w:r>
    </w:p>
    <w:p w14:paraId="2FF6F81B" w14:textId="3098F0D6" w:rsidR="002C708E" w:rsidRPr="00C62BCB" w:rsidRDefault="002C708E" w:rsidP="00586A2E">
      <w:pPr>
        <w:spacing w:after="0" w:line="240" w:lineRule="auto"/>
        <w:ind w:firstLine="1276"/>
      </w:pPr>
      <w:r w:rsidRPr="00C62BCB">
        <w:t xml:space="preserve">Miljöteknisk markundersökning </w:t>
      </w:r>
      <w:r w:rsidRPr="00C62BCB">
        <w:tab/>
        <w:t>Viken miljökonsult</w:t>
      </w:r>
    </w:p>
    <w:p w14:paraId="20CA42AE" w14:textId="450886E8" w:rsidR="00E87A6E" w:rsidRPr="00C62BCB" w:rsidRDefault="00E87A6E" w:rsidP="00586A2E">
      <w:pPr>
        <w:spacing w:after="0" w:line="240" w:lineRule="auto"/>
        <w:ind w:firstLine="1276"/>
      </w:pPr>
      <w:r w:rsidRPr="00C62BCB">
        <w:t xml:space="preserve">Konstruktion </w:t>
      </w:r>
      <w:r w:rsidRPr="00C62BCB">
        <w:tab/>
      </w:r>
      <w:r w:rsidRPr="00C62BCB">
        <w:tab/>
      </w:r>
      <w:r w:rsidR="002C708E" w:rsidRPr="00C62BCB">
        <w:tab/>
      </w:r>
      <w:proofErr w:type="spellStart"/>
      <w:r w:rsidRPr="00C62BCB">
        <w:t>Kåver</w:t>
      </w:r>
      <w:proofErr w:type="spellEnd"/>
      <w:r w:rsidRPr="00C62BCB">
        <w:t xml:space="preserve"> &amp; Melin </w:t>
      </w:r>
    </w:p>
    <w:p w14:paraId="3BC7DD8B" w14:textId="0364ED4A" w:rsidR="006706E4" w:rsidRPr="00C62BCB" w:rsidRDefault="00E87A6E" w:rsidP="006706E4">
      <w:pPr>
        <w:spacing w:after="0" w:line="240" w:lineRule="auto"/>
        <w:ind w:firstLine="1276"/>
      </w:pPr>
      <w:r w:rsidRPr="00C62BCB">
        <w:t>Landskap</w:t>
      </w:r>
      <w:r w:rsidR="00865328" w:rsidRPr="00C62BCB">
        <w:tab/>
      </w:r>
      <w:r w:rsidRPr="00C62BCB">
        <w:tab/>
      </w:r>
      <w:r w:rsidR="002C708E" w:rsidRPr="00C62BCB">
        <w:tab/>
      </w:r>
      <w:r w:rsidR="005468F3" w:rsidRPr="00C62BCB">
        <w:t>C. F. Møller Sverige</w:t>
      </w:r>
    </w:p>
    <w:p w14:paraId="46A11EB8" w14:textId="77777777" w:rsidR="00C62BCB" w:rsidRDefault="00865328" w:rsidP="006706E4">
      <w:pPr>
        <w:spacing w:after="0" w:line="240" w:lineRule="auto"/>
        <w:ind w:firstLine="1276"/>
      </w:pPr>
      <w:r w:rsidRPr="00C62BCB">
        <w:t>VA/</w:t>
      </w:r>
      <w:r w:rsidR="006706E4" w:rsidRPr="00C62BCB">
        <w:t>Dagvatten</w:t>
      </w:r>
      <w:r w:rsidRPr="00C62BCB">
        <w:tab/>
      </w:r>
      <w:r w:rsidR="006706E4" w:rsidRPr="00C62BCB">
        <w:tab/>
      </w:r>
      <w:r w:rsidR="006706E4" w:rsidRPr="00C62BCB">
        <w:tab/>
      </w:r>
      <w:proofErr w:type="spellStart"/>
      <w:r w:rsidR="006706E4" w:rsidRPr="00C62BCB">
        <w:t>Niras</w:t>
      </w:r>
      <w:proofErr w:type="spellEnd"/>
      <w:r w:rsidR="006706E4">
        <w:t xml:space="preserve"> </w:t>
      </w:r>
    </w:p>
    <w:p w14:paraId="69D09276" w14:textId="269E050D" w:rsidR="006B2327" w:rsidRDefault="00C62BCB" w:rsidP="006706E4">
      <w:pPr>
        <w:spacing w:after="0" w:line="240" w:lineRule="auto"/>
        <w:ind w:firstLine="1276"/>
      </w:pPr>
      <w:r>
        <w:t>EL</w:t>
      </w:r>
      <w:r w:rsidR="0084313B" w:rsidRPr="0079432C">
        <w:tab/>
      </w:r>
      <w:r w:rsidR="00E87A6E">
        <w:tab/>
      </w:r>
      <w:r>
        <w:tab/>
        <w:t>E-TEC AB</w:t>
      </w:r>
    </w:p>
    <w:p w14:paraId="57CFB785" w14:textId="41CED408" w:rsidR="00C62BCB" w:rsidRDefault="00C62BCB" w:rsidP="006706E4">
      <w:pPr>
        <w:spacing w:after="0" w:line="240" w:lineRule="auto"/>
        <w:ind w:firstLine="1276"/>
      </w:pPr>
      <w:r>
        <w:t xml:space="preserve">Geoteknik </w:t>
      </w:r>
      <w:r>
        <w:tab/>
      </w:r>
      <w:r>
        <w:tab/>
      </w:r>
      <w:r>
        <w:tab/>
      </w:r>
      <w:proofErr w:type="spellStart"/>
      <w:r>
        <w:t>Treeline</w:t>
      </w:r>
      <w:proofErr w:type="spellEnd"/>
    </w:p>
    <w:p w14:paraId="0F0B4007" w14:textId="3902932B" w:rsidR="00C62BCB" w:rsidRPr="0079432C" w:rsidRDefault="00C62BCB" w:rsidP="006706E4">
      <w:pPr>
        <w:spacing w:after="0" w:line="240" w:lineRule="auto"/>
        <w:ind w:firstLine="1276"/>
      </w:pPr>
      <w:r>
        <w:t>Risk</w:t>
      </w:r>
      <w:r>
        <w:tab/>
      </w:r>
      <w:r>
        <w:tab/>
      </w:r>
      <w:r>
        <w:tab/>
        <w:t>KMP konsult</w:t>
      </w:r>
    </w:p>
    <w:p w14:paraId="50F00C7B" w14:textId="77777777" w:rsidR="0063378B" w:rsidRDefault="0063378B">
      <w:pPr>
        <w:rPr>
          <w:rFonts w:ascii="Roboto Slab Black" w:hAnsi="Roboto Slab Black" w:cs="Roboto Slab Black"/>
          <w:b/>
          <w:bCs/>
        </w:rPr>
      </w:pPr>
      <w:r>
        <w:rPr>
          <w:rFonts w:ascii="Roboto Slab Black" w:hAnsi="Roboto Slab Black" w:cs="Roboto Slab Black"/>
          <w:b/>
          <w:bCs/>
        </w:rPr>
        <w:br w:type="page"/>
      </w:r>
    </w:p>
    <w:p w14:paraId="1939B182" w14:textId="299EECD2" w:rsidR="00DE72F3" w:rsidRDefault="006B2327" w:rsidP="000755B4">
      <w:pPr>
        <w:spacing w:before="240" w:after="0"/>
        <w:rPr>
          <w:rFonts w:ascii="Roboto Slab Black" w:hAnsi="Roboto Slab Black" w:cs="Roboto Slab Black"/>
          <w:b/>
          <w:bCs/>
        </w:rPr>
      </w:pPr>
      <w:r w:rsidRPr="008C50D9">
        <w:rPr>
          <w:rFonts w:ascii="Roboto Slab Black" w:hAnsi="Roboto Slab Black" w:cs="Roboto Slab Black"/>
          <w:b/>
          <w:bCs/>
        </w:rPr>
        <w:lastRenderedPageBreak/>
        <w:t>AFA.15</w:t>
      </w:r>
      <w:r w:rsidRPr="008C50D9">
        <w:rPr>
          <w:rFonts w:ascii="Roboto Slab Black" w:hAnsi="Roboto Slab Black" w:cs="Roboto Slab Black"/>
          <w:b/>
          <w:bCs/>
        </w:rPr>
        <w:tab/>
        <w:t>Nätägare</w:t>
      </w:r>
    </w:p>
    <w:p w14:paraId="5B5AB446" w14:textId="4036BB34" w:rsidR="006B2327" w:rsidRPr="00586A2E" w:rsidRDefault="00DE72F3" w:rsidP="00DE72F3">
      <w:pPr>
        <w:spacing w:after="0" w:line="240" w:lineRule="auto"/>
        <w:ind w:left="1276"/>
      </w:pPr>
      <w:r w:rsidRPr="00DE72F3">
        <w:rPr>
          <w:b/>
          <w:bCs/>
        </w:rPr>
        <w:t>Nätägare – VA</w:t>
      </w:r>
      <w:r>
        <w:t xml:space="preserve"> </w:t>
      </w:r>
      <w:r w:rsidRPr="00DE72F3">
        <w:t xml:space="preserve"> </w:t>
      </w:r>
      <w:r w:rsidR="006B2327" w:rsidRPr="00DE72F3">
        <w:t xml:space="preserve"> </w:t>
      </w:r>
      <w:r>
        <w:br/>
      </w:r>
      <w:r w:rsidR="006B2327" w:rsidRPr="00586A2E">
        <w:t>Värmdö Kommun</w:t>
      </w:r>
    </w:p>
    <w:p w14:paraId="41C2CF33" w14:textId="77777777" w:rsidR="006B2327" w:rsidRPr="00586A2E" w:rsidRDefault="006B2327" w:rsidP="00586A2E">
      <w:pPr>
        <w:spacing w:after="0" w:line="240" w:lineRule="auto"/>
        <w:ind w:firstLine="1276"/>
      </w:pPr>
      <w:r w:rsidRPr="00586A2E">
        <w:t>VA och renhållningsavdelningen</w:t>
      </w:r>
    </w:p>
    <w:p w14:paraId="6993B556" w14:textId="77777777" w:rsidR="006B2327" w:rsidRPr="00586A2E" w:rsidRDefault="006B2327" w:rsidP="00586A2E">
      <w:pPr>
        <w:spacing w:after="0" w:line="240" w:lineRule="auto"/>
        <w:ind w:firstLine="1276"/>
      </w:pPr>
      <w:r w:rsidRPr="00586A2E">
        <w:t>134 81 Gustavsberg</w:t>
      </w:r>
    </w:p>
    <w:p w14:paraId="62A08DF7" w14:textId="77777777" w:rsidR="006B2327" w:rsidRPr="00586A2E" w:rsidRDefault="006B2327" w:rsidP="00586A2E">
      <w:pPr>
        <w:spacing w:after="0" w:line="240" w:lineRule="auto"/>
        <w:ind w:firstLine="1276"/>
      </w:pPr>
      <w:r w:rsidRPr="00586A2E">
        <w:t>Besöksadress Skogsbovägen 9 - 11, Gustavsberg</w:t>
      </w:r>
    </w:p>
    <w:p w14:paraId="447321E2" w14:textId="77777777" w:rsidR="006B2327" w:rsidRPr="00586A2E" w:rsidRDefault="006B2327" w:rsidP="00586A2E">
      <w:pPr>
        <w:spacing w:after="0" w:line="240" w:lineRule="auto"/>
        <w:ind w:firstLine="1276"/>
      </w:pPr>
      <w:r w:rsidRPr="00586A2E">
        <w:t>Tel 08 – 570 470 00</w:t>
      </w:r>
    </w:p>
    <w:p w14:paraId="153B8DBA" w14:textId="77777777" w:rsidR="00DE72F3" w:rsidRDefault="00DE72F3" w:rsidP="00DE72F3">
      <w:pPr>
        <w:spacing w:after="0" w:line="240" w:lineRule="auto"/>
        <w:ind w:left="1276"/>
      </w:pPr>
    </w:p>
    <w:p w14:paraId="71FAF35A" w14:textId="60EB6C7B" w:rsidR="00DE72F3" w:rsidRDefault="00DE72F3" w:rsidP="00DE72F3">
      <w:pPr>
        <w:spacing w:after="0" w:line="240" w:lineRule="auto"/>
        <w:ind w:left="1276"/>
      </w:pPr>
      <w:r w:rsidRPr="00DE72F3">
        <w:rPr>
          <w:b/>
          <w:bCs/>
        </w:rPr>
        <w:t xml:space="preserve">Nätägare – </w:t>
      </w:r>
      <w:r w:rsidR="00BC4CA0">
        <w:rPr>
          <w:b/>
          <w:bCs/>
        </w:rPr>
        <w:t>V</w:t>
      </w:r>
      <w:r w:rsidRPr="00DE72F3">
        <w:rPr>
          <w:b/>
          <w:bCs/>
        </w:rPr>
        <w:t>ärme</w:t>
      </w:r>
      <w:r>
        <w:t xml:space="preserve"> </w:t>
      </w:r>
      <w:r>
        <w:br/>
        <w:t xml:space="preserve">Vattenfall fjärrvärme </w:t>
      </w:r>
      <w:r>
        <w:br/>
        <w:t>020-36 00 36</w:t>
      </w:r>
    </w:p>
    <w:p w14:paraId="53566718" w14:textId="77777777" w:rsidR="00DE72F3" w:rsidRDefault="00DE72F3" w:rsidP="00DE72F3">
      <w:pPr>
        <w:spacing w:after="0" w:line="240" w:lineRule="auto"/>
        <w:ind w:left="1276"/>
      </w:pPr>
    </w:p>
    <w:p w14:paraId="7A680B11" w14:textId="181D7F32" w:rsidR="006B2327" w:rsidRPr="00CC461B" w:rsidRDefault="00DE72F3" w:rsidP="00DE72F3">
      <w:pPr>
        <w:spacing w:after="0" w:line="240" w:lineRule="auto"/>
        <w:ind w:left="1276"/>
      </w:pPr>
      <w:r w:rsidRPr="00DE72F3">
        <w:rPr>
          <w:b/>
          <w:bCs/>
        </w:rPr>
        <w:t xml:space="preserve">Nätägare – </w:t>
      </w:r>
      <w:r w:rsidR="00BC4CA0">
        <w:rPr>
          <w:b/>
          <w:bCs/>
        </w:rPr>
        <w:t>E</w:t>
      </w:r>
      <w:r w:rsidRPr="00DE72F3">
        <w:rPr>
          <w:b/>
          <w:bCs/>
        </w:rPr>
        <w:t>l</w:t>
      </w:r>
      <w:r>
        <w:t xml:space="preserve"> </w:t>
      </w:r>
      <w:r>
        <w:br/>
      </w:r>
      <w:r w:rsidR="006B2327" w:rsidRPr="00CC461B">
        <w:t>Vattenfall Eldistribution</w:t>
      </w:r>
    </w:p>
    <w:p w14:paraId="047D829E" w14:textId="77777777" w:rsidR="006B2327" w:rsidRPr="00CC461B" w:rsidRDefault="006B2327" w:rsidP="00CC461B">
      <w:pPr>
        <w:spacing w:after="0" w:line="240" w:lineRule="auto"/>
        <w:ind w:firstLine="1276"/>
      </w:pPr>
      <w:r w:rsidRPr="00CC461B">
        <w:t>171 06 Solna</w:t>
      </w:r>
    </w:p>
    <w:p w14:paraId="5E088931" w14:textId="77777777" w:rsidR="006B2327" w:rsidRPr="00CC461B" w:rsidRDefault="006B2327" w:rsidP="00CC461B">
      <w:pPr>
        <w:spacing w:after="0" w:line="240" w:lineRule="auto"/>
        <w:ind w:firstLine="1276"/>
      </w:pPr>
      <w:r w:rsidRPr="00CC461B">
        <w:t>08-687 30 00</w:t>
      </w:r>
    </w:p>
    <w:p w14:paraId="56814981" w14:textId="77777777" w:rsidR="00DE72F3" w:rsidRDefault="00DE72F3" w:rsidP="00DE72F3">
      <w:pPr>
        <w:spacing w:after="0" w:line="240" w:lineRule="auto"/>
        <w:ind w:left="1276"/>
      </w:pPr>
    </w:p>
    <w:p w14:paraId="230A2876" w14:textId="5EDD3CC0" w:rsidR="006B2327" w:rsidRPr="00DE72F3" w:rsidRDefault="006B2327" w:rsidP="00CC461B">
      <w:pPr>
        <w:spacing w:after="0" w:line="240" w:lineRule="auto"/>
        <w:ind w:firstLine="1276"/>
        <w:rPr>
          <w:b/>
          <w:bCs/>
        </w:rPr>
      </w:pPr>
      <w:r w:rsidRPr="00DE72F3">
        <w:rPr>
          <w:b/>
          <w:bCs/>
        </w:rPr>
        <w:t xml:space="preserve">Nätägare – Stamnät Bredband </w:t>
      </w:r>
    </w:p>
    <w:p w14:paraId="57BF0F2B" w14:textId="77777777" w:rsidR="006B2327" w:rsidRPr="006B2327" w:rsidRDefault="006B2327" w:rsidP="00CC461B">
      <w:pPr>
        <w:spacing w:after="0" w:line="240" w:lineRule="auto"/>
        <w:ind w:firstLine="1276"/>
      </w:pPr>
      <w:r w:rsidRPr="006B2327">
        <w:t xml:space="preserve">Telia </w:t>
      </w:r>
      <w:proofErr w:type="spellStart"/>
      <w:r w:rsidRPr="006B2327">
        <w:t>Skanova</w:t>
      </w:r>
      <w:proofErr w:type="spellEnd"/>
      <w:r w:rsidRPr="006B2327">
        <w:t xml:space="preserve"> </w:t>
      </w:r>
      <w:proofErr w:type="spellStart"/>
      <w:r w:rsidRPr="006B2327">
        <w:t>Acess</w:t>
      </w:r>
      <w:proofErr w:type="spellEnd"/>
      <w:r w:rsidRPr="006B2327">
        <w:t xml:space="preserve"> AB</w:t>
      </w:r>
    </w:p>
    <w:p w14:paraId="57B5D413" w14:textId="77777777" w:rsidR="006B2327" w:rsidRPr="006B2327" w:rsidRDefault="006B2327" w:rsidP="00CC461B">
      <w:pPr>
        <w:spacing w:after="0" w:line="240" w:lineRule="auto"/>
        <w:ind w:firstLine="1276"/>
      </w:pPr>
      <w:r w:rsidRPr="006B2327">
        <w:t>Box 93</w:t>
      </w:r>
    </w:p>
    <w:p w14:paraId="7595D130" w14:textId="77777777" w:rsidR="006B2327" w:rsidRPr="006B2327" w:rsidRDefault="006B2327" w:rsidP="00CC461B">
      <w:pPr>
        <w:spacing w:after="0" w:line="240" w:lineRule="auto"/>
        <w:ind w:firstLine="1276"/>
      </w:pPr>
      <w:r w:rsidRPr="006B2327">
        <w:t xml:space="preserve">123 22 Farsta </w:t>
      </w:r>
    </w:p>
    <w:p w14:paraId="0F871B0C" w14:textId="77777777" w:rsidR="006B2327" w:rsidRPr="00CC461B" w:rsidRDefault="006B2327" w:rsidP="00CC461B">
      <w:pPr>
        <w:spacing w:after="0" w:line="240" w:lineRule="auto"/>
        <w:ind w:firstLine="1276"/>
      </w:pPr>
    </w:p>
    <w:p w14:paraId="4D255188" w14:textId="77777777" w:rsidR="006B2327" w:rsidRPr="00DE72F3" w:rsidRDefault="006B2327" w:rsidP="00CC461B">
      <w:pPr>
        <w:spacing w:after="0" w:line="240" w:lineRule="auto"/>
        <w:ind w:firstLine="1276"/>
        <w:rPr>
          <w:b/>
          <w:bCs/>
        </w:rPr>
      </w:pPr>
      <w:r w:rsidRPr="00DE72F3">
        <w:rPr>
          <w:b/>
          <w:bCs/>
        </w:rPr>
        <w:t xml:space="preserve">Nätägare – Värmdöbostäders kommunikationsoperatör  </w:t>
      </w:r>
    </w:p>
    <w:p w14:paraId="2BB5B4C3" w14:textId="77777777" w:rsidR="006B2327" w:rsidRPr="006B2327" w:rsidRDefault="006B2327" w:rsidP="00CC461B">
      <w:pPr>
        <w:spacing w:after="0" w:line="240" w:lineRule="auto"/>
        <w:ind w:firstLine="1276"/>
      </w:pPr>
      <w:r w:rsidRPr="006B2327">
        <w:t xml:space="preserve">Telia </w:t>
      </w:r>
      <w:proofErr w:type="spellStart"/>
      <w:r w:rsidRPr="006B2327">
        <w:t>Zietius</w:t>
      </w:r>
      <w:proofErr w:type="spellEnd"/>
      <w:r w:rsidRPr="006B2327">
        <w:t xml:space="preserve"> </w:t>
      </w:r>
    </w:p>
    <w:p w14:paraId="74E454F5" w14:textId="77777777" w:rsidR="006B2327" w:rsidRPr="00CC461B" w:rsidRDefault="006B2327" w:rsidP="00CC461B">
      <w:pPr>
        <w:spacing w:after="0" w:line="240" w:lineRule="auto"/>
        <w:ind w:firstLine="1276"/>
      </w:pPr>
    </w:p>
    <w:p w14:paraId="769C3D14" w14:textId="6A254CCC" w:rsidR="006B2327" w:rsidRPr="00DE72F3" w:rsidRDefault="006B2327" w:rsidP="00CC461B">
      <w:pPr>
        <w:spacing w:after="0" w:line="240" w:lineRule="auto"/>
        <w:ind w:firstLine="1276"/>
        <w:rPr>
          <w:b/>
          <w:bCs/>
        </w:rPr>
      </w:pPr>
      <w:r w:rsidRPr="00DE72F3">
        <w:rPr>
          <w:b/>
          <w:bCs/>
        </w:rPr>
        <w:t xml:space="preserve">Nätägare - </w:t>
      </w:r>
      <w:r w:rsidR="00BC4CA0">
        <w:rPr>
          <w:b/>
          <w:bCs/>
        </w:rPr>
        <w:t>T</w:t>
      </w:r>
      <w:r w:rsidRPr="00DE72F3">
        <w:rPr>
          <w:b/>
          <w:bCs/>
        </w:rPr>
        <w:t xml:space="preserve">ele </w:t>
      </w:r>
    </w:p>
    <w:p w14:paraId="62E00EB1" w14:textId="77777777" w:rsidR="006B2327" w:rsidRPr="006B2327" w:rsidRDefault="006B2327" w:rsidP="00CC461B">
      <w:pPr>
        <w:spacing w:after="0" w:line="240" w:lineRule="auto"/>
        <w:ind w:firstLine="1276"/>
      </w:pPr>
      <w:r w:rsidRPr="006B2327">
        <w:t xml:space="preserve">TELIA SONERA </w:t>
      </w:r>
    </w:p>
    <w:p w14:paraId="5ECE6A15" w14:textId="77777777" w:rsidR="006B2327" w:rsidRPr="008C50D9" w:rsidRDefault="006B2327" w:rsidP="000755B4">
      <w:pPr>
        <w:spacing w:before="240" w:after="0"/>
        <w:rPr>
          <w:rFonts w:ascii="Roboto Slab Black" w:hAnsi="Roboto Slab Black" w:cs="Roboto Slab Black"/>
          <w:b/>
          <w:bCs/>
        </w:rPr>
      </w:pPr>
      <w:bookmarkStart w:id="11" w:name="_Toc410805761"/>
      <w:r w:rsidRPr="008C50D9">
        <w:rPr>
          <w:rFonts w:ascii="Roboto Slab Black" w:hAnsi="Roboto Slab Black" w:cs="Roboto Slab Black"/>
          <w:b/>
          <w:bCs/>
        </w:rPr>
        <w:t>AFA.2</w:t>
      </w:r>
      <w:r w:rsidRPr="008C50D9">
        <w:rPr>
          <w:rFonts w:ascii="Roboto Slab Black" w:hAnsi="Roboto Slab Black" w:cs="Roboto Slab Black"/>
          <w:b/>
          <w:bCs/>
        </w:rPr>
        <w:tab/>
        <w:t>Orientering om objektet</w:t>
      </w:r>
      <w:bookmarkEnd w:id="11"/>
    </w:p>
    <w:p w14:paraId="2FC889F0" w14:textId="77777777" w:rsidR="006B2327" w:rsidRPr="008C50D9" w:rsidRDefault="006B2327" w:rsidP="000755B4">
      <w:pPr>
        <w:spacing w:before="240" w:after="0"/>
        <w:rPr>
          <w:rFonts w:ascii="Roboto Slab Black" w:hAnsi="Roboto Slab Black" w:cs="Roboto Slab Black"/>
          <w:b/>
          <w:bCs/>
        </w:rPr>
      </w:pPr>
      <w:bookmarkStart w:id="12" w:name="_Hlk184803853"/>
      <w:r w:rsidRPr="008C50D9">
        <w:rPr>
          <w:rFonts w:ascii="Roboto Slab Black" w:hAnsi="Roboto Slab Black" w:cs="Roboto Slab Black"/>
          <w:b/>
          <w:bCs/>
        </w:rPr>
        <w:t>AFA.21</w:t>
      </w:r>
      <w:r w:rsidRPr="008C50D9">
        <w:rPr>
          <w:rFonts w:ascii="Roboto Slab Black" w:hAnsi="Roboto Slab Black" w:cs="Roboto Slab Black"/>
          <w:b/>
          <w:bCs/>
        </w:rPr>
        <w:tab/>
        <w:t>Översiktlig information om objektet</w:t>
      </w:r>
    </w:p>
    <w:p w14:paraId="41717772" w14:textId="7023B886" w:rsidR="00D21475" w:rsidRDefault="002B5FFC" w:rsidP="00343FF9">
      <w:pPr>
        <w:spacing w:after="120" w:line="240" w:lineRule="auto"/>
        <w:ind w:left="1276"/>
      </w:pPr>
      <w:r w:rsidRPr="008D1E2D">
        <w:t>Fastighetsbeteckning</w:t>
      </w:r>
      <w:r w:rsidR="003F2770" w:rsidRPr="008D1E2D">
        <w:t xml:space="preserve">en är </w:t>
      </w:r>
      <w:proofErr w:type="spellStart"/>
      <w:r w:rsidR="000C5018">
        <w:t>Skevik</w:t>
      </w:r>
      <w:proofErr w:type="spellEnd"/>
      <w:r w:rsidR="000C5018">
        <w:t xml:space="preserve"> 1:190</w:t>
      </w:r>
      <w:r w:rsidR="00541C50" w:rsidRPr="00A06C7E">
        <w:t xml:space="preserve">, delar av </w:t>
      </w:r>
      <w:proofErr w:type="spellStart"/>
      <w:r w:rsidR="00541C50" w:rsidRPr="00A06C7E">
        <w:t>Skevik</w:t>
      </w:r>
      <w:proofErr w:type="spellEnd"/>
      <w:r w:rsidR="00541C50" w:rsidRPr="00A06C7E">
        <w:t xml:space="preserve"> 1:1 och delar av </w:t>
      </w:r>
      <w:proofErr w:type="spellStart"/>
      <w:r w:rsidR="00541C50" w:rsidRPr="00A06C7E">
        <w:t>Ösby</w:t>
      </w:r>
      <w:proofErr w:type="spellEnd"/>
      <w:r w:rsidR="00541C50" w:rsidRPr="00A06C7E">
        <w:t xml:space="preserve"> 1:41</w:t>
      </w:r>
      <w:r w:rsidR="000C5018" w:rsidRPr="00A06C7E">
        <w:t xml:space="preserve">. </w:t>
      </w:r>
      <w:r w:rsidR="00D21475" w:rsidRPr="00A06C7E">
        <w:t>Objekte</w:t>
      </w:r>
      <w:r w:rsidR="00541C50" w:rsidRPr="00A06C7E">
        <w:t>n</w:t>
      </w:r>
      <w:r w:rsidR="00D21475" w:rsidRPr="00A06C7E">
        <w:t xml:space="preserve"> avser nyproduktion av 2 </w:t>
      </w:r>
      <w:proofErr w:type="spellStart"/>
      <w:r w:rsidR="00D21475" w:rsidRPr="00A06C7E">
        <w:t>st</w:t>
      </w:r>
      <w:proofErr w:type="spellEnd"/>
      <w:r w:rsidR="00D21475" w:rsidRPr="00A06C7E">
        <w:t xml:space="preserve"> flerbostadshus</w:t>
      </w:r>
      <w:r w:rsidR="00731C46" w:rsidRPr="00A06C7E">
        <w:t xml:space="preserve"> med </w:t>
      </w:r>
      <w:proofErr w:type="gramStart"/>
      <w:r w:rsidR="00731C46" w:rsidRPr="00A06C7E">
        <w:t>60-70</w:t>
      </w:r>
      <w:proofErr w:type="gramEnd"/>
      <w:r w:rsidR="00731C46" w:rsidRPr="00A06C7E">
        <w:t xml:space="preserve"> lägenheter</w:t>
      </w:r>
      <w:r w:rsidR="00541C50" w:rsidRPr="00A06C7E">
        <w:t>,</w:t>
      </w:r>
      <w:r w:rsidR="00731C46" w:rsidRPr="00A06C7E">
        <w:t xml:space="preserve"> </w:t>
      </w:r>
      <w:r w:rsidR="00D21475" w:rsidRPr="00A06C7E">
        <w:t xml:space="preserve">1 </w:t>
      </w:r>
      <w:proofErr w:type="spellStart"/>
      <w:r w:rsidR="00D21475" w:rsidRPr="00A06C7E">
        <w:t>st</w:t>
      </w:r>
      <w:proofErr w:type="spellEnd"/>
      <w:r w:rsidR="00D21475" w:rsidRPr="00A06C7E">
        <w:t xml:space="preserve"> </w:t>
      </w:r>
      <w:r w:rsidR="002A6C64" w:rsidRPr="00A06C7E">
        <w:t>miljöstuga</w:t>
      </w:r>
      <w:r w:rsidR="00541C50" w:rsidRPr="00A06C7E">
        <w:t>, mark- och finplanering,</w:t>
      </w:r>
      <w:r w:rsidR="00F70CBF" w:rsidRPr="00A06C7E">
        <w:t xml:space="preserve"> ledningsarbeten,</w:t>
      </w:r>
      <w:r w:rsidR="00541C50" w:rsidRPr="00A06C7E">
        <w:t xml:space="preserve"> </w:t>
      </w:r>
      <w:proofErr w:type="spellStart"/>
      <w:r w:rsidR="00541C50" w:rsidRPr="00A06C7E">
        <w:t>utegym</w:t>
      </w:r>
      <w:proofErr w:type="spellEnd"/>
      <w:r w:rsidR="00541C50" w:rsidRPr="00A06C7E">
        <w:t>, GC-vägar, gatubelysning och o</w:t>
      </w:r>
      <w:r w:rsidR="00731C46" w:rsidRPr="00A06C7E">
        <w:t>mbyggnad av</w:t>
      </w:r>
      <w:r w:rsidR="00541C50" w:rsidRPr="00A06C7E">
        <w:t xml:space="preserve"> </w:t>
      </w:r>
      <w:r w:rsidR="00902679" w:rsidRPr="00A06C7E">
        <w:t xml:space="preserve">1 </w:t>
      </w:r>
      <w:proofErr w:type="spellStart"/>
      <w:r w:rsidR="00902679" w:rsidRPr="00A06C7E">
        <w:t>st</w:t>
      </w:r>
      <w:proofErr w:type="spellEnd"/>
      <w:r w:rsidR="00902679" w:rsidRPr="00A06C7E">
        <w:t xml:space="preserve"> </w:t>
      </w:r>
      <w:r w:rsidR="00541C50" w:rsidRPr="00A06C7E">
        <w:t xml:space="preserve">tom </w:t>
      </w:r>
      <w:r w:rsidR="004538F0" w:rsidRPr="00A06C7E">
        <w:t>lokal</w:t>
      </w:r>
      <w:r w:rsidR="00541C50" w:rsidRPr="00A06C7E">
        <w:t xml:space="preserve"> </w:t>
      </w:r>
      <w:r w:rsidR="00902679" w:rsidRPr="00A06C7E">
        <w:t xml:space="preserve">till undercentral </w:t>
      </w:r>
      <w:r w:rsidR="00541C50" w:rsidRPr="00A06C7E">
        <w:t>i del av</w:t>
      </w:r>
      <w:r w:rsidR="00731C46" w:rsidRPr="00A06C7E">
        <w:t xml:space="preserve"> befintlig byggnad</w:t>
      </w:r>
      <w:r w:rsidR="008368A3" w:rsidRPr="00A06C7E">
        <w:t>.</w:t>
      </w:r>
      <w:r w:rsidR="008368A3">
        <w:t xml:space="preserve"> </w:t>
      </w:r>
    </w:p>
    <w:p w14:paraId="57E02015" w14:textId="5D9EDDB1" w:rsidR="00D21475" w:rsidRPr="008D1E2D" w:rsidRDefault="00D21475" w:rsidP="00CC461B">
      <w:pPr>
        <w:spacing w:after="0" w:line="240" w:lineRule="auto"/>
        <w:ind w:left="1276"/>
      </w:pPr>
      <w:r>
        <w:t xml:space="preserve">Uppgifterna är endast orienterande, utgör ej underlag för anbud. </w:t>
      </w:r>
    </w:p>
    <w:bookmarkEnd w:id="12"/>
    <w:p w14:paraId="6BE0C97F" w14:textId="77777777" w:rsidR="0063378B" w:rsidRDefault="0063378B">
      <w:pPr>
        <w:rPr>
          <w:rFonts w:ascii="Roboto Slab Black" w:hAnsi="Roboto Slab Black" w:cs="Roboto Slab Black"/>
          <w:b/>
          <w:bCs/>
        </w:rPr>
      </w:pPr>
      <w:r>
        <w:rPr>
          <w:rFonts w:ascii="Roboto Slab Black" w:hAnsi="Roboto Slab Black" w:cs="Roboto Slab Black"/>
          <w:b/>
          <w:bCs/>
        </w:rPr>
        <w:br w:type="page"/>
      </w:r>
    </w:p>
    <w:p w14:paraId="6F07C474" w14:textId="77D97169" w:rsidR="006B2327" w:rsidRDefault="006B2327" w:rsidP="00A2367D">
      <w:pPr>
        <w:spacing w:before="240" w:after="0"/>
        <w:rPr>
          <w:rFonts w:ascii="Roboto Slab Black" w:hAnsi="Roboto Slab Black" w:cs="Roboto Slab Black"/>
          <w:b/>
          <w:bCs/>
        </w:rPr>
      </w:pPr>
      <w:r w:rsidRPr="008C50D9">
        <w:rPr>
          <w:rFonts w:ascii="Roboto Slab Black" w:hAnsi="Roboto Slab Black" w:cs="Roboto Slab Black"/>
          <w:b/>
          <w:bCs/>
        </w:rPr>
        <w:lastRenderedPageBreak/>
        <w:t>AFA.22</w:t>
      </w:r>
      <w:r w:rsidRPr="008C50D9">
        <w:rPr>
          <w:rFonts w:ascii="Roboto Slab Black" w:hAnsi="Roboto Slab Black" w:cs="Roboto Slab Black"/>
          <w:b/>
          <w:bCs/>
        </w:rPr>
        <w:tab/>
        <w:t>Objektets läge</w:t>
      </w:r>
      <w:bookmarkStart w:id="13" w:name="_Toc410805770"/>
      <w:bookmarkStart w:id="14" w:name="_Toc444328342"/>
    </w:p>
    <w:p w14:paraId="010F422A" w14:textId="753A0FBC" w:rsidR="004538F0" w:rsidRDefault="0063378B" w:rsidP="005A13E5">
      <w:pPr>
        <w:spacing w:after="0" w:line="240" w:lineRule="auto"/>
        <w:ind w:left="1276" w:right="-2"/>
      </w:pPr>
      <w:r w:rsidRPr="0063378B">
        <w:t xml:space="preserve">Objektet är beläget vid </w:t>
      </w:r>
      <w:r w:rsidR="00511875" w:rsidRPr="0063378B">
        <w:t>Björnskogsvägen</w:t>
      </w:r>
      <w:r w:rsidRPr="0063378B">
        <w:t xml:space="preserve"> och </w:t>
      </w:r>
      <w:proofErr w:type="spellStart"/>
      <w:r w:rsidRPr="0063378B">
        <w:t>Skeviks</w:t>
      </w:r>
      <w:proofErr w:type="spellEnd"/>
      <w:r w:rsidRPr="0063378B">
        <w:t xml:space="preserve"> naturreservat i</w:t>
      </w:r>
      <w:r w:rsidR="00511875" w:rsidRPr="0063378B">
        <w:t xml:space="preserve"> Gustavsberg</w:t>
      </w:r>
      <w:r w:rsidRPr="0063378B">
        <w:t>,</w:t>
      </w:r>
      <w:r>
        <w:t xml:space="preserve"> Värmdö kommun. Ombyggnad av tom lokal till undercentral är belägen</w:t>
      </w:r>
      <w:r w:rsidR="008368A3">
        <w:t xml:space="preserve"> Fiskgjusevägen 20.</w:t>
      </w:r>
      <w:r>
        <w:t xml:space="preserve"> Planområdet är markerat i rött enligt </w:t>
      </w:r>
      <w:r w:rsidR="003B247D">
        <w:rPr>
          <w:i/>
          <w:iCs/>
        </w:rPr>
        <w:t>Bild 1</w:t>
      </w:r>
      <w:r>
        <w:t xml:space="preserve"> nedan: </w:t>
      </w:r>
      <w:r w:rsidR="008368A3">
        <w:rPr>
          <w:noProof/>
        </w:rPr>
        <w:drawing>
          <wp:inline distT="0" distB="0" distL="0" distR="0" wp14:anchorId="0194853B" wp14:editId="2EA1F3FE">
            <wp:extent cx="4464000" cy="3995557"/>
            <wp:effectExtent l="38100" t="38100" r="89535" b="100330"/>
            <wp:docPr id="1083734436" name="Bildobjekt 1" descr="En bild som visar karta, Plan, diagram, kartbok&#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34436" name="Bildobjekt 1" descr="En bild som visar karta, Plan, diagram, kartbok&#10;&#10;Automatiskt genererad beskrivning"/>
                    <pic:cNvPicPr/>
                  </pic:nvPicPr>
                  <pic:blipFill>
                    <a:blip r:embed="rId8"/>
                    <a:stretch>
                      <a:fillRect/>
                    </a:stretch>
                  </pic:blipFill>
                  <pic:spPr>
                    <a:xfrm>
                      <a:off x="0" y="0"/>
                      <a:ext cx="4464000" cy="3995557"/>
                    </a:xfrm>
                    <a:prstGeom prst="rect">
                      <a:avLst/>
                    </a:prstGeom>
                    <a:effectLst>
                      <a:outerShdw blurRad="50800" dist="38100" dir="2700000" algn="tl" rotWithShape="0">
                        <a:prstClr val="black">
                          <a:alpha val="40000"/>
                        </a:prstClr>
                      </a:outerShdw>
                    </a:effectLst>
                  </pic:spPr>
                </pic:pic>
              </a:graphicData>
            </a:graphic>
          </wp:inline>
        </w:drawing>
      </w:r>
    </w:p>
    <w:p w14:paraId="18A07FAC" w14:textId="3620ADA3" w:rsidR="004538F0" w:rsidRPr="003B247D" w:rsidRDefault="003B247D" w:rsidP="003F2770">
      <w:pPr>
        <w:spacing w:after="0" w:line="240" w:lineRule="auto"/>
        <w:ind w:left="1276"/>
        <w:rPr>
          <w:i/>
          <w:iCs/>
        </w:rPr>
      </w:pPr>
      <w:r>
        <w:rPr>
          <w:i/>
          <w:iCs/>
        </w:rPr>
        <w:t>Bild 1.</w:t>
      </w:r>
    </w:p>
    <w:p w14:paraId="24E65A2F" w14:textId="0F40750E" w:rsidR="003F2770" w:rsidRDefault="003F2770" w:rsidP="003F2770">
      <w:pPr>
        <w:spacing w:before="240" w:after="0"/>
        <w:rPr>
          <w:rFonts w:ascii="Roboto Slab Black" w:hAnsi="Roboto Slab Black" w:cs="Roboto Slab Black"/>
          <w:b/>
          <w:bCs/>
        </w:rPr>
      </w:pPr>
      <w:bookmarkStart w:id="15" w:name="_Toc398036899"/>
      <w:bookmarkStart w:id="16" w:name="_Toc163031628"/>
      <w:r w:rsidRPr="003F2770">
        <w:rPr>
          <w:rFonts w:ascii="Roboto Slab Black" w:hAnsi="Roboto Slab Black" w:cs="Roboto Slab Black"/>
          <w:b/>
          <w:bCs/>
        </w:rPr>
        <w:t xml:space="preserve">AFA.3 </w:t>
      </w:r>
      <w:r>
        <w:rPr>
          <w:rFonts w:ascii="Roboto Slab Black" w:hAnsi="Roboto Slab Black" w:cs="Roboto Slab Black"/>
          <w:b/>
          <w:bCs/>
        </w:rPr>
        <w:tab/>
      </w:r>
      <w:r w:rsidRPr="003F2770">
        <w:rPr>
          <w:rFonts w:ascii="Roboto Slab Black" w:hAnsi="Roboto Slab Black" w:cs="Roboto Slab Black"/>
          <w:b/>
          <w:bCs/>
        </w:rPr>
        <w:t xml:space="preserve">Upphandlingsform </w:t>
      </w:r>
    </w:p>
    <w:p w14:paraId="477DB18B" w14:textId="4A12E568" w:rsidR="003F2770" w:rsidRPr="00A171B0" w:rsidRDefault="003F2770" w:rsidP="00A171B0">
      <w:pPr>
        <w:spacing w:after="0" w:line="240" w:lineRule="auto"/>
        <w:ind w:left="1276"/>
      </w:pPr>
      <w:r w:rsidRPr="003F2770">
        <w:t>Generalentreprenad</w:t>
      </w:r>
      <w:r w:rsidR="00A171B0">
        <w:t>.</w:t>
      </w:r>
    </w:p>
    <w:p w14:paraId="71FCEA1E" w14:textId="2F38F70A" w:rsidR="003F2770" w:rsidRDefault="003F2770" w:rsidP="003F2770">
      <w:pPr>
        <w:spacing w:before="240" w:after="0"/>
        <w:rPr>
          <w:rFonts w:ascii="Roboto Slab Black" w:hAnsi="Roboto Slab Black" w:cs="Roboto Slab Black"/>
          <w:b/>
          <w:bCs/>
        </w:rPr>
      </w:pPr>
      <w:r w:rsidRPr="003F2770">
        <w:rPr>
          <w:rFonts w:ascii="Roboto Slab Black" w:hAnsi="Roboto Slab Black" w:cs="Roboto Slab Black"/>
          <w:b/>
          <w:bCs/>
        </w:rPr>
        <w:t xml:space="preserve">AFA.4 </w:t>
      </w:r>
      <w:r>
        <w:rPr>
          <w:rFonts w:ascii="Roboto Slab Black" w:hAnsi="Roboto Slab Black" w:cs="Roboto Slab Black"/>
          <w:b/>
          <w:bCs/>
        </w:rPr>
        <w:tab/>
      </w:r>
      <w:r w:rsidRPr="003F2770">
        <w:rPr>
          <w:rFonts w:ascii="Roboto Slab Black" w:hAnsi="Roboto Slab Black" w:cs="Roboto Slab Black"/>
          <w:b/>
          <w:bCs/>
        </w:rPr>
        <w:t xml:space="preserve">Entreprenadform </w:t>
      </w:r>
    </w:p>
    <w:p w14:paraId="34E6D149" w14:textId="46E585EE" w:rsidR="003F2770" w:rsidRPr="00DF6F01" w:rsidRDefault="003F2770" w:rsidP="00DF6F01">
      <w:pPr>
        <w:spacing w:after="0" w:line="240" w:lineRule="auto"/>
        <w:ind w:left="1276"/>
        <w:rPr>
          <w:rFonts w:ascii="Roboto Slab Black" w:hAnsi="Roboto Slab Black" w:cs="Roboto Slab Black"/>
          <w:b/>
          <w:bCs/>
        </w:rPr>
      </w:pPr>
      <w:r>
        <w:rPr>
          <w:rFonts w:ascii="Roboto Slab Black" w:hAnsi="Roboto Slab Black" w:cs="Roboto Slab Black"/>
          <w:b/>
          <w:bCs/>
        </w:rPr>
        <w:tab/>
      </w:r>
      <w:r w:rsidRPr="003F2770">
        <w:t>Totalentreprenad enligt ABT 06.</w:t>
      </w:r>
      <w:r>
        <w:rPr>
          <w:rFonts w:ascii="Roboto Slab Black" w:hAnsi="Roboto Slab Black" w:cs="Roboto Slab Black"/>
          <w:b/>
          <w:bCs/>
        </w:rPr>
        <w:t xml:space="preserve"> </w:t>
      </w:r>
    </w:p>
    <w:p w14:paraId="408FD29B" w14:textId="735F9721" w:rsidR="003F2770" w:rsidRDefault="003F2770" w:rsidP="003F2770">
      <w:pPr>
        <w:spacing w:before="240" w:after="0"/>
        <w:rPr>
          <w:rFonts w:ascii="Roboto Slab Black" w:hAnsi="Roboto Slab Black" w:cs="Roboto Slab Black"/>
          <w:b/>
          <w:bCs/>
        </w:rPr>
      </w:pPr>
      <w:r w:rsidRPr="003F2770">
        <w:rPr>
          <w:rFonts w:ascii="Roboto Slab Black" w:hAnsi="Roboto Slab Black" w:cs="Roboto Slab Black"/>
          <w:b/>
          <w:bCs/>
        </w:rPr>
        <w:t xml:space="preserve">AFA.5 </w:t>
      </w:r>
      <w:r>
        <w:rPr>
          <w:rFonts w:ascii="Roboto Slab Black" w:hAnsi="Roboto Slab Black" w:cs="Roboto Slab Black"/>
          <w:b/>
          <w:bCs/>
        </w:rPr>
        <w:tab/>
      </w:r>
      <w:r w:rsidRPr="003F2770">
        <w:rPr>
          <w:rFonts w:ascii="Roboto Slab Black" w:hAnsi="Roboto Slab Black" w:cs="Roboto Slab Black"/>
          <w:b/>
          <w:bCs/>
        </w:rPr>
        <w:t>Ersättningsform</w:t>
      </w:r>
    </w:p>
    <w:p w14:paraId="69CBE801" w14:textId="6E18C5E3" w:rsidR="003F2770" w:rsidRDefault="003F2770" w:rsidP="003F2770">
      <w:pPr>
        <w:spacing w:after="0" w:line="240" w:lineRule="auto"/>
        <w:ind w:left="1276"/>
      </w:pPr>
      <w:r w:rsidRPr="00C26AFB">
        <w:t>Fast pris utan indexreglering.</w:t>
      </w:r>
      <w:r w:rsidRPr="003F2770">
        <w:t xml:space="preserve"> </w:t>
      </w:r>
    </w:p>
    <w:p w14:paraId="1B1DA945" w14:textId="77777777" w:rsidR="00206FC8" w:rsidRPr="003F2770" w:rsidRDefault="00206FC8" w:rsidP="00206FC8">
      <w:pPr>
        <w:spacing w:after="0" w:line="240" w:lineRule="auto"/>
        <w:ind w:left="1276"/>
        <w:rPr>
          <w:highlight w:val="yellow"/>
        </w:rPr>
      </w:pPr>
    </w:p>
    <w:p w14:paraId="15BC5BDA" w14:textId="77777777" w:rsidR="0067771F" w:rsidRDefault="0067771F">
      <w:pPr>
        <w:rPr>
          <w:rFonts w:asciiTheme="majorHAnsi" w:hAnsiTheme="majorHAnsi"/>
          <w:bCs/>
          <w:sz w:val="28"/>
          <w:szCs w:val="28"/>
        </w:rPr>
      </w:pPr>
      <w:r>
        <w:rPr>
          <w:rFonts w:asciiTheme="majorHAnsi" w:hAnsiTheme="majorHAnsi"/>
          <w:bCs/>
          <w:sz w:val="28"/>
          <w:szCs w:val="28"/>
        </w:rPr>
        <w:br w:type="page"/>
      </w:r>
    </w:p>
    <w:p w14:paraId="18089140" w14:textId="2E47DB7F" w:rsidR="006B2327" w:rsidRPr="006F01E9" w:rsidRDefault="006B2327" w:rsidP="00DF6F01">
      <w:pPr>
        <w:spacing w:after="0" w:line="240" w:lineRule="auto"/>
        <w:rPr>
          <w:rFonts w:asciiTheme="majorHAnsi" w:hAnsiTheme="majorHAnsi"/>
          <w:sz w:val="28"/>
          <w:szCs w:val="28"/>
        </w:rPr>
      </w:pPr>
      <w:r w:rsidRPr="006F01E9">
        <w:rPr>
          <w:rFonts w:asciiTheme="majorHAnsi" w:hAnsiTheme="majorHAnsi"/>
          <w:bCs/>
          <w:sz w:val="28"/>
          <w:szCs w:val="28"/>
        </w:rPr>
        <w:lastRenderedPageBreak/>
        <w:t>AFB</w:t>
      </w:r>
      <w:r w:rsidR="00DF6F01">
        <w:rPr>
          <w:rFonts w:asciiTheme="majorHAnsi" w:hAnsiTheme="majorHAnsi"/>
          <w:bCs/>
          <w:sz w:val="28"/>
          <w:szCs w:val="28"/>
        </w:rPr>
        <w:tab/>
      </w:r>
      <w:r w:rsidRPr="006F01E9">
        <w:rPr>
          <w:rFonts w:asciiTheme="majorHAnsi" w:hAnsiTheme="majorHAnsi"/>
          <w:bCs/>
          <w:sz w:val="28"/>
          <w:szCs w:val="28"/>
        </w:rPr>
        <w:t>UPPHANDLINGSFÖRESKRIFTER</w:t>
      </w:r>
      <w:bookmarkEnd w:id="15"/>
      <w:bookmarkEnd w:id="16"/>
    </w:p>
    <w:p w14:paraId="24884F46" w14:textId="34CB44C8" w:rsidR="006B2327" w:rsidRPr="008C50D9" w:rsidRDefault="006B2327" w:rsidP="000755B4">
      <w:pPr>
        <w:spacing w:before="240" w:after="0"/>
        <w:rPr>
          <w:rFonts w:ascii="Roboto Slab Black" w:hAnsi="Roboto Slab Black" w:cs="Roboto Slab Black"/>
          <w:b/>
          <w:bCs/>
        </w:rPr>
      </w:pPr>
      <w:bookmarkStart w:id="17" w:name="_Hlk184803963"/>
      <w:r w:rsidRPr="008C50D9">
        <w:rPr>
          <w:rFonts w:ascii="Roboto Slab Black" w:hAnsi="Roboto Slab Black" w:cs="Roboto Slab Black"/>
          <w:b/>
          <w:bCs/>
        </w:rPr>
        <w:t>AFB.1</w:t>
      </w:r>
      <w:r w:rsidRPr="008C50D9">
        <w:rPr>
          <w:rFonts w:ascii="Roboto Slab Black" w:hAnsi="Roboto Slab Black" w:cs="Roboto Slab Black"/>
          <w:b/>
          <w:bCs/>
        </w:rPr>
        <w:tab/>
        <w:t>Upphandlings</w:t>
      </w:r>
      <w:r w:rsidR="00DF6F01">
        <w:rPr>
          <w:rFonts w:ascii="Roboto Slab Black" w:hAnsi="Roboto Slab Black" w:cs="Roboto Slab Black"/>
          <w:b/>
          <w:bCs/>
        </w:rPr>
        <w:t xml:space="preserve">förfarande </w:t>
      </w:r>
    </w:p>
    <w:p w14:paraId="5C5944F7" w14:textId="77777777" w:rsidR="007362E5" w:rsidRPr="00A06C7E" w:rsidRDefault="007362E5" w:rsidP="007362E5">
      <w:pPr>
        <w:spacing w:after="0" w:line="240" w:lineRule="auto"/>
        <w:ind w:left="1276"/>
      </w:pPr>
      <w:r w:rsidRPr="00A06C7E">
        <w:t xml:space="preserve">För upphandlingen tillämpas Lagen om Offentlig Upphandling, LOU (2016:1145). </w:t>
      </w:r>
    </w:p>
    <w:p w14:paraId="67B7A0C7" w14:textId="77777777" w:rsidR="007362E5" w:rsidRPr="00A06C7E" w:rsidRDefault="007362E5" w:rsidP="007362E5">
      <w:pPr>
        <w:spacing w:after="0" w:line="240" w:lineRule="auto"/>
        <w:ind w:left="1276"/>
      </w:pPr>
      <w:r w:rsidRPr="00A06C7E">
        <w:t xml:space="preserve">Upphandlingsförfarandet kommer ske som ett öppet förfarande. </w:t>
      </w:r>
    </w:p>
    <w:p w14:paraId="0A9FE576" w14:textId="77777777" w:rsidR="007362E5" w:rsidRPr="007362E5" w:rsidRDefault="007362E5" w:rsidP="007362E5">
      <w:pPr>
        <w:spacing w:after="0" w:line="240" w:lineRule="auto"/>
        <w:ind w:left="1276"/>
      </w:pPr>
      <w:r w:rsidRPr="00A06C7E">
        <w:t>Upphandlingens värde är över tröskelvärdena och de direktivstyrda reglerna enligt LOU gäller.</w:t>
      </w:r>
      <w:r w:rsidRPr="007362E5">
        <w:t xml:space="preserve"> </w:t>
      </w:r>
    </w:p>
    <w:p w14:paraId="14F1CFE0" w14:textId="51987542" w:rsidR="007A2007" w:rsidRPr="000A6D5C" w:rsidRDefault="007A2007" w:rsidP="00A06C7E">
      <w:pPr>
        <w:spacing w:after="0" w:line="240" w:lineRule="auto"/>
        <w:rPr>
          <w:strike/>
        </w:rPr>
      </w:pPr>
    </w:p>
    <w:bookmarkEnd w:id="17"/>
    <w:p w14:paraId="77E886D4" w14:textId="1F3D74EA" w:rsidR="006B2327" w:rsidRDefault="006B2327" w:rsidP="000755B4">
      <w:pPr>
        <w:spacing w:before="240" w:after="0"/>
        <w:rPr>
          <w:rFonts w:ascii="Roboto Slab Black" w:hAnsi="Roboto Slab Black" w:cs="Roboto Slab Black"/>
          <w:b/>
          <w:bCs/>
        </w:rPr>
      </w:pPr>
      <w:r w:rsidRPr="008C50D9">
        <w:rPr>
          <w:rFonts w:ascii="Roboto Slab Black" w:hAnsi="Roboto Slab Black" w:cs="Roboto Slab Black"/>
          <w:b/>
          <w:bCs/>
        </w:rPr>
        <w:t>AFB.2</w:t>
      </w:r>
      <w:r w:rsidRPr="008C50D9">
        <w:rPr>
          <w:rFonts w:ascii="Roboto Slab Black" w:hAnsi="Roboto Slab Black" w:cs="Roboto Slab Black"/>
          <w:b/>
          <w:bCs/>
        </w:rPr>
        <w:tab/>
      </w:r>
      <w:r w:rsidR="00B81B73">
        <w:rPr>
          <w:rFonts w:ascii="Roboto Slab Black" w:hAnsi="Roboto Slab Black" w:cs="Roboto Slab Black"/>
          <w:b/>
          <w:bCs/>
        </w:rPr>
        <w:t xml:space="preserve">Förutsättningar för upphandlingen genomförande </w:t>
      </w:r>
    </w:p>
    <w:p w14:paraId="30E2FD9B" w14:textId="77777777" w:rsidR="00B81B73" w:rsidRPr="00B81B73" w:rsidRDefault="00B81B73" w:rsidP="00B81B73">
      <w:pPr>
        <w:spacing w:after="0" w:line="240" w:lineRule="auto"/>
        <w:ind w:left="1276"/>
      </w:pPr>
      <w:r>
        <w:rPr>
          <w:rFonts w:ascii="Roboto Slab Black" w:hAnsi="Roboto Slab Black" w:cs="Roboto Slab Black"/>
          <w:b/>
          <w:bCs/>
        </w:rPr>
        <w:tab/>
      </w:r>
      <w:r w:rsidRPr="00B81B73">
        <w:t>Upphandlingen kommer att slutföras under förutsättning av att:</w:t>
      </w:r>
    </w:p>
    <w:p w14:paraId="09DD06DD" w14:textId="1ADEDBF7" w:rsidR="00B81B73" w:rsidRPr="00B81B73" w:rsidRDefault="00B81B73" w:rsidP="00C31DFD">
      <w:pPr>
        <w:pStyle w:val="Liststycke"/>
        <w:numPr>
          <w:ilvl w:val="0"/>
          <w:numId w:val="10"/>
        </w:numPr>
        <w:spacing w:after="0" w:line="240" w:lineRule="auto"/>
      </w:pPr>
      <w:r w:rsidRPr="00B81B73">
        <w:t>Erforderliga externa beslut och tillstånd erhålls.</w:t>
      </w:r>
    </w:p>
    <w:p w14:paraId="2D3CF3FB" w14:textId="79436A42" w:rsidR="00B81B73" w:rsidRPr="00B81B73" w:rsidRDefault="00B81B73" w:rsidP="00C31DFD">
      <w:pPr>
        <w:pStyle w:val="Liststycke"/>
        <w:numPr>
          <w:ilvl w:val="0"/>
          <w:numId w:val="10"/>
        </w:numPr>
        <w:spacing w:after="0" w:line="240" w:lineRule="auto"/>
      </w:pPr>
      <w:r w:rsidRPr="00B81B73">
        <w:t>Anbudet ligger inom ramen för investeringsbeslutet.</w:t>
      </w:r>
    </w:p>
    <w:p w14:paraId="3658D721" w14:textId="2A505147" w:rsidR="00B81B73" w:rsidRPr="00B81B73" w:rsidRDefault="00B81B73" w:rsidP="00C31DFD">
      <w:pPr>
        <w:pStyle w:val="Liststycke"/>
        <w:numPr>
          <w:ilvl w:val="0"/>
          <w:numId w:val="10"/>
        </w:numPr>
        <w:spacing w:after="0" w:line="240" w:lineRule="auto"/>
      </w:pPr>
      <w:r w:rsidRPr="00B81B73">
        <w:t>Beslut från Värmdöbostäders styrelse för genomförande.</w:t>
      </w:r>
    </w:p>
    <w:p w14:paraId="731698E3" w14:textId="03741E13" w:rsidR="006B2327" w:rsidRDefault="006B2327" w:rsidP="000755B4">
      <w:pPr>
        <w:spacing w:before="240" w:after="0"/>
        <w:rPr>
          <w:rFonts w:ascii="Roboto Slab Black" w:hAnsi="Roboto Slab Black" w:cs="Roboto Slab Black"/>
          <w:b/>
          <w:bCs/>
        </w:rPr>
      </w:pPr>
      <w:r w:rsidRPr="008C50D9">
        <w:rPr>
          <w:rFonts w:ascii="Roboto Slab Black" w:hAnsi="Roboto Slab Black" w:cs="Roboto Slab Black"/>
          <w:b/>
          <w:bCs/>
        </w:rPr>
        <w:t>AFB.</w:t>
      </w:r>
      <w:r w:rsidR="00B81B73">
        <w:rPr>
          <w:rFonts w:ascii="Roboto Slab Black" w:hAnsi="Roboto Slab Black" w:cs="Roboto Slab Black"/>
          <w:b/>
          <w:bCs/>
        </w:rPr>
        <w:t>3</w:t>
      </w:r>
      <w:r w:rsidRPr="008C50D9">
        <w:rPr>
          <w:rFonts w:ascii="Roboto Slab Black" w:hAnsi="Roboto Slab Black" w:cs="Roboto Slab Black"/>
          <w:b/>
          <w:bCs/>
        </w:rPr>
        <w:tab/>
      </w:r>
      <w:r w:rsidR="00B81B73">
        <w:rPr>
          <w:rFonts w:ascii="Roboto Slab Black" w:hAnsi="Roboto Slab Black" w:cs="Roboto Slab Black"/>
          <w:b/>
          <w:bCs/>
        </w:rPr>
        <w:t xml:space="preserve">Förfrågningsunderlag </w:t>
      </w:r>
    </w:p>
    <w:p w14:paraId="0B964C7B" w14:textId="77777777" w:rsidR="00B81B73" w:rsidRPr="008C50D9" w:rsidRDefault="00B81B73" w:rsidP="00B81B73">
      <w:pPr>
        <w:spacing w:before="240" w:after="0"/>
        <w:rPr>
          <w:rFonts w:ascii="Roboto Slab Black" w:hAnsi="Roboto Slab Black" w:cs="Roboto Slab Black"/>
          <w:b/>
          <w:bCs/>
        </w:rPr>
      </w:pPr>
      <w:r w:rsidRPr="008C50D9">
        <w:rPr>
          <w:rFonts w:ascii="Roboto Slab Black" w:hAnsi="Roboto Slab Black" w:cs="Roboto Slab Black"/>
          <w:b/>
          <w:bCs/>
        </w:rPr>
        <w:t>AFB.</w:t>
      </w:r>
      <w:r>
        <w:rPr>
          <w:rFonts w:ascii="Roboto Slab Black" w:hAnsi="Roboto Slab Black" w:cs="Roboto Slab Black"/>
          <w:b/>
          <w:bCs/>
        </w:rPr>
        <w:t>3</w:t>
      </w:r>
      <w:r w:rsidRPr="008C50D9">
        <w:rPr>
          <w:rFonts w:ascii="Roboto Slab Black" w:hAnsi="Roboto Slab Black" w:cs="Roboto Slab Black"/>
          <w:b/>
          <w:bCs/>
        </w:rPr>
        <w:t>1 </w:t>
      </w:r>
      <w:r w:rsidRPr="008C50D9">
        <w:rPr>
          <w:rFonts w:ascii="Roboto Slab Black" w:hAnsi="Roboto Slab Black" w:cs="Roboto Slab Black"/>
          <w:b/>
          <w:bCs/>
        </w:rPr>
        <w:tab/>
        <w:t>Tillhandahållande av förfrågningsunderlag</w:t>
      </w:r>
    </w:p>
    <w:p w14:paraId="2000AEE0" w14:textId="7836C569" w:rsidR="00B81B73" w:rsidRPr="00CC461B" w:rsidRDefault="00B81B73" w:rsidP="00B81B73">
      <w:pPr>
        <w:spacing w:after="0" w:line="240" w:lineRule="auto"/>
        <w:ind w:left="1276"/>
      </w:pPr>
      <w:r w:rsidRPr="00CC461B">
        <w:t>Anbudsgivare erhåller förfrågningsunderlag digitalt från</w:t>
      </w:r>
      <w:r w:rsidR="00E81E0B">
        <w:t xml:space="preserve"> upphandlingsverktyget </w:t>
      </w:r>
      <w:r w:rsidR="00E81E0B">
        <w:br/>
      </w:r>
      <w:r w:rsidRPr="00CC461B">
        <w:t>e-Avrop.</w:t>
      </w:r>
    </w:p>
    <w:p w14:paraId="0E63E7FA" w14:textId="456C7583" w:rsidR="00B81B73" w:rsidRPr="008C50D9" w:rsidRDefault="00B81B73" w:rsidP="000755B4">
      <w:pPr>
        <w:spacing w:before="240" w:after="0"/>
        <w:rPr>
          <w:rFonts w:ascii="Roboto Slab Black" w:hAnsi="Roboto Slab Black" w:cs="Roboto Slab Black"/>
          <w:b/>
          <w:bCs/>
        </w:rPr>
      </w:pPr>
      <w:r>
        <w:rPr>
          <w:rFonts w:ascii="Roboto Slab Black" w:hAnsi="Roboto Slab Black" w:cs="Roboto Slab Black"/>
          <w:b/>
          <w:bCs/>
        </w:rPr>
        <w:t>AFB.32</w:t>
      </w:r>
      <w:r>
        <w:rPr>
          <w:rFonts w:ascii="Roboto Slab Black" w:hAnsi="Roboto Slab Black" w:cs="Roboto Slab Black"/>
          <w:b/>
          <w:bCs/>
        </w:rPr>
        <w:tab/>
        <w:t xml:space="preserve">Förteckning över förfrågningsunderlaget </w:t>
      </w:r>
    </w:p>
    <w:p w14:paraId="44F420A5" w14:textId="77777777" w:rsidR="006B2327" w:rsidRPr="00CC461B" w:rsidRDefault="006B2327" w:rsidP="00CC461B">
      <w:pPr>
        <w:spacing w:after="0" w:line="240" w:lineRule="auto"/>
        <w:ind w:left="1276"/>
      </w:pPr>
      <w:r w:rsidRPr="00CC461B">
        <w:t>Förfrågningsunderlaget består av följande handlingar:</w:t>
      </w:r>
    </w:p>
    <w:tbl>
      <w:tblPr>
        <w:tblStyle w:val="Tabellrutnt"/>
        <w:tblW w:w="0" w:type="auto"/>
        <w:tblInd w:w="12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6"/>
        <w:gridCol w:w="5387"/>
        <w:gridCol w:w="1786"/>
      </w:tblGrid>
      <w:tr w:rsidR="00B81B73" w:rsidRPr="00AD0CAB" w14:paraId="7C9D8B93" w14:textId="77777777" w:rsidTr="0037242A">
        <w:tc>
          <w:tcPr>
            <w:tcW w:w="626" w:type="dxa"/>
          </w:tcPr>
          <w:p w14:paraId="5C2C3DE1" w14:textId="41F9FC5D" w:rsidR="00B81B73" w:rsidRPr="00AD0CAB" w:rsidRDefault="00B81B73" w:rsidP="0066261A">
            <w:pPr>
              <w:tabs>
                <w:tab w:val="left" w:pos="9639"/>
              </w:tabs>
              <w:ind w:right="-40"/>
            </w:pPr>
            <w:r w:rsidRPr="00AD0CAB">
              <w:t>2</w:t>
            </w:r>
          </w:p>
        </w:tc>
        <w:tc>
          <w:tcPr>
            <w:tcW w:w="5387" w:type="dxa"/>
          </w:tcPr>
          <w:p w14:paraId="284EBCFA" w14:textId="77959821" w:rsidR="00B81B73" w:rsidRPr="00AD0CAB" w:rsidRDefault="00B81B73" w:rsidP="006B2327">
            <w:pPr>
              <w:tabs>
                <w:tab w:val="left" w:pos="9639"/>
              </w:tabs>
              <w:ind w:right="142"/>
            </w:pPr>
            <w:r w:rsidRPr="00AD0CAB">
              <w:t>Ändringar i ABT 06 som är upptagna i sammanställning i Administrativa Föreskrifter, AFD.111.</w:t>
            </w:r>
          </w:p>
        </w:tc>
        <w:tc>
          <w:tcPr>
            <w:tcW w:w="1786" w:type="dxa"/>
          </w:tcPr>
          <w:p w14:paraId="6FB48D4C" w14:textId="77777777" w:rsidR="00B81B73" w:rsidRPr="00AD0CAB" w:rsidRDefault="00B81B73" w:rsidP="00AD0CAB">
            <w:pPr>
              <w:tabs>
                <w:tab w:val="left" w:pos="9639"/>
              </w:tabs>
              <w:ind w:right="-119"/>
            </w:pPr>
          </w:p>
        </w:tc>
      </w:tr>
      <w:tr w:rsidR="00B81B73" w:rsidRPr="00AD0CAB" w14:paraId="462A3FBC" w14:textId="77777777" w:rsidTr="0037242A">
        <w:tc>
          <w:tcPr>
            <w:tcW w:w="626" w:type="dxa"/>
          </w:tcPr>
          <w:p w14:paraId="4300870E" w14:textId="2FAC19B5" w:rsidR="00B81B73" w:rsidRPr="00AD0CAB" w:rsidRDefault="00B81B73" w:rsidP="0066261A">
            <w:pPr>
              <w:tabs>
                <w:tab w:val="left" w:pos="9639"/>
              </w:tabs>
              <w:ind w:right="-40"/>
            </w:pPr>
            <w:r w:rsidRPr="00AD0CAB">
              <w:t>3</w:t>
            </w:r>
          </w:p>
        </w:tc>
        <w:tc>
          <w:tcPr>
            <w:tcW w:w="5387" w:type="dxa"/>
          </w:tcPr>
          <w:p w14:paraId="0649F949" w14:textId="189E5C16" w:rsidR="00B81B73" w:rsidRPr="00AD0CAB" w:rsidRDefault="00B81B73" w:rsidP="006B2327">
            <w:pPr>
              <w:tabs>
                <w:tab w:val="left" w:pos="9639"/>
              </w:tabs>
              <w:ind w:right="142"/>
            </w:pPr>
            <w:r w:rsidRPr="00AD0CAB">
              <w:t>ABT 06 (bifogas ej)</w:t>
            </w:r>
          </w:p>
        </w:tc>
        <w:tc>
          <w:tcPr>
            <w:tcW w:w="1786" w:type="dxa"/>
          </w:tcPr>
          <w:p w14:paraId="5EED06C9" w14:textId="20162D17" w:rsidR="00B81B73" w:rsidRPr="00AD0CAB" w:rsidRDefault="00B81B73" w:rsidP="00AD0CAB">
            <w:pPr>
              <w:tabs>
                <w:tab w:val="left" w:pos="9639"/>
              </w:tabs>
              <w:ind w:right="-119"/>
            </w:pPr>
          </w:p>
        </w:tc>
      </w:tr>
      <w:tr w:rsidR="00B81B73" w:rsidRPr="00AD0CAB" w14:paraId="5E4FB988" w14:textId="77777777" w:rsidTr="0037242A">
        <w:tc>
          <w:tcPr>
            <w:tcW w:w="626" w:type="dxa"/>
          </w:tcPr>
          <w:p w14:paraId="7112439D" w14:textId="0693642D" w:rsidR="00B81B73" w:rsidRPr="00AD0CAB" w:rsidRDefault="00B81B73" w:rsidP="0066261A">
            <w:pPr>
              <w:tabs>
                <w:tab w:val="left" w:pos="9639"/>
              </w:tabs>
              <w:ind w:right="-40"/>
            </w:pPr>
            <w:r w:rsidRPr="00AD0CAB">
              <w:t>6</w:t>
            </w:r>
          </w:p>
        </w:tc>
        <w:tc>
          <w:tcPr>
            <w:tcW w:w="5387" w:type="dxa"/>
          </w:tcPr>
          <w:p w14:paraId="64B8C702" w14:textId="6DB0B8BD" w:rsidR="00B81B73" w:rsidRPr="00AD0CAB" w:rsidRDefault="00B81B73" w:rsidP="006B2327">
            <w:pPr>
              <w:tabs>
                <w:tab w:val="left" w:pos="9639"/>
              </w:tabs>
              <w:ind w:right="142"/>
            </w:pPr>
            <w:r w:rsidRPr="00AD0CAB">
              <w:t>Förfrågningsunderlag</w:t>
            </w:r>
          </w:p>
        </w:tc>
        <w:tc>
          <w:tcPr>
            <w:tcW w:w="1786" w:type="dxa"/>
          </w:tcPr>
          <w:p w14:paraId="1FB78400" w14:textId="77777777" w:rsidR="00B81B73" w:rsidRPr="00AD0CAB" w:rsidRDefault="00B81B73" w:rsidP="00AD0CAB">
            <w:pPr>
              <w:tabs>
                <w:tab w:val="left" w:pos="9639"/>
              </w:tabs>
              <w:ind w:right="-119"/>
            </w:pPr>
          </w:p>
        </w:tc>
      </w:tr>
      <w:tr w:rsidR="0066261A" w:rsidRPr="00AD0CAB" w14:paraId="0568DF3B" w14:textId="77777777" w:rsidTr="0037242A">
        <w:tc>
          <w:tcPr>
            <w:tcW w:w="626" w:type="dxa"/>
          </w:tcPr>
          <w:p w14:paraId="338D85D3" w14:textId="7AAC86FD" w:rsidR="0066261A" w:rsidRPr="00AD0CAB" w:rsidRDefault="0066261A" w:rsidP="0066261A">
            <w:pPr>
              <w:tabs>
                <w:tab w:val="left" w:pos="9639"/>
              </w:tabs>
              <w:ind w:right="-40"/>
            </w:pPr>
            <w:r>
              <w:t>6.1</w:t>
            </w:r>
          </w:p>
        </w:tc>
        <w:tc>
          <w:tcPr>
            <w:tcW w:w="5387" w:type="dxa"/>
          </w:tcPr>
          <w:p w14:paraId="5753CD50" w14:textId="5CB624D5" w:rsidR="0066261A" w:rsidRPr="00961C46" w:rsidRDefault="0066261A" w:rsidP="0066261A">
            <w:pPr>
              <w:tabs>
                <w:tab w:val="left" w:pos="9639"/>
              </w:tabs>
              <w:ind w:right="142"/>
            </w:pPr>
            <w:r w:rsidRPr="00961C46">
              <w:t xml:space="preserve">Administrativa </w:t>
            </w:r>
            <w:r w:rsidR="00B33BB3" w:rsidRPr="00961C46">
              <w:t>f</w:t>
            </w:r>
            <w:r w:rsidRPr="00961C46">
              <w:t xml:space="preserve">öreskrifter                                         </w:t>
            </w:r>
          </w:p>
        </w:tc>
        <w:tc>
          <w:tcPr>
            <w:tcW w:w="1786" w:type="dxa"/>
          </w:tcPr>
          <w:p w14:paraId="44F851DA" w14:textId="6A6AD10F" w:rsidR="0066261A" w:rsidRPr="00AD0CAB" w:rsidRDefault="0066261A" w:rsidP="0066261A">
            <w:pPr>
              <w:tabs>
                <w:tab w:val="left" w:pos="9639"/>
              </w:tabs>
              <w:ind w:right="-119"/>
            </w:pPr>
            <w:r w:rsidRPr="0036416D">
              <w:t>dat. 2024-</w:t>
            </w:r>
            <w:r w:rsidR="0036416D">
              <w:t>12-09</w:t>
            </w:r>
          </w:p>
        </w:tc>
      </w:tr>
      <w:tr w:rsidR="00FC1344" w:rsidRPr="00AD0CAB" w14:paraId="6F87411B" w14:textId="77777777" w:rsidTr="0037242A">
        <w:tc>
          <w:tcPr>
            <w:tcW w:w="626" w:type="dxa"/>
          </w:tcPr>
          <w:p w14:paraId="3409D47B" w14:textId="70D7791D" w:rsidR="00FC1344" w:rsidRPr="00D3605E" w:rsidRDefault="00FC1344" w:rsidP="0066261A">
            <w:pPr>
              <w:tabs>
                <w:tab w:val="left" w:pos="9639"/>
              </w:tabs>
              <w:ind w:right="-40"/>
            </w:pPr>
            <w:r>
              <w:t xml:space="preserve">6.2 </w:t>
            </w:r>
          </w:p>
        </w:tc>
        <w:tc>
          <w:tcPr>
            <w:tcW w:w="5387" w:type="dxa"/>
          </w:tcPr>
          <w:p w14:paraId="78294BEC" w14:textId="2B3BF58E" w:rsidR="00FC1344" w:rsidRPr="00961C46" w:rsidRDefault="00FC1344" w:rsidP="0066261A">
            <w:pPr>
              <w:tabs>
                <w:tab w:val="left" w:pos="9639"/>
              </w:tabs>
              <w:ind w:right="142"/>
            </w:pPr>
            <w:r w:rsidRPr="00961C46">
              <w:t xml:space="preserve">Anbudsformulär </w:t>
            </w:r>
          </w:p>
        </w:tc>
        <w:tc>
          <w:tcPr>
            <w:tcW w:w="1786" w:type="dxa"/>
          </w:tcPr>
          <w:p w14:paraId="63528362" w14:textId="35F03B97" w:rsidR="00FC1344" w:rsidRPr="00EA4C92" w:rsidRDefault="00FC1344" w:rsidP="0066261A">
            <w:pPr>
              <w:tabs>
                <w:tab w:val="left" w:pos="9639"/>
              </w:tabs>
              <w:ind w:right="-119"/>
            </w:pPr>
            <w:r w:rsidRPr="0036416D">
              <w:t>dat.</w:t>
            </w:r>
            <w:r w:rsidR="00961C46" w:rsidRPr="0036416D">
              <w:t xml:space="preserve"> </w:t>
            </w:r>
            <w:r w:rsidRPr="0036416D">
              <w:t>2024-</w:t>
            </w:r>
            <w:r w:rsidR="0036416D">
              <w:t>12-09</w:t>
            </w:r>
          </w:p>
        </w:tc>
      </w:tr>
      <w:tr w:rsidR="007A2007" w:rsidRPr="00AD0CAB" w14:paraId="62505D6D" w14:textId="77777777" w:rsidTr="0037242A">
        <w:tc>
          <w:tcPr>
            <w:tcW w:w="626" w:type="dxa"/>
          </w:tcPr>
          <w:p w14:paraId="23489567" w14:textId="67557CDB" w:rsidR="007A2007" w:rsidRPr="00D3605E" w:rsidRDefault="007A2007" w:rsidP="007A2007">
            <w:pPr>
              <w:tabs>
                <w:tab w:val="left" w:pos="9639"/>
              </w:tabs>
              <w:ind w:right="-40"/>
            </w:pPr>
            <w:r w:rsidRPr="00D3605E">
              <w:t>6.</w:t>
            </w:r>
            <w:r>
              <w:t>3</w:t>
            </w:r>
          </w:p>
        </w:tc>
        <w:tc>
          <w:tcPr>
            <w:tcW w:w="5387" w:type="dxa"/>
          </w:tcPr>
          <w:p w14:paraId="32986863" w14:textId="0CDBDEC4" w:rsidR="007A2007" w:rsidRPr="00961C46" w:rsidRDefault="007A2007" w:rsidP="007A2007">
            <w:pPr>
              <w:tabs>
                <w:tab w:val="left" w:pos="9639"/>
              </w:tabs>
              <w:ind w:right="142"/>
            </w:pPr>
            <w:r w:rsidRPr="00961C46">
              <w:t>Detaljplan Planbeskrivning</w:t>
            </w:r>
            <w:r>
              <w:t xml:space="preserve">  </w:t>
            </w:r>
          </w:p>
        </w:tc>
        <w:tc>
          <w:tcPr>
            <w:tcW w:w="1786" w:type="dxa"/>
          </w:tcPr>
          <w:p w14:paraId="1BE95AE2" w14:textId="264C1A3A" w:rsidR="007A2007" w:rsidRPr="00D3605E" w:rsidRDefault="007A2007" w:rsidP="007A2007">
            <w:pPr>
              <w:tabs>
                <w:tab w:val="left" w:pos="9639"/>
              </w:tabs>
              <w:ind w:right="-119"/>
            </w:pPr>
            <w:r w:rsidRPr="0036416D">
              <w:t>dat. 2021-12-16</w:t>
            </w:r>
          </w:p>
        </w:tc>
      </w:tr>
      <w:tr w:rsidR="00EA4C92" w:rsidRPr="00AD0CAB" w14:paraId="5E870C39" w14:textId="77777777" w:rsidTr="0037242A">
        <w:tc>
          <w:tcPr>
            <w:tcW w:w="626" w:type="dxa"/>
          </w:tcPr>
          <w:p w14:paraId="1A77CF02" w14:textId="6408C99F" w:rsidR="00EA4C92" w:rsidRPr="00D3605E" w:rsidRDefault="00961C46" w:rsidP="0066261A">
            <w:pPr>
              <w:tabs>
                <w:tab w:val="left" w:pos="9639"/>
              </w:tabs>
              <w:ind w:right="-40"/>
            </w:pPr>
            <w:r>
              <w:t>6.4</w:t>
            </w:r>
          </w:p>
        </w:tc>
        <w:tc>
          <w:tcPr>
            <w:tcW w:w="5387" w:type="dxa"/>
          </w:tcPr>
          <w:p w14:paraId="014D3FDF" w14:textId="2B9520C3" w:rsidR="00EA4C92" w:rsidRPr="00961C46" w:rsidRDefault="00EA4C92" w:rsidP="0066261A">
            <w:pPr>
              <w:tabs>
                <w:tab w:val="left" w:pos="9639"/>
              </w:tabs>
              <w:ind w:right="142"/>
            </w:pPr>
            <w:r w:rsidRPr="00961C46">
              <w:t xml:space="preserve">Detaljplan Plankarta </w:t>
            </w:r>
            <w:proofErr w:type="spellStart"/>
            <w:r w:rsidR="004C4B05">
              <w:t>Skevik</w:t>
            </w:r>
            <w:proofErr w:type="spellEnd"/>
          </w:p>
        </w:tc>
        <w:tc>
          <w:tcPr>
            <w:tcW w:w="1786" w:type="dxa"/>
          </w:tcPr>
          <w:p w14:paraId="0B97EDB6" w14:textId="2856DC5D" w:rsidR="00EA4C92" w:rsidRPr="004238C9" w:rsidRDefault="00EA4C92" w:rsidP="0066261A">
            <w:pPr>
              <w:tabs>
                <w:tab w:val="left" w:pos="9639"/>
              </w:tabs>
              <w:ind w:right="-119"/>
              <w:rPr>
                <w:highlight w:val="yellow"/>
              </w:rPr>
            </w:pPr>
            <w:r w:rsidRPr="00EA4C92">
              <w:t>dat. 2021-12-16</w:t>
            </w:r>
          </w:p>
        </w:tc>
      </w:tr>
      <w:tr w:rsidR="00EA4C92" w:rsidRPr="00AD0CAB" w14:paraId="0A7D13BC" w14:textId="77777777" w:rsidTr="0037242A">
        <w:tc>
          <w:tcPr>
            <w:tcW w:w="626" w:type="dxa"/>
          </w:tcPr>
          <w:p w14:paraId="6567D8A9" w14:textId="083C4309" w:rsidR="00EA4C92" w:rsidRPr="00D3605E" w:rsidRDefault="00961C46" w:rsidP="0066261A">
            <w:pPr>
              <w:tabs>
                <w:tab w:val="left" w:pos="9639"/>
              </w:tabs>
              <w:ind w:right="-40"/>
            </w:pPr>
            <w:r>
              <w:t>6.5</w:t>
            </w:r>
          </w:p>
        </w:tc>
        <w:tc>
          <w:tcPr>
            <w:tcW w:w="5387" w:type="dxa"/>
          </w:tcPr>
          <w:p w14:paraId="5BEFC022" w14:textId="1DCDD4C6" w:rsidR="00EA4C92" w:rsidRPr="00961C46" w:rsidRDefault="00EA4C92" w:rsidP="0066261A">
            <w:pPr>
              <w:tabs>
                <w:tab w:val="left" w:pos="9639"/>
              </w:tabs>
              <w:ind w:right="142"/>
            </w:pPr>
            <w:r w:rsidRPr="00961C46">
              <w:t xml:space="preserve">Detaljplan Gestaltningsprogram </w:t>
            </w:r>
          </w:p>
        </w:tc>
        <w:tc>
          <w:tcPr>
            <w:tcW w:w="1786" w:type="dxa"/>
          </w:tcPr>
          <w:p w14:paraId="17AAB20B" w14:textId="2750B6E6" w:rsidR="00EA4C92" w:rsidRPr="004238C9" w:rsidRDefault="00EA4C92" w:rsidP="0066261A">
            <w:pPr>
              <w:tabs>
                <w:tab w:val="left" w:pos="9639"/>
              </w:tabs>
              <w:ind w:right="-119"/>
              <w:rPr>
                <w:highlight w:val="yellow"/>
              </w:rPr>
            </w:pPr>
            <w:r w:rsidRPr="00EA4C92">
              <w:t>dat. 2021-12-16</w:t>
            </w:r>
          </w:p>
        </w:tc>
      </w:tr>
      <w:tr w:rsidR="006468EF" w:rsidRPr="00AD0CAB" w14:paraId="323117BD" w14:textId="77777777" w:rsidTr="0037242A">
        <w:tc>
          <w:tcPr>
            <w:tcW w:w="626" w:type="dxa"/>
          </w:tcPr>
          <w:p w14:paraId="61CEF259" w14:textId="3CB421F8" w:rsidR="006468EF" w:rsidRPr="00D3605E" w:rsidRDefault="00961C46" w:rsidP="0066261A">
            <w:pPr>
              <w:tabs>
                <w:tab w:val="left" w:pos="9639"/>
              </w:tabs>
              <w:ind w:right="-40"/>
            </w:pPr>
            <w:r>
              <w:t>6.6</w:t>
            </w:r>
          </w:p>
        </w:tc>
        <w:tc>
          <w:tcPr>
            <w:tcW w:w="5387" w:type="dxa"/>
          </w:tcPr>
          <w:p w14:paraId="5B341E11" w14:textId="7DA9CF48" w:rsidR="006468EF" w:rsidRPr="00C7590A" w:rsidRDefault="00961C46" w:rsidP="0066261A">
            <w:pPr>
              <w:tabs>
                <w:tab w:val="left" w:pos="9639"/>
              </w:tabs>
              <w:ind w:right="142"/>
            </w:pPr>
            <w:r w:rsidRPr="00C7590A">
              <w:t xml:space="preserve">Teknisk beskrivning </w:t>
            </w:r>
          </w:p>
        </w:tc>
        <w:tc>
          <w:tcPr>
            <w:tcW w:w="1786" w:type="dxa"/>
          </w:tcPr>
          <w:p w14:paraId="797254EE" w14:textId="32023815" w:rsidR="006468EF" w:rsidRPr="004238C9" w:rsidRDefault="00961C46" w:rsidP="0066261A">
            <w:pPr>
              <w:tabs>
                <w:tab w:val="left" w:pos="9639"/>
              </w:tabs>
              <w:ind w:right="-119"/>
              <w:rPr>
                <w:highlight w:val="yellow"/>
              </w:rPr>
            </w:pPr>
            <w:r w:rsidRPr="00A15534">
              <w:t>dat. 2024-</w:t>
            </w:r>
            <w:r w:rsidR="00A15534" w:rsidRPr="00A15534">
              <w:t>12-09</w:t>
            </w:r>
          </w:p>
        </w:tc>
      </w:tr>
      <w:tr w:rsidR="000269B6" w:rsidRPr="00AD0CAB" w14:paraId="0066B588" w14:textId="77777777" w:rsidTr="0037242A">
        <w:tc>
          <w:tcPr>
            <w:tcW w:w="626" w:type="dxa"/>
          </w:tcPr>
          <w:p w14:paraId="5750B91D" w14:textId="4F2BA622" w:rsidR="000269B6" w:rsidRDefault="000269B6" w:rsidP="0066261A">
            <w:pPr>
              <w:tabs>
                <w:tab w:val="left" w:pos="9639"/>
              </w:tabs>
              <w:ind w:right="-40"/>
            </w:pPr>
            <w:r>
              <w:t>6.7</w:t>
            </w:r>
          </w:p>
        </w:tc>
        <w:tc>
          <w:tcPr>
            <w:tcW w:w="5387" w:type="dxa"/>
          </w:tcPr>
          <w:p w14:paraId="4EDA6055" w14:textId="48D5794A" w:rsidR="000269B6" w:rsidRPr="00C7590A" w:rsidRDefault="000269B6" w:rsidP="0066261A">
            <w:pPr>
              <w:tabs>
                <w:tab w:val="left" w:pos="9639"/>
              </w:tabs>
              <w:ind w:right="142"/>
            </w:pPr>
            <w:r w:rsidRPr="00C7590A">
              <w:t xml:space="preserve">Rambeskrivning måleri </w:t>
            </w:r>
          </w:p>
        </w:tc>
        <w:tc>
          <w:tcPr>
            <w:tcW w:w="1786" w:type="dxa"/>
          </w:tcPr>
          <w:p w14:paraId="2AAE6BB5" w14:textId="77E330B5" w:rsidR="000269B6" w:rsidRPr="000269B6" w:rsidRDefault="000269B6" w:rsidP="0066261A">
            <w:pPr>
              <w:tabs>
                <w:tab w:val="left" w:pos="9639"/>
              </w:tabs>
              <w:ind w:right="-119"/>
              <w:rPr>
                <w:highlight w:val="yellow"/>
              </w:rPr>
            </w:pPr>
            <w:r w:rsidRPr="00A15534">
              <w:t>dat.</w:t>
            </w:r>
            <w:r w:rsidR="00C7590A" w:rsidRPr="00A15534">
              <w:t xml:space="preserve"> 2024-</w:t>
            </w:r>
            <w:r w:rsidR="00A15534">
              <w:t>12-09</w:t>
            </w:r>
          </w:p>
        </w:tc>
      </w:tr>
      <w:tr w:rsidR="00731D93" w:rsidRPr="00AD0CAB" w14:paraId="2C8E1C42" w14:textId="77777777" w:rsidTr="0037242A">
        <w:tc>
          <w:tcPr>
            <w:tcW w:w="626" w:type="dxa"/>
          </w:tcPr>
          <w:p w14:paraId="6235B28B" w14:textId="5B77A2E3" w:rsidR="00731D93" w:rsidRDefault="00731D93" w:rsidP="0066261A">
            <w:pPr>
              <w:tabs>
                <w:tab w:val="left" w:pos="9639"/>
              </w:tabs>
              <w:ind w:right="-40"/>
            </w:pPr>
            <w:r>
              <w:t>6.8</w:t>
            </w:r>
          </w:p>
        </w:tc>
        <w:tc>
          <w:tcPr>
            <w:tcW w:w="5387" w:type="dxa"/>
          </w:tcPr>
          <w:p w14:paraId="410F7988" w14:textId="45C9575D" w:rsidR="00731D93" w:rsidRPr="00C7590A" w:rsidRDefault="00731D93" w:rsidP="0066261A">
            <w:pPr>
              <w:tabs>
                <w:tab w:val="left" w:pos="9639"/>
              </w:tabs>
              <w:ind w:right="142"/>
            </w:pPr>
            <w:r>
              <w:t xml:space="preserve">Rambeskrivning mark </w:t>
            </w:r>
          </w:p>
        </w:tc>
        <w:tc>
          <w:tcPr>
            <w:tcW w:w="1786" w:type="dxa"/>
          </w:tcPr>
          <w:p w14:paraId="09B62AA1" w14:textId="7135A770" w:rsidR="00731D93" w:rsidRPr="000269B6" w:rsidRDefault="00731D93" w:rsidP="0066261A">
            <w:pPr>
              <w:tabs>
                <w:tab w:val="left" w:pos="9639"/>
              </w:tabs>
              <w:ind w:right="-119"/>
              <w:rPr>
                <w:highlight w:val="yellow"/>
              </w:rPr>
            </w:pPr>
            <w:r w:rsidRPr="00A15534">
              <w:t>dat. 2024-</w:t>
            </w:r>
            <w:r w:rsidR="00A15534" w:rsidRPr="00A15534">
              <w:t>12-09</w:t>
            </w:r>
          </w:p>
        </w:tc>
      </w:tr>
      <w:tr w:rsidR="000269B6" w:rsidRPr="00AD0CAB" w14:paraId="19415FB3" w14:textId="77777777" w:rsidTr="0037242A">
        <w:tc>
          <w:tcPr>
            <w:tcW w:w="626" w:type="dxa"/>
          </w:tcPr>
          <w:p w14:paraId="2D1EF3E8" w14:textId="59314A90" w:rsidR="000269B6" w:rsidRDefault="000269B6" w:rsidP="000269B6">
            <w:pPr>
              <w:tabs>
                <w:tab w:val="left" w:pos="9639"/>
              </w:tabs>
              <w:ind w:right="-40"/>
            </w:pPr>
            <w:r>
              <w:t>6.</w:t>
            </w:r>
            <w:r w:rsidR="00291B92">
              <w:t>9</w:t>
            </w:r>
          </w:p>
        </w:tc>
        <w:tc>
          <w:tcPr>
            <w:tcW w:w="5387" w:type="dxa"/>
          </w:tcPr>
          <w:p w14:paraId="177FE20D" w14:textId="3F031C6E" w:rsidR="000269B6" w:rsidRPr="00A15534" w:rsidRDefault="00A75B47" w:rsidP="000269B6">
            <w:pPr>
              <w:tabs>
                <w:tab w:val="left" w:pos="9639"/>
              </w:tabs>
              <w:ind w:right="142"/>
            </w:pPr>
            <w:r>
              <w:t>Systemhandling ny</w:t>
            </w:r>
            <w:r w:rsidR="00C95FEB" w:rsidRPr="00A15534">
              <w:t xml:space="preserve"> </w:t>
            </w:r>
            <w:r>
              <w:t>UC</w:t>
            </w:r>
            <w:r w:rsidR="00C95FEB" w:rsidRPr="00A15534">
              <w:t xml:space="preserve"> ink </w:t>
            </w:r>
            <w:r w:rsidR="000B3F48" w:rsidRPr="00A15534">
              <w:t>bilagor</w:t>
            </w:r>
            <w:r w:rsidR="000269B6" w:rsidRPr="00A15534">
              <w:t xml:space="preserve"> </w:t>
            </w:r>
            <w:r w:rsidR="008F42BD" w:rsidRPr="00A15534">
              <w:t xml:space="preserve"> </w:t>
            </w:r>
          </w:p>
        </w:tc>
        <w:tc>
          <w:tcPr>
            <w:tcW w:w="1786" w:type="dxa"/>
          </w:tcPr>
          <w:p w14:paraId="200FCD3D" w14:textId="31123E3F" w:rsidR="000269B6" w:rsidRPr="00A15534" w:rsidRDefault="000269B6" w:rsidP="000269B6">
            <w:pPr>
              <w:tabs>
                <w:tab w:val="left" w:pos="9639"/>
              </w:tabs>
              <w:ind w:right="-119"/>
            </w:pPr>
            <w:r w:rsidRPr="00A15534">
              <w:t>dat.</w:t>
            </w:r>
            <w:r w:rsidR="00A15534" w:rsidRPr="00A15534">
              <w:t xml:space="preserve"> 2024-11-29</w:t>
            </w:r>
          </w:p>
        </w:tc>
      </w:tr>
      <w:tr w:rsidR="00E14DD4" w:rsidRPr="00AD0CAB" w14:paraId="0C5BC3C8" w14:textId="77777777" w:rsidTr="0037242A">
        <w:tc>
          <w:tcPr>
            <w:tcW w:w="626" w:type="dxa"/>
          </w:tcPr>
          <w:p w14:paraId="26BA06DC" w14:textId="44BF2C8C" w:rsidR="00E14DD4" w:rsidRDefault="00E14DD4" w:rsidP="00E14DD4">
            <w:pPr>
              <w:tabs>
                <w:tab w:val="left" w:pos="9639"/>
              </w:tabs>
              <w:ind w:right="-40"/>
            </w:pPr>
            <w:r>
              <w:t>6.10</w:t>
            </w:r>
          </w:p>
        </w:tc>
        <w:tc>
          <w:tcPr>
            <w:tcW w:w="5387" w:type="dxa"/>
          </w:tcPr>
          <w:p w14:paraId="49A5E47D" w14:textId="6D3718FD" w:rsidR="00E14DD4" w:rsidRDefault="00E14DD4" w:rsidP="00E14DD4">
            <w:pPr>
              <w:tabs>
                <w:tab w:val="left" w:pos="9639"/>
              </w:tabs>
              <w:ind w:right="142"/>
              <w:rPr>
                <w:highlight w:val="yellow"/>
              </w:rPr>
            </w:pPr>
            <w:r>
              <w:t>Handlingar enligt L-HF-SH</w:t>
            </w:r>
          </w:p>
        </w:tc>
        <w:tc>
          <w:tcPr>
            <w:tcW w:w="1786" w:type="dxa"/>
          </w:tcPr>
          <w:p w14:paraId="7C3B5C95" w14:textId="75C685F0" w:rsidR="00E14DD4" w:rsidRPr="000269B6" w:rsidRDefault="00E14DD4" w:rsidP="00E14DD4">
            <w:pPr>
              <w:tabs>
                <w:tab w:val="left" w:pos="9639"/>
              </w:tabs>
              <w:ind w:right="-119"/>
              <w:rPr>
                <w:highlight w:val="yellow"/>
              </w:rPr>
            </w:pPr>
            <w:r w:rsidRPr="000B3F48">
              <w:t>dat. 2024-11-29</w:t>
            </w:r>
          </w:p>
        </w:tc>
      </w:tr>
      <w:tr w:rsidR="00E14DD4" w:rsidRPr="00AD0CAB" w14:paraId="7A4F2400" w14:textId="77777777" w:rsidTr="0037242A">
        <w:tc>
          <w:tcPr>
            <w:tcW w:w="626" w:type="dxa"/>
          </w:tcPr>
          <w:p w14:paraId="1987DD78" w14:textId="17B265B0" w:rsidR="00E14DD4" w:rsidRDefault="00E14DD4" w:rsidP="00E14DD4">
            <w:pPr>
              <w:tabs>
                <w:tab w:val="left" w:pos="9639"/>
              </w:tabs>
              <w:ind w:right="-40"/>
            </w:pPr>
            <w:r>
              <w:t>6.11</w:t>
            </w:r>
          </w:p>
        </w:tc>
        <w:tc>
          <w:tcPr>
            <w:tcW w:w="5387" w:type="dxa"/>
          </w:tcPr>
          <w:p w14:paraId="0C47F347" w14:textId="29E0070A" w:rsidR="00E14DD4" w:rsidRDefault="00E14DD4" w:rsidP="00E14DD4">
            <w:pPr>
              <w:tabs>
                <w:tab w:val="left" w:pos="9639"/>
              </w:tabs>
              <w:ind w:right="142"/>
            </w:pPr>
            <w:r>
              <w:t>L-</w:t>
            </w:r>
            <w:proofErr w:type="spellStart"/>
            <w:r>
              <w:t>restlista</w:t>
            </w:r>
            <w:proofErr w:type="spellEnd"/>
            <w:r>
              <w:t xml:space="preserve"> L01-SH</w:t>
            </w:r>
          </w:p>
        </w:tc>
        <w:tc>
          <w:tcPr>
            <w:tcW w:w="1786" w:type="dxa"/>
          </w:tcPr>
          <w:p w14:paraId="3F4CA47D" w14:textId="127ADFD4" w:rsidR="00E14DD4" w:rsidRPr="000B3F48" w:rsidRDefault="00E14DD4" w:rsidP="00E14DD4">
            <w:pPr>
              <w:tabs>
                <w:tab w:val="left" w:pos="9639"/>
              </w:tabs>
              <w:ind w:right="-119"/>
            </w:pPr>
            <w:r w:rsidRPr="000B3F48">
              <w:t>dat. 2024-11-29</w:t>
            </w:r>
          </w:p>
        </w:tc>
      </w:tr>
      <w:tr w:rsidR="00E14DD4" w:rsidRPr="00AD0CAB" w14:paraId="45AB5110" w14:textId="77777777" w:rsidTr="0037242A">
        <w:tc>
          <w:tcPr>
            <w:tcW w:w="626" w:type="dxa"/>
          </w:tcPr>
          <w:p w14:paraId="722EBAB9" w14:textId="25F09996" w:rsidR="00E14DD4" w:rsidRDefault="00E14DD4" w:rsidP="00E14DD4">
            <w:pPr>
              <w:tabs>
                <w:tab w:val="left" w:pos="9639"/>
              </w:tabs>
              <w:ind w:right="-40"/>
            </w:pPr>
            <w:r w:rsidRPr="000B3F48">
              <w:t>6.1</w:t>
            </w:r>
            <w:r>
              <w:t>2</w:t>
            </w:r>
          </w:p>
        </w:tc>
        <w:tc>
          <w:tcPr>
            <w:tcW w:w="5387" w:type="dxa"/>
          </w:tcPr>
          <w:p w14:paraId="05BE4F9C" w14:textId="56CD5829" w:rsidR="00E14DD4" w:rsidRDefault="00E14DD4" w:rsidP="00E14DD4">
            <w:pPr>
              <w:tabs>
                <w:tab w:val="left" w:pos="9639"/>
              </w:tabs>
              <w:ind w:right="142"/>
            </w:pPr>
            <w:r>
              <w:t>Handlingar enligt K ritningsförteckning</w:t>
            </w:r>
          </w:p>
        </w:tc>
        <w:tc>
          <w:tcPr>
            <w:tcW w:w="1786" w:type="dxa"/>
          </w:tcPr>
          <w:p w14:paraId="7100C5A5" w14:textId="1EBC06C5" w:rsidR="00E14DD4" w:rsidRPr="000B3F48" w:rsidRDefault="00E14DD4" w:rsidP="00E14DD4">
            <w:pPr>
              <w:tabs>
                <w:tab w:val="left" w:pos="9639"/>
              </w:tabs>
              <w:ind w:right="-119"/>
            </w:pPr>
            <w:r w:rsidRPr="000B3F48">
              <w:t>dat. 2024-11-29</w:t>
            </w:r>
          </w:p>
        </w:tc>
      </w:tr>
      <w:tr w:rsidR="00E14DD4" w:rsidRPr="00AD0CAB" w14:paraId="7867918D" w14:textId="77777777" w:rsidTr="0037242A">
        <w:tc>
          <w:tcPr>
            <w:tcW w:w="626" w:type="dxa"/>
          </w:tcPr>
          <w:p w14:paraId="3C792A6B" w14:textId="4B63A2C2" w:rsidR="00E14DD4" w:rsidRDefault="00E14DD4" w:rsidP="00E14DD4">
            <w:pPr>
              <w:tabs>
                <w:tab w:val="left" w:pos="9639"/>
              </w:tabs>
              <w:ind w:right="-40"/>
            </w:pPr>
            <w:r>
              <w:t>6.13</w:t>
            </w:r>
          </w:p>
        </w:tc>
        <w:tc>
          <w:tcPr>
            <w:tcW w:w="5387" w:type="dxa"/>
          </w:tcPr>
          <w:p w14:paraId="0F5D24DD" w14:textId="4E01C945" w:rsidR="00E14DD4" w:rsidRPr="000B3F48" w:rsidRDefault="00E14DD4" w:rsidP="00E14DD4">
            <w:pPr>
              <w:tabs>
                <w:tab w:val="left" w:pos="9639"/>
              </w:tabs>
              <w:ind w:right="142"/>
            </w:pPr>
            <w:r>
              <w:t>Handlingar enligt handlingsförteckning R-VA (</w:t>
            </w:r>
            <w:proofErr w:type="spellStart"/>
            <w:r>
              <w:t>inkl</w:t>
            </w:r>
            <w:proofErr w:type="spellEnd"/>
            <w:r>
              <w:t xml:space="preserve"> PM </w:t>
            </w:r>
            <w:proofErr w:type="gramStart"/>
            <w:r>
              <w:t>dagvatten skyfall</w:t>
            </w:r>
            <w:proofErr w:type="gramEnd"/>
            <w:r>
              <w:t>)</w:t>
            </w:r>
          </w:p>
        </w:tc>
        <w:tc>
          <w:tcPr>
            <w:tcW w:w="1786" w:type="dxa"/>
          </w:tcPr>
          <w:p w14:paraId="035BEB89" w14:textId="35932B6B" w:rsidR="00E14DD4" w:rsidRPr="000B3F48" w:rsidRDefault="00E14DD4" w:rsidP="00E14DD4">
            <w:pPr>
              <w:tabs>
                <w:tab w:val="left" w:pos="9639"/>
              </w:tabs>
              <w:ind w:right="-119"/>
            </w:pPr>
            <w:r w:rsidRPr="000B3F48">
              <w:t>dat. 2024-11-29</w:t>
            </w:r>
          </w:p>
        </w:tc>
      </w:tr>
      <w:tr w:rsidR="00E14DD4" w:rsidRPr="00AD0CAB" w14:paraId="773B7061" w14:textId="77777777" w:rsidTr="0037242A">
        <w:tc>
          <w:tcPr>
            <w:tcW w:w="626" w:type="dxa"/>
          </w:tcPr>
          <w:p w14:paraId="4703D21C" w14:textId="36ED6599" w:rsidR="00E14DD4" w:rsidRDefault="00E14DD4" w:rsidP="00E14DD4">
            <w:pPr>
              <w:tabs>
                <w:tab w:val="left" w:pos="9639"/>
              </w:tabs>
              <w:ind w:right="-40"/>
            </w:pPr>
            <w:r>
              <w:t>6.14</w:t>
            </w:r>
          </w:p>
        </w:tc>
        <w:tc>
          <w:tcPr>
            <w:tcW w:w="5387" w:type="dxa"/>
          </w:tcPr>
          <w:p w14:paraId="78A05496" w14:textId="275EAD0C" w:rsidR="00E14DD4" w:rsidRPr="000B3F48" w:rsidRDefault="00E14DD4" w:rsidP="00E14DD4">
            <w:pPr>
              <w:tabs>
                <w:tab w:val="left" w:pos="9639"/>
              </w:tabs>
              <w:ind w:right="142"/>
            </w:pPr>
            <w:r w:rsidRPr="0008654E">
              <w:t>Handlingar enligt</w:t>
            </w:r>
            <w:r>
              <w:t xml:space="preserve"> </w:t>
            </w:r>
            <w:r w:rsidRPr="00991990">
              <w:t>EL</w:t>
            </w:r>
            <w:r w:rsidR="00991990">
              <w:t>-H</w:t>
            </w:r>
            <w:r w:rsidRPr="00991990">
              <w:t>andlingsförteckning</w:t>
            </w:r>
          </w:p>
        </w:tc>
        <w:tc>
          <w:tcPr>
            <w:tcW w:w="1786" w:type="dxa"/>
          </w:tcPr>
          <w:p w14:paraId="39D9E538" w14:textId="4ACEEC8C" w:rsidR="00E14DD4" w:rsidRPr="000B3F48" w:rsidRDefault="00991990" w:rsidP="00E14DD4">
            <w:pPr>
              <w:tabs>
                <w:tab w:val="left" w:pos="9639"/>
              </w:tabs>
              <w:ind w:right="-119"/>
            </w:pPr>
            <w:r>
              <w:t xml:space="preserve">dat. </w:t>
            </w:r>
            <w:r w:rsidR="00E14DD4" w:rsidRPr="0008654E">
              <w:t>2024-11-29</w:t>
            </w:r>
          </w:p>
        </w:tc>
      </w:tr>
      <w:tr w:rsidR="00E14DD4" w:rsidRPr="00AD0CAB" w14:paraId="790FC288" w14:textId="77777777" w:rsidTr="0037242A">
        <w:tc>
          <w:tcPr>
            <w:tcW w:w="626" w:type="dxa"/>
          </w:tcPr>
          <w:p w14:paraId="42D41C84" w14:textId="045F6723" w:rsidR="00E14DD4" w:rsidRDefault="00E14DD4" w:rsidP="00E14DD4">
            <w:pPr>
              <w:tabs>
                <w:tab w:val="left" w:pos="9639"/>
              </w:tabs>
              <w:ind w:right="-40"/>
            </w:pPr>
            <w:r>
              <w:t>6.15</w:t>
            </w:r>
          </w:p>
        </w:tc>
        <w:tc>
          <w:tcPr>
            <w:tcW w:w="5387" w:type="dxa"/>
          </w:tcPr>
          <w:p w14:paraId="5E56DE0D" w14:textId="4413AD64" w:rsidR="00E14DD4" w:rsidRPr="000B3F48" w:rsidRDefault="00E14DD4" w:rsidP="00E14DD4">
            <w:pPr>
              <w:tabs>
                <w:tab w:val="left" w:pos="9639"/>
              </w:tabs>
              <w:ind w:right="142"/>
            </w:pPr>
            <w:r w:rsidRPr="000B3F48">
              <w:t xml:space="preserve">PM Geoteknik </w:t>
            </w:r>
            <w:proofErr w:type="spellStart"/>
            <w:r w:rsidRPr="000B3F48">
              <w:t>Skevik</w:t>
            </w:r>
            <w:proofErr w:type="spellEnd"/>
          </w:p>
        </w:tc>
        <w:tc>
          <w:tcPr>
            <w:tcW w:w="1786" w:type="dxa"/>
          </w:tcPr>
          <w:p w14:paraId="45917A5B" w14:textId="033E8C2E" w:rsidR="00E14DD4" w:rsidRPr="000B3F48" w:rsidRDefault="00E14DD4" w:rsidP="00E14DD4">
            <w:pPr>
              <w:tabs>
                <w:tab w:val="left" w:pos="9639"/>
              </w:tabs>
              <w:ind w:right="-119"/>
            </w:pPr>
            <w:r w:rsidRPr="000B3F48">
              <w:t>dat. 2024-08-28</w:t>
            </w:r>
          </w:p>
        </w:tc>
      </w:tr>
      <w:tr w:rsidR="00E14DD4" w:rsidRPr="00AD0CAB" w14:paraId="7217B113" w14:textId="77777777" w:rsidTr="0037242A">
        <w:tc>
          <w:tcPr>
            <w:tcW w:w="626" w:type="dxa"/>
          </w:tcPr>
          <w:p w14:paraId="46C3A02A" w14:textId="57A50148" w:rsidR="00E14DD4" w:rsidRDefault="00E14DD4" w:rsidP="00E14DD4">
            <w:pPr>
              <w:tabs>
                <w:tab w:val="left" w:pos="9639"/>
              </w:tabs>
              <w:ind w:right="-40"/>
            </w:pPr>
            <w:r>
              <w:t>6.16</w:t>
            </w:r>
          </w:p>
        </w:tc>
        <w:tc>
          <w:tcPr>
            <w:tcW w:w="5387" w:type="dxa"/>
          </w:tcPr>
          <w:p w14:paraId="59E43C7B" w14:textId="018A247B" w:rsidR="00E14DD4" w:rsidRPr="0008654E" w:rsidRDefault="00E14DD4" w:rsidP="00E14DD4">
            <w:pPr>
              <w:tabs>
                <w:tab w:val="left" w:pos="9639"/>
              </w:tabs>
              <w:ind w:right="142"/>
            </w:pPr>
            <w:r w:rsidRPr="0008654E">
              <w:t xml:space="preserve">PM Miljöteknisk markundersökning </w:t>
            </w:r>
          </w:p>
        </w:tc>
        <w:tc>
          <w:tcPr>
            <w:tcW w:w="1786" w:type="dxa"/>
          </w:tcPr>
          <w:p w14:paraId="23F110A1" w14:textId="1FDAD2B4" w:rsidR="00E14DD4" w:rsidRPr="0008654E" w:rsidRDefault="00E14DD4" w:rsidP="00E14DD4">
            <w:pPr>
              <w:tabs>
                <w:tab w:val="left" w:pos="9639"/>
              </w:tabs>
              <w:ind w:right="-119"/>
            </w:pPr>
            <w:r w:rsidRPr="0008654E">
              <w:t>dat. 2024-09-09</w:t>
            </w:r>
          </w:p>
        </w:tc>
      </w:tr>
      <w:tr w:rsidR="00E14DD4" w:rsidRPr="00AD0CAB" w14:paraId="434D0869" w14:textId="77777777" w:rsidTr="0037242A">
        <w:tc>
          <w:tcPr>
            <w:tcW w:w="626" w:type="dxa"/>
          </w:tcPr>
          <w:p w14:paraId="327555CD" w14:textId="497424DB" w:rsidR="00E14DD4" w:rsidRDefault="00E14DD4" w:rsidP="00E14DD4">
            <w:pPr>
              <w:tabs>
                <w:tab w:val="left" w:pos="9639"/>
              </w:tabs>
              <w:ind w:right="-40"/>
            </w:pPr>
            <w:r>
              <w:lastRenderedPageBreak/>
              <w:t>6.17</w:t>
            </w:r>
          </w:p>
        </w:tc>
        <w:tc>
          <w:tcPr>
            <w:tcW w:w="5387" w:type="dxa"/>
          </w:tcPr>
          <w:p w14:paraId="5A697A5B" w14:textId="6EBADEE3" w:rsidR="00E14DD4" w:rsidRPr="0008654E" w:rsidRDefault="00E14DD4" w:rsidP="00E14DD4">
            <w:pPr>
              <w:tabs>
                <w:tab w:val="left" w:pos="9639"/>
              </w:tabs>
              <w:ind w:right="142"/>
            </w:pPr>
            <w:r>
              <w:t xml:space="preserve">MUR </w:t>
            </w:r>
            <w:proofErr w:type="spellStart"/>
            <w:r>
              <w:t>Skevik</w:t>
            </w:r>
            <w:proofErr w:type="spellEnd"/>
            <w:r>
              <w:t xml:space="preserve"> inkl. bilagor och ritningar</w:t>
            </w:r>
          </w:p>
        </w:tc>
        <w:tc>
          <w:tcPr>
            <w:tcW w:w="1786" w:type="dxa"/>
          </w:tcPr>
          <w:p w14:paraId="1B87C995" w14:textId="2C54F952" w:rsidR="00E14DD4" w:rsidRPr="0008654E" w:rsidRDefault="00E14DD4" w:rsidP="00E14DD4">
            <w:pPr>
              <w:tabs>
                <w:tab w:val="left" w:pos="9639"/>
              </w:tabs>
              <w:ind w:right="-119"/>
            </w:pPr>
            <w:r>
              <w:t>dat. 2024-08-28</w:t>
            </w:r>
          </w:p>
        </w:tc>
      </w:tr>
      <w:tr w:rsidR="00E14DD4" w:rsidRPr="00AD0CAB" w14:paraId="11045BD6" w14:textId="77777777" w:rsidTr="0037242A">
        <w:tc>
          <w:tcPr>
            <w:tcW w:w="626" w:type="dxa"/>
          </w:tcPr>
          <w:p w14:paraId="7EF0EC5A" w14:textId="571E40EC" w:rsidR="00E14DD4" w:rsidRDefault="00E14DD4" w:rsidP="00E14DD4">
            <w:pPr>
              <w:tabs>
                <w:tab w:val="left" w:pos="9639"/>
              </w:tabs>
              <w:ind w:right="-40"/>
            </w:pPr>
            <w:r>
              <w:t>6.18</w:t>
            </w:r>
          </w:p>
        </w:tc>
        <w:tc>
          <w:tcPr>
            <w:tcW w:w="5387" w:type="dxa"/>
          </w:tcPr>
          <w:p w14:paraId="7BA8256A" w14:textId="38664B7E" w:rsidR="00E14DD4" w:rsidRPr="0008654E" w:rsidRDefault="00E14DD4" w:rsidP="00E14DD4">
            <w:pPr>
              <w:tabs>
                <w:tab w:val="left" w:pos="9639"/>
              </w:tabs>
              <w:ind w:right="142"/>
            </w:pPr>
            <w:r>
              <w:t>Riskanalys</w:t>
            </w:r>
          </w:p>
        </w:tc>
        <w:tc>
          <w:tcPr>
            <w:tcW w:w="1786" w:type="dxa"/>
          </w:tcPr>
          <w:p w14:paraId="7CB042EC" w14:textId="476B003B" w:rsidR="00E14DD4" w:rsidRPr="0008654E" w:rsidRDefault="00E14DD4" w:rsidP="00E14DD4">
            <w:pPr>
              <w:tabs>
                <w:tab w:val="left" w:pos="9639"/>
              </w:tabs>
              <w:ind w:right="-119"/>
            </w:pPr>
            <w:r>
              <w:t>dat. 2024-06-05</w:t>
            </w:r>
          </w:p>
        </w:tc>
      </w:tr>
      <w:tr w:rsidR="00E14DD4" w:rsidRPr="00AD0CAB" w14:paraId="1E80730B" w14:textId="77777777" w:rsidTr="0037242A">
        <w:tc>
          <w:tcPr>
            <w:tcW w:w="626" w:type="dxa"/>
          </w:tcPr>
          <w:p w14:paraId="7450A3A7" w14:textId="1957698C" w:rsidR="00E14DD4" w:rsidRPr="000B3F48" w:rsidRDefault="00E14DD4" w:rsidP="00E14DD4">
            <w:pPr>
              <w:tabs>
                <w:tab w:val="left" w:pos="9639"/>
              </w:tabs>
              <w:ind w:right="-40"/>
            </w:pPr>
            <w:r>
              <w:t>6.19</w:t>
            </w:r>
          </w:p>
        </w:tc>
        <w:tc>
          <w:tcPr>
            <w:tcW w:w="5387" w:type="dxa"/>
          </w:tcPr>
          <w:p w14:paraId="54A325BE" w14:textId="043A3E12" w:rsidR="00E14DD4" w:rsidRDefault="00C572E9" w:rsidP="00E14DD4">
            <w:pPr>
              <w:tabs>
                <w:tab w:val="left" w:pos="9639"/>
              </w:tabs>
              <w:ind w:right="142"/>
            </w:pPr>
            <w:r w:rsidRPr="00C572E9">
              <w:t>B</w:t>
            </w:r>
            <w:r w:rsidR="00E14DD4" w:rsidRPr="00C572E9">
              <w:t>elysning på allmän platsmark</w:t>
            </w:r>
          </w:p>
        </w:tc>
        <w:tc>
          <w:tcPr>
            <w:tcW w:w="1786" w:type="dxa"/>
          </w:tcPr>
          <w:p w14:paraId="11EBCF68" w14:textId="56840578" w:rsidR="00E14DD4" w:rsidRPr="000B3F48" w:rsidRDefault="00C572E9" w:rsidP="00E14DD4">
            <w:pPr>
              <w:tabs>
                <w:tab w:val="left" w:pos="9639"/>
              </w:tabs>
              <w:ind w:right="-119"/>
            </w:pPr>
            <w:r>
              <w:t xml:space="preserve">dat. </w:t>
            </w:r>
            <w:r w:rsidR="00E14DD4">
              <w:t>2024-09-04</w:t>
            </w:r>
          </w:p>
        </w:tc>
      </w:tr>
      <w:tr w:rsidR="00E14DD4" w:rsidRPr="00AD0CAB" w14:paraId="150740C2" w14:textId="77777777" w:rsidTr="0037242A">
        <w:tc>
          <w:tcPr>
            <w:tcW w:w="626" w:type="dxa"/>
          </w:tcPr>
          <w:p w14:paraId="4D290267" w14:textId="01EACD2B" w:rsidR="00E14DD4" w:rsidRDefault="00E14DD4" w:rsidP="00E14DD4">
            <w:pPr>
              <w:tabs>
                <w:tab w:val="left" w:pos="9639"/>
              </w:tabs>
              <w:ind w:right="-40"/>
            </w:pPr>
            <w:r>
              <w:t>6.20</w:t>
            </w:r>
          </w:p>
        </w:tc>
        <w:tc>
          <w:tcPr>
            <w:tcW w:w="5387" w:type="dxa"/>
          </w:tcPr>
          <w:p w14:paraId="394E0129" w14:textId="4D4764AB" w:rsidR="00E14DD4" w:rsidRDefault="00E14DD4" w:rsidP="00E14DD4">
            <w:pPr>
              <w:tabs>
                <w:tab w:val="left" w:pos="9639"/>
              </w:tabs>
              <w:ind w:right="142"/>
              <w:rPr>
                <w:highlight w:val="yellow"/>
              </w:rPr>
            </w:pPr>
            <w:r w:rsidRPr="00F3498B">
              <w:t xml:space="preserve">Teknisk handbok Värmdö kommun TH1-TH9 (bifogas ej) </w:t>
            </w:r>
            <w:r>
              <w:rPr>
                <w:highlight w:val="yellow"/>
              </w:rPr>
              <w:br/>
            </w:r>
            <w:hyperlink r:id="rId9" w:history="1">
              <w:r w:rsidRPr="0081207A">
                <w:rPr>
                  <w:rStyle w:val="Hyperlnk"/>
                </w:rPr>
                <w:t>Länk till Värmdö kommuns hemsida</w:t>
              </w:r>
            </w:hyperlink>
          </w:p>
        </w:tc>
        <w:tc>
          <w:tcPr>
            <w:tcW w:w="1786" w:type="dxa"/>
          </w:tcPr>
          <w:p w14:paraId="008F5046" w14:textId="074FAB4C" w:rsidR="00E14DD4" w:rsidRPr="000269B6" w:rsidRDefault="00E14DD4" w:rsidP="00E14DD4">
            <w:pPr>
              <w:tabs>
                <w:tab w:val="left" w:pos="9639"/>
              </w:tabs>
              <w:ind w:right="-119"/>
              <w:rPr>
                <w:highlight w:val="yellow"/>
              </w:rPr>
            </w:pPr>
            <w:r w:rsidRPr="00F3498B">
              <w:t>dat</w:t>
            </w:r>
            <w:r w:rsidRPr="0081207A">
              <w:t xml:space="preserve">. </w:t>
            </w:r>
            <w:r w:rsidRPr="00A15534">
              <w:t>2021-01-01</w:t>
            </w:r>
          </w:p>
        </w:tc>
      </w:tr>
      <w:tr w:rsidR="00E14DD4" w:rsidRPr="00AD0CAB" w14:paraId="3B2FD4C1" w14:textId="77777777" w:rsidTr="0037242A">
        <w:tc>
          <w:tcPr>
            <w:tcW w:w="626" w:type="dxa"/>
          </w:tcPr>
          <w:p w14:paraId="67B35FBD" w14:textId="12E11195" w:rsidR="00E14DD4" w:rsidRPr="00AD0CAB" w:rsidRDefault="00E14DD4" w:rsidP="00E14DD4">
            <w:pPr>
              <w:tabs>
                <w:tab w:val="left" w:pos="9639"/>
              </w:tabs>
              <w:ind w:right="-40"/>
            </w:pPr>
            <w:r w:rsidRPr="00AD0CAB">
              <w:t>7</w:t>
            </w:r>
          </w:p>
        </w:tc>
        <w:tc>
          <w:tcPr>
            <w:tcW w:w="5387" w:type="dxa"/>
          </w:tcPr>
          <w:p w14:paraId="676CD6FC" w14:textId="0FE4659B" w:rsidR="00E14DD4" w:rsidRPr="00AD0CAB" w:rsidRDefault="00E14DD4" w:rsidP="00E14DD4">
            <w:pPr>
              <w:tabs>
                <w:tab w:val="left" w:pos="9639"/>
              </w:tabs>
              <w:ind w:right="142"/>
            </w:pPr>
            <w:r w:rsidRPr="00AD0CAB">
              <w:t xml:space="preserve">Övriga handlingar </w:t>
            </w:r>
          </w:p>
        </w:tc>
        <w:tc>
          <w:tcPr>
            <w:tcW w:w="1786" w:type="dxa"/>
          </w:tcPr>
          <w:p w14:paraId="55806F04" w14:textId="77777777" w:rsidR="00E14DD4" w:rsidRPr="00AD0CAB" w:rsidRDefault="00E14DD4" w:rsidP="00E14DD4">
            <w:pPr>
              <w:tabs>
                <w:tab w:val="left" w:pos="9639"/>
              </w:tabs>
              <w:ind w:right="-119"/>
            </w:pPr>
          </w:p>
        </w:tc>
      </w:tr>
      <w:tr w:rsidR="00E14DD4" w:rsidRPr="00AD0CAB" w14:paraId="79D0CCF5" w14:textId="77777777" w:rsidTr="0037242A">
        <w:tc>
          <w:tcPr>
            <w:tcW w:w="626" w:type="dxa"/>
          </w:tcPr>
          <w:p w14:paraId="67C8FF6C" w14:textId="77C2529E" w:rsidR="00E14DD4" w:rsidRPr="00AD0CAB" w:rsidRDefault="00E14DD4" w:rsidP="00E14DD4">
            <w:pPr>
              <w:tabs>
                <w:tab w:val="left" w:pos="9639"/>
              </w:tabs>
              <w:ind w:right="-40"/>
            </w:pPr>
            <w:r>
              <w:t>7.1</w:t>
            </w:r>
          </w:p>
        </w:tc>
        <w:tc>
          <w:tcPr>
            <w:tcW w:w="5387" w:type="dxa"/>
          </w:tcPr>
          <w:p w14:paraId="24FBC600" w14:textId="72AFA690" w:rsidR="00E14DD4" w:rsidRPr="00AD0CAB" w:rsidRDefault="00E14DD4" w:rsidP="00E14DD4">
            <w:pPr>
              <w:tabs>
                <w:tab w:val="left" w:pos="9639"/>
              </w:tabs>
              <w:ind w:right="142"/>
            </w:pPr>
            <w:r w:rsidRPr="00AD0CAB">
              <w:t xml:space="preserve">UE 2021 (bifogas ej) </w:t>
            </w:r>
          </w:p>
        </w:tc>
        <w:tc>
          <w:tcPr>
            <w:tcW w:w="1786" w:type="dxa"/>
          </w:tcPr>
          <w:p w14:paraId="69E7B9D3" w14:textId="77777777" w:rsidR="00E14DD4" w:rsidRPr="00AD0CAB" w:rsidRDefault="00E14DD4" w:rsidP="00E14DD4">
            <w:pPr>
              <w:tabs>
                <w:tab w:val="left" w:pos="9639"/>
              </w:tabs>
              <w:ind w:right="-119"/>
            </w:pPr>
          </w:p>
        </w:tc>
      </w:tr>
      <w:tr w:rsidR="00E14DD4" w:rsidRPr="00AD0CAB" w14:paraId="42313231" w14:textId="77777777" w:rsidTr="0037242A">
        <w:tc>
          <w:tcPr>
            <w:tcW w:w="626" w:type="dxa"/>
          </w:tcPr>
          <w:p w14:paraId="684F12EA" w14:textId="34405EF7" w:rsidR="00E14DD4" w:rsidRPr="00AD0CAB" w:rsidRDefault="00E14DD4" w:rsidP="00E14DD4">
            <w:pPr>
              <w:tabs>
                <w:tab w:val="left" w:pos="9639"/>
              </w:tabs>
              <w:ind w:right="-40"/>
            </w:pPr>
            <w:r>
              <w:t>7.2</w:t>
            </w:r>
          </w:p>
        </w:tc>
        <w:tc>
          <w:tcPr>
            <w:tcW w:w="5387" w:type="dxa"/>
          </w:tcPr>
          <w:p w14:paraId="3C95930B" w14:textId="097567F5" w:rsidR="00E14DD4" w:rsidRPr="00AD0CAB" w:rsidRDefault="00E14DD4" w:rsidP="00E14DD4">
            <w:pPr>
              <w:tabs>
                <w:tab w:val="left" w:pos="9639"/>
              </w:tabs>
              <w:ind w:right="142"/>
            </w:pPr>
            <w:r w:rsidRPr="00AD0CAB">
              <w:t xml:space="preserve">ID 06 (bifogas ej) </w:t>
            </w:r>
          </w:p>
        </w:tc>
        <w:tc>
          <w:tcPr>
            <w:tcW w:w="1786" w:type="dxa"/>
          </w:tcPr>
          <w:p w14:paraId="5136E663" w14:textId="77777777" w:rsidR="00E14DD4" w:rsidRPr="00AD0CAB" w:rsidRDefault="00E14DD4" w:rsidP="00E14DD4">
            <w:pPr>
              <w:tabs>
                <w:tab w:val="left" w:pos="9639"/>
              </w:tabs>
              <w:ind w:right="-119"/>
            </w:pPr>
          </w:p>
        </w:tc>
      </w:tr>
      <w:tr w:rsidR="00E14DD4" w:rsidRPr="00AD0CAB" w14:paraId="59E3C4C5" w14:textId="77777777" w:rsidTr="0037242A">
        <w:tc>
          <w:tcPr>
            <w:tcW w:w="626" w:type="dxa"/>
          </w:tcPr>
          <w:p w14:paraId="3CD1E51D" w14:textId="329A09CC" w:rsidR="00E14DD4" w:rsidRPr="00AD0CAB" w:rsidRDefault="00E14DD4" w:rsidP="00E14DD4">
            <w:pPr>
              <w:tabs>
                <w:tab w:val="left" w:pos="9639"/>
              </w:tabs>
              <w:ind w:right="-40"/>
            </w:pPr>
            <w:r>
              <w:t>7.3</w:t>
            </w:r>
          </w:p>
        </w:tc>
        <w:tc>
          <w:tcPr>
            <w:tcW w:w="5387" w:type="dxa"/>
          </w:tcPr>
          <w:p w14:paraId="5B4F4F24" w14:textId="4E1E3B0D" w:rsidR="00E14DD4" w:rsidRPr="00AD0CAB" w:rsidRDefault="00E14DD4" w:rsidP="00E14DD4">
            <w:pPr>
              <w:tabs>
                <w:tab w:val="left" w:pos="9639"/>
              </w:tabs>
              <w:ind w:right="142"/>
            </w:pPr>
            <w:r w:rsidRPr="00AD0CAB">
              <w:t xml:space="preserve">CAD-manual </w:t>
            </w:r>
            <w:r>
              <w:t xml:space="preserve">(tillämpningsanvisning) </w:t>
            </w:r>
          </w:p>
        </w:tc>
        <w:tc>
          <w:tcPr>
            <w:tcW w:w="1786" w:type="dxa"/>
          </w:tcPr>
          <w:p w14:paraId="0C9C0E78" w14:textId="09E928BD" w:rsidR="00E14DD4" w:rsidRPr="00AD0CAB" w:rsidRDefault="00E14DD4" w:rsidP="00E14DD4">
            <w:pPr>
              <w:tabs>
                <w:tab w:val="left" w:pos="9639"/>
              </w:tabs>
              <w:ind w:right="-119"/>
            </w:pPr>
            <w:r>
              <w:t>d</w:t>
            </w:r>
            <w:r w:rsidRPr="00AD0CAB">
              <w:t>at.</w:t>
            </w:r>
            <w:r>
              <w:t xml:space="preserve"> 2010-05-25</w:t>
            </w:r>
          </w:p>
        </w:tc>
      </w:tr>
      <w:tr w:rsidR="00E14DD4" w:rsidRPr="00AD0CAB" w14:paraId="5734474F" w14:textId="77777777" w:rsidTr="0037242A">
        <w:tc>
          <w:tcPr>
            <w:tcW w:w="626" w:type="dxa"/>
          </w:tcPr>
          <w:p w14:paraId="72D42E40" w14:textId="540CD019" w:rsidR="00E14DD4" w:rsidRPr="00AD0CAB" w:rsidRDefault="00E14DD4" w:rsidP="00E14DD4">
            <w:pPr>
              <w:tabs>
                <w:tab w:val="left" w:pos="9639"/>
              </w:tabs>
              <w:ind w:right="-40"/>
            </w:pPr>
            <w:r>
              <w:t>7.4</w:t>
            </w:r>
          </w:p>
        </w:tc>
        <w:tc>
          <w:tcPr>
            <w:tcW w:w="5387" w:type="dxa"/>
          </w:tcPr>
          <w:p w14:paraId="50FF3314" w14:textId="5BEB651F" w:rsidR="00E14DD4" w:rsidRPr="00AD0CAB" w:rsidRDefault="00E14DD4" w:rsidP="00E14DD4">
            <w:pPr>
              <w:tabs>
                <w:tab w:val="left" w:pos="9639"/>
              </w:tabs>
              <w:ind w:right="142"/>
            </w:pPr>
            <w:r>
              <w:t>Information e</w:t>
            </w:r>
            <w:r w:rsidRPr="00AD0CAB">
              <w:t xml:space="preserve">-faktura </w:t>
            </w:r>
          </w:p>
        </w:tc>
        <w:tc>
          <w:tcPr>
            <w:tcW w:w="1786" w:type="dxa"/>
          </w:tcPr>
          <w:p w14:paraId="69575A68" w14:textId="0B5EF62E" w:rsidR="00E14DD4" w:rsidRPr="002B4909" w:rsidRDefault="00E14DD4" w:rsidP="00E14DD4">
            <w:pPr>
              <w:tabs>
                <w:tab w:val="left" w:pos="9639"/>
              </w:tabs>
              <w:ind w:right="-119"/>
              <w:rPr>
                <w:highlight w:val="yellow"/>
              </w:rPr>
            </w:pPr>
            <w:r w:rsidRPr="006D4E1F">
              <w:t>dat. 2024-04-23</w:t>
            </w:r>
          </w:p>
        </w:tc>
      </w:tr>
      <w:tr w:rsidR="00E14DD4" w:rsidRPr="00AD0CAB" w14:paraId="6F073AD7" w14:textId="77777777" w:rsidTr="0037242A">
        <w:tc>
          <w:tcPr>
            <w:tcW w:w="626" w:type="dxa"/>
          </w:tcPr>
          <w:p w14:paraId="69DAB662" w14:textId="1D1218E4" w:rsidR="00E14DD4" w:rsidRPr="00AD0CAB" w:rsidRDefault="00E14DD4" w:rsidP="00E14DD4">
            <w:pPr>
              <w:tabs>
                <w:tab w:val="left" w:pos="9639"/>
              </w:tabs>
              <w:ind w:right="-40"/>
            </w:pPr>
            <w:r>
              <w:t>7.5</w:t>
            </w:r>
          </w:p>
        </w:tc>
        <w:tc>
          <w:tcPr>
            <w:tcW w:w="5387" w:type="dxa"/>
          </w:tcPr>
          <w:p w14:paraId="0693BB27" w14:textId="31FFD702" w:rsidR="00E14DD4" w:rsidRPr="00AD0CAB" w:rsidRDefault="00E14DD4" w:rsidP="00E14DD4">
            <w:pPr>
              <w:tabs>
                <w:tab w:val="left" w:pos="9639"/>
              </w:tabs>
              <w:ind w:right="142"/>
            </w:pPr>
            <w:r w:rsidRPr="00AD0CAB">
              <w:t xml:space="preserve">Särskilda arbetsrättsliga kontraktsvillkor </w:t>
            </w:r>
          </w:p>
        </w:tc>
        <w:tc>
          <w:tcPr>
            <w:tcW w:w="1786" w:type="dxa"/>
          </w:tcPr>
          <w:p w14:paraId="6C7F69B5" w14:textId="2F2D7D4F" w:rsidR="00E14DD4" w:rsidRPr="00AD0CAB" w:rsidRDefault="00E14DD4" w:rsidP="00E14DD4">
            <w:pPr>
              <w:tabs>
                <w:tab w:val="left" w:pos="9639"/>
              </w:tabs>
              <w:ind w:right="-119"/>
            </w:pPr>
            <w:r>
              <w:t>d</w:t>
            </w:r>
            <w:r w:rsidRPr="00AD0CAB">
              <w:t>at.</w:t>
            </w:r>
            <w:r>
              <w:t xml:space="preserve"> 2017-11-27</w:t>
            </w:r>
          </w:p>
        </w:tc>
      </w:tr>
      <w:tr w:rsidR="00E14DD4" w:rsidRPr="00AD0CAB" w14:paraId="6FAE5E86" w14:textId="77777777" w:rsidTr="0037242A">
        <w:tc>
          <w:tcPr>
            <w:tcW w:w="626" w:type="dxa"/>
          </w:tcPr>
          <w:p w14:paraId="0A7C0275" w14:textId="5C645FAD" w:rsidR="00E14DD4" w:rsidRDefault="00E14DD4" w:rsidP="00E14DD4">
            <w:pPr>
              <w:tabs>
                <w:tab w:val="left" w:pos="9639"/>
              </w:tabs>
              <w:ind w:right="-40"/>
            </w:pPr>
            <w:r>
              <w:t>7.6</w:t>
            </w:r>
          </w:p>
        </w:tc>
        <w:tc>
          <w:tcPr>
            <w:tcW w:w="5387" w:type="dxa"/>
          </w:tcPr>
          <w:p w14:paraId="5276F6F4" w14:textId="64BF20BB" w:rsidR="00E14DD4" w:rsidRPr="00AD0CAB" w:rsidRDefault="00E14DD4" w:rsidP="00E14DD4">
            <w:pPr>
              <w:tabs>
                <w:tab w:val="left" w:pos="9639"/>
              </w:tabs>
              <w:ind w:right="142"/>
            </w:pPr>
            <w:r>
              <w:t xml:space="preserve">Bilaga – </w:t>
            </w:r>
            <w:proofErr w:type="spellStart"/>
            <w:r>
              <w:t>Skeviks</w:t>
            </w:r>
            <w:proofErr w:type="spellEnd"/>
            <w:r>
              <w:t xml:space="preserve"> naturreservat </w:t>
            </w:r>
          </w:p>
        </w:tc>
        <w:tc>
          <w:tcPr>
            <w:tcW w:w="1786" w:type="dxa"/>
          </w:tcPr>
          <w:p w14:paraId="38ECCE2D" w14:textId="3162A1F1" w:rsidR="00E14DD4" w:rsidRDefault="00E14DD4" w:rsidP="00E14DD4">
            <w:pPr>
              <w:tabs>
                <w:tab w:val="left" w:pos="9639"/>
              </w:tabs>
              <w:ind w:right="-119"/>
            </w:pPr>
            <w:r>
              <w:t>dat. 2021-09-17</w:t>
            </w:r>
          </w:p>
        </w:tc>
      </w:tr>
      <w:tr w:rsidR="00E14DD4" w:rsidRPr="00AD0CAB" w14:paraId="63CA4EE9" w14:textId="77777777" w:rsidTr="0037242A">
        <w:tc>
          <w:tcPr>
            <w:tcW w:w="626" w:type="dxa"/>
          </w:tcPr>
          <w:p w14:paraId="4D120200" w14:textId="3F537974" w:rsidR="00E14DD4" w:rsidRDefault="00E14DD4" w:rsidP="00E14DD4">
            <w:pPr>
              <w:tabs>
                <w:tab w:val="left" w:pos="9639"/>
              </w:tabs>
              <w:ind w:right="-40"/>
            </w:pPr>
            <w:r>
              <w:t>7.7</w:t>
            </w:r>
          </w:p>
        </w:tc>
        <w:tc>
          <w:tcPr>
            <w:tcW w:w="5387" w:type="dxa"/>
          </w:tcPr>
          <w:p w14:paraId="46E38AC6" w14:textId="189EF7B5" w:rsidR="00E14DD4" w:rsidRPr="00AD0CAB" w:rsidRDefault="00E14DD4" w:rsidP="00E14DD4">
            <w:pPr>
              <w:tabs>
                <w:tab w:val="left" w:pos="9639"/>
              </w:tabs>
              <w:ind w:right="142"/>
            </w:pPr>
            <w:r>
              <w:t xml:space="preserve">Bilaga – Beräkningsmodell träd Värmdö </w:t>
            </w:r>
          </w:p>
        </w:tc>
        <w:tc>
          <w:tcPr>
            <w:tcW w:w="1786" w:type="dxa"/>
          </w:tcPr>
          <w:p w14:paraId="224FA06E" w14:textId="5D8E6DF2" w:rsidR="00E14DD4" w:rsidRDefault="00E14DD4" w:rsidP="00E14DD4">
            <w:pPr>
              <w:tabs>
                <w:tab w:val="left" w:pos="9639"/>
              </w:tabs>
              <w:ind w:right="-119"/>
            </w:pPr>
          </w:p>
        </w:tc>
      </w:tr>
      <w:tr w:rsidR="00E14DD4" w:rsidRPr="00AD0CAB" w14:paraId="1248B687" w14:textId="77777777" w:rsidTr="0037242A">
        <w:tc>
          <w:tcPr>
            <w:tcW w:w="626" w:type="dxa"/>
          </w:tcPr>
          <w:p w14:paraId="49FE20F8" w14:textId="27A0031E" w:rsidR="00E14DD4" w:rsidRPr="004F6E4D" w:rsidRDefault="00E14DD4" w:rsidP="00E14DD4">
            <w:pPr>
              <w:tabs>
                <w:tab w:val="left" w:pos="9639"/>
              </w:tabs>
              <w:ind w:right="-40"/>
            </w:pPr>
            <w:r w:rsidRPr="004F6E4D">
              <w:t>7.</w:t>
            </w:r>
            <w:r w:rsidR="004F6E4D" w:rsidRPr="004F6E4D">
              <w:t>8</w:t>
            </w:r>
          </w:p>
        </w:tc>
        <w:tc>
          <w:tcPr>
            <w:tcW w:w="5387" w:type="dxa"/>
          </w:tcPr>
          <w:p w14:paraId="3543A3EF" w14:textId="09199AB1" w:rsidR="00E14DD4" w:rsidRDefault="00E14DD4" w:rsidP="00E14DD4">
            <w:pPr>
              <w:tabs>
                <w:tab w:val="left" w:pos="9639"/>
              </w:tabs>
              <w:ind w:right="142"/>
            </w:pPr>
            <w:r>
              <w:t xml:space="preserve">Sanningsförsäkran </w:t>
            </w:r>
          </w:p>
        </w:tc>
        <w:tc>
          <w:tcPr>
            <w:tcW w:w="1786" w:type="dxa"/>
          </w:tcPr>
          <w:p w14:paraId="7EF4D97E" w14:textId="77777777" w:rsidR="00E14DD4" w:rsidRDefault="00E14DD4" w:rsidP="00E14DD4">
            <w:pPr>
              <w:tabs>
                <w:tab w:val="left" w:pos="9639"/>
              </w:tabs>
              <w:ind w:right="-119"/>
            </w:pPr>
          </w:p>
        </w:tc>
      </w:tr>
      <w:tr w:rsidR="00E14DD4" w:rsidRPr="00AD0CAB" w14:paraId="1DFE266A" w14:textId="77777777" w:rsidTr="0037242A">
        <w:tc>
          <w:tcPr>
            <w:tcW w:w="626" w:type="dxa"/>
          </w:tcPr>
          <w:p w14:paraId="0333D4E7" w14:textId="7D59CDDC" w:rsidR="00E14DD4" w:rsidRPr="004F6E4D" w:rsidRDefault="00E14DD4" w:rsidP="00E14DD4">
            <w:pPr>
              <w:tabs>
                <w:tab w:val="left" w:pos="9639"/>
              </w:tabs>
              <w:ind w:right="-40"/>
            </w:pPr>
            <w:r w:rsidRPr="004F6E4D">
              <w:t>7.</w:t>
            </w:r>
            <w:r w:rsidR="004F6E4D" w:rsidRPr="004F6E4D">
              <w:t>9</w:t>
            </w:r>
          </w:p>
        </w:tc>
        <w:tc>
          <w:tcPr>
            <w:tcW w:w="5387" w:type="dxa"/>
          </w:tcPr>
          <w:p w14:paraId="767B55EA" w14:textId="3E146FB4" w:rsidR="00E14DD4" w:rsidRDefault="00E14DD4" w:rsidP="00E14DD4">
            <w:pPr>
              <w:tabs>
                <w:tab w:val="left" w:pos="9639"/>
              </w:tabs>
              <w:ind w:right="142"/>
            </w:pPr>
            <w:r>
              <w:t xml:space="preserve">Resurs- och avfallsriktlinjer vid byggande och rivning  </w:t>
            </w:r>
          </w:p>
        </w:tc>
        <w:tc>
          <w:tcPr>
            <w:tcW w:w="1786" w:type="dxa"/>
          </w:tcPr>
          <w:p w14:paraId="749BF475" w14:textId="3C8664BC" w:rsidR="00E14DD4" w:rsidRDefault="00E14DD4" w:rsidP="00E14DD4">
            <w:pPr>
              <w:tabs>
                <w:tab w:val="left" w:pos="9639"/>
              </w:tabs>
              <w:ind w:right="-119"/>
            </w:pPr>
            <w:r>
              <w:rPr>
                <w:rFonts w:hint="eastAsia"/>
              </w:rPr>
              <w:t>N</w:t>
            </w:r>
            <w:r>
              <w:t>ovember 2023</w:t>
            </w:r>
          </w:p>
        </w:tc>
      </w:tr>
      <w:tr w:rsidR="00D24F06" w:rsidRPr="00AD0CAB" w14:paraId="6CE0ADE1" w14:textId="77777777" w:rsidTr="0037242A">
        <w:tc>
          <w:tcPr>
            <w:tcW w:w="626" w:type="dxa"/>
          </w:tcPr>
          <w:p w14:paraId="2AA770FB" w14:textId="4A111351" w:rsidR="00D24F06" w:rsidRPr="00F70CBF" w:rsidRDefault="00D24F06" w:rsidP="00E14DD4">
            <w:pPr>
              <w:tabs>
                <w:tab w:val="left" w:pos="9639"/>
              </w:tabs>
              <w:ind w:right="-40"/>
              <w:rPr>
                <w:highlight w:val="yellow"/>
              </w:rPr>
            </w:pPr>
            <w:r w:rsidRPr="00D24F06">
              <w:t>7.10</w:t>
            </w:r>
          </w:p>
        </w:tc>
        <w:tc>
          <w:tcPr>
            <w:tcW w:w="5387" w:type="dxa"/>
          </w:tcPr>
          <w:p w14:paraId="74A60AC6" w14:textId="788D5C3D" w:rsidR="00D24F06" w:rsidRDefault="00D24F06" w:rsidP="00E14DD4">
            <w:pPr>
              <w:tabs>
                <w:tab w:val="left" w:pos="9639"/>
              </w:tabs>
              <w:ind w:right="142"/>
            </w:pPr>
            <w:r>
              <w:t>Lokala ordningsföreskrifter för Värmdö kommun</w:t>
            </w:r>
          </w:p>
        </w:tc>
        <w:tc>
          <w:tcPr>
            <w:tcW w:w="1786" w:type="dxa"/>
          </w:tcPr>
          <w:p w14:paraId="20F8339C" w14:textId="7E04152D" w:rsidR="00D24F06" w:rsidRDefault="00D24F06" w:rsidP="00E14DD4">
            <w:pPr>
              <w:tabs>
                <w:tab w:val="left" w:pos="9639"/>
              </w:tabs>
              <w:ind w:right="-119"/>
            </w:pPr>
            <w:r>
              <w:t>dat. 2010-02-01</w:t>
            </w:r>
          </w:p>
        </w:tc>
      </w:tr>
      <w:tr w:rsidR="00E14DD4" w:rsidRPr="00AD0CAB" w14:paraId="0BEF6F05" w14:textId="77777777" w:rsidTr="0037242A">
        <w:tc>
          <w:tcPr>
            <w:tcW w:w="626" w:type="dxa"/>
          </w:tcPr>
          <w:p w14:paraId="2CBB6551" w14:textId="0CC9DCE4" w:rsidR="00E14DD4" w:rsidRPr="00F70CBF" w:rsidRDefault="00E14DD4" w:rsidP="00E14DD4">
            <w:pPr>
              <w:tabs>
                <w:tab w:val="left" w:pos="9639"/>
              </w:tabs>
              <w:ind w:right="-40"/>
              <w:rPr>
                <w:highlight w:val="yellow"/>
              </w:rPr>
            </w:pPr>
            <w:r w:rsidRPr="00D24F06">
              <w:t>7.11</w:t>
            </w:r>
          </w:p>
        </w:tc>
        <w:tc>
          <w:tcPr>
            <w:tcW w:w="5387" w:type="dxa"/>
          </w:tcPr>
          <w:p w14:paraId="2C2AB1DD" w14:textId="0667B25C" w:rsidR="00E14DD4" w:rsidRPr="00DD25F0" w:rsidRDefault="00E14DD4" w:rsidP="00E14DD4">
            <w:pPr>
              <w:tabs>
                <w:tab w:val="left" w:pos="9639"/>
              </w:tabs>
              <w:ind w:right="142"/>
            </w:pPr>
            <w:r w:rsidRPr="00DF1225">
              <w:t>Arbetsmiljöplan</w:t>
            </w:r>
            <w:r w:rsidRPr="00DD25F0">
              <w:t xml:space="preserve"> </w:t>
            </w:r>
          </w:p>
        </w:tc>
        <w:tc>
          <w:tcPr>
            <w:tcW w:w="1786" w:type="dxa"/>
          </w:tcPr>
          <w:p w14:paraId="7CF6322A" w14:textId="7D8F054C" w:rsidR="00E14DD4" w:rsidRPr="00AD0CAB" w:rsidRDefault="00E14DD4" w:rsidP="00E14DD4">
            <w:pPr>
              <w:tabs>
                <w:tab w:val="left" w:pos="9639"/>
              </w:tabs>
              <w:ind w:right="-119"/>
            </w:pPr>
            <w:r w:rsidRPr="00146B4F">
              <w:t>dat. 2024-</w:t>
            </w:r>
            <w:r w:rsidR="00D83E18">
              <w:t>12-</w:t>
            </w:r>
            <w:r w:rsidR="00146B4F">
              <w:t>10</w:t>
            </w:r>
          </w:p>
        </w:tc>
      </w:tr>
      <w:tr w:rsidR="00E14DD4" w:rsidRPr="00AD0CAB" w14:paraId="3B5F8925" w14:textId="77777777" w:rsidTr="0037242A">
        <w:tc>
          <w:tcPr>
            <w:tcW w:w="626" w:type="dxa"/>
          </w:tcPr>
          <w:p w14:paraId="43925C59" w14:textId="28CE638C" w:rsidR="00E14DD4" w:rsidRPr="00D83E18" w:rsidRDefault="00E14DD4" w:rsidP="00E14DD4">
            <w:pPr>
              <w:tabs>
                <w:tab w:val="left" w:pos="9639"/>
              </w:tabs>
              <w:ind w:right="-40"/>
            </w:pPr>
            <w:r w:rsidRPr="00D83E18">
              <w:t>7.12</w:t>
            </w:r>
          </w:p>
        </w:tc>
        <w:tc>
          <w:tcPr>
            <w:tcW w:w="5387" w:type="dxa"/>
          </w:tcPr>
          <w:p w14:paraId="60EDA336" w14:textId="5C8948CD" w:rsidR="00E14DD4" w:rsidRPr="00D83E18" w:rsidRDefault="008A6495" w:rsidP="00E14DD4">
            <w:pPr>
              <w:tabs>
                <w:tab w:val="left" w:pos="9639"/>
              </w:tabs>
              <w:ind w:right="142"/>
            </w:pPr>
            <w:r w:rsidRPr="00D83E18">
              <w:t>Handlingar enligt handlingsförteckning I</w:t>
            </w:r>
            <w:r w:rsidR="00E14DD4" w:rsidRPr="00D83E18">
              <w:t>nformationshandling</w:t>
            </w:r>
            <w:r w:rsidRPr="00D83E18">
              <w:t>ar planer och fasad</w:t>
            </w:r>
            <w:r w:rsidR="00E14DD4" w:rsidRPr="00D83E18">
              <w:t xml:space="preserve"> </w:t>
            </w:r>
          </w:p>
        </w:tc>
        <w:tc>
          <w:tcPr>
            <w:tcW w:w="1786" w:type="dxa"/>
          </w:tcPr>
          <w:p w14:paraId="179B4981" w14:textId="71072476" w:rsidR="00E14DD4" w:rsidRPr="00D83E18" w:rsidRDefault="00E14DD4" w:rsidP="00E14DD4">
            <w:pPr>
              <w:tabs>
                <w:tab w:val="left" w:pos="9639"/>
              </w:tabs>
              <w:ind w:right="-119"/>
            </w:pPr>
            <w:r w:rsidRPr="00D83E18">
              <w:t xml:space="preserve">dat. </w:t>
            </w:r>
            <w:r w:rsidR="00D83E18">
              <w:t>2024-12-09</w:t>
            </w:r>
          </w:p>
        </w:tc>
      </w:tr>
      <w:tr w:rsidR="00E14DD4" w:rsidRPr="00AD0CAB" w14:paraId="183FA848" w14:textId="77777777" w:rsidTr="0037242A">
        <w:tc>
          <w:tcPr>
            <w:tcW w:w="626" w:type="dxa"/>
          </w:tcPr>
          <w:p w14:paraId="577557F4" w14:textId="4231C205" w:rsidR="00E14DD4" w:rsidRPr="00F70CBF" w:rsidRDefault="00E14DD4" w:rsidP="00E14DD4">
            <w:pPr>
              <w:tabs>
                <w:tab w:val="left" w:pos="9639"/>
              </w:tabs>
              <w:ind w:right="-40"/>
              <w:rPr>
                <w:highlight w:val="yellow"/>
              </w:rPr>
            </w:pPr>
            <w:r w:rsidRPr="00D24F06">
              <w:t>7.13</w:t>
            </w:r>
          </w:p>
        </w:tc>
        <w:tc>
          <w:tcPr>
            <w:tcW w:w="5387" w:type="dxa"/>
          </w:tcPr>
          <w:p w14:paraId="4BBC07A7" w14:textId="3D5B0571" w:rsidR="00E14DD4" w:rsidRPr="00FE5841" w:rsidRDefault="007847BD" w:rsidP="00E14DD4">
            <w:pPr>
              <w:rPr>
                <w:rFonts w:cs="Roboto Slab Black"/>
              </w:rPr>
            </w:pPr>
            <w:r>
              <w:rPr>
                <w:rFonts w:cs="Roboto Slab Black"/>
              </w:rPr>
              <w:t>Övriga handlingar</w:t>
            </w:r>
            <w:r w:rsidR="00E14DD4" w:rsidRPr="00FE5841">
              <w:rPr>
                <w:rFonts w:cs="Roboto Slab Black"/>
              </w:rPr>
              <w:t xml:space="preserve"> vilket tillhandahålls enligt AFG.1252</w:t>
            </w:r>
            <w:r w:rsidR="00C45BF6" w:rsidRPr="00FE5841">
              <w:rPr>
                <w:rFonts w:cs="Roboto Slab Black"/>
              </w:rPr>
              <w:t xml:space="preserve"> </w:t>
            </w:r>
          </w:p>
        </w:tc>
        <w:tc>
          <w:tcPr>
            <w:tcW w:w="1786" w:type="dxa"/>
          </w:tcPr>
          <w:p w14:paraId="077E6D9C" w14:textId="10E6FA31" w:rsidR="00E14DD4" w:rsidRDefault="00E14DD4" w:rsidP="00E14DD4">
            <w:pPr>
              <w:tabs>
                <w:tab w:val="left" w:pos="9639"/>
              </w:tabs>
              <w:ind w:right="-119"/>
              <w:rPr>
                <w:highlight w:val="yellow"/>
              </w:rPr>
            </w:pPr>
          </w:p>
        </w:tc>
      </w:tr>
    </w:tbl>
    <w:p w14:paraId="2899CA1E" w14:textId="222A3968" w:rsidR="006B2327" w:rsidRPr="008C50D9" w:rsidRDefault="006B2327" w:rsidP="000755B4">
      <w:pPr>
        <w:spacing w:before="240" w:after="0"/>
        <w:rPr>
          <w:rFonts w:ascii="Roboto Slab Black" w:hAnsi="Roboto Slab Black" w:cs="Roboto Slab Black"/>
          <w:b/>
          <w:bCs/>
        </w:rPr>
      </w:pPr>
      <w:r w:rsidRPr="008C50D9">
        <w:rPr>
          <w:rFonts w:ascii="Roboto Slab Black" w:hAnsi="Roboto Slab Black" w:cs="Roboto Slab Black"/>
          <w:b/>
          <w:bCs/>
        </w:rPr>
        <w:t>AFB.</w:t>
      </w:r>
      <w:r w:rsidR="00B81B73">
        <w:rPr>
          <w:rFonts w:ascii="Roboto Slab Black" w:hAnsi="Roboto Slab Black" w:cs="Roboto Slab Black"/>
          <w:b/>
          <w:bCs/>
        </w:rPr>
        <w:t>3</w:t>
      </w:r>
      <w:r w:rsidRPr="008C50D9">
        <w:rPr>
          <w:rFonts w:ascii="Roboto Slab Black" w:hAnsi="Roboto Slab Black" w:cs="Roboto Slab Black"/>
          <w:b/>
          <w:bCs/>
        </w:rPr>
        <w:t>3</w:t>
      </w:r>
      <w:r w:rsidRPr="008C50D9">
        <w:rPr>
          <w:rFonts w:ascii="Roboto Slab Black" w:hAnsi="Roboto Slab Black" w:cs="Roboto Slab Black"/>
          <w:b/>
          <w:bCs/>
        </w:rPr>
        <w:tab/>
        <w:t>Kompletterande förfrågningsunderlag</w:t>
      </w:r>
    </w:p>
    <w:p w14:paraId="2EEBBAE4" w14:textId="57B5BB97" w:rsidR="006B2327" w:rsidRPr="00CC461B" w:rsidRDefault="006B2327" w:rsidP="00CC461B">
      <w:pPr>
        <w:spacing w:after="0" w:line="240" w:lineRule="auto"/>
        <w:ind w:left="1276"/>
      </w:pPr>
      <w:r w:rsidRPr="00CC461B">
        <w:t>Kompletterande förfrågningsunderlag kommer att skickas ut via</w:t>
      </w:r>
      <w:r w:rsidR="00E81E0B">
        <w:t xml:space="preserve"> </w:t>
      </w:r>
      <w:r w:rsidRPr="00CC461B">
        <w:t>e-</w:t>
      </w:r>
      <w:r w:rsidR="00B81B73">
        <w:t>A</w:t>
      </w:r>
      <w:r w:rsidRPr="00CC461B">
        <w:t>vrop.</w:t>
      </w:r>
    </w:p>
    <w:p w14:paraId="246D7613" w14:textId="2ECDABDF" w:rsidR="006B2327" w:rsidRPr="008C50D9" w:rsidRDefault="006B2327" w:rsidP="000755B4">
      <w:pPr>
        <w:spacing w:before="240" w:after="0"/>
        <w:rPr>
          <w:rFonts w:ascii="Roboto Slab Black" w:hAnsi="Roboto Slab Black" w:cs="Roboto Slab Black"/>
          <w:b/>
          <w:bCs/>
        </w:rPr>
      </w:pPr>
      <w:r w:rsidRPr="008C50D9">
        <w:rPr>
          <w:rFonts w:ascii="Roboto Slab Black" w:hAnsi="Roboto Slab Black" w:cs="Roboto Slab Black"/>
          <w:b/>
          <w:bCs/>
        </w:rPr>
        <w:t>AFB.</w:t>
      </w:r>
      <w:r w:rsidR="00B81B73">
        <w:rPr>
          <w:rFonts w:ascii="Roboto Slab Black" w:hAnsi="Roboto Slab Black" w:cs="Roboto Slab Black"/>
          <w:b/>
          <w:bCs/>
        </w:rPr>
        <w:t>3</w:t>
      </w:r>
      <w:r w:rsidRPr="008C50D9">
        <w:rPr>
          <w:rFonts w:ascii="Roboto Slab Black" w:hAnsi="Roboto Slab Black" w:cs="Roboto Slab Black"/>
          <w:b/>
          <w:bCs/>
        </w:rPr>
        <w:t>5</w:t>
      </w:r>
      <w:r w:rsidRPr="008C50D9">
        <w:rPr>
          <w:rFonts w:ascii="Roboto Slab Black" w:hAnsi="Roboto Slab Black" w:cs="Roboto Slab Black"/>
          <w:b/>
          <w:bCs/>
        </w:rPr>
        <w:tab/>
        <w:t>Frågor under anbudstiden</w:t>
      </w:r>
    </w:p>
    <w:p w14:paraId="1657880D" w14:textId="214D16F5" w:rsidR="006B2327" w:rsidRPr="00CC461B" w:rsidRDefault="006B2327" w:rsidP="00D87E49">
      <w:pPr>
        <w:spacing w:after="120" w:line="240" w:lineRule="auto"/>
        <w:ind w:left="1276"/>
      </w:pPr>
      <w:r w:rsidRPr="00CC461B">
        <w:t>Om anbudsgivare finner att förfrågningsunderlaget i något avseende är oklart ska frågor ställas via e-Avrop under anbudstiden. För att kompletterande uppgifter ska kunna göras gällande mot beställaren ska de ha lämnats av beställarens ombud via e-Avrop. Samtliga anbudsgivare delges sådan kompletterande uppgift.</w:t>
      </w:r>
    </w:p>
    <w:p w14:paraId="64FD27CA" w14:textId="60D751B2" w:rsidR="006B2327" w:rsidRPr="00CC461B" w:rsidRDefault="006B2327" w:rsidP="00D87E49">
      <w:pPr>
        <w:spacing w:after="120" w:line="240" w:lineRule="auto"/>
        <w:ind w:left="1276"/>
      </w:pPr>
      <w:r w:rsidRPr="00CC461B">
        <w:t xml:space="preserve">Frågor med anledning av denna upphandling ställs via </w:t>
      </w:r>
      <w:r w:rsidR="00B81B73">
        <w:t>e-Avrop</w:t>
      </w:r>
      <w:r w:rsidRPr="00CC461B">
        <w:t>. Svar på eventuella frågor skickas ut via e-Avrop.</w:t>
      </w:r>
      <w:r w:rsidR="00A85F4F">
        <w:t xml:space="preserve"> </w:t>
      </w:r>
      <w:r w:rsidRPr="00CC461B">
        <w:t xml:space="preserve">Då Värmdöbostäder AB av likabehandlingsskäl är förhindrad att lämna tillkommande information i slutskedet av anbudstiden, ska eventuella frågor vara inkomna </w:t>
      </w:r>
      <w:r w:rsidR="00500EBC" w:rsidRPr="00A06C7E">
        <w:t xml:space="preserve">senast </w:t>
      </w:r>
      <w:r w:rsidR="0037262A" w:rsidRPr="00A06C7E">
        <w:t>tio dagar (10)</w:t>
      </w:r>
      <w:r w:rsidR="0037262A">
        <w:t xml:space="preserve"> </w:t>
      </w:r>
      <w:r w:rsidR="00500EBC" w:rsidRPr="00E36D5C">
        <w:t>dagar innan sista anbudsdag</w:t>
      </w:r>
      <w:r w:rsidRPr="00CC461B">
        <w:t xml:space="preserve">. </w:t>
      </w:r>
    </w:p>
    <w:p w14:paraId="414327B0" w14:textId="01A2F74F" w:rsidR="006D5102" w:rsidRDefault="006D5102" w:rsidP="000755B4">
      <w:pPr>
        <w:spacing w:before="240" w:after="0"/>
        <w:rPr>
          <w:rFonts w:ascii="Roboto Slab Black" w:hAnsi="Roboto Slab Black" w:cs="Roboto Slab Black"/>
          <w:b/>
          <w:bCs/>
        </w:rPr>
      </w:pPr>
      <w:r>
        <w:rPr>
          <w:rFonts w:ascii="Roboto Slab Black" w:hAnsi="Roboto Slab Black" w:cs="Roboto Slab Black"/>
          <w:b/>
          <w:bCs/>
        </w:rPr>
        <w:t>AFB.4</w:t>
      </w:r>
      <w:r>
        <w:rPr>
          <w:rFonts w:ascii="Roboto Slab Black" w:hAnsi="Roboto Slab Black" w:cs="Roboto Slab Black"/>
          <w:b/>
          <w:bCs/>
        </w:rPr>
        <w:tab/>
        <w:t xml:space="preserve">Anbudsgivning </w:t>
      </w:r>
    </w:p>
    <w:p w14:paraId="5EEC5503" w14:textId="7B35B098" w:rsidR="006B2327" w:rsidRPr="008C50D9" w:rsidRDefault="006B2327" w:rsidP="000755B4">
      <w:pPr>
        <w:spacing w:before="240" w:after="0"/>
        <w:rPr>
          <w:rFonts w:ascii="Roboto Slab Black" w:hAnsi="Roboto Slab Black" w:cs="Roboto Slab Black"/>
          <w:b/>
          <w:bCs/>
        </w:rPr>
      </w:pPr>
      <w:r w:rsidRPr="008C50D9">
        <w:rPr>
          <w:rFonts w:ascii="Roboto Slab Black" w:hAnsi="Roboto Slab Black" w:cs="Roboto Slab Black"/>
          <w:b/>
          <w:bCs/>
        </w:rPr>
        <w:t>AFB.</w:t>
      </w:r>
      <w:r w:rsidR="006D5102">
        <w:rPr>
          <w:rFonts w:ascii="Roboto Slab Black" w:hAnsi="Roboto Slab Black" w:cs="Roboto Slab Black"/>
          <w:b/>
          <w:bCs/>
        </w:rPr>
        <w:t>4</w:t>
      </w:r>
      <w:r w:rsidRPr="008C50D9">
        <w:rPr>
          <w:rFonts w:ascii="Roboto Slab Black" w:hAnsi="Roboto Slab Black" w:cs="Roboto Slab Black"/>
          <w:b/>
          <w:bCs/>
        </w:rPr>
        <w:t>1</w:t>
      </w:r>
      <w:r w:rsidRPr="008C50D9">
        <w:rPr>
          <w:rFonts w:ascii="Roboto Slab Black" w:hAnsi="Roboto Slab Black" w:cs="Roboto Slab Black"/>
          <w:b/>
          <w:bCs/>
        </w:rPr>
        <w:tab/>
        <w:t>Anbuds form och innehåll</w:t>
      </w:r>
    </w:p>
    <w:p w14:paraId="2B862BC2" w14:textId="01DC41F2" w:rsidR="006B2327" w:rsidRPr="00CC461B" w:rsidRDefault="006B2327" w:rsidP="00D87E49">
      <w:pPr>
        <w:spacing w:after="120" w:line="240" w:lineRule="auto"/>
        <w:ind w:left="1276"/>
      </w:pPr>
      <w:r w:rsidRPr="00CC461B">
        <w:t>Anbud ska avges elektroniskt via e-Avrop.</w:t>
      </w:r>
    </w:p>
    <w:p w14:paraId="554978E2" w14:textId="77777777" w:rsidR="006B2327" w:rsidRPr="00CC461B" w:rsidRDefault="006B2327" w:rsidP="00D87E49">
      <w:pPr>
        <w:spacing w:after="120" w:line="240" w:lineRule="auto"/>
        <w:ind w:left="1276"/>
      </w:pPr>
      <w:r w:rsidRPr="00CC461B">
        <w:t>Pris ska anges i svenska kronor.</w:t>
      </w:r>
    </w:p>
    <w:p w14:paraId="00E8EE48" w14:textId="77777777" w:rsidR="00A85F4F" w:rsidRDefault="006B2327" w:rsidP="00D87E49">
      <w:pPr>
        <w:spacing w:after="120" w:line="240" w:lineRule="auto"/>
        <w:ind w:left="1276"/>
      </w:pPr>
      <w:r w:rsidRPr="00CC461B">
        <w:t xml:space="preserve">Att lämna anbud i e-Avrop är kostnadsfritt. När du registrerar dig får du tillgång till aktuella annonser och förfrågningsunderlag. Då kan du lämna ditt anbud elektroniskt, men även bifoga filer och dokument. Beställaren öppnar och utvärderar sedan </w:t>
      </w:r>
      <w:r w:rsidRPr="00CC461B">
        <w:lastRenderedPageBreak/>
        <w:t>anbuden i systemet; här hanteras också alla frågor och svar samt eventuella kompletteringar.</w:t>
      </w:r>
    </w:p>
    <w:p w14:paraId="24808DED" w14:textId="0309FE0D" w:rsidR="006B2327" w:rsidRPr="00CC461B" w:rsidRDefault="006B2327" w:rsidP="00D87E49">
      <w:pPr>
        <w:spacing w:after="120" w:line="240" w:lineRule="auto"/>
        <w:ind w:left="1276"/>
      </w:pPr>
      <w:r w:rsidRPr="00CC461B">
        <w:t>Anbudsgivare bör lämna in anbud när systemstödets supportfunktion har öppet. Det finns annars risk för att anbudsgivare, som lämnar in anbud sent, misslyckas av tekniska skäl och inte har möjlighet att få hjälp.</w:t>
      </w:r>
    </w:p>
    <w:p w14:paraId="12074657" w14:textId="10455544" w:rsidR="006B2327" w:rsidRPr="00CC461B" w:rsidRDefault="006B2327" w:rsidP="00D87E49">
      <w:pPr>
        <w:spacing w:after="120" w:line="240" w:lineRule="auto"/>
        <w:ind w:left="1276"/>
      </w:pPr>
      <w:r w:rsidRPr="00CC461B">
        <w:t>Support för anbudslämnare/leverantör i e-Avrop</w:t>
      </w:r>
      <w:r w:rsidR="00D87E49">
        <w:t xml:space="preserve">, </w:t>
      </w:r>
      <w:r w:rsidRPr="00CC461B">
        <w:t xml:space="preserve">e-post: </w:t>
      </w:r>
      <w:hyperlink r:id="rId10" w:history="1">
        <w:r w:rsidRPr="00CC461B">
          <w:t>support@e-avrop.com</w:t>
        </w:r>
      </w:hyperlink>
    </w:p>
    <w:p w14:paraId="0136CC4A" w14:textId="4306E534" w:rsidR="0067771F" w:rsidRDefault="006B2327" w:rsidP="0079583D">
      <w:pPr>
        <w:spacing w:after="120" w:line="240" w:lineRule="auto"/>
        <w:ind w:left="1276"/>
      </w:pPr>
      <w:r w:rsidRPr="00CC461B">
        <w:t xml:space="preserve">Anbudet ska vara angivet på svenska enligt bifogat anbudsformulär och innehålla samtliga däri begärda handlingar och uppgifter samt de uppgifter som ska verifieras i </w:t>
      </w:r>
      <w:r w:rsidRPr="00602864">
        <w:t>AFB.</w:t>
      </w:r>
      <w:r w:rsidR="00602864" w:rsidRPr="00602864">
        <w:t>6</w:t>
      </w:r>
      <w:r w:rsidRPr="00602864">
        <w:t>1, AFB.</w:t>
      </w:r>
      <w:r w:rsidR="00602864" w:rsidRPr="00602864">
        <w:t>6</w:t>
      </w:r>
      <w:r w:rsidRPr="00602864">
        <w:t>2</w:t>
      </w:r>
      <w:r w:rsidR="009C31DC">
        <w:t xml:space="preserve">, </w:t>
      </w:r>
      <w:r w:rsidRPr="00602864">
        <w:t>AFB.</w:t>
      </w:r>
      <w:r w:rsidR="00602864" w:rsidRPr="00602864">
        <w:t>6</w:t>
      </w:r>
      <w:r w:rsidRPr="00602864">
        <w:t>3</w:t>
      </w:r>
      <w:r w:rsidR="009C31DC">
        <w:t xml:space="preserve"> samt enligt nedan. </w:t>
      </w:r>
    </w:p>
    <w:p w14:paraId="3ACC4374" w14:textId="16BD8F80" w:rsidR="009C31DC" w:rsidRPr="00724507" w:rsidRDefault="00E1239E" w:rsidP="00724507">
      <w:pPr>
        <w:spacing w:after="120" w:line="240" w:lineRule="auto"/>
        <w:ind w:left="1276"/>
      </w:pPr>
      <w:r w:rsidRPr="00724507">
        <w:t>H</w:t>
      </w:r>
      <w:r w:rsidR="009C31DC" w:rsidRPr="00724507">
        <w:t xml:space="preserve">andlingar </w:t>
      </w:r>
      <w:r w:rsidR="00FD721A" w:rsidRPr="00724507">
        <w:t xml:space="preserve">och uppgifter </w:t>
      </w:r>
      <w:r w:rsidRPr="00724507">
        <w:t xml:space="preserve">som </w:t>
      </w:r>
      <w:r w:rsidR="005636F4" w:rsidRPr="00724507">
        <w:t>ska</w:t>
      </w:r>
      <w:r w:rsidR="009C31DC" w:rsidRPr="00724507">
        <w:t xml:space="preserve"> redovisas i anbudet: </w:t>
      </w:r>
    </w:p>
    <w:p w14:paraId="01F41A6F" w14:textId="67AB5D36" w:rsidR="00D10AFF" w:rsidRPr="00724507" w:rsidRDefault="00D10AFF" w:rsidP="00724507">
      <w:pPr>
        <w:pStyle w:val="Liststycke"/>
        <w:numPr>
          <w:ilvl w:val="0"/>
          <w:numId w:val="29"/>
        </w:numPr>
        <w:spacing w:after="120" w:line="240" w:lineRule="auto"/>
        <w:ind w:left="1985"/>
        <w:contextualSpacing w:val="0"/>
        <w:rPr>
          <w:rFonts w:ascii="Calibri" w:eastAsia="Times New Roman" w:hAnsi="Calibri" w:cs="Calibri"/>
        </w:rPr>
      </w:pPr>
      <w:r w:rsidRPr="00724507">
        <w:rPr>
          <w:rFonts w:ascii="Calibri" w:eastAsia="Times New Roman" w:hAnsi="Calibri" w:cs="Calibri"/>
        </w:rPr>
        <w:t>Anbudsformulär - gula fält ska fyllas i av anbudsgivaren</w:t>
      </w:r>
      <w:r w:rsidR="00EA7C6D" w:rsidRPr="00724507">
        <w:rPr>
          <w:rFonts w:ascii="Calibri" w:eastAsia="Times New Roman" w:hAnsi="Calibri" w:cs="Calibri"/>
        </w:rPr>
        <w:t xml:space="preserve"> och tillhörande bilagor ska bifogas </w:t>
      </w:r>
    </w:p>
    <w:p w14:paraId="237FA98D" w14:textId="1568670F" w:rsidR="003A55AC" w:rsidRPr="00724507" w:rsidRDefault="009C31DC" w:rsidP="00724507">
      <w:pPr>
        <w:pStyle w:val="Liststycke"/>
        <w:numPr>
          <w:ilvl w:val="0"/>
          <w:numId w:val="29"/>
        </w:numPr>
        <w:spacing w:after="0" w:line="240" w:lineRule="auto"/>
        <w:ind w:left="1985"/>
        <w:contextualSpacing w:val="0"/>
        <w:rPr>
          <w:rFonts w:ascii="Calibri" w:eastAsia="Times New Roman" w:hAnsi="Calibri" w:cs="Calibri"/>
        </w:rPr>
      </w:pPr>
      <w:r w:rsidRPr="00724507">
        <w:rPr>
          <w:rFonts w:ascii="Calibri" w:eastAsia="Times New Roman" w:hAnsi="Calibri" w:cs="Calibri"/>
        </w:rPr>
        <w:t>Situationsplan/markplaneringsritning</w:t>
      </w:r>
      <w:r w:rsidR="00856712" w:rsidRPr="00724507">
        <w:rPr>
          <w:rFonts w:ascii="Calibri" w:eastAsia="Times New Roman" w:hAnsi="Calibri" w:cs="Calibri"/>
        </w:rPr>
        <w:t xml:space="preserve"> innehållande: </w:t>
      </w:r>
      <w:r w:rsidR="003A55AC" w:rsidRPr="00724507">
        <w:rPr>
          <w:rFonts w:ascii="Calibri" w:eastAsia="Times New Roman" w:hAnsi="Calibri" w:cs="Calibri"/>
        </w:rPr>
        <w:t xml:space="preserve"> </w:t>
      </w:r>
      <w:r w:rsidR="003A55AC" w:rsidRPr="00724507">
        <w:rPr>
          <w:rFonts w:ascii="Calibri" w:eastAsia="Times New Roman" w:hAnsi="Calibri" w:cs="Calibri"/>
        </w:rPr>
        <w:br/>
        <w:t xml:space="preserve">- </w:t>
      </w:r>
      <w:r w:rsidRPr="00724507">
        <w:rPr>
          <w:rFonts w:ascii="Calibri" w:eastAsia="Times New Roman" w:hAnsi="Calibri" w:cs="Calibri"/>
        </w:rPr>
        <w:t>byggnad</w:t>
      </w:r>
      <w:r w:rsidR="001E71A6" w:rsidRPr="00724507">
        <w:rPr>
          <w:rFonts w:ascii="Calibri" w:eastAsia="Times New Roman" w:hAnsi="Calibri" w:cs="Calibri"/>
        </w:rPr>
        <w:t xml:space="preserve"> - flerbostadshusen </w:t>
      </w:r>
    </w:p>
    <w:p w14:paraId="311AB60C" w14:textId="363CBF50" w:rsidR="003A55AC" w:rsidRPr="00724507" w:rsidRDefault="003A55AC" w:rsidP="00724507">
      <w:pPr>
        <w:pStyle w:val="Liststycke"/>
        <w:spacing w:after="0" w:line="240" w:lineRule="auto"/>
        <w:ind w:left="1985"/>
        <w:contextualSpacing w:val="0"/>
        <w:rPr>
          <w:rFonts w:ascii="Calibri" w:eastAsia="Times New Roman" w:hAnsi="Calibri" w:cs="Calibri"/>
        </w:rPr>
      </w:pPr>
      <w:r w:rsidRPr="00724507">
        <w:rPr>
          <w:rFonts w:ascii="Calibri" w:eastAsia="Times New Roman" w:hAnsi="Calibri" w:cs="Calibri"/>
        </w:rPr>
        <w:t xml:space="preserve">- </w:t>
      </w:r>
      <w:r w:rsidR="001E71A6" w:rsidRPr="00724507">
        <w:rPr>
          <w:rFonts w:ascii="Calibri" w:eastAsia="Times New Roman" w:hAnsi="Calibri" w:cs="Calibri"/>
        </w:rPr>
        <w:t xml:space="preserve">byggnad - </w:t>
      </w:r>
      <w:r w:rsidRPr="00724507">
        <w:rPr>
          <w:rFonts w:ascii="Calibri" w:eastAsia="Times New Roman" w:hAnsi="Calibri" w:cs="Calibri"/>
        </w:rPr>
        <w:t xml:space="preserve">miljöstuga </w:t>
      </w:r>
    </w:p>
    <w:p w14:paraId="0EF95FC0" w14:textId="6B23AECA" w:rsidR="003A55AC" w:rsidRPr="00724507" w:rsidRDefault="003A55AC" w:rsidP="00724507">
      <w:pPr>
        <w:pStyle w:val="Liststycke"/>
        <w:spacing w:after="0" w:line="240" w:lineRule="auto"/>
        <w:ind w:left="1985"/>
        <w:contextualSpacing w:val="0"/>
        <w:rPr>
          <w:rFonts w:ascii="Calibri" w:eastAsia="Times New Roman" w:hAnsi="Calibri" w:cs="Calibri"/>
        </w:rPr>
      </w:pPr>
      <w:r w:rsidRPr="00724507">
        <w:rPr>
          <w:rFonts w:ascii="Calibri" w:eastAsia="Times New Roman" w:hAnsi="Calibri" w:cs="Calibri"/>
        </w:rPr>
        <w:t xml:space="preserve">- parkeringsplatser (placering och antal) </w:t>
      </w:r>
    </w:p>
    <w:p w14:paraId="761EB7D2" w14:textId="77777777" w:rsidR="00FB6FE5" w:rsidRPr="00724507" w:rsidRDefault="003A55AC" w:rsidP="00724507">
      <w:pPr>
        <w:pStyle w:val="Liststycke"/>
        <w:spacing w:after="0" w:line="240" w:lineRule="auto"/>
        <w:ind w:left="1985"/>
        <w:contextualSpacing w:val="0"/>
        <w:rPr>
          <w:rFonts w:ascii="Calibri" w:eastAsia="Times New Roman" w:hAnsi="Calibri" w:cs="Calibri"/>
        </w:rPr>
      </w:pPr>
      <w:r w:rsidRPr="00724507">
        <w:rPr>
          <w:rFonts w:ascii="Calibri" w:eastAsia="Times New Roman" w:hAnsi="Calibri" w:cs="Calibri"/>
        </w:rPr>
        <w:t xml:space="preserve">- </w:t>
      </w:r>
      <w:r w:rsidR="00FB6FE5" w:rsidRPr="00724507">
        <w:rPr>
          <w:rFonts w:ascii="Calibri" w:eastAsia="Times New Roman" w:hAnsi="Calibri" w:cs="Calibri"/>
        </w:rPr>
        <w:t xml:space="preserve">balkonger och uteplatser </w:t>
      </w:r>
    </w:p>
    <w:p w14:paraId="340F610F" w14:textId="7C9981C7" w:rsidR="009C31DC" w:rsidRPr="00724507" w:rsidRDefault="00FB6FE5" w:rsidP="00724507">
      <w:pPr>
        <w:pStyle w:val="Liststycke"/>
        <w:spacing w:after="120" w:line="240" w:lineRule="auto"/>
        <w:ind w:left="1985"/>
        <w:contextualSpacing w:val="0"/>
        <w:rPr>
          <w:rFonts w:ascii="Calibri" w:eastAsia="Times New Roman" w:hAnsi="Calibri" w:cs="Calibri"/>
        </w:rPr>
      </w:pPr>
      <w:r w:rsidRPr="00724507">
        <w:rPr>
          <w:rFonts w:ascii="Calibri" w:eastAsia="Times New Roman" w:hAnsi="Calibri" w:cs="Calibri"/>
        </w:rPr>
        <w:t xml:space="preserve">- </w:t>
      </w:r>
      <w:r w:rsidR="009C31DC" w:rsidRPr="00724507">
        <w:rPr>
          <w:rFonts w:ascii="Calibri" w:eastAsia="Times New Roman" w:hAnsi="Calibri" w:cs="Calibri"/>
        </w:rPr>
        <w:t>gemensam utemiljö</w:t>
      </w:r>
    </w:p>
    <w:p w14:paraId="13CF2E83" w14:textId="77777777" w:rsidR="00856712" w:rsidRPr="00724507" w:rsidRDefault="009C31DC" w:rsidP="00724507">
      <w:pPr>
        <w:pStyle w:val="Liststycke"/>
        <w:numPr>
          <w:ilvl w:val="0"/>
          <w:numId w:val="29"/>
        </w:numPr>
        <w:spacing w:after="0" w:line="240" w:lineRule="auto"/>
        <w:ind w:left="1985"/>
        <w:contextualSpacing w:val="0"/>
        <w:rPr>
          <w:rFonts w:ascii="Calibri" w:eastAsia="Times New Roman" w:hAnsi="Calibri" w:cs="Calibri"/>
        </w:rPr>
      </w:pPr>
      <w:r w:rsidRPr="00724507">
        <w:rPr>
          <w:rFonts w:ascii="Calibri" w:eastAsia="Times New Roman" w:hAnsi="Calibri" w:cs="Calibri"/>
        </w:rPr>
        <w:t>Planritningar</w:t>
      </w:r>
      <w:r w:rsidR="00856712" w:rsidRPr="00724507">
        <w:rPr>
          <w:rFonts w:ascii="Calibri" w:eastAsia="Times New Roman" w:hAnsi="Calibri" w:cs="Calibri"/>
        </w:rPr>
        <w:t xml:space="preserve"> innehållande: </w:t>
      </w:r>
    </w:p>
    <w:p w14:paraId="39F0EA1D" w14:textId="3992574B" w:rsidR="00856712" w:rsidRPr="00724507" w:rsidRDefault="00856712" w:rsidP="00724507">
      <w:pPr>
        <w:pStyle w:val="Liststycke"/>
        <w:spacing w:after="0" w:line="240" w:lineRule="auto"/>
        <w:ind w:left="1985"/>
        <w:contextualSpacing w:val="0"/>
        <w:rPr>
          <w:rFonts w:ascii="Calibri" w:eastAsia="Times New Roman" w:hAnsi="Calibri" w:cs="Calibri"/>
        </w:rPr>
      </w:pPr>
      <w:r w:rsidRPr="00724507">
        <w:rPr>
          <w:rFonts w:ascii="Calibri" w:eastAsia="Times New Roman" w:hAnsi="Calibri" w:cs="Calibri"/>
        </w:rPr>
        <w:t xml:space="preserve">- </w:t>
      </w:r>
      <w:r w:rsidR="009C31DC" w:rsidRPr="00724507">
        <w:rPr>
          <w:rFonts w:ascii="Calibri" w:eastAsia="Times New Roman" w:hAnsi="Calibri" w:cs="Calibri"/>
        </w:rPr>
        <w:t xml:space="preserve">respektive lägenhets BOA </w:t>
      </w:r>
    </w:p>
    <w:p w14:paraId="2158DC9E" w14:textId="10E641DB" w:rsidR="00856712" w:rsidRPr="00724507" w:rsidRDefault="00856712" w:rsidP="00724507">
      <w:pPr>
        <w:pStyle w:val="Liststycke"/>
        <w:spacing w:after="0" w:line="240" w:lineRule="auto"/>
        <w:ind w:left="1985"/>
        <w:contextualSpacing w:val="0"/>
        <w:rPr>
          <w:rFonts w:ascii="Calibri" w:eastAsia="Times New Roman" w:hAnsi="Calibri" w:cs="Calibri"/>
        </w:rPr>
      </w:pPr>
      <w:r w:rsidRPr="00724507">
        <w:rPr>
          <w:rFonts w:ascii="Calibri" w:eastAsia="Times New Roman" w:hAnsi="Calibri" w:cs="Calibri"/>
        </w:rPr>
        <w:t>- l</w:t>
      </w:r>
      <w:r w:rsidR="009C31DC" w:rsidRPr="00724507">
        <w:rPr>
          <w:rFonts w:ascii="Calibri" w:eastAsia="Times New Roman" w:hAnsi="Calibri" w:cs="Calibri"/>
        </w:rPr>
        <w:t>ägenhetens möblerbarhet, tillgänglighet och användbarhet</w:t>
      </w:r>
      <w:r w:rsidR="008E1A8E" w:rsidRPr="00724507">
        <w:rPr>
          <w:rFonts w:ascii="Calibri" w:eastAsia="Times New Roman" w:hAnsi="Calibri" w:cs="Calibri"/>
        </w:rPr>
        <w:t xml:space="preserve"> </w:t>
      </w:r>
    </w:p>
    <w:p w14:paraId="39E6AC8B" w14:textId="77777777" w:rsidR="00A83448" w:rsidRPr="00724507" w:rsidRDefault="00856712" w:rsidP="00724507">
      <w:pPr>
        <w:pStyle w:val="Liststycke"/>
        <w:spacing w:after="0" w:line="240" w:lineRule="auto"/>
        <w:ind w:left="1985"/>
        <w:contextualSpacing w:val="0"/>
        <w:rPr>
          <w:rFonts w:ascii="Calibri" w:eastAsia="Times New Roman" w:hAnsi="Calibri" w:cs="Calibri"/>
        </w:rPr>
      </w:pPr>
      <w:r w:rsidRPr="00724507">
        <w:rPr>
          <w:rFonts w:ascii="Calibri" w:eastAsia="Times New Roman" w:hAnsi="Calibri" w:cs="Calibri"/>
        </w:rPr>
        <w:t>-</w:t>
      </w:r>
      <w:r w:rsidR="009C31DC" w:rsidRPr="00724507">
        <w:rPr>
          <w:rFonts w:ascii="Calibri" w:eastAsia="Times New Roman" w:hAnsi="Calibri" w:cs="Calibri"/>
        </w:rPr>
        <w:t xml:space="preserve"> inritad möblering och uppgifter om rumsarea</w:t>
      </w:r>
    </w:p>
    <w:p w14:paraId="4D0B3AA4" w14:textId="033458DA" w:rsidR="009C31DC" w:rsidRPr="00724507" w:rsidRDefault="00A83448" w:rsidP="00724507">
      <w:pPr>
        <w:pStyle w:val="Liststycke"/>
        <w:spacing w:after="0" w:line="240" w:lineRule="auto"/>
        <w:ind w:left="1985"/>
        <w:contextualSpacing w:val="0"/>
        <w:rPr>
          <w:rFonts w:ascii="Calibri" w:eastAsia="Times New Roman" w:hAnsi="Calibri" w:cs="Calibri"/>
        </w:rPr>
      </w:pPr>
      <w:r w:rsidRPr="00724507">
        <w:rPr>
          <w:rFonts w:ascii="Calibri" w:eastAsia="Times New Roman" w:hAnsi="Calibri" w:cs="Calibri"/>
        </w:rPr>
        <w:t xml:space="preserve">- </w:t>
      </w:r>
      <w:r w:rsidR="009C31DC" w:rsidRPr="00724507">
        <w:rPr>
          <w:rFonts w:ascii="Calibri" w:eastAsia="Times New Roman" w:hAnsi="Calibri" w:cs="Calibri"/>
        </w:rPr>
        <w:t xml:space="preserve">kritiska mått med hänsyn till tillgänglighet redovisas med måttsatta cirklar </w:t>
      </w:r>
    </w:p>
    <w:p w14:paraId="2161B765" w14:textId="39306837" w:rsidR="00057174" w:rsidRPr="00724507" w:rsidRDefault="00057174" w:rsidP="00724507">
      <w:pPr>
        <w:pStyle w:val="Liststycke"/>
        <w:spacing w:after="120" w:line="240" w:lineRule="auto"/>
        <w:ind w:left="1985"/>
        <w:contextualSpacing w:val="0"/>
        <w:rPr>
          <w:rFonts w:ascii="Calibri" w:eastAsia="Times New Roman" w:hAnsi="Calibri" w:cs="Calibri"/>
        </w:rPr>
      </w:pPr>
      <w:r w:rsidRPr="00724507">
        <w:rPr>
          <w:rFonts w:ascii="Calibri" w:eastAsia="Times New Roman" w:hAnsi="Calibri" w:cs="Calibri"/>
        </w:rPr>
        <w:t xml:space="preserve">- placering av </w:t>
      </w:r>
      <w:r w:rsidR="00E16CA0" w:rsidRPr="00724507">
        <w:rPr>
          <w:rFonts w:ascii="Calibri" w:eastAsia="Times New Roman" w:hAnsi="Calibri" w:cs="Calibri"/>
        </w:rPr>
        <w:t xml:space="preserve">allmänna utrymmen </w:t>
      </w:r>
    </w:p>
    <w:p w14:paraId="5689228C" w14:textId="55085C36" w:rsidR="00057174" w:rsidRPr="00724507" w:rsidRDefault="00057174" w:rsidP="00724507">
      <w:pPr>
        <w:pStyle w:val="Liststycke"/>
        <w:numPr>
          <w:ilvl w:val="0"/>
          <w:numId w:val="30"/>
        </w:numPr>
        <w:spacing w:after="0" w:line="240" w:lineRule="auto"/>
        <w:rPr>
          <w:rFonts w:ascii="Calibri" w:eastAsia="Times New Roman" w:hAnsi="Calibri" w:cs="Calibri"/>
        </w:rPr>
      </w:pPr>
      <w:proofErr w:type="spellStart"/>
      <w:r w:rsidRPr="00724507">
        <w:rPr>
          <w:rFonts w:ascii="Calibri" w:eastAsia="Times New Roman" w:hAnsi="Calibri" w:cs="Calibri"/>
        </w:rPr>
        <w:t>Takplan</w:t>
      </w:r>
      <w:proofErr w:type="spellEnd"/>
      <w:r w:rsidRPr="00724507">
        <w:rPr>
          <w:rFonts w:ascii="Calibri" w:eastAsia="Times New Roman" w:hAnsi="Calibri" w:cs="Calibri"/>
        </w:rPr>
        <w:t xml:space="preserve"> innehållande: </w:t>
      </w:r>
      <w:r w:rsidRPr="00724507">
        <w:rPr>
          <w:rFonts w:ascii="Calibri" w:eastAsia="Times New Roman" w:hAnsi="Calibri" w:cs="Calibri"/>
        </w:rPr>
        <w:br/>
        <w:t xml:space="preserve">- markerad yta för solceller </w:t>
      </w:r>
    </w:p>
    <w:p w14:paraId="65FF2B66" w14:textId="77777777" w:rsidR="00057174" w:rsidRPr="00724507" w:rsidRDefault="00057174" w:rsidP="00724507">
      <w:pPr>
        <w:pStyle w:val="Liststycke"/>
        <w:spacing w:after="0" w:line="240" w:lineRule="auto"/>
        <w:ind w:left="1996"/>
        <w:contextualSpacing w:val="0"/>
        <w:rPr>
          <w:rFonts w:ascii="Calibri" w:eastAsia="Times New Roman" w:hAnsi="Calibri" w:cs="Calibri"/>
        </w:rPr>
      </w:pPr>
      <w:r w:rsidRPr="00724507">
        <w:rPr>
          <w:rFonts w:ascii="Calibri" w:eastAsia="Times New Roman" w:hAnsi="Calibri" w:cs="Calibri"/>
        </w:rPr>
        <w:t xml:space="preserve">- </w:t>
      </w:r>
      <w:proofErr w:type="spellStart"/>
      <w:r w:rsidRPr="00724507">
        <w:rPr>
          <w:rFonts w:ascii="Calibri" w:eastAsia="Times New Roman" w:hAnsi="Calibri" w:cs="Calibri"/>
        </w:rPr>
        <w:t>taksäkerhet</w:t>
      </w:r>
      <w:proofErr w:type="spellEnd"/>
    </w:p>
    <w:p w14:paraId="22F81208" w14:textId="3F261822" w:rsidR="00057174" w:rsidRPr="00724507" w:rsidRDefault="00057174" w:rsidP="00724507">
      <w:pPr>
        <w:pStyle w:val="Liststycke"/>
        <w:spacing w:after="120" w:line="240" w:lineRule="auto"/>
        <w:ind w:left="1996"/>
        <w:contextualSpacing w:val="0"/>
        <w:rPr>
          <w:rFonts w:ascii="Calibri" w:eastAsia="Times New Roman" w:hAnsi="Calibri" w:cs="Calibri"/>
        </w:rPr>
      </w:pPr>
      <w:r w:rsidRPr="00724507">
        <w:rPr>
          <w:rFonts w:ascii="Calibri" w:eastAsia="Times New Roman" w:hAnsi="Calibri" w:cs="Calibri"/>
        </w:rPr>
        <w:t xml:space="preserve">- fläkthuvar, </w:t>
      </w:r>
      <w:proofErr w:type="spellStart"/>
      <w:r w:rsidRPr="00724507">
        <w:rPr>
          <w:rFonts w:ascii="Calibri" w:eastAsia="Times New Roman" w:hAnsi="Calibri" w:cs="Calibri"/>
        </w:rPr>
        <w:t>avluftsdon</w:t>
      </w:r>
      <w:proofErr w:type="spellEnd"/>
      <w:r w:rsidRPr="00724507">
        <w:rPr>
          <w:rFonts w:ascii="Calibri" w:eastAsia="Times New Roman" w:hAnsi="Calibri" w:cs="Calibri"/>
        </w:rPr>
        <w:t>, uppstigningsluckor</w:t>
      </w:r>
    </w:p>
    <w:p w14:paraId="1406D5A6" w14:textId="13771025" w:rsidR="00A83448" w:rsidRPr="00724507" w:rsidRDefault="009C31DC" w:rsidP="00724507">
      <w:pPr>
        <w:pStyle w:val="Liststycke"/>
        <w:numPr>
          <w:ilvl w:val="0"/>
          <w:numId w:val="29"/>
        </w:numPr>
        <w:spacing w:after="0" w:line="240" w:lineRule="auto"/>
        <w:ind w:left="1985"/>
        <w:contextualSpacing w:val="0"/>
        <w:rPr>
          <w:rFonts w:ascii="Calibri" w:eastAsia="Times New Roman" w:hAnsi="Calibri" w:cs="Calibri"/>
        </w:rPr>
      </w:pPr>
      <w:r w:rsidRPr="00724507">
        <w:rPr>
          <w:rFonts w:ascii="Calibri" w:eastAsia="Times New Roman" w:hAnsi="Calibri" w:cs="Calibri"/>
        </w:rPr>
        <w:t xml:space="preserve">Fasadritningar </w:t>
      </w:r>
      <w:r w:rsidR="00A83448" w:rsidRPr="00724507">
        <w:rPr>
          <w:rFonts w:ascii="Calibri" w:eastAsia="Times New Roman" w:hAnsi="Calibri" w:cs="Calibri"/>
        </w:rPr>
        <w:t xml:space="preserve">innehållande: </w:t>
      </w:r>
    </w:p>
    <w:p w14:paraId="1F228212" w14:textId="782EE4EA" w:rsidR="008057A9" w:rsidRPr="00724507" w:rsidRDefault="00D24DE1" w:rsidP="00724507">
      <w:pPr>
        <w:pStyle w:val="Liststycke"/>
        <w:spacing w:after="0" w:line="240" w:lineRule="auto"/>
        <w:ind w:left="1996"/>
        <w:contextualSpacing w:val="0"/>
        <w:rPr>
          <w:rFonts w:ascii="Calibri" w:eastAsia="Times New Roman" w:hAnsi="Calibri" w:cs="Calibri"/>
        </w:rPr>
      </w:pPr>
      <w:r w:rsidRPr="00724507">
        <w:rPr>
          <w:rFonts w:ascii="Calibri" w:eastAsia="Times New Roman" w:hAnsi="Calibri" w:cs="Calibri"/>
        </w:rPr>
        <w:t>- e</w:t>
      </w:r>
      <w:r w:rsidR="008057A9" w:rsidRPr="00724507">
        <w:rPr>
          <w:rFonts w:ascii="Calibri" w:eastAsia="Times New Roman" w:hAnsi="Calibri" w:cs="Calibri"/>
        </w:rPr>
        <w:t xml:space="preserve">ntréer </w:t>
      </w:r>
    </w:p>
    <w:p w14:paraId="580526E7" w14:textId="616C8009" w:rsidR="008057A9" w:rsidRPr="00724507" w:rsidRDefault="001A4EC2" w:rsidP="00724507">
      <w:pPr>
        <w:pStyle w:val="Liststycke"/>
        <w:spacing w:after="0" w:line="240" w:lineRule="auto"/>
        <w:ind w:left="1996"/>
        <w:contextualSpacing w:val="0"/>
        <w:rPr>
          <w:rFonts w:ascii="Calibri" w:eastAsia="Times New Roman" w:hAnsi="Calibri" w:cs="Calibri"/>
        </w:rPr>
      </w:pPr>
      <w:r w:rsidRPr="00724507">
        <w:rPr>
          <w:rFonts w:ascii="Calibri" w:eastAsia="Times New Roman" w:hAnsi="Calibri" w:cs="Calibri"/>
        </w:rPr>
        <w:t>- f</w:t>
      </w:r>
      <w:r w:rsidR="008057A9" w:rsidRPr="00724507">
        <w:rPr>
          <w:rFonts w:ascii="Calibri" w:eastAsia="Times New Roman" w:hAnsi="Calibri" w:cs="Calibri"/>
        </w:rPr>
        <w:t xml:space="preserve">önstersättning </w:t>
      </w:r>
    </w:p>
    <w:p w14:paraId="6C8997A7" w14:textId="07923C07" w:rsidR="008057A9" w:rsidRPr="00724507" w:rsidRDefault="001A4EC2" w:rsidP="00724507">
      <w:pPr>
        <w:pStyle w:val="Liststycke"/>
        <w:spacing w:after="0" w:line="240" w:lineRule="auto"/>
        <w:ind w:left="1996"/>
        <w:contextualSpacing w:val="0"/>
        <w:rPr>
          <w:rFonts w:ascii="Calibri" w:eastAsia="Times New Roman" w:hAnsi="Calibri" w:cs="Calibri"/>
        </w:rPr>
      </w:pPr>
      <w:r w:rsidRPr="00724507">
        <w:rPr>
          <w:rFonts w:ascii="Calibri" w:eastAsia="Times New Roman" w:hAnsi="Calibri" w:cs="Calibri"/>
        </w:rPr>
        <w:t>- b</w:t>
      </w:r>
      <w:r w:rsidR="008057A9" w:rsidRPr="00724507">
        <w:rPr>
          <w:rFonts w:ascii="Calibri" w:eastAsia="Times New Roman" w:hAnsi="Calibri" w:cs="Calibri"/>
        </w:rPr>
        <w:t>alkonger</w:t>
      </w:r>
      <w:r w:rsidR="00033D62" w:rsidRPr="00724507">
        <w:rPr>
          <w:rFonts w:ascii="Calibri" w:eastAsia="Times New Roman" w:hAnsi="Calibri" w:cs="Calibri"/>
        </w:rPr>
        <w:t xml:space="preserve"> och räcken </w:t>
      </w:r>
      <w:r w:rsidR="00A83448" w:rsidRPr="00724507">
        <w:rPr>
          <w:rFonts w:ascii="Calibri" w:eastAsia="Times New Roman" w:hAnsi="Calibri" w:cs="Calibri"/>
        </w:rPr>
        <w:t xml:space="preserve"> </w:t>
      </w:r>
    </w:p>
    <w:p w14:paraId="5F50CB62" w14:textId="1728078C" w:rsidR="006E5E22" w:rsidRPr="00724507" w:rsidRDefault="008057A9" w:rsidP="00724507">
      <w:pPr>
        <w:pStyle w:val="Liststycke"/>
        <w:spacing w:after="0" w:line="240" w:lineRule="auto"/>
        <w:ind w:left="1985"/>
        <w:contextualSpacing w:val="0"/>
        <w:rPr>
          <w:rFonts w:ascii="Calibri" w:eastAsia="Times New Roman" w:hAnsi="Calibri" w:cs="Calibri"/>
        </w:rPr>
      </w:pPr>
      <w:r w:rsidRPr="00724507">
        <w:rPr>
          <w:rFonts w:ascii="Calibri" w:eastAsia="Times New Roman" w:hAnsi="Calibri" w:cs="Calibri"/>
        </w:rPr>
        <w:t xml:space="preserve">- </w:t>
      </w:r>
      <w:r w:rsidR="00A83448" w:rsidRPr="00724507">
        <w:rPr>
          <w:rFonts w:ascii="Calibri" w:eastAsia="Times New Roman" w:hAnsi="Calibri" w:cs="Calibri"/>
        </w:rPr>
        <w:t>material</w:t>
      </w:r>
      <w:r w:rsidR="00033D62" w:rsidRPr="00724507">
        <w:rPr>
          <w:rFonts w:ascii="Calibri" w:eastAsia="Times New Roman" w:hAnsi="Calibri" w:cs="Calibri"/>
        </w:rPr>
        <w:t xml:space="preserve"> </w:t>
      </w:r>
      <w:r w:rsidR="00E25681" w:rsidRPr="00724507">
        <w:rPr>
          <w:rFonts w:ascii="Calibri" w:eastAsia="Times New Roman" w:hAnsi="Calibri" w:cs="Calibri"/>
        </w:rPr>
        <w:t>med</w:t>
      </w:r>
      <w:r w:rsidR="00033D62" w:rsidRPr="00724507">
        <w:rPr>
          <w:rFonts w:ascii="Calibri" w:eastAsia="Times New Roman" w:hAnsi="Calibri" w:cs="Calibri"/>
        </w:rPr>
        <w:t xml:space="preserve"> tydligt redovisade materialövergångar </w:t>
      </w:r>
      <w:r w:rsidR="00A83448" w:rsidRPr="00724507">
        <w:rPr>
          <w:rFonts w:ascii="Calibri" w:eastAsia="Times New Roman" w:hAnsi="Calibri" w:cs="Calibri"/>
        </w:rPr>
        <w:t xml:space="preserve"> </w:t>
      </w:r>
    </w:p>
    <w:p w14:paraId="667C7427" w14:textId="54EBCA05" w:rsidR="006E5E22" w:rsidRPr="00724507" w:rsidRDefault="006E5E22" w:rsidP="00724507">
      <w:pPr>
        <w:pStyle w:val="Liststycke"/>
        <w:spacing w:after="0" w:line="240" w:lineRule="auto"/>
        <w:ind w:left="1996"/>
        <w:contextualSpacing w:val="0"/>
        <w:rPr>
          <w:rFonts w:ascii="Calibri" w:eastAsia="Times New Roman" w:hAnsi="Calibri" w:cs="Calibri"/>
        </w:rPr>
      </w:pPr>
      <w:r w:rsidRPr="00724507">
        <w:rPr>
          <w:rFonts w:ascii="Calibri" w:eastAsia="Times New Roman" w:hAnsi="Calibri" w:cs="Calibri"/>
        </w:rPr>
        <w:t xml:space="preserve">- markerad yta för solceller </w:t>
      </w:r>
    </w:p>
    <w:p w14:paraId="42D57647" w14:textId="145ED6B5" w:rsidR="009C31DC" w:rsidRPr="00724507" w:rsidRDefault="00033D62" w:rsidP="00724507">
      <w:pPr>
        <w:pStyle w:val="Liststycke"/>
        <w:spacing w:after="0" w:line="240" w:lineRule="auto"/>
        <w:ind w:left="1996"/>
        <w:contextualSpacing w:val="0"/>
        <w:rPr>
          <w:rFonts w:ascii="Calibri" w:eastAsia="Times New Roman" w:hAnsi="Calibri" w:cs="Calibri"/>
        </w:rPr>
      </w:pPr>
      <w:r w:rsidRPr="00724507">
        <w:rPr>
          <w:rFonts w:ascii="Calibri" w:eastAsia="Times New Roman" w:hAnsi="Calibri" w:cs="Calibri"/>
        </w:rPr>
        <w:t xml:space="preserve">- </w:t>
      </w:r>
      <w:proofErr w:type="spellStart"/>
      <w:r w:rsidRPr="00724507">
        <w:rPr>
          <w:rFonts w:ascii="Calibri" w:eastAsia="Times New Roman" w:hAnsi="Calibri" w:cs="Calibri"/>
        </w:rPr>
        <w:t>taksäkerhet</w:t>
      </w:r>
      <w:proofErr w:type="spellEnd"/>
    </w:p>
    <w:p w14:paraId="25B20D1A" w14:textId="267E11D0" w:rsidR="00033D62" w:rsidRPr="00724507" w:rsidRDefault="00033D62" w:rsidP="00724507">
      <w:pPr>
        <w:pStyle w:val="Liststycke"/>
        <w:spacing w:after="0" w:line="240" w:lineRule="auto"/>
        <w:ind w:left="1996"/>
        <w:contextualSpacing w:val="0"/>
        <w:rPr>
          <w:rFonts w:ascii="Calibri" w:eastAsia="Times New Roman" w:hAnsi="Calibri" w:cs="Calibri"/>
        </w:rPr>
      </w:pPr>
      <w:r w:rsidRPr="00724507">
        <w:rPr>
          <w:rFonts w:ascii="Calibri" w:eastAsia="Times New Roman" w:hAnsi="Calibri" w:cs="Calibri"/>
        </w:rPr>
        <w:t xml:space="preserve">- fläkthuvar, </w:t>
      </w:r>
      <w:proofErr w:type="spellStart"/>
      <w:r w:rsidRPr="00724507">
        <w:rPr>
          <w:rFonts w:ascii="Calibri" w:eastAsia="Times New Roman" w:hAnsi="Calibri" w:cs="Calibri"/>
        </w:rPr>
        <w:t>avluftsdon</w:t>
      </w:r>
      <w:proofErr w:type="spellEnd"/>
      <w:r w:rsidRPr="00724507">
        <w:rPr>
          <w:rFonts w:ascii="Calibri" w:eastAsia="Times New Roman" w:hAnsi="Calibri" w:cs="Calibri"/>
        </w:rPr>
        <w:t>, uppstigningsluckor</w:t>
      </w:r>
    </w:p>
    <w:p w14:paraId="78AEE125" w14:textId="5A499E5D" w:rsidR="00033D62" w:rsidRPr="00724507" w:rsidRDefault="00033D62" w:rsidP="00724507">
      <w:pPr>
        <w:pStyle w:val="Liststycke"/>
        <w:spacing w:after="0" w:line="240" w:lineRule="auto"/>
        <w:ind w:left="1996"/>
        <w:contextualSpacing w:val="0"/>
        <w:rPr>
          <w:rFonts w:ascii="Calibri" w:eastAsia="Times New Roman" w:hAnsi="Calibri" w:cs="Calibri"/>
        </w:rPr>
      </w:pPr>
      <w:r w:rsidRPr="00724507">
        <w:rPr>
          <w:rFonts w:ascii="Calibri" w:eastAsia="Times New Roman" w:hAnsi="Calibri" w:cs="Calibri"/>
        </w:rPr>
        <w:t xml:space="preserve">- </w:t>
      </w:r>
      <w:r w:rsidR="006E5E22" w:rsidRPr="00724507">
        <w:rPr>
          <w:rFonts w:ascii="Calibri" w:eastAsia="Times New Roman" w:hAnsi="Calibri" w:cs="Calibri"/>
        </w:rPr>
        <w:t xml:space="preserve">avvattning </w:t>
      </w:r>
    </w:p>
    <w:p w14:paraId="041E2E02" w14:textId="74D629E9" w:rsidR="00724507" w:rsidRDefault="008057A9" w:rsidP="00A02A7B">
      <w:pPr>
        <w:pStyle w:val="Liststycke"/>
        <w:spacing w:after="120" w:line="240" w:lineRule="auto"/>
        <w:ind w:left="1996"/>
        <w:contextualSpacing w:val="0"/>
        <w:rPr>
          <w:rFonts w:ascii="Calibri" w:eastAsia="Times New Roman" w:hAnsi="Calibri" w:cs="Calibri"/>
        </w:rPr>
      </w:pPr>
      <w:r w:rsidRPr="00724507">
        <w:rPr>
          <w:rFonts w:ascii="Calibri" w:eastAsia="Times New Roman" w:hAnsi="Calibri" w:cs="Calibri"/>
        </w:rPr>
        <w:t xml:space="preserve">- totalhöjd </w:t>
      </w:r>
    </w:p>
    <w:p w14:paraId="6FDB7078" w14:textId="20D77131" w:rsidR="00FA1356" w:rsidRPr="00724507" w:rsidRDefault="00FA1356" w:rsidP="00724507">
      <w:pPr>
        <w:pStyle w:val="Liststycke"/>
        <w:numPr>
          <w:ilvl w:val="0"/>
          <w:numId w:val="29"/>
        </w:numPr>
        <w:spacing w:after="0" w:line="240" w:lineRule="auto"/>
        <w:ind w:left="1985"/>
        <w:contextualSpacing w:val="0"/>
        <w:rPr>
          <w:rFonts w:ascii="Calibri" w:eastAsia="Times New Roman" w:hAnsi="Calibri" w:cs="Calibri"/>
        </w:rPr>
      </w:pPr>
      <w:proofErr w:type="spellStart"/>
      <w:r w:rsidRPr="00724507">
        <w:rPr>
          <w:rFonts w:ascii="Calibri" w:eastAsia="Times New Roman" w:hAnsi="Calibri" w:cs="Calibri"/>
        </w:rPr>
        <w:t>Ytsammanställning</w:t>
      </w:r>
      <w:proofErr w:type="spellEnd"/>
      <w:r w:rsidRPr="00724507">
        <w:rPr>
          <w:rFonts w:ascii="Calibri" w:eastAsia="Times New Roman" w:hAnsi="Calibri" w:cs="Calibri"/>
        </w:rPr>
        <w:t xml:space="preserve"> </w:t>
      </w:r>
    </w:p>
    <w:p w14:paraId="7D827A1E" w14:textId="5EACDCFB" w:rsidR="00E95B82" w:rsidRDefault="00E95B82" w:rsidP="00724507">
      <w:pPr>
        <w:pStyle w:val="Liststycke"/>
        <w:spacing w:after="0" w:line="240" w:lineRule="auto"/>
        <w:ind w:left="1996"/>
        <w:contextualSpacing w:val="0"/>
        <w:rPr>
          <w:rFonts w:ascii="Calibri" w:eastAsia="Times New Roman" w:hAnsi="Calibri" w:cs="Calibri"/>
        </w:rPr>
      </w:pPr>
      <w:r w:rsidRPr="00724507">
        <w:rPr>
          <w:rFonts w:ascii="Calibri" w:eastAsia="Times New Roman" w:hAnsi="Calibri" w:cs="Calibri"/>
        </w:rPr>
        <w:t>- byggnadernas totala BYA</w:t>
      </w:r>
      <w:r>
        <w:rPr>
          <w:rFonts w:ascii="Calibri" w:eastAsia="Times New Roman" w:hAnsi="Calibri" w:cs="Calibri"/>
        </w:rPr>
        <w:t xml:space="preserve">  </w:t>
      </w:r>
    </w:p>
    <w:p w14:paraId="2A08EDF2" w14:textId="1611623D" w:rsidR="00FA1356" w:rsidRDefault="00E95B82" w:rsidP="00724507">
      <w:pPr>
        <w:pStyle w:val="Liststycke"/>
        <w:spacing w:after="0" w:line="240" w:lineRule="auto"/>
        <w:ind w:left="1996"/>
        <w:contextualSpacing w:val="0"/>
        <w:rPr>
          <w:rFonts w:ascii="Calibri" w:eastAsia="Times New Roman" w:hAnsi="Calibri" w:cs="Calibri"/>
        </w:rPr>
      </w:pPr>
      <w:r>
        <w:rPr>
          <w:rFonts w:ascii="Calibri" w:eastAsia="Times New Roman" w:hAnsi="Calibri" w:cs="Calibri"/>
        </w:rPr>
        <w:lastRenderedPageBreak/>
        <w:t xml:space="preserve">- </w:t>
      </w:r>
      <w:r w:rsidR="00FA1356">
        <w:rPr>
          <w:rFonts w:ascii="Calibri" w:eastAsia="Times New Roman" w:hAnsi="Calibri" w:cs="Calibri"/>
        </w:rPr>
        <w:t>byggnade</w:t>
      </w:r>
      <w:r>
        <w:rPr>
          <w:rFonts w:ascii="Calibri" w:eastAsia="Times New Roman" w:hAnsi="Calibri" w:cs="Calibri"/>
        </w:rPr>
        <w:t xml:space="preserve">rnas </w:t>
      </w:r>
      <w:r w:rsidR="00FA1356">
        <w:rPr>
          <w:rFonts w:ascii="Calibri" w:eastAsia="Times New Roman" w:hAnsi="Calibri" w:cs="Calibri"/>
        </w:rPr>
        <w:t>totala BOA och BTA</w:t>
      </w:r>
    </w:p>
    <w:p w14:paraId="52009C32" w14:textId="6A4F5FC6" w:rsidR="005C1B77" w:rsidRPr="005C1B77" w:rsidRDefault="00E95B82" w:rsidP="00724507">
      <w:pPr>
        <w:pStyle w:val="Liststycke"/>
        <w:spacing w:after="0" w:line="240" w:lineRule="auto"/>
        <w:ind w:left="1996"/>
        <w:contextualSpacing w:val="0"/>
        <w:rPr>
          <w:rFonts w:ascii="Calibri" w:eastAsia="Times New Roman" w:hAnsi="Calibri" w:cs="Calibri"/>
        </w:rPr>
      </w:pPr>
      <w:r>
        <w:rPr>
          <w:rFonts w:ascii="Calibri" w:eastAsia="Times New Roman" w:hAnsi="Calibri" w:cs="Calibri"/>
        </w:rPr>
        <w:t xml:space="preserve">- </w:t>
      </w:r>
      <w:r w:rsidR="005C1B77">
        <w:rPr>
          <w:rFonts w:ascii="Calibri" w:eastAsia="Times New Roman" w:hAnsi="Calibri" w:cs="Calibri"/>
        </w:rPr>
        <w:t>e</w:t>
      </w:r>
      <w:r w:rsidR="005C1B77" w:rsidRPr="005C1B77">
        <w:rPr>
          <w:rFonts w:ascii="Calibri" w:eastAsia="Times New Roman" w:hAnsi="Calibri" w:cs="Calibri"/>
        </w:rPr>
        <w:t xml:space="preserve">ffektivitetstal </w:t>
      </w:r>
      <w:r w:rsidR="005C1B77">
        <w:rPr>
          <w:rFonts w:ascii="Calibri" w:eastAsia="Times New Roman" w:hAnsi="Calibri" w:cs="Calibri"/>
        </w:rPr>
        <w:t xml:space="preserve">BOA/BTA </w:t>
      </w:r>
    </w:p>
    <w:p w14:paraId="2D8EB299" w14:textId="7E5DDC65" w:rsidR="00E95B82" w:rsidRDefault="00E95B82" w:rsidP="00724507">
      <w:pPr>
        <w:pStyle w:val="Liststycke"/>
        <w:spacing w:after="0" w:line="240" w:lineRule="auto"/>
        <w:ind w:left="1996"/>
        <w:contextualSpacing w:val="0"/>
        <w:rPr>
          <w:rFonts w:ascii="Calibri" w:eastAsia="Times New Roman" w:hAnsi="Calibri" w:cs="Calibri"/>
        </w:rPr>
      </w:pPr>
      <w:r>
        <w:rPr>
          <w:rFonts w:ascii="Calibri" w:eastAsia="Times New Roman" w:hAnsi="Calibri" w:cs="Calibri"/>
        </w:rPr>
        <w:t xml:space="preserve">- </w:t>
      </w:r>
      <w:r w:rsidR="00255266">
        <w:rPr>
          <w:rFonts w:ascii="Calibri" w:eastAsia="Times New Roman" w:hAnsi="Calibri" w:cs="Calibri"/>
        </w:rPr>
        <w:t>antal lägenheter och storlek på lägenheterna</w:t>
      </w:r>
    </w:p>
    <w:p w14:paraId="601AA3F9" w14:textId="77777777" w:rsidR="0056079A" w:rsidRDefault="0056079A" w:rsidP="009D6437">
      <w:pPr>
        <w:pStyle w:val="Liststycke"/>
        <w:spacing w:after="0" w:line="240" w:lineRule="auto"/>
        <w:ind w:left="1996"/>
        <w:contextualSpacing w:val="0"/>
        <w:rPr>
          <w:rFonts w:ascii="Calibri" w:eastAsia="Times New Roman" w:hAnsi="Calibri" w:cs="Calibri"/>
        </w:rPr>
      </w:pPr>
    </w:p>
    <w:p w14:paraId="50041AAD" w14:textId="6C681430" w:rsidR="003E6133" w:rsidRPr="009D6437" w:rsidRDefault="006E5E22" w:rsidP="009D6437">
      <w:pPr>
        <w:pStyle w:val="Liststycke"/>
        <w:numPr>
          <w:ilvl w:val="0"/>
          <w:numId w:val="29"/>
        </w:numPr>
        <w:spacing w:after="0" w:line="240" w:lineRule="auto"/>
        <w:ind w:left="1985"/>
        <w:contextualSpacing w:val="0"/>
        <w:rPr>
          <w:rFonts w:ascii="Calibri" w:eastAsia="Times New Roman" w:hAnsi="Calibri" w:cs="Calibri"/>
        </w:rPr>
      </w:pPr>
      <w:r w:rsidRPr="009D6437">
        <w:rPr>
          <w:rFonts w:ascii="Calibri" w:eastAsia="Times New Roman" w:hAnsi="Calibri" w:cs="Calibri"/>
        </w:rPr>
        <w:t>T</w:t>
      </w:r>
      <w:r w:rsidR="009C31DC" w:rsidRPr="009D6437">
        <w:rPr>
          <w:rFonts w:ascii="Calibri" w:eastAsia="Times New Roman" w:hAnsi="Calibri" w:cs="Calibri"/>
        </w:rPr>
        <w:t>eknisk beskrivning</w:t>
      </w:r>
      <w:r w:rsidRPr="009D6437">
        <w:rPr>
          <w:rFonts w:ascii="Calibri" w:eastAsia="Times New Roman" w:hAnsi="Calibri" w:cs="Calibri"/>
        </w:rPr>
        <w:t xml:space="preserve"> </w:t>
      </w:r>
      <w:r w:rsidR="002F42A2" w:rsidRPr="009D6437">
        <w:rPr>
          <w:rFonts w:ascii="Calibri" w:eastAsia="Times New Roman" w:hAnsi="Calibri" w:cs="Calibri"/>
        </w:rPr>
        <w:t xml:space="preserve">- </w:t>
      </w:r>
      <w:r w:rsidRPr="009D6437">
        <w:rPr>
          <w:rFonts w:ascii="Calibri" w:eastAsia="Times New Roman" w:hAnsi="Calibri" w:cs="Calibri"/>
        </w:rPr>
        <w:t>gula fält ska fyllas i av anbudsgivare</w:t>
      </w:r>
      <w:r w:rsidR="00D10AFF" w:rsidRPr="009D6437">
        <w:rPr>
          <w:rFonts w:ascii="Calibri" w:eastAsia="Times New Roman" w:hAnsi="Calibri" w:cs="Calibri"/>
        </w:rPr>
        <w:t xml:space="preserve">n </w:t>
      </w:r>
      <w:r w:rsidRPr="009D6437">
        <w:rPr>
          <w:rFonts w:ascii="Calibri" w:eastAsia="Times New Roman" w:hAnsi="Calibri" w:cs="Calibri"/>
        </w:rPr>
        <w:t xml:space="preserve"> </w:t>
      </w:r>
    </w:p>
    <w:p w14:paraId="5DE9651F" w14:textId="4E474E25" w:rsidR="00E3064C" w:rsidRPr="00E3064C" w:rsidRDefault="00E3064C" w:rsidP="009D6437">
      <w:pPr>
        <w:pStyle w:val="Liststycke"/>
        <w:numPr>
          <w:ilvl w:val="0"/>
          <w:numId w:val="29"/>
        </w:numPr>
        <w:spacing w:after="0" w:line="240" w:lineRule="auto"/>
        <w:ind w:left="1985"/>
        <w:contextualSpacing w:val="0"/>
        <w:rPr>
          <w:rFonts w:ascii="Calibri" w:eastAsia="Times New Roman" w:hAnsi="Calibri" w:cs="Calibri"/>
        </w:rPr>
      </w:pPr>
      <w:r w:rsidRPr="00057174">
        <w:rPr>
          <w:rFonts w:ascii="Calibri" w:eastAsia="Times New Roman" w:hAnsi="Calibri" w:cs="Calibri"/>
        </w:rPr>
        <w:t>Förslag på huvudtidplan</w:t>
      </w:r>
    </w:p>
    <w:p w14:paraId="67C60DE1" w14:textId="77777777" w:rsidR="009C31DC" w:rsidRDefault="009C31DC" w:rsidP="00D87E49">
      <w:pPr>
        <w:spacing w:after="120" w:line="240" w:lineRule="auto"/>
        <w:ind w:left="1276"/>
      </w:pPr>
    </w:p>
    <w:p w14:paraId="5DEAFCD2" w14:textId="7A93E0F7" w:rsidR="00603F6E" w:rsidRDefault="006B2327" w:rsidP="00A51A39">
      <w:pPr>
        <w:spacing w:after="120" w:line="240" w:lineRule="auto"/>
        <w:ind w:left="1276"/>
        <w:rPr>
          <w:rFonts w:ascii="Roboto Slab Black" w:hAnsi="Roboto Slab Black" w:cs="Roboto Slab Black"/>
          <w:b/>
          <w:bCs/>
        </w:rPr>
      </w:pPr>
      <w:r w:rsidRPr="00CC461B">
        <w:t xml:space="preserve">Anbudsgivarens kontaktperson för anbudet ska efter anbudslämning vara tillgänglig på lämnad e-postadress fram till dess att tilldelningsbeslut skickats ut. Vid ändring av e-postadress ska beställarens </w:t>
      </w:r>
      <w:r w:rsidR="00A85F4F">
        <w:t>kontaktperson</w:t>
      </w:r>
      <w:r w:rsidRPr="00CC461B">
        <w:t xml:space="preserve"> underrättas.</w:t>
      </w:r>
    </w:p>
    <w:p w14:paraId="6C134D4B" w14:textId="148F70E7" w:rsidR="006B2327" w:rsidRPr="008C50D9" w:rsidRDefault="006B2327" w:rsidP="000755B4">
      <w:pPr>
        <w:spacing w:before="240" w:after="0"/>
        <w:rPr>
          <w:rFonts w:ascii="Roboto Slab Black" w:hAnsi="Roboto Slab Black" w:cs="Roboto Slab Black"/>
          <w:b/>
          <w:bCs/>
        </w:rPr>
      </w:pPr>
      <w:r w:rsidRPr="008C50D9">
        <w:rPr>
          <w:rFonts w:ascii="Roboto Slab Black" w:hAnsi="Roboto Slab Black" w:cs="Roboto Slab Black"/>
          <w:b/>
          <w:bCs/>
        </w:rPr>
        <w:t>AFB.</w:t>
      </w:r>
      <w:r w:rsidR="006D5102">
        <w:rPr>
          <w:rFonts w:ascii="Roboto Slab Black" w:hAnsi="Roboto Slab Black" w:cs="Roboto Slab Black"/>
          <w:b/>
          <w:bCs/>
        </w:rPr>
        <w:t>4</w:t>
      </w:r>
      <w:r w:rsidRPr="008C50D9">
        <w:rPr>
          <w:rFonts w:ascii="Roboto Slab Black" w:hAnsi="Roboto Slab Black" w:cs="Roboto Slab Black"/>
          <w:b/>
          <w:bCs/>
        </w:rPr>
        <w:t>13</w:t>
      </w:r>
      <w:r w:rsidRPr="008C50D9">
        <w:rPr>
          <w:rFonts w:ascii="Roboto Slab Black" w:hAnsi="Roboto Slab Black" w:cs="Roboto Slab Black"/>
          <w:b/>
          <w:bCs/>
        </w:rPr>
        <w:tab/>
        <w:t>Alternativa utföranden</w:t>
      </w:r>
    </w:p>
    <w:p w14:paraId="3B893121" w14:textId="47452790" w:rsidR="006B2327" w:rsidRPr="00CC461B" w:rsidRDefault="00500EBC" w:rsidP="00CC461B">
      <w:pPr>
        <w:spacing w:after="0" w:line="240" w:lineRule="auto"/>
        <w:ind w:left="1276"/>
      </w:pPr>
      <w:r w:rsidRPr="00BA520A">
        <w:t>Alternativa utföranden accepteras ej</w:t>
      </w:r>
      <w:r w:rsidRPr="0084699B">
        <w:t>.</w:t>
      </w:r>
      <w:r w:rsidR="00BA520A" w:rsidRPr="0084699B">
        <w:t xml:space="preserve"> Ej heller reservationer</w:t>
      </w:r>
    </w:p>
    <w:p w14:paraId="192E94A2" w14:textId="35485CD6" w:rsidR="006B2327" w:rsidRPr="008C50D9" w:rsidRDefault="006B2327" w:rsidP="000755B4">
      <w:pPr>
        <w:spacing w:before="240" w:after="0"/>
        <w:rPr>
          <w:rFonts w:ascii="Roboto Slab Black" w:hAnsi="Roboto Slab Black" w:cs="Roboto Slab Black"/>
          <w:b/>
          <w:bCs/>
        </w:rPr>
      </w:pPr>
      <w:r w:rsidRPr="008C50D9">
        <w:rPr>
          <w:rFonts w:ascii="Roboto Slab Black" w:hAnsi="Roboto Slab Black" w:cs="Roboto Slab Black"/>
          <w:b/>
          <w:bCs/>
        </w:rPr>
        <w:t>AFB.</w:t>
      </w:r>
      <w:r w:rsidR="006D5102">
        <w:rPr>
          <w:rFonts w:ascii="Roboto Slab Black" w:hAnsi="Roboto Slab Black" w:cs="Roboto Slab Black"/>
          <w:b/>
          <w:bCs/>
        </w:rPr>
        <w:t>4</w:t>
      </w:r>
      <w:r w:rsidRPr="008C50D9">
        <w:rPr>
          <w:rFonts w:ascii="Roboto Slab Black" w:hAnsi="Roboto Slab Black" w:cs="Roboto Slab Black"/>
          <w:b/>
          <w:bCs/>
        </w:rPr>
        <w:t>2</w:t>
      </w:r>
      <w:r w:rsidRPr="008C50D9">
        <w:rPr>
          <w:rFonts w:ascii="Roboto Slab Black" w:hAnsi="Roboto Slab Black" w:cs="Roboto Slab Black"/>
          <w:b/>
          <w:bCs/>
        </w:rPr>
        <w:tab/>
        <w:t>Anbudstidens utgång</w:t>
      </w:r>
    </w:p>
    <w:p w14:paraId="2B08D5EE" w14:textId="1A1ED602" w:rsidR="006B2327" w:rsidRPr="00CC461B" w:rsidRDefault="006B2327" w:rsidP="00CC461B">
      <w:pPr>
        <w:spacing w:after="0" w:line="240" w:lineRule="auto"/>
        <w:ind w:left="1276"/>
      </w:pPr>
      <w:r w:rsidRPr="00CC461B">
        <w:t xml:space="preserve">Anbud </w:t>
      </w:r>
      <w:r w:rsidR="005636F4">
        <w:t>ska</w:t>
      </w:r>
      <w:r w:rsidRPr="00CC461B">
        <w:t xml:space="preserve"> vara beställaren tillhanda enligt uppgift i e-Avrop.</w:t>
      </w:r>
    </w:p>
    <w:p w14:paraId="0D03E574" w14:textId="3BF11AF6" w:rsidR="006B2327" w:rsidRPr="008C50D9" w:rsidRDefault="006B2327" w:rsidP="000755B4">
      <w:pPr>
        <w:spacing w:before="240" w:after="0"/>
        <w:rPr>
          <w:rFonts w:ascii="Roboto Slab Black" w:hAnsi="Roboto Slab Black" w:cs="Roboto Slab Black"/>
          <w:b/>
          <w:bCs/>
        </w:rPr>
      </w:pPr>
      <w:r w:rsidRPr="008C50D9">
        <w:rPr>
          <w:rFonts w:ascii="Roboto Slab Black" w:hAnsi="Roboto Slab Black" w:cs="Roboto Slab Black"/>
          <w:b/>
          <w:bCs/>
        </w:rPr>
        <w:t>AFB.</w:t>
      </w:r>
      <w:r w:rsidR="006D5102">
        <w:rPr>
          <w:rFonts w:ascii="Roboto Slab Black" w:hAnsi="Roboto Slab Black" w:cs="Roboto Slab Black"/>
          <w:b/>
          <w:bCs/>
        </w:rPr>
        <w:t>4</w:t>
      </w:r>
      <w:r w:rsidRPr="008C50D9">
        <w:rPr>
          <w:rFonts w:ascii="Roboto Slab Black" w:hAnsi="Roboto Slab Black" w:cs="Roboto Slab Black"/>
          <w:b/>
          <w:bCs/>
        </w:rPr>
        <w:t>3</w:t>
      </w:r>
      <w:r w:rsidRPr="008C50D9">
        <w:rPr>
          <w:rFonts w:ascii="Roboto Slab Black" w:hAnsi="Roboto Slab Black" w:cs="Roboto Slab Black"/>
          <w:b/>
          <w:bCs/>
        </w:rPr>
        <w:tab/>
        <w:t>Anbuds giltighetstid</w:t>
      </w:r>
    </w:p>
    <w:p w14:paraId="11F05448" w14:textId="57866E1E" w:rsidR="007A2007" w:rsidRPr="00CC461B" w:rsidRDefault="007A2007" w:rsidP="007A2007">
      <w:pPr>
        <w:spacing w:after="0" w:line="240" w:lineRule="auto"/>
        <w:ind w:left="1276"/>
      </w:pPr>
      <w:r w:rsidRPr="00CC461B">
        <w:t xml:space="preserve">Anbudsgivare är bunden av sitt anbud i </w:t>
      </w:r>
      <w:r w:rsidR="007460CF">
        <w:t>6</w:t>
      </w:r>
      <w:r w:rsidRPr="00CC461B">
        <w:t>0 dagar efter anbudstidens utgång.</w:t>
      </w:r>
    </w:p>
    <w:p w14:paraId="602D431C" w14:textId="3AE9AD9E" w:rsidR="006B2327" w:rsidRPr="008C50D9" w:rsidRDefault="006B2327" w:rsidP="000755B4">
      <w:pPr>
        <w:spacing w:before="240" w:after="0"/>
        <w:rPr>
          <w:rFonts w:ascii="Roboto Slab Black" w:hAnsi="Roboto Slab Black" w:cs="Roboto Slab Black"/>
          <w:b/>
          <w:bCs/>
        </w:rPr>
      </w:pPr>
      <w:r w:rsidRPr="008C50D9">
        <w:rPr>
          <w:rFonts w:ascii="Roboto Slab Black" w:hAnsi="Roboto Slab Black" w:cs="Roboto Slab Black"/>
          <w:b/>
          <w:bCs/>
        </w:rPr>
        <w:t>AFB.</w:t>
      </w:r>
      <w:r w:rsidR="006D5102">
        <w:rPr>
          <w:rFonts w:ascii="Roboto Slab Black" w:hAnsi="Roboto Slab Black" w:cs="Roboto Slab Black"/>
          <w:b/>
          <w:bCs/>
        </w:rPr>
        <w:t>4</w:t>
      </w:r>
      <w:r w:rsidRPr="008C50D9">
        <w:rPr>
          <w:rFonts w:ascii="Roboto Slab Black" w:hAnsi="Roboto Slab Black" w:cs="Roboto Slab Black"/>
          <w:b/>
          <w:bCs/>
        </w:rPr>
        <w:t>4</w:t>
      </w:r>
      <w:r w:rsidRPr="008C50D9">
        <w:rPr>
          <w:rFonts w:ascii="Roboto Slab Black" w:hAnsi="Roboto Slab Black" w:cs="Roboto Slab Black"/>
          <w:b/>
          <w:bCs/>
        </w:rPr>
        <w:tab/>
        <w:t>Adressering</w:t>
      </w:r>
    </w:p>
    <w:p w14:paraId="30E55026" w14:textId="58AC6E82" w:rsidR="006D5102" w:rsidRDefault="006B2327" w:rsidP="00893017">
      <w:pPr>
        <w:spacing w:after="0" w:line="240" w:lineRule="auto"/>
        <w:ind w:left="1276"/>
      </w:pPr>
      <w:r w:rsidRPr="00CC461B">
        <w:t>Anbud lämnas via e-Avrop.</w:t>
      </w:r>
    </w:p>
    <w:p w14:paraId="1E37D075" w14:textId="2636F18E" w:rsidR="005F5143" w:rsidRDefault="005F5143" w:rsidP="005F5143">
      <w:pPr>
        <w:spacing w:before="240" w:after="0"/>
        <w:rPr>
          <w:rFonts w:ascii="Roboto Slab Black" w:hAnsi="Roboto Slab Black" w:cs="Roboto Slab Black"/>
          <w:b/>
          <w:bCs/>
        </w:rPr>
      </w:pPr>
      <w:r w:rsidRPr="005F5143">
        <w:rPr>
          <w:rFonts w:ascii="Roboto Slab Black" w:hAnsi="Roboto Slab Black" w:cs="Roboto Slab Black"/>
          <w:b/>
          <w:bCs/>
        </w:rPr>
        <w:t xml:space="preserve">AFB.45 </w:t>
      </w:r>
      <w:r>
        <w:rPr>
          <w:rFonts w:ascii="Roboto Slab Black" w:hAnsi="Roboto Slab Black" w:cs="Roboto Slab Black"/>
          <w:b/>
          <w:bCs/>
        </w:rPr>
        <w:tab/>
      </w:r>
      <w:r w:rsidRPr="005F5143">
        <w:rPr>
          <w:rFonts w:ascii="Roboto Slab Black" w:hAnsi="Roboto Slab Black" w:cs="Roboto Slab Black"/>
          <w:b/>
          <w:bCs/>
        </w:rPr>
        <w:t xml:space="preserve">Ersättning för anbudsgivning </w:t>
      </w:r>
    </w:p>
    <w:p w14:paraId="65379743" w14:textId="0AFCED85" w:rsidR="005F5143" w:rsidRPr="005F5143" w:rsidRDefault="005F5143" w:rsidP="005F5143">
      <w:pPr>
        <w:spacing w:after="0" w:line="240" w:lineRule="auto"/>
        <w:ind w:left="1276"/>
      </w:pPr>
      <w:r w:rsidRPr="005F5143">
        <w:t xml:space="preserve">Ingen ersättning </w:t>
      </w:r>
      <w:r w:rsidR="004745E3">
        <w:t xml:space="preserve">för anbudsgivning utgår. </w:t>
      </w:r>
    </w:p>
    <w:p w14:paraId="67262C4C" w14:textId="3D37CE97" w:rsidR="006B2327" w:rsidRPr="008C50D9" w:rsidRDefault="006B2327" w:rsidP="000755B4">
      <w:pPr>
        <w:spacing w:before="240" w:after="0"/>
        <w:rPr>
          <w:rFonts w:ascii="Roboto Slab Black" w:hAnsi="Roboto Slab Black" w:cs="Roboto Slab Black"/>
          <w:b/>
          <w:bCs/>
        </w:rPr>
      </w:pPr>
      <w:bookmarkStart w:id="18" w:name="_Toc301870555"/>
      <w:r w:rsidRPr="008C50D9">
        <w:rPr>
          <w:rFonts w:ascii="Roboto Slab Black" w:hAnsi="Roboto Slab Black" w:cs="Roboto Slab Black"/>
          <w:b/>
          <w:bCs/>
        </w:rPr>
        <w:t>AFB.</w:t>
      </w:r>
      <w:r w:rsidR="006D5102">
        <w:rPr>
          <w:rFonts w:ascii="Roboto Slab Black" w:hAnsi="Roboto Slab Black" w:cs="Roboto Slab Black"/>
          <w:b/>
          <w:bCs/>
        </w:rPr>
        <w:t>6</w:t>
      </w:r>
      <w:r w:rsidRPr="008C50D9">
        <w:rPr>
          <w:rFonts w:ascii="Roboto Slab Black" w:hAnsi="Roboto Slab Black" w:cs="Roboto Slab Black"/>
          <w:b/>
          <w:bCs/>
        </w:rPr>
        <w:tab/>
      </w:r>
      <w:bookmarkEnd w:id="18"/>
      <w:r w:rsidRPr="008C50D9">
        <w:rPr>
          <w:rFonts w:ascii="Roboto Slab Black" w:hAnsi="Roboto Slab Black" w:cs="Roboto Slab Black"/>
          <w:b/>
          <w:bCs/>
        </w:rPr>
        <w:t>Prövning av anbudsgivare och anbud</w:t>
      </w:r>
    </w:p>
    <w:p w14:paraId="472BF486" w14:textId="72827FE5" w:rsidR="00C0106D" w:rsidRPr="00C570A4" w:rsidRDefault="00C0106D" w:rsidP="00A9382D">
      <w:pPr>
        <w:spacing w:after="120" w:line="240" w:lineRule="auto"/>
        <w:ind w:left="1276"/>
      </w:pPr>
      <w:r w:rsidRPr="00C570A4">
        <w:t>Anbudsprövninge</w:t>
      </w:r>
      <w:r w:rsidRPr="00C570A4">
        <w:rPr>
          <w:rFonts w:hint="eastAsia"/>
        </w:rPr>
        <w:t>n</w:t>
      </w:r>
      <w:r w:rsidRPr="00C570A4">
        <w:t xml:space="preserve"> sker i </w:t>
      </w:r>
      <w:r w:rsidR="00964490">
        <w:t xml:space="preserve">flera </w:t>
      </w:r>
      <w:r w:rsidRPr="00C570A4">
        <w:t xml:space="preserve">steg. </w:t>
      </w:r>
    </w:p>
    <w:p w14:paraId="272574F5" w14:textId="6A299B8D" w:rsidR="00C0106D" w:rsidRPr="00C570A4" w:rsidRDefault="00C0106D" w:rsidP="00A9382D">
      <w:pPr>
        <w:spacing w:after="120" w:line="240" w:lineRule="auto"/>
        <w:ind w:left="1276"/>
      </w:pPr>
      <w:r w:rsidRPr="00C570A4">
        <w:rPr>
          <w:rFonts w:hint="eastAsia"/>
        </w:rPr>
        <w:t xml:space="preserve">I första </w:t>
      </w:r>
      <w:r w:rsidRPr="00C570A4">
        <w:t>steget</w:t>
      </w:r>
      <w:r w:rsidRPr="00C570A4">
        <w:rPr>
          <w:rFonts w:hint="eastAsia"/>
        </w:rPr>
        <w:t xml:space="preserve"> prövas anbudet</w:t>
      </w:r>
      <w:r w:rsidRPr="00C570A4">
        <w:t xml:space="preserve"> avseende uppfyllande av samtliga </w:t>
      </w:r>
      <w:r w:rsidR="005636F4">
        <w:t>ska</w:t>
      </w:r>
      <w:r w:rsidRPr="00C570A4">
        <w:t>-krav enligt AFB.61</w:t>
      </w:r>
      <w:r w:rsidR="00960E71">
        <w:t xml:space="preserve"> och </w:t>
      </w:r>
      <w:r w:rsidRPr="00C570A4">
        <w:t xml:space="preserve">AFB.62. </w:t>
      </w:r>
      <w:r w:rsidR="00964490">
        <w:t xml:space="preserve">I andra steget prövas anbudet avseende uppfyllande av samtliga ska-krav enligt </w:t>
      </w:r>
      <w:r w:rsidR="00964490" w:rsidRPr="00A02A7B">
        <w:t>AFB.41</w:t>
      </w:r>
      <w:r w:rsidR="00964490">
        <w:t xml:space="preserve">. </w:t>
      </w:r>
      <w:r w:rsidRPr="00C570A4">
        <w:rPr>
          <w:rFonts w:hint="eastAsia"/>
        </w:rPr>
        <w:t xml:space="preserve">Anbudsgivare och anbud som inte uppfyller dessa krav kommer att förkastas.  </w:t>
      </w:r>
    </w:p>
    <w:p w14:paraId="3AAFE2E0" w14:textId="6EE96A97" w:rsidR="00C0106D" w:rsidRPr="00C570A4" w:rsidRDefault="00964490" w:rsidP="00964490">
      <w:pPr>
        <w:spacing w:after="120" w:line="240" w:lineRule="auto"/>
        <w:ind w:left="1276"/>
      </w:pPr>
      <w:r>
        <w:t xml:space="preserve">Sist </w:t>
      </w:r>
      <w:r w:rsidR="00C0106D" w:rsidRPr="00C570A4">
        <w:rPr>
          <w:rFonts w:hint="eastAsia"/>
        </w:rPr>
        <w:t>sker en utvärdering av de anbud som inte förkastats där det anbud med bäst förhållande mellan kvalitet och pris kommer att antas.</w:t>
      </w:r>
    </w:p>
    <w:p w14:paraId="1202FA71" w14:textId="05483A8F" w:rsidR="00C570A4" w:rsidRPr="003B4BC9" w:rsidRDefault="00C570A4" w:rsidP="00C570A4">
      <w:pPr>
        <w:spacing w:after="0" w:line="240" w:lineRule="auto"/>
        <w:ind w:left="1276"/>
      </w:pPr>
      <w:r w:rsidRPr="003B4BC9">
        <w:rPr>
          <w:rFonts w:hint="eastAsia"/>
        </w:rPr>
        <w:t xml:space="preserve">ESPD </w:t>
      </w:r>
    </w:p>
    <w:p w14:paraId="2B821B28" w14:textId="058A61E3" w:rsidR="00C570A4" w:rsidRPr="003B4BC9" w:rsidRDefault="00C570A4" w:rsidP="00C570A4">
      <w:pPr>
        <w:spacing w:after="120" w:line="240" w:lineRule="auto"/>
        <w:ind w:left="1276"/>
      </w:pPr>
      <w:r w:rsidRPr="003B4BC9">
        <w:rPr>
          <w:rFonts w:hint="eastAsia"/>
        </w:rPr>
        <w:t xml:space="preserve">Anbudsgivaren får lämna en </w:t>
      </w:r>
      <w:r w:rsidRPr="003B4BC9">
        <w:t>ESPD</w:t>
      </w:r>
      <w:r w:rsidRPr="003B4BC9">
        <w:rPr>
          <w:rFonts w:hint="eastAsia"/>
        </w:rPr>
        <w:t xml:space="preserve"> om att det inte finns skäl att utesluta anbudsgivaren från deltagande i upphandlingen samt att anbudsgivaren uppfyller angivna</w:t>
      </w:r>
      <w:r w:rsidRPr="003B4BC9">
        <w:t xml:space="preserve"> </w:t>
      </w:r>
      <w:r w:rsidRPr="003B4BC9">
        <w:rPr>
          <w:rFonts w:hint="eastAsia"/>
        </w:rPr>
        <w:t xml:space="preserve">kvalificeringskrav. </w:t>
      </w:r>
      <w:r w:rsidRPr="003B4BC9">
        <w:t xml:space="preserve">Att lämna ESPD är frivilligt och inte ett krav.  </w:t>
      </w:r>
      <w:r w:rsidRPr="003B4BC9">
        <w:rPr>
          <w:rFonts w:hint="eastAsia"/>
        </w:rPr>
        <w:t xml:space="preserve"> </w:t>
      </w:r>
    </w:p>
    <w:p w14:paraId="06F346F3" w14:textId="0CC609D4" w:rsidR="00C570A4" w:rsidRPr="003B4BC9" w:rsidRDefault="00C570A4" w:rsidP="00C570A4">
      <w:pPr>
        <w:spacing w:after="120" w:line="240" w:lineRule="auto"/>
        <w:ind w:left="1276"/>
      </w:pPr>
      <w:r w:rsidRPr="003B4BC9">
        <w:rPr>
          <w:rFonts w:hint="eastAsia"/>
        </w:rPr>
        <w:t>Om</w:t>
      </w:r>
      <w:r w:rsidRPr="003B4BC9">
        <w:t xml:space="preserve"> ESPD</w:t>
      </w:r>
      <w:r w:rsidRPr="003B4BC9">
        <w:rPr>
          <w:rFonts w:hint="eastAsia"/>
        </w:rPr>
        <w:t xml:space="preserve"> lämnas behöver de intyg och andra skriftliga bevis som B begär in avseende uteslutningsgrunder och kvalificeringskrav inte lämnas in förrän B uppmanar anbudsgivaren att inkomma med sådant bevis.  </w:t>
      </w:r>
    </w:p>
    <w:p w14:paraId="7379774B" w14:textId="33096DD3" w:rsidR="0079583D" w:rsidRPr="00E231C9" w:rsidRDefault="00C570A4" w:rsidP="00E231C9">
      <w:pPr>
        <w:spacing w:after="0" w:line="240" w:lineRule="auto"/>
        <w:ind w:left="1276"/>
      </w:pPr>
      <w:r w:rsidRPr="003B4BC9">
        <w:rPr>
          <w:rFonts w:hint="eastAsia"/>
        </w:rPr>
        <w:lastRenderedPageBreak/>
        <w:t>Om anbudsgivaren lämnar en egenförsäkran och även åberopar andra företags kapacitet enligt AFB.624 för att uppfylla kvalificeringskrav, ska anbudsgivaren lämna in en separat egenförsäkran för vart och ett av de åberopade företagen.</w:t>
      </w:r>
      <w:r w:rsidRPr="00E32B56">
        <w:rPr>
          <w:rFonts w:hint="eastAsia"/>
        </w:rPr>
        <w:t xml:space="preserve"> </w:t>
      </w:r>
      <w:r w:rsidRPr="00E32B56">
        <w:t xml:space="preserve"> </w:t>
      </w:r>
    </w:p>
    <w:p w14:paraId="30A41992" w14:textId="162A6536" w:rsidR="006B2327" w:rsidRPr="008C50D9" w:rsidRDefault="006B2327" w:rsidP="000755B4">
      <w:pPr>
        <w:spacing w:before="240" w:after="0"/>
        <w:rPr>
          <w:rFonts w:ascii="Roboto Slab Black" w:hAnsi="Roboto Slab Black" w:cs="Roboto Slab Black"/>
          <w:b/>
          <w:bCs/>
        </w:rPr>
      </w:pPr>
      <w:r w:rsidRPr="008C50D9">
        <w:rPr>
          <w:rFonts w:ascii="Roboto Slab Black" w:hAnsi="Roboto Slab Black" w:cs="Roboto Slab Black"/>
          <w:b/>
          <w:bCs/>
        </w:rPr>
        <w:t>AFB.</w:t>
      </w:r>
      <w:r w:rsidR="008E15C8">
        <w:rPr>
          <w:rFonts w:ascii="Roboto Slab Black" w:hAnsi="Roboto Slab Black" w:cs="Roboto Slab Black"/>
          <w:b/>
          <w:bCs/>
        </w:rPr>
        <w:t>61</w:t>
      </w:r>
      <w:r w:rsidRPr="008C50D9">
        <w:rPr>
          <w:rFonts w:ascii="Roboto Slab Black" w:hAnsi="Roboto Slab Black" w:cs="Roboto Slab Black"/>
          <w:b/>
          <w:bCs/>
        </w:rPr>
        <w:tab/>
        <w:t>Uteslutning av anbudsgivare</w:t>
      </w:r>
    </w:p>
    <w:p w14:paraId="42C5E341" w14:textId="3839DC15" w:rsidR="00E52E13" w:rsidRPr="00E52E13" w:rsidRDefault="00E52E13" w:rsidP="00CC461B">
      <w:pPr>
        <w:spacing w:after="0" w:line="240" w:lineRule="auto"/>
        <w:ind w:left="1276"/>
        <w:rPr>
          <w:b/>
          <w:bCs/>
        </w:rPr>
      </w:pPr>
      <w:r w:rsidRPr="00E52E13">
        <w:rPr>
          <w:b/>
          <w:bCs/>
        </w:rPr>
        <w:t xml:space="preserve">Uteslutning enligt LOU </w:t>
      </w:r>
    </w:p>
    <w:p w14:paraId="19F19C3A" w14:textId="5DBB903F" w:rsidR="006B2327" w:rsidRPr="00CC461B" w:rsidRDefault="006B2327" w:rsidP="00343FF9">
      <w:pPr>
        <w:spacing w:after="120" w:line="240" w:lineRule="auto"/>
        <w:ind w:left="1276"/>
      </w:pPr>
      <w:r w:rsidRPr="00CC461B">
        <w:t>Anbudsgivaren utesluts från denna upphandling enligt LOU kap 13 §§ 1 och 2. Vidare utesluts anbudsgivaren enligt samtliga punkter i LOU kap 13 § 3.</w:t>
      </w:r>
    </w:p>
    <w:p w14:paraId="2082BB57" w14:textId="77777777" w:rsidR="005F5143" w:rsidRPr="006B1988" w:rsidRDefault="005F5143" w:rsidP="005F5143">
      <w:pPr>
        <w:spacing w:after="0" w:line="240" w:lineRule="auto"/>
        <w:ind w:left="1276"/>
        <w:rPr>
          <w:b/>
          <w:bCs/>
        </w:rPr>
      </w:pPr>
      <w:r w:rsidRPr="006B1988">
        <w:rPr>
          <w:b/>
          <w:bCs/>
        </w:rPr>
        <w:t>Uteslutning av ryska företag</w:t>
      </w:r>
    </w:p>
    <w:p w14:paraId="1E9236B7" w14:textId="3B4F523A" w:rsidR="00E52E13" w:rsidRPr="006B1988" w:rsidRDefault="00E52E13" w:rsidP="00E52E13">
      <w:pPr>
        <w:spacing w:after="0" w:line="240" w:lineRule="auto"/>
        <w:ind w:left="1276"/>
      </w:pPr>
      <w:r w:rsidRPr="006B1988">
        <w:t xml:space="preserve">Som en följd av EU:s sanktioner mot Ryssland och Belarus ska anbudsgivaren försäkra att leverantören: </w:t>
      </w:r>
    </w:p>
    <w:p w14:paraId="2F19975A" w14:textId="4A588A5E" w:rsidR="00E52E13" w:rsidRPr="006B1988" w:rsidRDefault="00E52E13" w:rsidP="00C31DFD">
      <w:pPr>
        <w:pStyle w:val="Liststycke"/>
        <w:numPr>
          <w:ilvl w:val="0"/>
          <w:numId w:val="14"/>
        </w:numPr>
        <w:spacing w:after="0" w:line="240" w:lineRule="auto"/>
      </w:pPr>
      <w:r w:rsidRPr="006B1988">
        <w:t>inte direkt eller indirekt omfattas av sanktionerna,</w:t>
      </w:r>
    </w:p>
    <w:p w14:paraId="0885B191" w14:textId="77777777" w:rsidR="00E52E13" w:rsidRPr="006B1988" w:rsidRDefault="00E52E13" w:rsidP="00C31DFD">
      <w:pPr>
        <w:pStyle w:val="Liststycke"/>
        <w:numPr>
          <w:ilvl w:val="0"/>
          <w:numId w:val="14"/>
        </w:numPr>
        <w:spacing w:after="0" w:line="240" w:lineRule="auto"/>
      </w:pPr>
      <w:r w:rsidRPr="006B1988">
        <w:t>inte kommer att använda sig av underleverantörer med mera som omfattas av sanktionerna, eller åberopa kapaciteten hos sådana aktörer i upphandlingen,</w:t>
      </w:r>
    </w:p>
    <w:p w14:paraId="48CE9BA0" w14:textId="6C4AB16E" w:rsidR="00E52E13" w:rsidRPr="006B1988" w:rsidRDefault="00E52E13" w:rsidP="00C31DFD">
      <w:pPr>
        <w:pStyle w:val="Liststycke"/>
        <w:numPr>
          <w:ilvl w:val="0"/>
          <w:numId w:val="14"/>
        </w:numPr>
        <w:spacing w:after="0" w:line="240" w:lineRule="auto"/>
      </w:pPr>
      <w:r w:rsidRPr="006B1988">
        <w:t>inom ramen för avtalsförhållandet inte kommer att medverka till köp, import eller transport av sådana produkter och tjänster som omfattas av EU:s importrestriktioner,</w:t>
      </w:r>
    </w:p>
    <w:p w14:paraId="47BBE1B2" w14:textId="77777777" w:rsidR="00E52E13" w:rsidRPr="006B1988" w:rsidRDefault="00E52E13" w:rsidP="00C31DFD">
      <w:pPr>
        <w:pStyle w:val="Liststycke"/>
        <w:numPr>
          <w:ilvl w:val="0"/>
          <w:numId w:val="14"/>
        </w:numPr>
        <w:spacing w:after="0" w:line="240" w:lineRule="auto"/>
      </w:pPr>
      <w:r w:rsidRPr="006B1988">
        <w:t>att leverantören omedelbart upplyser Värmdöbostäder AB om leverantörens rättsliga status, ägarförhållanden eller representation innebär, eller förändras på ett sådant sätt, att den omfattas av sanktionerna,</w:t>
      </w:r>
    </w:p>
    <w:p w14:paraId="3AB617EB" w14:textId="77777777" w:rsidR="00E52E13" w:rsidRPr="006B1988" w:rsidRDefault="00E52E13" w:rsidP="00C31DFD">
      <w:pPr>
        <w:pStyle w:val="Liststycke"/>
        <w:numPr>
          <w:ilvl w:val="0"/>
          <w:numId w:val="14"/>
        </w:numPr>
        <w:spacing w:after="0" w:line="240" w:lineRule="auto"/>
      </w:pPr>
      <w:r w:rsidRPr="006B1988">
        <w:t>att leverantören omedelbart upplyser Värmdöbostäder om det finns anledning att misstänka att förhållandena är sådana att en underleverantör eller ett åberopat företag omfattas av sanktionerna, och</w:t>
      </w:r>
    </w:p>
    <w:p w14:paraId="024CC1FE" w14:textId="4E746BC1" w:rsidR="005F5143" w:rsidRPr="006B1988" w:rsidRDefault="00E52E13" w:rsidP="00343FF9">
      <w:pPr>
        <w:pStyle w:val="Liststycke"/>
        <w:numPr>
          <w:ilvl w:val="0"/>
          <w:numId w:val="14"/>
        </w:numPr>
        <w:spacing w:after="120" w:line="240" w:lineRule="auto"/>
      </w:pPr>
      <w:r w:rsidRPr="006B1988">
        <w:t>att leverantören fullt ut kommer samarbeta i frågor som rör efterlevnaden av sanktionerna och tillhandahålla de uppgifter som är nödvändiga i detta avseende.</w:t>
      </w:r>
    </w:p>
    <w:p w14:paraId="2D68DF23" w14:textId="77777777" w:rsidR="00E52E13" w:rsidRPr="006B1988" w:rsidRDefault="00E52E13" w:rsidP="00343FF9">
      <w:pPr>
        <w:spacing w:after="0" w:line="240" w:lineRule="auto"/>
        <w:ind w:firstLine="1276"/>
      </w:pPr>
      <w:r w:rsidRPr="006B1988">
        <w:t>Verifieras enligt:</w:t>
      </w:r>
    </w:p>
    <w:p w14:paraId="11FA6DE5" w14:textId="2BBE6F1A" w:rsidR="00E52E13" w:rsidRDefault="00E52E13" w:rsidP="00E52E13">
      <w:pPr>
        <w:spacing w:after="0" w:line="240" w:lineRule="auto"/>
        <w:ind w:left="1276"/>
      </w:pPr>
      <w:r w:rsidRPr="006B1988">
        <w:t xml:space="preserve">Anbudsgivaren inklusive företag vars kapacitet anbudsgivaren åberopar intygar att de är fria från omständigheter enligt LOU kap 13 § 1 </w:t>
      </w:r>
      <w:r w:rsidR="00B019AA" w:rsidRPr="006B1988">
        <w:t>och uteslutning av ryska företag</w:t>
      </w:r>
      <w:r w:rsidR="00B019AA">
        <w:t xml:space="preserve"> </w:t>
      </w:r>
      <w:r w:rsidRPr="00CC461B">
        <w:t xml:space="preserve">genom att bifoga ifylld </w:t>
      </w:r>
      <w:r w:rsidR="00B019AA">
        <w:t xml:space="preserve">Sanningsförsäkran. </w:t>
      </w:r>
    </w:p>
    <w:p w14:paraId="413B7C9C" w14:textId="026D306A" w:rsidR="006B2327" w:rsidRPr="00E81E0B" w:rsidRDefault="006B2327" w:rsidP="00E81E0B">
      <w:pPr>
        <w:spacing w:before="240" w:after="0"/>
        <w:rPr>
          <w:rFonts w:ascii="Roboto Slab Black" w:hAnsi="Roboto Slab Black" w:cs="Roboto Slab Black"/>
          <w:b/>
          <w:bCs/>
        </w:rPr>
      </w:pPr>
      <w:r w:rsidRPr="008C50D9">
        <w:rPr>
          <w:rFonts w:ascii="Roboto Slab Black" w:hAnsi="Roboto Slab Black" w:cs="Roboto Slab Black"/>
          <w:b/>
          <w:bCs/>
        </w:rPr>
        <w:t>AFB.</w:t>
      </w:r>
      <w:r w:rsidR="008E15C8">
        <w:rPr>
          <w:rFonts w:ascii="Roboto Slab Black" w:hAnsi="Roboto Slab Black" w:cs="Roboto Slab Black"/>
          <w:b/>
          <w:bCs/>
        </w:rPr>
        <w:t>6</w:t>
      </w:r>
      <w:r w:rsidRPr="008C50D9">
        <w:rPr>
          <w:rFonts w:ascii="Roboto Slab Black" w:hAnsi="Roboto Slab Black" w:cs="Roboto Slab Black"/>
          <w:b/>
          <w:bCs/>
        </w:rPr>
        <w:t>2</w:t>
      </w:r>
      <w:r w:rsidRPr="008C50D9">
        <w:rPr>
          <w:rFonts w:ascii="Roboto Slab Black" w:hAnsi="Roboto Slab Black" w:cs="Roboto Slab Black"/>
          <w:b/>
          <w:bCs/>
        </w:rPr>
        <w:tab/>
        <w:t>Prövning av anbudsgivares lämplighet</w:t>
      </w:r>
    </w:p>
    <w:p w14:paraId="70EB17E3" w14:textId="21DB1015" w:rsidR="008E15C8" w:rsidRDefault="008E15C8" w:rsidP="008E15C8">
      <w:pPr>
        <w:spacing w:before="240" w:after="0"/>
        <w:rPr>
          <w:rFonts w:ascii="Roboto Slab Black" w:hAnsi="Roboto Slab Black" w:cs="Roboto Slab Black"/>
          <w:b/>
          <w:bCs/>
        </w:rPr>
      </w:pPr>
      <w:r w:rsidRPr="008E15C8">
        <w:rPr>
          <w:rFonts w:ascii="Roboto Slab Black" w:hAnsi="Roboto Slab Black" w:cs="Roboto Slab Black"/>
          <w:b/>
          <w:bCs/>
        </w:rPr>
        <w:t xml:space="preserve">AFB.621 </w:t>
      </w:r>
      <w:r>
        <w:rPr>
          <w:rFonts w:ascii="Roboto Slab Black" w:hAnsi="Roboto Slab Black" w:cs="Roboto Slab Black"/>
          <w:b/>
          <w:bCs/>
        </w:rPr>
        <w:tab/>
      </w:r>
      <w:r w:rsidRPr="008E15C8">
        <w:rPr>
          <w:rFonts w:ascii="Roboto Slab Black" w:hAnsi="Roboto Slab Black" w:cs="Roboto Slab Black"/>
          <w:b/>
          <w:bCs/>
        </w:rPr>
        <w:t>Krav på behörighet att utöva yrkesverksamhet</w:t>
      </w:r>
    </w:p>
    <w:p w14:paraId="11096DB5" w14:textId="64257238" w:rsidR="00FD1B57" w:rsidRDefault="008E15C8" w:rsidP="00343FF9">
      <w:pPr>
        <w:spacing w:after="120" w:line="240" w:lineRule="auto"/>
        <w:ind w:left="1276"/>
        <w:rPr>
          <w:highlight w:val="yellow"/>
        </w:rPr>
      </w:pPr>
      <w:r>
        <w:rPr>
          <w:rFonts w:ascii="Roboto Slab Black" w:hAnsi="Roboto Slab Black" w:cs="Roboto Slab Black"/>
          <w:b/>
          <w:bCs/>
        </w:rPr>
        <w:tab/>
      </w:r>
      <w:r w:rsidR="00A85F4F">
        <w:t>Anbudsgivaren ska uppfylla i Sverige eller i hemlandet lagenligt ställda krav avseende registrering-, skatte- och avgiftsskyldigheter.</w:t>
      </w:r>
      <w:r w:rsidR="00E236E1">
        <w:t xml:space="preserve"> </w:t>
      </w:r>
      <w:r w:rsidR="00FD1B57" w:rsidRPr="00FD1B57">
        <w:t xml:space="preserve">För bolag med säte utanför Sverige </w:t>
      </w:r>
      <w:r w:rsidR="005636F4">
        <w:t>ska</w:t>
      </w:r>
      <w:r w:rsidR="00FD1B57" w:rsidRPr="00FD1B57">
        <w:t xml:space="preserve"> det landets motsvarande blankett eller intyg användas för att intyga att krav enligt stycket ovan är uppfyllda.</w:t>
      </w:r>
    </w:p>
    <w:p w14:paraId="1D0CB828" w14:textId="5BA62C96" w:rsidR="00FD1B57" w:rsidRDefault="00FD1B57" w:rsidP="00FD1B57">
      <w:pPr>
        <w:spacing w:after="0" w:line="240" w:lineRule="auto"/>
        <w:ind w:left="1276"/>
      </w:pPr>
      <w:r w:rsidRPr="00FD1B57">
        <w:t>Verifieras enligt:</w:t>
      </w:r>
    </w:p>
    <w:p w14:paraId="05563306" w14:textId="23D88B6C" w:rsidR="00FD1B57" w:rsidRDefault="00FD1B57" w:rsidP="00FD1B57">
      <w:pPr>
        <w:spacing w:after="0" w:line="240" w:lineRule="auto"/>
        <w:ind w:left="1276"/>
      </w:pPr>
      <w:r>
        <w:t xml:space="preserve">Beställaren gör en kontroll av anbudsgivare och eventuellt åberopade företag/UE för att kontrollera att anbudsgivaren och UE är registrerad som arbetsgivare, godkänd för F-skatt samt om det finns skatteskulder </w:t>
      </w:r>
      <w:r w:rsidRPr="006B1988">
        <w:t xml:space="preserve">hos Kronofogdemyndigheten genom AAA </w:t>
      </w:r>
      <w:r w:rsidRPr="006B1988">
        <w:lastRenderedPageBreak/>
        <w:t>Soliditet AB (www.soliditet.se), återförsäljare av D&amp;B-upplysning.</w:t>
      </w:r>
      <w:r w:rsidR="00E236E1" w:rsidRPr="006B1988">
        <w:t xml:space="preserve"> Bolag med säte</w:t>
      </w:r>
      <w:r w:rsidR="00E236E1" w:rsidRPr="00E236E1">
        <w:t xml:space="preserve"> utanför Sverige bifogar motsvarande blankett till anbudet.</w:t>
      </w:r>
    </w:p>
    <w:p w14:paraId="03C153A8" w14:textId="15E27EAC" w:rsidR="008E15C8" w:rsidRPr="008E15C8" w:rsidRDefault="008E15C8" w:rsidP="008E15C8">
      <w:pPr>
        <w:spacing w:before="240" w:after="0"/>
        <w:rPr>
          <w:rFonts w:ascii="Roboto Slab Black" w:hAnsi="Roboto Slab Black" w:cs="Roboto Slab Black"/>
          <w:b/>
          <w:bCs/>
        </w:rPr>
      </w:pPr>
      <w:r w:rsidRPr="008E15C8">
        <w:rPr>
          <w:rFonts w:ascii="Roboto Slab Black" w:hAnsi="Roboto Slab Black" w:cs="Roboto Slab Black"/>
          <w:b/>
          <w:bCs/>
        </w:rPr>
        <w:t xml:space="preserve">AFB.622 </w:t>
      </w:r>
      <w:r>
        <w:rPr>
          <w:rFonts w:ascii="Roboto Slab Black" w:hAnsi="Roboto Slab Black" w:cs="Roboto Slab Black"/>
          <w:b/>
          <w:bCs/>
        </w:rPr>
        <w:tab/>
      </w:r>
      <w:r w:rsidRPr="008E15C8">
        <w:rPr>
          <w:rFonts w:ascii="Roboto Slab Black" w:hAnsi="Roboto Slab Black" w:cs="Roboto Slab Black"/>
          <w:b/>
          <w:bCs/>
        </w:rPr>
        <w:t xml:space="preserve">Krav på ekonomisk och finansiell ställning </w:t>
      </w:r>
    </w:p>
    <w:p w14:paraId="06E24AB1" w14:textId="3A6C29FC" w:rsidR="006B2327" w:rsidRPr="00CC461B" w:rsidRDefault="00631FB0" w:rsidP="00474EA4">
      <w:pPr>
        <w:spacing w:after="120" w:line="240" w:lineRule="auto"/>
        <w:ind w:left="1276"/>
      </w:pPr>
      <w:r>
        <w:tab/>
      </w:r>
      <w:r w:rsidR="006B2327" w:rsidRPr="00CC461B">
        <w:t>Anbudsgivaren prövas gällande ekonomisk och finansiell ställning. Här avses krav på årsomsättning och rating vid kreditupplysning.</w:t>
      </w:r>
    </w:p>
    <w:p w14:paraId="32581CAD" w14:textId="77777777" w:rsidR="006B2327" w:rsidRPr="00631FB0" w:rsidRDefault="006B2327" w:rsidP="00CC461B">
      <w:pPr>
        <w:spacing w:after="0" w:line="240" w:lineRule="auto"/>
        <w:ind w:left="1276"/>
        <w:rPr>
          <w:b/>
          <w:bCs/>
        </w:rPr>
      </w:pPr>
      <w:r w:rsidRPr="00631FB0">
        <w:rPr>
          <w:b/>
          <w:bCs/>
        </w:rPr>
        <w:t>Årsomsättning</w:t>
      </w:r>
    </w:p>
    <w:p w14:paraId="314A3DCF" w14:textId="5C6F408C" w:rsidR="006B2327" w:rsidRPr="00CC461B" w:rsidRDefault="006B2327" w:rsidP="00727942">
      <w:pPr>
        <w:spacing w:after="120" w:line="240" w:lineRule="auto"/>
        <w:ind w:left="1276"/>
      </w:pPr>
      <w:r w:rsidRPr="00CC461B">
        <w:t xml:space="preserve">Anbudsgivaren </w:t>
      </w:r>
      <w:r w:rsidR="005636F4">
        <w:t>ska</w:t>
      </w:r>
      <w:r w:rsidRPr="00CC461B">
        <w:t xml:space="preserve"> ha en årsomsättning vid det senast fastställda räkenskapsåret om minst </w:t>
      </w:r>
      <w:r w:rsidR="00E231C9">
        <w:t>150</w:t>
      </w:r>
      <w:r w:rsidRPr="00CB146D">
        <w:t xml:space="preserve"> miljoner kronor.</w:t>
      </w:r>
    </w:p>
    <w:p w14:paraId="08320100" w14:textId="77777777" w:rsidR="006B2327" w:rsidRPr="00CC461B" w:rsidRDefault="006B2327" w:rsidP="00CC461B">
      <w:pPr>
        <w:spacing w:after="0" w:line="240" w:lineRule="auto"/>
        <w:ind w:left="1276"/>
      </w:pPr>
      <w:r w:rsidRPr="00CC461B">
        <w:t>Verifieras enligt:</w:t>
      </w:r>
    </w:p>
    <w:p w14:paraId="015D0577" w14:textId="77777777" w:rsidR="006B2327" w:rsidRPr="00CC461B" w:rsidRDefault="006B2327" w:rsidP="00CC461B">
      <w:pPr>
        <w:spacing w:after="0" w:line="240" w:lineRule="auto"/>
        <w:ind w:left="1276"/>
      </w:pPr>
      <w:r w:rsidRPr="00CC461B">
        <w:t xml:space="preserve">Årsomsättning styrks genom att beställaren tar ut en företagsrapport via AAA Soliditet AB (www.soliditet.se), återförsäljare av D&amp;B-upplysning. </w:t>
      </w:r>
    </w:p>
    <w:p w14:paraId="77A7C0BC" w14:textId="629385FB" w:rsidR="006B2327" w:rsidRDefault="006B2327" w:rsidP="00474EA4">
      <w:pPr>
        <w:spacing w:after="120" w:line="240" w:lineRule="auto"/>
        <w:ind w:left="1276"/>
      </w:pPr>
      <w:r w:rsidRPr="00CC461B">
        <w:t xml:space="preserve">För anbudsgivare utanför Sverige </w:t>
      </w:r>
      <w:r w:rsidR="005636F4">
        <w:t>ska</w:t>
      </w:r>
      <w:r w:rsidRPr="00CC461B">
        <w:t xml:space="preserve"> motsvarande rapport bifogas anbudet. Förslagsvis kan Dun &amp; </w:t>
      </w:r>
      <w:proofErr w:type="spellStart"/>
      <w:r w:rsidRPr="00CC461B">
        <w:t>Bradstreet</w:t>
      </w:r>
      <w:proofErr w:type="spellEnd"/>
      <w:r w:rsidRPr="00CC461B">
        <w:t xml:space="preserve"> (</w:t>
      </w:r>
      <w:hyperlink r:id="rId11" w:history="1">
        <w:r w:rsidRPr="00CC461B">
          <w:t>www.dnb.com</w:t>
        </w:r>
      </w:hyperlink>
      <w:r w:rsidRPr="00CC461B">
        <w:t xml:space="preserve">) användas. Upplysningen </w:t>
      </w:r>
      <w:r w:rsidR="005636F4">
        <w:t>ska</w:t>
      </w:r>
      <w:r w:rsidRPr="00CC461B">
        <w:t xml:space="preserve"> vara högst en (1) månad gammal räknat från sista anbudsdag.</w:t>
      </w:r>
    </w:p>
    <w:p w14:paraId="7999DBA3" w14:textId="3DBD71E6" w:rsidR="006B2327" w:rsidRPr="00631FB0" w:rsidRDefault="006B2327" w:rsidP="00CC461B">
      <w:pPr>
        <w:spacing w:after="0" w:line="240" w:lineRule="auto"/>
        <w:ind w:left="1276"/>
        <w:rPr>
          <w:b/>
          <w:bCs/>
        </w:rPr>
      </w:pPr>
      <w:r w:rsidRPr="00631FB0">
        <w:rPr>
          <w:b/>
          <w:bCs/>
        </w:rPr>
        <w:t>Rating</w:t>
      </w:r>
    </w:p>
    <w:p w14:paraId="4D8D19B1" w14:textId="1BF9DCD7" w:rsidR="00D87E49" w:rsidRDefault="006B2327" w:rsidP="00727942">
      <w:pPr>
        <w:spacing w:after="120" w:line="240" w:lineRule="auto"/>
        <w:ind w:left="1276"/>
      </w:pPr>
      <w:r w:rsidRPr="00CC461B">
        <w:t xml:space="preserve">Anbudsgivare </w:t>
      </w:r>
      <w:r w:rsidR="005636F4">
        <w:t>ska</w:t>
      </w:r>
      <w:r w:rsidRPr="00CC461B">
        <w:t xml:space="preserve"> ha lägst rating </w:t>
      </w:r>
      <w:r w:rsidRPr="009F4506">
        <w:t>A</w:t>
      </w:r>
      <w:r w:rsidRPr="00CC461B">
        <w:t xml:space="preserve"> från Dun &amp; </w:t>
      </w:r>
      <w:proofErr w:type="spellStart"/>
      <w:r w:rsidRPr="00CC461B">
        <w:t>Bradstreet</w:t>
      </w:r>
      <w:proofErr w:type="spellEnd"/>
      <w:r w:rsidRPr="00CC461B">
        <w:t xml:space="preserve"> (D&amp;B) eller likvärdigt. I det fall lägre rating redovisas kan anbudsgivaren ändå anses uppfylla detta krav om anbudsgivaren i anbudet lämnat en sådan förklaring att det kan anses klarlagt att anbudsgivaren, själv eller genom åberopande av annans kapacitet, innehar motsvarande ekonomiska stabilitet. Beställaren </w:t>
      </w:r>
      <w:r w:rsidR="005636F4">
        <w:t>ska</w:t>
      </w:r>
      <w:r w:rsidRPr="00CC461B">
        <w:t xml:space="preserve"> ha möjlighet att kontrollera anbudsgivarens uppgifter och själv avgöra om förklaringen kan godkännas.</w:t>
      </w:r>
    </w:p>
    <w:p w14:paraId="5AF01021" w14:textId="2605F4CD" w:rsidR="006B2327" w:rsidRPr="00CC461B" w:rsidRDefault="006B2327" w:rsidP="00CC461B">
      <w:pPr>
        <w:spacing w:after="0" w:line="240" w:lineRule="auto"/>
        <w:ind w:left="1276"/>
      </w:pPr>
      <w:r w:rsidRPr="00CC461B">
        <w:t>Verifieras enligt:</w:t>
      </w:r>
    </w:p>
    <w:p w14:paraId="46A7A39F" w14:textId="77777777" w:rsidR="006B2327" w:rsidRPr="00CC461B" w:rsidRDefault="006B2327" w:rsidP="00727942">
      <w:pPr>
        <w:spacing w:after="120" w:line="240" w:lineRule="auto"/>
        <w:ind w:left="1276"/>
      </w:pPr>
      <w:r w:rsidRPr="00CC461B">
        <w:t xml:space="preserve">Finansiell förmåga styrks genom att beställaren genomför kreditupplysning enligt ”AAA-modellen” via AAA Soliditet AB (www.soliditet.se), återförsäljare av D&amp;B-upplysning. </w:t>
      </w:r>
    </w:p>
    <w:p w14:paraId="78EC009D" w14:textId="4D72061A" w:rsidR="009F4506" w:rsidRDefault="006B2327" w:rsidP="00E82626">
      <w:pPr>
        <w:spacing w:after="0" w:line="240" w:lineRule="auto"/>
        <w:ind w:left="1276"/>
      </w:pPr>
      <w:r w:rsidRPr="00CC461B">
        <w:t xml:space="preserve">För anbudsgivare utanför Sverige </w:t>
      </w:r>
      <w:r w:rsidR="005636F4">
        <w:t>ska</w:t>
      </w:r>
      <w:r w:rsidRPr="00CC461B">
        <w:t xml:space="preserve"> motsvarande intyg bifogas anbudet. Förslagsvis kan de använda Dun &amp; </w:t>
      </w:r>
      <w:proofErr w:type="spellStart"/>
      <w:r w:rsidRPr="00CC461B">
        <w:t>Bradstreet</w:t>
      </w:r>
      <w:proofErr w:type="spellEnd"/>
      <w:r w:rsidRPr="00CC461B">
        <w:t xml:space="preserve"> (</w:t>
      </w:r>
      <w:hyperlink r:id="rId12" w:history="1">
        <w:r w:rsidRPr="00CC461B">
          <w:t>www.dnb.com</w:t>
        </w:r>
      </w:hyperlink>
      <w:r w:rsidRPr="00CC461B">
        <w:t xml:space="preserve">). Upplysningen </w:t>
      </w:r>
      <w:r w:rsidR="005636F4">
        <w:t>ska</w:t>
      </w:r>
      <w:r w:rsidRPr="00CC461B">
        <w:t xml:space="preserve"> vara högst en (1) månad gammal räknat från sista anbudsdag.</w:t>
      </w:r>
    </w:p>
    <w:p w14:paraId="34B45127" w14:textId="06986954" w:rsidR="006B2327" w:rsidRPr="00631FB0" w:rsidRDefault="008E15C8" w:rsidP="00631FB0">
      <w:pPr>
        <w:spacing w:before="240" w:after="0"/>
        <w:rPr>
          <w:rFonts w:ascii="Roboto Slab Black" w:hAnsi="Roboto Slab Black" w:cs="Roboto Slab Black"/>
          <w:b/>
          <w:bCs/>
        </w:rPr>
      </w:pPr>
      <w:r w:rsidRPr="008E15C8">
        <w:rPr>
          <w:rFonts w:ascii="Roboto Slab Black" w:hAnsi="Roboto Slab Black" w:cs="Roboto Slab Black"/>
          <w:b/>
          <w:bCs/>
        </w:rPr>
        <w:t xml:space="preserve">AFB.623 </w:t>
      </w:r>
      <w:r w:rsidR="00631FB0">
        <w:rPr>
          <w:rFonts w:ascii="Roboto Slab Black" w:hAnsi="Roboto Slab Black" w:cs="Roboto Slab Black"/>
          <w:b/>
          <w:bCs/>
        </w:rPr>
        <w:tab/>
      </w:r>
      <w:r w:rsidRPr="008E15C8">
        <w:rPr>
          <w:rFonts w:ascii="Roboto Slab Black" w:hAnsi="Roboto Slab Black" w:cs="Roboto Slab Black"/>
          <w:b/>
          <w:bCs/>
        </w:rPr>
        <w:t xml:space="preserve">Krav på teknisk och yrkesmässig kapacitet </w:t>
      </w:r>
    </w:p>
    <w:p w14:paraId="54611FB3" w14:textId="1D7253CE" w:rsidR="00631FB0" w:rsidRDefault="006B2327" w:rsidP="00392160">
      <w:pPr>
        <w:spacing w:after="120" w:line="240" w:lineRule="auto"/>
        <w:ind w:left="1276"/>
      </w:pPr>
      <w:r w:rsidRPr="00631FB0">
        <w:t xml:space="preserve">Anbudsgivaren prövas gällande teknisk förmåga och kapacitet, med vilket avses: </w:t>
      </w:r>
    </w:p>
    <w:p w14:paraId="265F9004" w14:textId="14B3E4E7" w:rsidR="006B2327" w:rsidRPr="00262E47" w:rsidRDefault="006B2327" w:rsidP="00C31DFD">
      <w:pPr>
        <w:pStyle w:val="Liststycke"/>
        <w:numPr>
          <w:ilvl w:val="0"/>
          <w:numId w:val="11"/>
        </w:numPr>
        <w:spacing w:after="0" w:line="240" w:lineRule="auto"/>
      </w:pPr>
      <w:r w:rsidRPr="00262E47">
        <w:t>Referensprojekt</w:t>
      </w:r>
    </w:p>
    <w:p w14:paraId="3B24A1CD" w14:textId="77777777" w:rsidR="006B2327" w:rsidRPr="00262E47" w:rsidRDefault="006B2327" w:rsidP="00C31DFD">
      <w:pPr>
        <w:pStyle w:val="Liststycke"/>
        <w:numPr>
          <w:ilvl w:val="0"/>
          <w:numId w:val="11"/>
        </w:numPr>
        <w:spacing w:after="0" w:line="240" w:lineRule="auto"/>
      </w:pPr>
      <w:r w:rsidRPr="00262E47">
        <w:t xml:space="preserve">Organisation och nyckelpersoner </w:t>
      </w:r>
    </w:p>
    <w:p w14:paraId="01FE8E78" w14:textId="16BBD8E4" w:rsidR="0019472F" w:rsidRPr="00262E47" w:rsidRDefault="0019472F" w:rsidP="00392160">
      <w:pPr>
        <w:pStyle w:val="Liststycke"/>
        <w:numPr>
          <w:ilvl w:val="0"/>
          <w:numId w:val="11"/>
        </w:numPr>
        <w:spacing w:after="120" w:line="240" w:lineRule="auto"/>
      </w:pPr>
      <w:r w:rsidRPr="00262E47">
        <w:t>Kvalitets-</w:t>
      </w:r>
      <w:r w:rsidR="00DD456E">
        <w:t>,</w:t>
      </w:r>
      <w:r w:rsidRPr="00262E47">
        <w:t xml:space="preserve"> </w:t>
      </w:r>
      <w:r w:rsidR="00262E47" w:rsidRPr="00262E47">
        <w:t>miljö</w:t>
      </w:r>
      <w:r w:rsidR="00DD456E">
        <w:t>-, och arbetsmiljöl</w:t>
      </w:r>
      <w:r w:rsidR="00262E47" w:rsidRPr="00262E47">
        <w:t>edningssystem</w:t>
      </w:r>
      <w:r w:rsidR="00550D08" w:rsidRPr="00262E47">
        <w:t xml:space="preserve"> </w:t>
      </w:r>
      <w:r w:rsidRPr="00262E47">
        <w:t xml:space="preserve"> </w:t>
      </w:r>
    </w:p>
    <w:p w14:paraId="37F2DDFD" w14:textId="38D0BB94" w:rsidR="006B2327" w:rsidRPr="00D129D9" w:rsidRDefault="006B2327" w:rsidP="00631FB0">
      <w:pPr>
        <w:spacing w:after="0" w:line="240" w:lineRule="auto"/>
        <w:ind w:left="1276"/>
        <w:rPr>
          <w:b/>
          <w:bCs/>
          <w:sz w:val="24"/>
          <w:szCs w:val="24"/>
        </w:rPr>
      </w:pPr>
      <w:r w:rsidRPr="00D129D9">
        <w:rPr>
          <w:sz w:val="24"/>
          <w:szCs w:val="24"/>
        </w:rPr>
        <w:tab/>
      </w:r>
      <w:r w:rsidRPr="00D129D9">
        <w:rPr>
          <w:b/>
          <w:bCs/>
          <w:sz w:val="24"/>
          <w:szCs w:val="24"/>
        </w:rPr>
        <w:t>Referensprojekt</w:t>
      </w:r>
      <w:r w:rsidR="000C065F" w:rsidRPr="00D129D9">
        <w:rPr>
          <w:b/>
          <w:bCs/>
          <w:sz w:val="24"/>
          <w:szCs w:val="24"/>
        </w:rPr>
        <w:t xml:space="preserve"> </w:t>
      </w:r>
    </w:p>
    <w:p w14:paraId="6436C27A" w14:textId="55996E82" w:rsidR="003E532B" w:rsidRDefault="006B2327" w:rsidP="003E532B">
      <w:pPr>
        <w:spacing w:after="0" w:line="240" w:lineRule="auto"/>
        <w:ind w:left="1276"/>
      </w:pPr>
      <w:r w:rsidRPr="00631FB0">
        <w:t xml:space="preserve">Anbudsgivaren </w:t>
      </w:r>
      <w:r w:rsidR="005636F4">
        <w:t>ska</w:t>
      </w:r>
      <w:r w:rsidRPr="00631FB0">
        <w:t xml:space="preserve"> ha genomfört minst två (2) projekt</w:t>
      </w:r>
      <w:r w:rsidR="00474EA4">
        <w:t xml:space="preserve"> liknande denna upphandling</w:t>
      </w:r>
      <w:r w:rsidR="000A78EA">
        <w:t xml:space="preserve">. </w:t>
      </w:r>
      <w:r w:rsidR="003E532B">
        <w:t xml:space="preserve">Referensprojekt </w:t>
      </w:r>
      <w:r w:rsidR="005636F4">
        <w:t>ska</w:t>
      </w:r>
      <w:r w:rsidR="003E532B">
        <w:t xml:space="preserve"> var för sig uppfylla följande krav:  </w:t>
      </w:r>
    </w:p>
    <w:p w14:paraId="38070C01" w14:textId="459C695D" w:rsidR="007A2007" w:rsidRDefault="007A2007" w:rsidP="007A2007">
      <w:pPr>
        <w:pStyle w:val="Liststycke"/>
        <w:numPr>
          <w:ilvl w:val="0"/>
          <w:numId w:val="16"/>
        </w:numPr>
        <w:spacing w:after="0" w:line="240" w:lineRule="auto"/>
      </w:pPr>
      <w:r>
        <w:t>Nyproduktion av flerbostadshus</w:t>
      </w:r>
      <w:r w:rsidR="000F5C9B">
        <w:t xml:space="preserve"> </w:t>
      </w:r>
      <w:r w:rsidR="000F5C9B" w:rsidRPr="00F70CBF">
        <w:t>för minst 30st bostadslägenheter</w:t>
      </w:r>
      <w:r w:rsidRPr="00F70CBF">
        <w:t xml:space="preserve">  </w:t>
      </w:r>
    </w:p>
    <w:p w14:paraId="5B9310F5" w14:textId="505B55D4" w:rsidR="000A78EA" w:rsidRDefault="000A78EA" w:rsidP="00C31DFD">
      <w:pPr>
        <w:pStyle w:val="Liststycke"/>
        <w:numPr>
          <w:ilvl w:val="0"/>
          <w:numId w:val="16"/>
        </w:numPr>
        <w:spacing w:after="0" w:line="240" w:lineRule="auto"/>
      </w:pPr>
      <w:r>
        <w:t>Entreprenadform</w:t>
      </w:r>
      <w:r w:rsidR="00EB2276">
        <w:t xml:space="preserve"> </w:t>
      </w:r>
      <w:r>
        <w:t>T</w:t>
      </w:r>
      <w:r w:rsidR="006B2327" w:rsidRPr="00631FB0">
        <w:t>otalentreprenad</w:t>
      </w:r>
      <w:r>
        <w:t xml:space="preserve"> enligt ABT 06</w:t>
      </w:r>
    </w:p>
    <w:p w14:paraId="5D34573A" w14:textId="4AC023AF" w:rsidR="000A78EA" w:rsidRDefault="000A78EA" w:rsidP="00C31DFD">
      <w:pPr>
        <w:pStyle w:val="Liststycke"/>
        <w:numPr>
          <w:ilvl w:val="0"/>
          <w:numId w:val="12"/>
        </w:numPr>
        <w:spacing w:after="0" w:line="240" w:lineRule="auto"/>
      </w:pPr>
      <w:r>
        <w:lastRenderedPageBreak/>
        <w:t xml:space="preserve">Godkänd slutbesiktning ska ha skett inom fem (5) år räknat från </w:t>
      </w:r>
      <w:r w:rsidR="00474EA4">
        <w:t xml:space="preserve">sista anbudsdag </w:t>
      </w:r>
    </w:p>
    <w:p w14:paraId="549ADC81" w14:textId="1DF069E0" w:rsidR="00510267" w:rsidRPr="00CB146D" w:rsidRDefault="00510267" w:rsidP="00C31DFD">
      <w:pPr>
        <w:pStyle w:val="Liststycke"/>
        <w:numPr>
          <w:ilvl w:val="0"/>
          <w:numId w:val="12"/>
        </w:numPr>
        <w:spacing w:after="0" w:line="240" w:lineRule="auto"/>
      </w:pPr>
      <w:r>
        <w:t xml:space="preserve">Entreprenadsumma ska ha </w:t>
      </w:r>
      <w:r w:rsidRPr="00CB146D">
        <w:t xml:space="preserve">ett värde om minst </w:t>
      </w:r>
      <w:r w:rsidR="00E231C9">
        <w:t>70</w:t>
      </w:r>
      <w:r w:rsidRPr="00CB146D">
        <w:t xml:space="preserve"> Mkr </w:t>
      </w:r>
      <w:proofErr w:type="spellStart"/>
      <w:r w:rsidRPr="00CB146D">
        <w:t>exkl</w:t>
      </w:r>
      <w:proofErr w:type="spellEnd"/>
      <w:r w:rsidRPr="00CB146D">
        <w:t xml:space="preserve"> moms </w:t>
      </w:r>
    </w:p>
    <w:p w14:paraId="649246F5" w14:textId="2D450A7A" w:rsidR="00510267" w:rsidRDefault="00510267" w:rsidP="00C31DFD">
      <w:pPr>
        <w:pStyle w:val="Liststycke"/>
        <w:numPr>
          <w:ilvl w:val="0"/>
          <w:numId w:val="12"/>
        </w:numPr>
        <w:spacing w:after="0" w:line="240" w:lineRule="auto"/>
      </w:pPr>
      <w:r>
        <w:t>Beställare, för- och efternamn</w:t>
      </w:r>
      <w:r w:rsidR="00D06102">
        <w:t xml:space="preserve"> ink befattning</w:t>
      </w:r>
      <w:r>
        <w:t xml:space="preserve"> på referens ink kontaktuppgifter </w:t>
      </w:r>
    </w:p>
    <w:p w14:paraId="6B685B65" w14:textId="77777777" w:rsidR="00510267" w:rsidRDefault="00510267" w:rsidP="00510267">
      <w:pPr>
        <w:spacing w:after="0" w:line="240" w:lineRule="auto"/>
      </w:pPr>
    </w:p>
    <w:p w14:paraId="7B3B0242" w14:textId="3C8935DA" w:rsidR="006B2327" w:rsidRPr="00631FB0" w:rsidRDefault="00510267" w:rsidP="00727942">
      <w:pPr>
        <w:spacing w:after="120" w:line="240" w:lineRule="auto"/>
        <w:ind w:left="1276"/>
      </w:pPr>
      <w:r>
        <w:t>Redovisade referensprojekt ska ha olika juridiska personer som beställande organisation/företag. Referent får inte vara i jävsförhållande och inte heller från person inom gemensam koncern med anbudsgivaren.</w:t>
      </w:r>
    </w:p>
    <w:p w14:paraId="24596715" w14:textId="649723BB" w:rsidR="006B2327" w:rsidRPr="00631FB0" w:rsidRDefault="006B2327" w:rsidP="00631FB0">
      <w:pPr>
        <w:spacing w:after="0" w:line="240" w:lineRule="auto"/>
        <w:ind w:left="1276"/>
      </w:pPr>
      <w:r w:rsidRPr="00631FB0">
        <w:t>Verifieras enligt</w:t>
      </w:r>
    </w:p>
    <w:p w14:paraId="32420392" w14:textId="76E3C0C9" w:rsidR="006B2327" w:rsidRPr="00631FB0" w:rsidRDefault="006B2327" w:rsidP="00727942">
      <w:pPr>
        <w:spacing w:after="120" w:line="240" w:lineRule="auto"/>
        <w:ind w:left="1276"/>
      </w:pPr>
      <w:r w:rsidRPr="00631FB0">
        <w:t>Anbudsgivaren verifierar genom att fylla i efterfrågade uppgifter i anbudsformuläret.</w:t>
      </w:r>
    </w:p>
    <w:p w14:paraId="298FCC43" w14:textId="2073AF77" w:rsidR="006B2327" w:rsidRPr="00631FB0" w:rsidRDefault="006B2327" w:rsidP="00631FB0">
      <w:pPr>
        <w:spacing w:after="0" w:line="240" w:lineRule="auto"/>
        <w:ind w:left="1276"/>
      </w:pPr>
      <w:r w:rsidRPr="00631FB0">
        <w:t xml:space="preserve">Prövning av </w:t>
      </w:r>
      <w:proofErr w:type="spellStart"/>
      <w:r w:rsidR="005636F4">
        <w:t>ska</w:t>
      </w:r>
      <w:r w:rsidRPr="00631FB0">
        <w:t>krav</w:t>
      </w:r>
      <w:proofErr w:type="spellEnd"/>
    </w:p>
    <w:p w14:paraId="0C9BE01D" w14:textId="77777777" w:rsidR="006B2327" w:rsidRDefault="006B2327" w:rsidP="00727942">
      <w:pPr>
        <w:spacing w:after="120" w:line="240" w:lineRule="auto"/>
        <w:ind w:left="1276"/>
      </w:pPr>
      <w:r w:rsidRPr="00631FB0">
        <w:t>Beställaren kommer att kontrollera med referenspersonerna att lämnade uppgifter stämmer.</w:t>
      </w:r>
    </w:p>
    <w:p w14:paraId="59E43395" w14:textId="435E227A" w:rsidR="00727942" w:rsidRDefault="006B2327" w:rsidP="00727942">
      <w:pPr>
        <w:spacing w:after="120" w:line="240" w:lineRule="auto"/>
        <w:ind w:left="1276"/>
      </w:pPr>
      <w:r w:rsidRPr="00D129D9">
        <w:rPr>
          <w:b/>
          <w:bCs/>
          <w:sz w:val="24"/>
          <w:szCs w:val="24"/>
        </w:rPr>
        <w:t xml:space="preserve">Organisation och </w:t>
      </w:r>
      <w:r w:rsidR="00B97992" w:rsidRPr="00D129D9">
        <w:rPr>
          <w:b/>
          <w:bCs/>
          <w:sz w:val="24"/>
          <w:szCs w:val="24"/>
        </w:rPr>
        <w:t>n</w:t>
      </w:r>
      <w:r w:rsidRPr="00D129D9">
        <w:rPr>
          <w:b/>
          <w:bCs/>
          <w:sz w:val="24"/>
          <w:szCs w:val="24"/>
        </w:rPr>
        <w:t>yckelpersoner</w:t>
      </w:r>
      <w:r w:rsidRPr="00B97992">
        <w:br/>
        <w:t xml:space="preserve">Beställaren efterfrågar en trovärdig organisation som </w:t>
      </w:r>
      <w:r w:rsidR="005636F4">
        <w:t>ska</w:t>
      </w:r>
      <w:r w:rsidRPr="00B97992">
        <w:t xml:space="preserve"> utföra </w:t>
      </w:r>
      <w:r w:rsidR="00BC79C7">
        <w:t xml:space="preserve">projektet </w:t>
      </w:r>
      <w:r w:rsidRPr="00B97992">
        <w:t>med hög kvalitet, kompetens och samarbetsförmåga.</w:t>
      </w:r>
    </w:p>
    <w:p w14:paraId="10EA34B2" w14:textId="229BB738" w:rsidR="00A8614D" w:rsidRDefault="006B2327" w:rsidP="00727942">
      <w:pPr>
        <w:spacing w:after="120" w:line="240" w:lineRule="auto"/>
        <w:ind w:left="1276"/>
      </w:pPr>
      <w:r w:rsidRPr="00B97992">
        <w:t>Anbudsgivaren redovisar organisation i anbudsformulär.</w:t>
      </w:r>
    </w:p>
    <w:p w14:paraId="3FB115B7" w14:textId="259164F8" w:rsidR="006B2327" w:rsidRPr="00B97992" w:rsidRDefault="006B2327" w:rsidP="00B97992">
      <w:pPr>
        <w:spacing w:after="0" w:line="240" w:lineRule="auto"/>
        <w:ind w:left="1276"/>
      </w:pPr>
      <w:r w:rsidRPr="00B97992">
        <w:t xml:space="preserve">I organisationen </w:t>
      </w:r>
      <w:r w:rsidR="005636F4">
        <w:t>ska</w:t>
      </w:r>
      <w:r w:rsidRPr="00B97992">
        <w:t xml:space="preserve"> det</w:t>
      </w:r>
      <w:r w:rsidR="00DD62BE">
        <w:t xml:space="preserve"> minst</w:t>
      </w:r>
      <w:r w:rsidRPr="00B97992">
        <w:t xml:space="preserve"> finnas följande</w:t>
      </w:r>
      <w:r w:rsidR="00FC6C77">
        <w:t xml:space="preserve"> </w:t>
      </w:r>
      <w:r w:rsidRPr="00B97992">
        <w:t xml:space="preserve">personer: </w:t>
      </w:r>
    </w:p>
    <w:p w14:paraId="45373117" w14:textId="77777777" w:rsidR="00500EBC" w:rsidRPr="00E231C9" w:rsidRDefault="00500EBC" w:rsidP="00500EBC">
      <w:pPr>
        <w:pStyle w:val="Liststycke"/>
        <w:numPr>
          <w:ilvl w:val="0"/>
          <w:numId w:val="13"/>
        </w:numPr>
        <w:tabs>
          <w:tab w:val="num" w:pos="1701"/>
        </w:tabs>
        <w:spacing w:after="0" w:line="240" w:lineRule="auto"/>
      </w:pPr>
      <w:r w:rsidRPr="00E231C9">
        <w:t>Ombud</w:t>
      </w:r>
    </w:p>
    <w:p w14:paraId="716319F1" w14:textId="77777777" w:rsidR="00500EBC" w:rsidRPr="00E231C9" w:rsidRDefault="00500EBC" w:rsidP="00500EBC">
      <w:pPr>
        <w:pStyle w:val="Liststycke"/>
        <w:numPr>
          <w:ilvl w:val="0"/>
          <w:numId w:val="13"/>
        </w:numPr>
        <w:tabs>
          <w:tab w:val="num" w:pos="1701"/>
        </w:tabs>
        <w:spacing w:after="0" w:line="240" w:lineRule="auto"/>
      </w:pPr>
      <w:r w:rsidRPr="00E231C9">
        <w:t xml:space="preserve">Arbetschef </w:t>
      </w:r>
    </w:p>
    <w:p w14:paraId="01E7238C" w14:textId="77777777" w:rsidR="00500EBC" w:rsidRPr="00E231C9" w:rsidRDefault="00500EBC" w:rsidP="00500EBC">
      <w:pPr>
        <w:pStyle w:val="Liststycke"/>
        <w:numPr>
          <w:ilvl w:val="0"/>
          <w:numId w:val="13"/>
        </w:numPr>
        <w:tabs>
          <w:tab w:val="num" w:pos="1701"/>
        </w:tabs>
        <w:spacing w:after="0" w:line="240" w:lineRule="auto"/>
      </w:pPr>
      <w:r w:rsidRPr="00E231C9">
        <w:t xml:space="preserve">Projekteringsledare </w:t>
      </w:r>
    </w:p>
    <w:p w14:paraId="1B4B620A" w14:textId="77777777" w:rsidR="00500EBC" w:rsidRPr="00E231C9" w:rsidRDefault="00500EBC" w:rsidP="00500EBC">
      <w:pPr>
        <w:pStyle w:val="Liststycke"/>
        <w:numPr>
          <w:ilvl w:val="0"/>
          <w:numId w:val="13"/>
        </w:numPr>
        <w:tabs>
          <w:tab w:val="num" w:pos="1701"/>
        </w:tabs>
        <w:spacing w:after="0" w:line="240" w:lineRule="auto"/>
      </w:pPr>
      <w:r w:rsidRPr="00E231C9">
        <w:t xml:space="preserve">Platschef </w:t>
      </w:r>
    </w:p>
    <w:p w14:paraId="35FCEB9C" w14:textId="77777777" w:rsidR="00500EBC" w:rsidRPr="00E231C9" w:rsidRDefault="00500EBC" w:rsidP="00500EBC">
      <w:pPr>
        <w:pStyle w:val="Liststycke"/>
        <w:numPr>
          <w:ilvl w:val="0"/>
          <w:numId w:val="13"/>
        </w:numPr>
        <w:tabs>
          <w:tab w:val="num" w:pos="1701"/>
        </w:tabs>
        <w:spacing w:after="0" w:line="240" w:lineRule="auto"/>
      </w:pPr>
      <w:r w:rsidRPr="00E231C9">
        <w:t xml:space="preserve">Arbetsledare </w:t>
      </w:r>
    </w:p>
    <w:p w14:paraId="42E77F36" w14:textId="77777777" w:rsidR="00500EBC" w:rsidRPr="00E231C9" w:rsidRDefault="00500EBC" w:rsidP="00500EBC">
      <w:pPr>
        <w:pStyle w:val="Liststycke"/>
        <w:numPr>
          <w:ilvl w:val="0"/>
          <w:numId w:val="13"/>
        </w:numPr>
        <w:tabs>
          <w:tab w:val="num" w:pos="1701"/>
        </w:tabs>
        <w:spacing w:after="0" w:line="240" w:lineRule="auto"/>
      </w:pPr>
      <w:r w:rsidRPr="00E231C9">
        <w:t>BAS-P</w:t>
      </w:r>
    </w:p>
    <w:p w14:paraId="460815A8" w14:textId="77777777" w:rsidR="00500EBC" w:rsidRPr="00E231C9" w:rsidRDefault="00500EBC" w:rsidP="00500EBC">
      <w:pPr>
        <w:pStyle w:val="Liststycke"/>
        <w:numPr>
          <w:ilvl w:val="0"/>
          <w:numId w:val="13"/>
        </w:numPr>
        <w:tabs>
          <w:tab w:val="num" w:pos="1701"/>
        </w:tabs>
        <w:spacing w:after="0" w:line="240" w:lineRule="auto"/>
      </w:pPr>
      <w:r w:rsidRPr="00E231C9">
        <w:t>BAS-U</w:t>
      </w:r>
    </w:p>
    <w:p w14:paraId="3F339C1B" w14:textId="77777777" w:rsidR="00500EBC" w:rsidRPr="00E231C9" w:rsidRDefault="00500EBC" w:rsidP="00500EBC">
      <w:pPr>
        <w:pStyle w:val="Liststycke"/>
        <w:numPr>
          <w:ilvl w:val="0"/>
          <w:numId w:val="13"/>
        </w:numPr>
        <w:tabs>
          <w:tab w:val="num" w:pos="1701"/>
        </w:tabs>
        <w:spacing w:after="0" w:line="240" w:lineRule="auto"/>
      </w:pPr>
      <w:r w:rsidRPr="00E231C9">
        <w:t xml:space="preserve">Installationssamordnare </w:t>
      </w:r>
    </w:p>
    <w:p w14:paraId="39F89BFD" w14:textId="77777777" w:rsidR="00500EBC" w:rsidRPr="00E231C9" w:rsidRDefault="00500EBC" w:rsidP="00500EBC">
      <w:pPr>
        <w:pStyle w:val="Liststycke"/>
        <w:numPr>
          <w:ilvl w:val="0"/>
          <w:numId w:val="13"/>
        </w:numPr>
        <w:tabs>
          <w:tab w:val="num" w:pos="1701"/>
        </w:tabs>
        <w:spacing w:after="0" w:line="240" w:lineRule="auto"/>
      </w:pPr>
      <w:r w:rsidRPr="00E231C9">
        <w:t xml:space="preserve">Kvalitetsansvarig </w:t>
      </w:r>
    </w:p>
    <w:p w14:paraId="11850D22" w14:textId="77777777" w:rsidR="00500EBC" w:rsidRPr="00E231C9" w:rsidRDefault="00500EBC" w:rsidP="00500EBC">
      <w:pPr>
        <w:pStyle w:val="Liststycke"/>
        <w:numPr>
          <w:ilvl w:val="0"/>
          <w:numId w:val="13"/>
        </w:numPr>
        <w:tabs>
          <w:tab w:val="num" w:pos="1701"/>
        </w:tabs>
        <w:spacing w:after="0" w:line="240" w:lineRule="auto"/>
      </w:pPr>
      <w:r w:rsidRPr="00E231C9">
        <w:t xml:space="preserve">Miljöansvarig </w:t>
      </w:r>
    </w:p>
    <w:p w14:paraId="38558B1F" w14:textId="77777777" w:rsidR="00500EBC" w:rsidRPr="00E231C9" w:rsidRDefault="00500EBC" w:rsidP="00500EBC">
      <w:pPr>
        <w:pStyle w:val="Liststycke"/>
        <w:numPr>
          <w:ilvl w:val="0"/>
          <w:numId w:val="13"/>
        </w:numPr>
        <w:tabs>
          <w:tab w:val="num" w:pos="1701"/>
        </w:tabs>
        <w:spacing w:after="0" w:line="240" w:lineRule="auto"/>
      </w:pPr>
      <w:r w:rsidRPr="00E231C9">
        <w:t xml:space="preserve">Brandskyddsansvarig </w:t>
      </w:r>
    </w:p>
    <w:p w14:paraId="44C6FFD3" w14:textId="77777777" w:rsidR="00500EBC" w:rsidRPr="00E231C9" w:rsidRDefault="00500EBC" w:rsidP="00500EBC">
      <w:pPr>
        <w:pStyle w:val="Liststycke"/>
        <w:numPr>
          <w:ilvl w:val="0"/>
          <w:numId w:val="13"/>
        </w:numPr>
        <w:tabs>
          <w:tab w:val="num" w:pos="1701"/>
        </w:tabs>
        <w:spacing w:after="0" w:line="240" w:lineRule="auto"/>
      </w:pPr>
      <w:r w:rsidRPr="00E231C9">
        <w:t xml:space="preserve">Fuktsakkunnig </w:t>
      </w:r>
    </w:p>
    <w:p w14:paraId="21511A25" w14:textId="77777777" w:rsidR="00500EBC" w:rsidRPr="00E231C9" w:rsidRDefault="00500EBC" w:rsidP="00500EBC">
      <w:pPr>
        <w:pStyle w:val="Liststycke"/>
        <w:numPr>
          <w:ilvl w:val="0"/>
          <w:numId w:val="13"/>
        </w:numPr>
        <w:tabs>
          <w:tab w:val="num" w:pos="1701"/>
        </w:tabs>
        <w:spacing w:after="0" w:line="240" w:lineRule="auto"/>
      </w:pPr>
      <w:r w:rsidRPr="00E231C9">
        <w:t xml:space="preserve">Tillgänglighetssakkunnig </w:t>
      </w:r>
    </w:p>
    <w:p w14:paraId="3F64C4C6" w14:textId="77777777" w:rsidR="00500EBC" w:rsidRPr="00E231C9" w:rsidRDefault="00500EBC" w:rsidP="00500EBC">
      <w:pPr>
        <w:pStyle w:val="Liststycke"/>
        <w:numPr>
          <w:ilvl w:val="0"/>
          <w:numId w:val="13"/>
        </w:numPr>
        <w:tabs>
          <w:tab w:val="num" w:pos="1701"/>
        </w:tabs>
        <w:spacing w:after="0" w:line="240" w:lineRule="auto"/>
      </w:pPr>
      <w:r w:rsidRPr="00E231C9">
        <w:t xml:space="preserve">Ljudsakkunnig </w:t>
      </w:r>
    </w:p>
    <w:p w14:paraId="17DDB6C6" w14:textId="77777777" w:rsidR="00500EBC" w:rsidRPr="00E231C9" w:rsidRDefault="00500EBC" w:rsidP="00500EBC">
      <w:pPr>
        <w:pStyle w:val="Liststycke"/>
        <w:numPr>
          <w:ilvl w:val="0"/>
          <w:numId w:val="13"/>
        </w:numPr>
        <w:tabs>
          <w:tab w:val="num" w:pos="1701"/>
        </w:tabs>
        <w:spacing w:after="0" w:line="240" w:lineRule="auto"/>
      </w:pPr>
      <w:r w:rsidRPr="00E231C9">
        <w:t xml:space="preserve">Arkitekt </w:t>
      </w:r>
    </w:p>
    <w:p w14:paraId="32F17460" w14:textId="2FB9916A" w:rsidR="00FC7031" w:rsidRPr="00E231C9" w:rsidRDefault="00500EBC" w:rsidP="00500EBC">
      <w:pPr>
        <w:pStyle w:val="Liststycke"/>
        <w:numPr>
          <w:ilvl w:val="0"/>
          <w:numId w:val="13"/>
        </w:numPr>
        <w:tabs>
          <w:tab w:val="num" w:pos="1701"/>
        </w:tabs>
        <w:spacing w:after="0" w:line="240" w:lineRule="auto"/>
      </w:pPr>
      <w:r w:rsidRPr="00E231C9">
        <w:t xml:space="preserve">Konstruktör </w:t>
      </w:r>
    </w:p>
    <w:p w14:paraId="351EFBEA" w14:textId="0ADBA8EA" w:rsidR="00724507" w:rsidRDefault="00724507"/>
    <w:p w14:paraId="20692AA2" w14:textId="14D7C7F7" w:rsidR="006B2327" w:rsidRPr="00B97992" w:rsidRDefault="006B2327" w:rsidP="006F4E5C">
      <w:pPr>
        <w:spacing w:after="120" w:line="240" w:lineRule="auto"/>
        <w:ind w:left="1304"/>
      </w:pPr>
      <w:r w:rsidRPr="00B97992">
        <w:t>Vid prövning kommer följande bedömningsgrunder att ligga till grund för bedömning</w:t>
      </w:r>
      <w:r w:rsidR="00FC6C77">
        <w:t xml:space="preserve"> av följ</w:t>
      </w:r>
      <w:r w:rsidR="006F4E5C">
        <w:t>an</w:t>
      </w:r>
      <w:r w:rsidR="00FC6C77">
        <w:t>de nyckelpersoner</w:t>
      </w:r>
      <w:r w:rsidRPr="00B97992">
        <w:t>:</w:t>
      </w:r>
    </w:p>
    <w:p w14:paraId="6F54C58E" w14:textId="395A3D95" w:rsidR="00FC6C77" w:rsidRDefault="00FC6C77" w:rsidP="00FC6C77">
      <w:pPr>
        <w:pStyle w:val="Liststycke"/>
        <w:numPr>
          <w:ilvl w:val="0"/>
          <w:numId w:val="13"/>
        </w:numPr>
        <w:tabs>
          <w:tab w:val="num" w:pos="1701"/>
        </w:tabs>
        <w:spacing w:after="0" w:line="240" w:lineRule="auto"/>
      </w:pPr>
      <w:r>
        <w:t>Arbetschef</w:t>
      </w:r>
      <w:r w:rsidR="007F6603">
        <w:t xml:space="preserve"> </w:t>
      </w:r>
    </w:p>
    <w:p w14:paraId="0611BBC1" w14:textId="7D5D3303" w:rsidR="00FC6C77" w:rsidRDefault="00FC6C77" w:rsidP="003914D5">
      <w:pPr>
        <w:pStyle w:val="Liststycke"/>
        <w:numPr>
          <w:ilvl w:val="0"/>
          <w:numId w:val="13"/>
        </w:numPr>
        <w:tabs>
          <w:tab w:val="num" w:pos="1701"/>
        </w:tabs>
        <w:spacing w:after="120" w:line="240" w:lineRule="auto"/>
      </w:pPr>
      <w:r>
        <w:t xml:space="preserve">Platschef </w:t>
      </w:r>
      <w:r w:rsidR="007F6603">
        <w:t xml:space="preserve"> </w:t>
      </w:r>
    </w:p>
    <w:p w14:paraId="3A3DDD63" w14:textId="0B98120B" w:rsidR="00482AA3" w:rsidRPr="003914D5" w:rsidRDefault="00482AA3" w:rsidP="006E560D">
      <w:pPr>
        <w:spacing w:after="120"/>
        <w:ind w:left="1276"/>
      </w:pPr>
      <w:r w:rsidRPr="003914D5">
        <w:t xml:space="preserve">Arbetschef och Platschef </w:t>
      </w:r>
      <w:r w:rsidR="00DE4006" w:rsidRPr="0084699B">
        <w:t xml:space="preserve">samt Arbetsledare, Projekteringsledare och Installationssamordnare </w:t>
      </w:r>
      <w:r w:rsidRPr="0084699B">
        <w:t>får inte vara</w:t>
      </w:r>
      <w:r w:rsidRPr="003914D5">
        <w:t xml:space="preserve"> samma person</w:t>
      </w:r>
      <w:r w:rsidR="00DE4006">
        <w:t>.</w:t>
      </w:r>
      <w:r w:rsidR="006E560D">
        <w:t xml:space="preserve"> </w:t>
      </w:r>
    </w:p>
    <w:p w14:paraId="6BD928D0" w14:textId="0AEA7C61" w:rsidR="00FA7C5A" w:rsidRPr="00262E47" w:rsidRDefault="006B2327" w:rsidP="00262E47">
      <w:pPr>
        <w:spacing w:after="120" w:line="240" w:lineRule="auto"/>
        <w:ind w:left="1276"/>
        <w:rPr>
          <w:b/>
          <w:bCs/>
        </w:rPr>
      </w:pPr>
      <w:r w:rsidRPr="00D129D9">
        <w:rPr>
          <w:b/>
          <w:bCs/>
        </w:rPr>
        <w:lastRenderedPageBreak/>
        <w:t>Krav</w:t>
      </w:r>
      <w:r w:rsidR="00AC7098" w:rsidRPr="00D129D9">
        <w:rPr>
          <w:b/>
          <w:bCs/>
        </w:rPr>
        <w:t xml:space="preserve"> Arbetschef</w:t>
      </w:r>
      <w:r w:rsidR="007524D8" w:rsidRPr="00D129D9">
        <w:rPr>
          <w:b/>
          <w:bCs/>
        </w:rPr>
        <w:t xml:space="preserve"> </w:t>
      </w:r>
      <w:r w:rsidR="00AC7098" w:rsidRPr="00D129D9">
        <w:rPr>
          <w:b/>
          <w:bCs/>
        </w:rPr>
        <w:t xml:space="preserve">  </w:t>
      </w:r>
      <w:r w:rsidR="00262E47">
        <w:rPr>
          <w:b/>
          <w:bCs/>
        </w:rPr>
        <w:br/>
      </w:r>
      <w:r w:rsidR="00D129D9">
        <w:t xml:space="preserve">Arbetslivserfarenhet </w:t>
      </w:r>
      <w:r w:rsidR="00262E47">
        <w:rPr>
          <w:b/>
          <w:bCs/>
        </w:rPr>
        <w:br/>
      </w:r>
      <w:r w:rsidR="00AC7098">
        <w:t xml:space="preserve">Arbetschef </w:t>
      </w:r>
      <w:r w:rsidR="005636F4">
        <w:t>ska</w:t>
      </w:r>
      <w:r w:rsidR="00FA7C5A">
        <w:t xml:space="preserve"> ha minst fem (5) års erfarenhet </w:t>
      </w:r>
      <w:r w:rsidR="00AC7098">
        <w:t xml:space="preserve">i rollen som Arbetschef. </w:t>
      </w:r>
    </w:p>
    <w:p w14:paraId="584D8137" w14:textId="77777777" w:rsidR="007F6603" w:rsidRDefault="007F6603" w:rsidP="003914D5">
      <w:pPr>
        <w:spacing w:after="120" w:line="240" w:lineRule="auto"/>
        <w:ind w:left="1276"/>
      </w:pPr>
      <w:r>
        <w:t xml:space="preserve">Verifieras enligt </w:t>
      </w:r>
    </w:p>
    <w:p w14:paraId="30630A66" w14:textId="76AB3046" w:rsidR="007F6603" w:rsidRDefault="00D129D9" w:rsidP="007F6603">
      <w:pPr>
        <w:spacing w:after="120" w:line="240" w:lineRule="auto"/>
        <w:ind w:left="1276"/>
      </w:pPr>
      <w:r>
        <w:t>Arbetslivser</w:t>
      </w:r>
      <w:r w:rsidR="007F6603">
        <w:t xml:space="preserve">farenhet verifieras med CV/meritförteckning för ovan nämnd nyckelperson som bifogas anbudet. </w:t>
      </w:r>
    </w:p>
    <w:p w14:paraId="5C79251C" w14:textId="692E5E78" w:rsidR="00FA7C5A" w:rsidRDefault="00774EF3" w:rsidP="00426B87">
      <w:pPr>
        <w:spacing w:after="120" w:line="240" w:lineRule="auto"/>
        <w:ind w:left="1276"/>
      </w:pPr>
      <w:r>
        <w:br/>
      </w:r>
      <w:r w:rsidR="00426B87">
        <w:t>Referensprojekt</w:t>
      </w:r>
      <w:r w:rsidR="00426B87">
        <w:br/>
      </w:r>
      <w:r w:rsidR="007524D8">
        <w:t xml:space="preserve">Arbetschef </w:t>
      </w:r>
      <w:r w:rsidR="005636F4">
        <w:t>ska</w:t>
      </w:r>
      <w:r w:rsidR="00FA7C5A" w:rsidRPr="00631FB0">
        <w:t xml:space="preserve"> ha genomfört minst två (2) projekt</w:t>
      </w:r>
      <w:r w:rsidR="00FA7C5A">
        <w:t xml:space="preserve"> i sin roll som </w:t>
      </w:r>
      <w:r w:rsidR="007524D8">
        <w:t>Arbetschef</w:t>
      </w:r>
      <w:r w:rsidR="007F6603">
        <w:t>.</w:t>
      </w:r>
      <w:r w:rsidR="007524D8">
        <w:t xml:space="preserve"> </w:t>
      </w:r>
      <w:r w:rsidR="003E532B">
        <w:t xml:space="preserve">Referensprojekt </w:t>
      </w:r>
      <w:r w:rsidR="005636F4">
        <w:t>ska</w:t>
      </w:r>
      <w:r w:rsidR="003E532B">
        <w:t xml:space="preserve"> var för sig uppfylla följande krav: </w:t>
      </w:r>
      <w:r w:rsidR="00FA7C5A">
        <w:t xml:space="preserve"> </w:t>
      </w:r>
    </w:p>
    <w:p w14:paraId="3A2070CF" w14:textId="3BE949DE" w:rsidR="007A2007" w:rsidRDefault="007A2007" w:rsidP="007A2007">
      <w:pPr>
        <w:pStyle w:val="Liststycke"/>
        <w:numPr>
          <w:ilvl w:val="0"/>
          <w:numId w:val="12"/>
        </w:numPr>
        <w:spacing w:after="0" w:line="240" w:lineRule="auto"/>
      </w:pPr>
      <w:r>
        <w:t xml:space="preserve">Nyproduktion av flerbostadshus </w:t>
      </w:r>
      <w:r w:rsidR="000F5C9B">
        <w:t>för minst 30 bostadslägenheter</w:t>
      </w:r>
    </w:p>
    <w:p w14:paraId="1F9DC072" w14:textId="35162A50" w:rsidR="00FA7C5A" w:rsidRDefault="00FA7C5A" w:rsidP="00C31DFD">
      <w:pPr>
        <w:pStyle w:val="Liststycke"/>
        <w:numPr>
          <w:ilvl w:val="0"/>
          <w:numId w:val="12"/>
        </w:numPr>
        <w:spacing w:after="0" w:line="240" w:lineRule="auto"/>
      </w:pPr>
      <w:r>
        <w:t>Entreprenadform T</w:t>
      </w:r>
      <w:r w:rsidRPr="00631FB0">
        <w:t>otalentreprenad</w:t>
      </w:r>
      <w:r>
        <w:t xml:space="preserve"> enligt ABT 06</w:t>
      </w:r>
    </w:p>
    <w:p w14:paraId="7034D850" w14:textId="2C835297" w:rsidR="003914D5" w:rsidRDefault="00FA7C5A" w:rsidP="003914D5">
      <w:pPr>
        <w:pStyle w:val="Liststycke"/>
        <w:numPr>
          <w:ilvl w:val="0"/>
          <w:numId w:val="12"/>
        </w:numPr>
        <w:spacing w:after="0" w:line="240" w:lineRule="auto"/>
      </w:pPr>
      <w:r>
        <w:t xml:space="preserve">Godkänd slutbesiktning ska ha skett inom fem (5) år </w:t>
      </w:r>
      <w:r w:rsidR="003914D5">
        <w:t xml:space="preserve">räknat från sista anbudsdag </w:t>
      </w:r>
    </w:p>
    <w:p w14:paraId="51618174" w14:textId="24D1B5D3" w:rsidR="007D0C34" w:rsidRDefault="00FA7C5A" w:rsidP="00C31DFD">
      <w:pPr>
        <w:pStyle w:val="Liststycke"/>
        <w:numPr>
          <w:ilvl w:val="0"/>
          <w:numId w:val="12"/>
        </w:numPr>
        <w:spacing w:after="0" w:line="240" w:lineRule="auto"/>
      </w:pPr>
      <w:r>
        <w:t xml:space="preserve">Entreprenadsumma ska ha ett värde om minst </w:t>
      </w:r>
      <w:r w:rsidR="00F91F68">
        <w:t>70</w:t>
      </w:r>
      <w:r>
        <w:t xml:space="preserve"> Mkr </w:t>
      </w:r>
      <w:proofErr w:type="spellStart"/>
      <w:r>
        <w:t>exkl</w:t>
      </w:r>
      <w:proofErr w:type="spellEnd"/>
      <w:r>
        <w:t xml:space="preserve"> moms </w:t>
      </w:r>
    </w:p>
    <w:p w14:paraId="3EFF1FF1" w14:textId="11ACDB81" w:rsidR="00FA7C5A" w:rsidRDefault="00FA7C5A" w:rsidP="00C31DFD">
      <w:pPr>
        <w:pStyle w:val="Liststycke"/>
        <w:numPr>
          <w:ilvl w:val="0"/>
          <w:numId w:val="12"/>
        </w:numPr>
        <w:spacing w:after="0" w:line="240" w:lineRule="auto"/>
      </w:pPr>
      <w:r>
        <w:t xml:space="preserve">Beställare, för- och efternamn </w:t>
      </w:r>
      <w:r w:rsidR="00D06102">
        <w:t xml:space="preserve">ink befattning </w:t>
      </w:r>
      <w:r>
        <w:t>på referens ink kontaktuppgifter</w:t>
      </w:r>
    </w:p>
    <w:p w14:paraId="45DADA19" w14:textId="77777777" w:rsidR="006B2327" w:rsidRPr="00B97992" w:rsidRDefault="006B2327" w:rsidP="00EB2276">
      <w:pPr>
        <w:spacing w:after="0" w:line="240" w:lineRule="auto"/>
      </w:pPr>
      <w:bookmarkStart w:id="19" w:name="_Hlk92099707"/>
    </w:p>
    <w:p w14:paraId="245B6D0B" w14:textId="77777777" w:rsidR="0034468C" w:rsidRDefault="007F6603" w:rsidP="007F6603">
      <w:pPr>
        <w:spacing w:after="120" w:line="240" w:lineRule="auto"/>
        <w:ind w:left="1276"/>
      </w:pPr>
      <w:r>
        <w:t xml:space="preserve">Redovisade referensprojekt ska ha olika juridiska personer som beställande organisation/företag. Referent får inte vara i jävsförhållande och inte heller från person inom gemensam koncern med anbudsgivaren. </w:t>
      </w:r>
    </w:p>
    <w:p w14:paraId="4B1786AE" w14:textId="17EA85F7" w:rsidR="007F6603" w:rsidRPr="00631FB0" w:rsidRDefault="0034468C" w:rsidP="007F6603">
      <w:pPr>
        <w:spacing w:after="120" w:line="240" w:lineRule="auto"/>
        <w:ind w:left="1276"/>
      </w:pPr>
      <w:r>
        <w:t>Anbudsgivaren kan</w:t>
      </w:r>
      <w:r w:rsidR="007F6603" w:rsidRPr="007F6603">
        <w:rPr>
          <w:color w:val="FF0000"/>
        </w:rPr>
        <w:t xml:space="preserve"> </w:t>
      </w:r>
      <w:r w:rsidR="007F6603" w:rsidRPr="00327890">
        <w:t xml:space="preserve">använda samma </w:t>
      </w:r>
      <w:r w:rsidRPr="00327890">
        <w:t xml:space="preserve">referensprojekt för Arbetschef </w:t>
      </w:r>
      <w:r w:rsidR="007F6603" w:rsidRPr="00327890">
        <w:t>som referensprojekt för anbudsgivaren</w:t>
      </w:r>
      <w:r w:rsidRPr="00327890">
        <w:t xml:space="preserve"> om så önskas</w:t>
      </w:r>
      <w:r w:rsidR="001B7CE4" w:rsidRPr="00327890">
        <w:t xml:space="preserve">. </w:t>
      </w:r>
    </w:p>
    <w:p w14:paraId="6096967A" w14:textId="77777777" w:rsidR="007F6603" w:rsidRPr="00631FB0" w:rsidRDefault="007F6603" w:rsidP="007F6603">
      <w:pPr>
        <w:spacing w:after="0" w:line="240" w:lineRule="auto"/>
        <w:ind w:left="1276"/>
      </w:pPr>
      <w:r w:rsidRPr="00631FB0">
        <w:t>Verifieras enligt</w:t>
      </w:r>
    </w:p>
    <w:p w14:paraId="0C17BB49" w14:textId="77777777" w:rsidR="007F6603" w:rsidRPr="00631FB0" w:rsidRDefault="007F6603" w:rsidP="007F6603">
      <w:pPr>
        <w:spacing w:after="120" w:line="240" w:lineRule="auto"/>
        <w:ind w:left="1276"/>
      </w:pPr>
      <w:r w:rsidRPr="00631FB0">
        <w:t>Anbudsgivaren verifierar genom att fylla i efterfrågade uppgifter i anbudsformuläret.</w:t>
      </w:r>
    </w:p>
    <w:p w14:paraId="0578A7C1" w14:textId="7EA241A0" w:rsidR="007F6603" w:rsidRPr="00631FB0" w:rsidRDefault="007F6603" w:rsidP="007F6603">
      <w:pPr>
        <w:spacing w:after="0" w:line="240" w:lineRule="auto"/>
        <w:ind w:left="1276"/>
      </w:pPr>
      <w:r w:rsidRPr="00631FB0">
        <w:t xml:space="preserve">Prövning av </w:t>
      </w:r>
      <w:proofErr w:type="spellStart"/>
      <w:r w:rsidR="005636F4">
        <w:t>ska</w:t>
      </w:r>
      <w:r w:rsidRPr="00631FB0">
        <w:t>krav</w:t>
      </w:r>
      <w:proofErr w:type="spellEnd"/>
    </w:p>
    <w:p w14:paraId="00C84E7D" w14:textId="77777777" w:rsidR="007F6603" w:rsidRDefault="007F6603" w:rsidP="007F6603">
      <w:pPr>
        <w:spacing w:after="120" w:line="240" w:lineRule="auto"/>
        <w:ind w:left="1276"/>
      </w:pPr>
      <w:r w:rsidRPr="00631FB0">
        <w:t>Beställaren kommer att kontrollera med referenspersonerna att lämnade uppgifter stämmer.</w:t>
      </w:r>
    </w:p>
    <w:p w14:paraId="0BAC8640" w14:textId="34C46451" w:rsidR="006F4E5C" w:rsidRDefault="006F4E5C" w:rsidP="00262E47">
      <w:pPr>
        <w:spacing w:after="120" w:line="240" w:lineRule="auto"/>
        <w:ind w:left="1276"/>
      </w:pPr>
      <w:r w:rsidRPr="007F6603">
        <w:rPr>
          <w:b/>
          <w:bCs/>
        </w:rPr>
        <w:t>Krav Platschef</w:t>
      </w:r>
      <w:r>
        <w:t xml:space="preserve">   </w:t>
      </w:r>
      <w:r w:rsidR="00262E47">
        <w:br/>
      </w:r>
      <w:r w:rsidR="007F6603">
        <w:t>Arbetslivserfarenhet</w:t>
      </w:r>
      <w:r w:rsidR="00327890">
        <w:br/>
      </w:r>
      <w:r w:rsidR="007F6603">
        <w:t xml:space="preserve">Platschef </w:t>
      </w:r>
      <w:r w:rsidR="005636F4">
        <w:t>ska</w:t>
      </w:r>
      <w:r>
        <w:t xml:space="preserve"> ha minst fem (5) års erfarenhet i rollen som </w:t>
      </w:r>
      <w:r w:rsidR="007F6603">
        <w:t xml:space="preserve">Platschef. </w:t>
      </w:r>
      <w:r>
        <w:t xml:space="preserve"> </w:t>
      </w:r>
    </w:p>
    <w:p w14:paraId="6A27B065" w14:textId="60C918BF" w:rsidR="00327890" w:rsidRDefault="00327890" w:rsidP="00327890">
      <w:pPr>
        <w:spacing w:after="120" w:line="240" w:lineRule="auto"/>
        <w:ind w:left="1276"/>
      </w:pPr>
      <w:r>
        <w:t>Verifieras enligt</w:t>
      </w:r>
    </w:p>
    <w:p w14:paraId="789D595C" w14:textId="356C7C62" w:rsidR="007F6603" w:rsidRDefault="007F6603" w:rsidP="007F6603">
      <w:pPr>
        <w:spacing w:after="120" w:line="240" w:lineRule="auto"/>
        <w:ind w:left="1276"/>
      </w:pPr>
      <w:r>
        <w:t xml:space="preserve">Arbetslivserfarenhet verifieras med CV/meritförteckning för ovan nämnd nyckelperson som bifogas anbudet. </w:t>
      </w:r>
    </w:p>
    <w:p w14:paraId="74A70DDA" w14:textId="35BE0BEA" w:rsidR="006F4E5C" w:rsidRDefault="007F6603" w:rsidP="007F6603">
      <w:pPr>
        <w:spacing w:after="120" w:line="240" w:lineRule="auto"/>
        <w:ind w:left="1276"/>
      </w:pPr>
      <w:r>
        <w:br/>
        <w:t xml:space="preserve">Referensprojekt </w:t>
      </w:r>
      <w:r>
        <w:br/>
        <w:t>Platschef</w:t>
      </w:r>
      <w:r w:rsidR="006F4E5C">
        <w:t xml:space="preserve"> </w:t>
      </w:r>
      <w:r w:rsidR="005636F4">
        <w:t>ska</w:t>
      </w:r>
      <w:r w:rsidR="006F4E5C" w:rsidRPr="00631FB0">
        <w:t xml:space="preserve"> ha genomfört minst två (2) projekt</w:t>
      </w:r>
      <w:r w:rsidR="006F4E5C">
        <w:t xml:space="preserve"> i sin roll som </w:t>
      </w:r>
      <w:r>
        <w:t>Platschef</w:t>
      </w:r>
      <w:r w:rsidR="006F4E5C">
        <w:t xml:space="preserve">. Referensprojekt </w:t>
      </w:r>
      <w:r w:rsidR="005636F4">
        <w:t>ska</w:t>
      </w:r>
      <w:r w:rsidR="006F4E5C">
        <w:t xml:space="preserve"> var för sig uppfylla följande krav:  </w:t>
      </w:r>
    </w:p>
    <w:p w14:paraId="788AE105" w14:textId="77777777" w:rsidR="00AA6F84" w:rsidRDefault="00AA6F84" w:rsidP="00AA6F84">
      <w:pPr>
        <w:pStyle w:val="Liststycke"/>
        <w:numPr>
          <w:ilvl w:val="0"/>
          <w:numId w:val="12"/>
        </w:numPr>
        <w:spacing w:after="0" w:line="240" w:lineRule="auto"/>
      </w:pPr>
      <w:r>
        <w:t xml:space="preserve">Nyproduktion av flerbostadshus </w:t>
      </w:r>
    </w:p>
    <w:p w14:paraId="47CB64C6" w14:textId="131CFDDE" w:rsidR="006F4E5C" w:rsidRDefault="006F4E5C" w:rsidP="006F4E5C">
      <w:pPr>
        <w:pStyle w:val="Liststycke"/>
        <w:numPr>
          <w:ilvl w:val="0"/>
          <w:numId w:val="12"/>
        </w:numPr>
        <w:spacing w:after="0" w:line="240" w:lineRule="auto"/>
      </w:pPr>
      <w:r>
        <w:t>Entreprenadform T</w:t>
      </w:r>
      <w:r w:rsidRPr="00631FB0">
        <w:t>otalentreprenad</w:t>
      </w:r>
      <w:r>
        <w:t xml:space="preserve"> enligt ABT 06</w:t>
      </w:r>
    </w:p>
    <w:p w14:paraId="6B1FC069" w14:textId="6EA4B98C" w:rsidR="006F4E5C" w:rsidRDefault="006F4E5C" w:rsidP="006F4E5C">
      <w:pPr>
        <w:pStyle w:val="Liststycke"/>
        <w:numPr>
          <w:ilvl w:val="0"/>
          <w:numId w:val="12"/>
        </w:numPr>
        <w:spacing w:after="0" w:line="240" w:lineRule="auto"/>
      </w:pPr>
      <w:r>
        <w:lastRenderedPageBreak/>
        <w:t xml:space="preserve">Godkänd slutbesiktning ska ha skett inom fem (5) år räknat från </w:t>
      </w:r>
      <w:r w:rsidR="00327890">
        <w:t xml:space="preserve">sista anbudsdag </w:t>
      </w:r>
      <w:r>
        <w:t xml:space="preserve"> </w:t>
      </w:r>
    </w:p>
    <w:p w14:paraId="3C25729B" w14:textId="25F56C31" w:rsidR="006F4E5C" w:rsidRDefault="006F4E5C" w:rsidP="006F4E5C">
      <w:pPr>
        <w:pStyle w:val="Liststycke"/>
        <w:numPr>
          <w:ilvl w:val="0"/>
          <w:numId w:val="12"/>
        </w:numPr>
        <w:spacing w:after="0" w:line="240" w:lineRule="auto"/>
      </w:pPr>
      <w:r>
        <w:t xml:space="preserve">Entreprenadsumma ska ha ett värde om minst </w:t>
      </w:r>
      <w:r w:rsidR="00F91F68">
        <w:t>70</w:t>
      </w:r>
      <w:r>
        <w:t xml:space="preserve"> Mkr </w:t>
      </w:r>
      <w:proofErr w:type="spellStart"/>
      <w:r>
        <w:t>exkl</w:t>
      </w:r>
      <w:proofErr w:type="spellEnd"/>
      <w:r>
        <w:t xml:space="preserve"> moms </w:t>
      </w:r>
    </w:p>
    <w:p w14:paraId="03AA84E5" w14:textId="77777777" w:rsidR="006F4E5C" w:rsidRDefault="006F4E5C" w:rsidP="006F4E5C">
      <w:pPr>
        <w:pStyle w:val="Liststycke"/>
        <w:numPr>
          <w:ilvl w:val="0"/>
          <w:numId w:val="12"/>
        </w:numPr>
        <w:spacing w:after="0" w:line="240" w:lineRule="auto"/>
      </w:pPr>
      <w:r>
        <w:t>Beställare, för- och efternamn ink befattning på referens ink kontaktuppgifter</w:t>
      </w:r>
    </w:p>
    <w:p w14:paraId="4682958C" w14:textId="77777777" w:rsidR="007524D8" w:rsidRDefault="007524D8" w:rsidP="007524D8">
      <w:pPr>
        <w:spacing w:after="120" w:line="240" w:lineRule="auto"/>
        <w:ind w:left="1276"/>
      </w:pPr>
    </w:p>
    <w:p w14:paraId="14DA3380" w14:textId="623DFA71" w:rsidR="007F6603" w:rsidRDefault="007F6603" w:rsidP="007F6603">
      <w:pPr>
        <w:spacing w:after="120" w:line="240" w:lineRule="auto"/>
        <w:ind w:left="1276"/>
      </w:pPr>
      <w:r>
        <w:t xml:space="preserve">Redovisade referensprojekt ska ha olika juridiska personer som beställande organisation/företag. Referent får inte vara i jävsförhållande och inte heller från person inom gemensam koncern med anbudsgivaren. </w:t>
      </w:r>
    </w:p>
    <w:p w14:paraId="1B03D3FD" w14:textId="15F69CDE" w:rsidR="00D60437" w:rsidRPr="00631FB0" w:rsidRDefault="00D60437" w:rsidP="00D60437">
      <w:pPr>
        <w:spacing w:after="120" w:line="240" w:lineRule="auto"/>
        <w:ind w:left="1276"/>
      </w:pPr>
      <w:r>
        <w:t>Anbudsgivaren kan</w:t>
      </w:r>
      <w:r w:rsidRPr="007F6603">
        <w:rPr>
          <w:color w:val="FF0000"/>
        </w:rPr>
        <w:t xml:space="preserve"> </w:t>
      </w:r>
      <w:r w:rsidRPr="00327890">
        <w:t xml:space="preserve">använda samma referensprojekt för </w:t>
      </w:r>
      <w:r>
        <w:t>Platschef</w:t>
      </w:r>
      <w:r w:rsidRPr="00327890">
        <w:t xml:space="preserve"> som referensprojekt för anbudsgivaren om så önskas. </w:t>
      </w:r>
    </w:p>
    <w:p w14:paraId="11F6624F" w14:textId="77777777" w:rsidR="007F6603" w:rsidRPr="00631FB0" w:rsidRDefault="007F6603" w:rsidP="007F6603">
      <w:pPr>
        <w:spacing w:after="0" w:line="240" w:lineRule="auto"/>
        <w:ind w:left="1276"/>
      </w:pPr>
      <w:r w:rsidRPr="00631FB0">
        <w:t>Verifieras enligt</w:t>
      </w:r>
    </w:p>
    <w:p w14:paraId="34263C01" w14:textId="77777777" w:rsidR="007F6603" w:rsidRPr="00631FB0" w:rsidRDefault="007F6603" w:rsidP="007F6603">
      <w:pPr>
        <w:spacing w:after="120" w:line="240" w:lineRule="auto"/>
        <w:ind w:left="1276"/>
      </w:pPr>
      <w:r w:rsidRPr="00631FB0">
        <w:t>Anbudsgivaren verifierar genom att fylla i efterfrågade uppgifter i anbudsformuläret.</w:t>
      </w:r>
    </w:p>
    <w:p w14:paraId="39D8BAE5" w14:textId="4A0F24E3" w:rsidR="007F6603" w:rsidRPr="00631FB0" w:rsidRDefault="007F6603" w:rsidP="007F6603">
      <w:pPr>
        <w:spacing w:after="0" w:line="240" w:lineRule="auto"/>
        <w:ind w:left="1276"/>
      </w:pPr>
      <w:r w:rsidRPr="00631FB0">
        <w:t xml:space="preserve">Prövning av </w:t>
      </w:r>
      <w:proofErr w:type="spellStart"/>
      <w:r w:rsidR="005636F4">
        <w:t>ska</w:t>
      </w:r>
      <w:r w:rsidRPr="00631FB0">
        <w:t>krav</w:t>
      </w:r>
      <w:proofErr w:type="spellEnd"/>
    </w:p>
    <w:p w14:paraId="4A86B670" w14:textId="77777777" w:rsidR="007F6603" w:rsidRDefault="007F6603" w:rsidP="007F6603">
      <w:pPr>
        <w:spacing w:after="120" w:line="240" w:lineRule="auto"/>
        <w:ind w:left="1276"/>
      </w:pPr>
      <w:r w:rsidRPr="00631FB0">
        <w:t>Beställaren kommer att kontrollera med referenspersonerna att lämnade uppgifter stämmer.</w:t>
      </w:r>
    </w:p>
    <w:p w14:paraId="77A187E7" w14:textId="78579C81" w:rsidR="007524D8" w:rsidRDefault="007524D8" w:rsidP="007524D8">
      <w:pPr>
        <w:spacing w:after="120" w:line="240" w:lineRule="auto"/>
        <w:ind w:left="1276"/>
      </w:pPr>
      <w:r w:rsidRPr="00774EF3">
        <w:rPr>
          <w:b/>
          <w:bCs/>
        </w:rPr>
        <w:t>Krav BAS-P</w:t>
      </w:r>
      <w:r>
        <w:br/>
      </w:r>
      <w:proofErr w:type="spellStart"/>
      <w:r>
        <w:t>BAS-</w:t>
      </w:r>
      <w:r w:rsidR="00AB737A">
        <w:t>P</w:t>
      </w:r>
      <w:proofErr w:type="spellEnd"/>
      <w:r>
        <w:t xml:space="preserve"> </w:t>
      </w:r>
      <w:r w:rsidR="005636F4">
        <w:t>ska</w:t>
      </w:r>
      <w:r>
        <w:t xml:space="preserve"> ha kursintyg från BAS-P och BAS-U utbildning.</w:t>
      </w:r>
    </w:p>
    <w:p w14:paraId="6F33D5A4" w14:textId="77777777" w:rsidR="007F6603" w:rsidRPr="00631FB0" w:rsidRDefault="007F6603" w:rsidP="007F6603">
      <w:pPr>
        <w:spacing w:after="0" w:line="240" w:lineRule="auto"/>
        <w:ind w:left="1276"/>
      </w:pPr>
      <w:r w:rsidRPr="00631FB0">
        <w:t>Verifieras enligt</w:t>
      </w:r>
    </w:p>
    <w:p w14:paraId="3297F070" w14:textId="3A036C69" w:rsidR="007F6603" w:rsidRPr="00631FB0" w:rsidRDefault="007F6603" w:rsidP="007F6603">
      <w:pPr>
        <w:spacing w:after="120" w:line="240" w:lineRule="auto"/>
        <w:ind w:left="1276"/>
      </w:pPr>
      <w:r w:rsidRPr="00631FB0">
        <w:t xml:space="preserve">Anbudsgivaren verifierar genom att </w:t>
      </w:r>
      <w:r>
        <w:t>fylla</w:t>
      </w:r>
      <w:r w:rsidRPr="00631FB0">
        <w:t xml:space="preserve"> i efterfrågade uppgifter i anbudsformuläret</w:t>
      </w:r>
      <w:r>
        <w:t xml:space="preserve"> och bifoga kursintyg</w:t>
      </w:r>
      <w:r w:rsidRPr="00631FB0">
        <w:t>.</w:t>
      </w:r>
    </w:p>
    <w:p w14:paraId="1587A2B1" w14:textId="599E4AF2" w:rsidR="007524D8" w:rsidRPr="00774EF3" w:rsidRDefault="007524D8" w:rsidP="00FA7C5A">
      <w:pPr>
        <w:spacing w:after="0" w:line="240" w:lineRule="auto"/>
        <w:ind w:left="1276"/>
        <w:rPr>
          <w:b/>
          <w:bCs/>
        </w:rPr>
      </w:pPr>
      <w:r w:rsidRPr="00774EF3">
        <w:rPr>
          <w:b/>
          <w:bCs/>
        </w:rPr>
        <w:t>Krav BAS-U</w:t>
      </w:r>
    </w:p>
    <w:p w14:paraId="2794E90A" w14:textId="51592CD6" w:rsidR="00774EF3" w:rsidRDefault="007524D8" w:rsidP="00774EF3">
      <w:pPr>
        <w:spacing w:after="120" w:line="240" w:lineRule="auto"/>
        <w:ind w:left="1276"/>
      </w:pPr>
      <w:r>
        <w:t xml:space="preserve">BAS-U </w:t>
      </w:r>
      <w:r w:rsidR="005636F4">
        <w:t>ska</w:t>
      </w:r>
      <w:r>
        <w:t xml:space="preserve"> ha kursintyg från BAS-P och BAS-U utbildning.</w:t>
      </w:r>
    </w:p>
    <w:p w14:paraId="5211A3DC" w14:textId="63A40D08" w:rsidR="007F6603" w:rsidRPr="00631FB0" w:rsidRDefault="007F6603" w:rsidP="00774EF3">
      <w:pPr>
        <w:spacing w:after="0" w:line="240" w:lineRule="auto"/>
        <w:ind w:left="1276"/>
      </w:pPr>
      <w:r w:rsidRPr="00631FB0">
        <w:t>Verifieras enligt</w:t>
      </w:r>
    </w:p>
    <w:p w14:paraId="09C7FFFF" w14:textId="77777777" w:rsidR="007F6603" w:rsidRPr="00631FB0" w:rsidRDefault="007F6603" w:rsidP="007F6603">
      <w:pPr>
        <w:spacing w:after="120" w:line="240" w:lineRule="auto"/>
        <w:ind w:left="1276"/>
      </w:pPr>
      <w:r w:rsidRPr="00631FB0">
        <w:t xml:space="preserve">Anbudsgivaren verifierar genom att </w:t>
      </w:r>
      <w:r>
        <w:t>fylla</w:t>
      </w:r>
      <w:r w:rsidRPr="00631FB0">
        <w:t xml:space="preserve"> i efterfrågade uppgifter i anbudsformuläret</w:t>
      </w:r>
      <w:r>
        <w:t xml:space="preserve"> och bifoga kursintyg</w:t>
      </w:r>
      <w:r w:rsidRPr="00631FB0">
        <w:t>.</w:t>
      </w:r>
    </w:p>
    <w:p w14:paraId="0BF7ED48" w14:textId="69604A65" w:rsidR="00DD456E" w:rsidRPr="00DD456E" w:rsidRDefault="00250F48" w:rsidP="00DD456E">
      <w:pPr>
        <w:spacing w:after="120" w:line="240" w:lineRule="auto"/>
        <w:ind w:left="1276"/>
      </w:pPr>
      <w:r>
        <w:rPr>
          <w:b/>
          <w:bCs/>
          <w:sz w:val="24"/>
          <w:szCs w:val="24"/>
        </w:rPr>
        <w:t>K</w:t>
      </w:r>
      <w:r w:rsidR="0019472F" w:rsidRPr="002C165B">
        <w:rPr>
          <w:b/>
          <w:bCs/>
          <w:sz w:val="24"/>
          <w:szCs w:val="24"/>
        </w:rPr>
        <w:t>valitetsledningssystem</w:t>
      </w:r>
      <w:r w:rsidR="0019472F" w:rsidRPr="002C165B">
        <w:br/>
      </w:r>
      <w:r w:rsidR="00DD456E" w:rsidRPr="00DD456E">
        <w:t xml:space="preserve">Anbudsgivare ska ha ett kvalitetsledningssystem med tredjepartscertifiering </w:t>
      </w:r>
      <w:r w:rsidR="00915613">
        <w:t xml:space="preserve">enligt </w:t>
      </w:r>
      <w:proofErr w:type="gramStart"/>
      <w:r w:rsidR="00DD456E" w:rsidRPr="00DD456E">
        <w:t>t.ex.</w:t>
      </w:r>
      <w:proofErr w:type="gramEnd"/>
      <w:r w:rsidR="00DD456E" w:rsidRPr="00DD456E">
        <w:t xml:space="preserve"> SS EN ISO 9001, BKMA, eller </w:t>
      </w:r>
      <w:r w:rsidR="00B74EA4">
        <w:t>likvärdigt</w:t>
      </w:r>
      <w:r w:rsidR="00DD456E" w:rsidRPr="00DD456E">
        <w:t xml:space="preserve"> system. </w:t>
      </w:r>
    </w:p>
    <w:p w14:paraId="36298A01" w14:textId="652E21CB" w:rsidR="00380C43" w:rsidRPr="002C165B" w:rsidRDefault="00380C43" w:rsidP="00380C43">
      <w:pPr>
        <w:spacing w:after="0" w:line="240" w:lineRule="auto"/>
        <w:ind w:left="1276"/>
      </w:pPr>
      <w:r w:rsidRPr="002C165B">
        <w:t>Verifieras enligt</w:t>
      </w:r>
    </w:p>
    <w:p w14:paraId="72A00E91" w14:textId="7057C914" w:rsidR="00380C43" w:rsidRPr="002C165B" w:rsidRDefault="00380C43" w:rsidP="00380C43">
      <w:pPr>
        <w:spacing w:after="120" w:line="240" w:lineRule="auto"/>
        <w:ind w:left="1276"/>
      </w:pPr>
      <w:r w:rsidRPr="002C165B">
        <w:t xml:space="preserve">Anbudsgivaren verifierar genom att fylla i efterfrågade uppgifter i anbudsformuläret och bifogar </w:t>
      </w:r>
      <w:r w:rsidR="00DD456E">
        <w:t xml:space="preserve">gällande </w:t>
      </w:r>
      <w:r w:rsidRPr="002C165B">
        <w:t>certifikat</w:t>
      </w:r>
      <w:r w:rsidR="00DD456E">
        <w:t xml:space="preserve">. </w:t>
      </w:r>
      <w:r w:rsidR="00DD456E" w:rsidRPr="00DD456E">
        <w:t>Hänvisning till annat företags kvalitetsledningssystem godkänns ej</w:t>
      </w:r>
      <w:r w:rsidR="00DD456E">
        <w:t xml:space="preserve">. </w:t>
      </w:r>
    </w:p>
    <w:p w14:paraId="0E392058" w14:textId="5B2402A3" w:rsidR="00B74EA4" w:rsidRPr="00B74EA4" w:rsidRDefault="00250F48" w:rsidP="00B74EA4">
      <w:pPr>
        <w:spacing w:after="120" w:line="240" w:lineRule="auto"/>
        <w:ind w:left="1276"/>
      </w:pPr>
      <w:r>
        <w:rPr>
          <w:b/>
          <w:bCs/>
          <w:sz w:val="24"/>
          <w:szCs w:val="24"/>
        </w:rPr>
        <w:t>M</w:t>
      </w:r>
      <w:r w:rsidR="0019472F" w:rsidRPr="002C165B">
        <w:rPr>
          <w:b/>
          <w:bCs/>
          <w:sz w:val="24"/>
          <w:szCs w:val="24"/>
        </w:rPr>
        <w:t>iljöledningssystem</w:t>
      </w:r>
      <w:r w:rsidR="00681828" w:rsidRPr="002C165B">
        <w:br/>
      </w:r>
      <w:r w:rsidR="00B74EA4" w:rsidRPr="00B74EA4">
        <w:t xml:space="preserve">Anbudsgivare ska ha ett miljöledningssystem med tredjepartscertifiering </w:t>
      </w:r>
      <w:r w:rsidR="00915613">
        <w:t>enligt</w:t>
      </w:r>
      <w:r w:rsidR="00B74EA4" w:rsidRPr="00B74EA4">
        <w:t xml:space="preserve"> </w:t>
      </w:r>
      <w:proofErr w:type="gramStart"/>
      <w:r w:rsidR="00B74EA4" w:rsidRPr="00B74EA4">
        <w:t>t.ex.</w:t>
      </w:r>
      <w:proofErr w:type="gramEnd"/>
      <w:r w:rsidR="00B74EA4" w:rsidRPr="00B74EA4">
        <w:t xml:space="preserve"> SS EN ISO 14001, BKMA, eller lik</w:t>
      </w:r>
      <w:r w:rsidR="00B74EA4">
        <w:t xml:space="preserve">värdigt </w:t>
      </w:r>
      <w:r w:rsidR="00B74EA4" w:rsidRPr="00B74EA4">
        <w:t xml:space="preserve">system. </w:t>
      </w:r>
    </w:p>
    <w:p w14:paraId="66AF4477" w14:textId="0CDA4307" w:rsidR="00380C43" w:rsidRPr="00631FB0" w:rsidRDefault="00380C43" w:rsidP="00380C43">
      <w:pPr>
        <w:spacing w:after="0" w:line="240" w:lineRule="auto"/>
        <w:ind w:left="1276"/>
      </w:pPr>
      <w:r w:rsidRPr="00631FB0">
        <w:t>Verifieras enligt</w:t>
      </w:r>
    </w:p>
    <w:p w14:paraId="6CE286A8" w14:textId="752F474F" w:rsidR="00380C43" w:rsidRDefault="00380C43" w:rsidP="00380C43">
      <w:pPr>
        <w:spacing w:after="120" w:line="240" w:lineRule="auto"/>
        <w:ind w:left="1276"/>
      </w:pPr>
      <w:r w:rsidRPr="00631FB0">
        <w:t xml:space="preserve">Anbudsgivaren verifierar genom att </w:t>
      </w:r>
      <w:r>
        <w:t>fylla</w:t>
      </w:r>
      <w:r w:rsidRPr="00631FB0">
        <w:t xml:space="preserve"> i efterfrågade uppgifter i anbudsformuläret</w:t>
      </w:r>
      <w:r>
        <w:t xml:space="preserve"> och bifogar </w:t>
      </w:r>
      <w:r w:rsidR="00B74EA4">
        <w:t xml:space="preserve">gällande </w:t>
      </w:r>
      <w:r>
        <w:t>certifikat</w:t>
      </w:r>
      <w:r w:rsidR="00B74EA4">
        <w:t xml:space="preserve">. </w:t>
      </w:r>
      <w:r w:rsidR="00B74EA4" w:rsidRPr="00B74EA4">
        <w:t>Hänvisning till annat företags</w:t>
      </w:r>
      <w:r w:rsidR="00B74EA4">
        <w:t xml:space="preserve"> miljö</w:t>
      </w:r>
      <w:r w:rsidR="00B74EA4" w:rsidRPr="00B74EA4">
        <w:t>ledningssystem godkänns ej</w:t>
      </w:r>
      <w:r w:rsidR="00B74EA4">
        <w:t xml:space="preserve">. </w:t>
      </w:r>
    </w:p>
    <w:p w14:paraId="2AE6FE0E" w14:textId="77777777" w:rsidR="00D10C64" w:rsidRDefault="00250F48" w:rsidP="00250F48">
      <w:pPr>
        <w:spacing w:after="120" w:line="240" w:lineRule="auto"/>
        <w:ind w:left="1276"/>
      </w:pPr>
      <w:r w:rsidRPr="00250F48">
        <w:rPr>
          <w:b/>
          <w:bCs/>
          <w:sz w:val="24"/>
          <w:szCs w:val="24"/>
        </w:rPr>
        <w:lastRenderedPageBreak/>
        <w:t>Arbetsmiljöledningssystem</w:t>
      </w:r>
      <w:r>
        <w:rPr>
          <w:b/>
          <w:bCs/>
          <w:sz w:val="24"/>
          <w:szCs w:val="24"/>
        </w:rPr>
        <w:br/>
      </w:r>
      <w:r w:rsidRPr="00250F48">
        <w:t xml:space="preserve">Anbudsgivare ska ha ett arbetsmiljöledningssystem som följer t.ex. SS EN ISO 45001, OHSAS </w:t>
      </w:r>
      <w:proofErr w:type="gramStart"/>
      <w:r w:rsidRPr="00250F48">
        <w:t>18001</w:t>
      </w:r>
      <w:proofErr w:type="gramEnd"/>
      <w:r w:rsidRPr="00250F48">
        <w:t xml:space="preserve">, BKMA, eller annat /eget system. </w:t>
      </w:r>
    </w:p>
    <w:p w14:paraId="647AA003" w14:textId="60AC3607" w:rsidR="00250F48" w:rsidRPr="00250F48" w:rsidRDefault="00250F48" w:rsidP="00250F48">
      <w:pPr>
        <w:spacing w:after="120" w:line="240" w:lineRule="auto"/>
        <w:ind w:left="1276"/>
        <w:rPr>
          <w:b/>
          <w:bCs/>
          <w:sz w:val="24"/>
          <w:szCs w:val="24"/>
        </w:rPr>
      </w:pPr>
      <w:r>
        <w:t xml:space="preserve">Verifieras enligt </w:t>
      </w:r>
      <w:r>
        <w:br/>
        <w:t xml:space="preserve">Anbudsgivaren verifierar genom att fylla i efterfrågade uppgifter i anbudsformuläret och bifogar bevis </w:t>
      </w:r>
      <w:r w:rsidRPr="00250F48">
        <w:t>eller dokumentation som styrker detta</w:t>
      </w:r>
      <w:r>
        <w:t>.</w:t>
      </w:r>
      <w:r w:rsidRPr="00250F48">
        <w:t xml:space="preserve"> </w:t>
      </w:r>
      <w:r w:rsidR="00915613">
        <w:t>K</w:t>
      </w:r>
      <w:r w:rsidRPr="00250F48">
        <w:t>rav på tredjepartscertifiering för arbetsmiljö</w:t>
      </w:r>
      <w:r>
        <w:t>ledningssystem</w:t>
      </w:r>
      <w:r w:rsidRPr="00250F48">
        <w:t xml:space="preserve"> inte föreligger.</w:t>
      </w:r>
    </w:p>
    <w:bookmarkEnd w:id="19"/>
    <w:p w14:paraId="5D900704" w14:textId="4225D26A" w:rsidR="006B2327" w:rsidRPr="008E15C8" w:rsidRDefault="008E15C8" w:rsidP="008E15C8">
      <w:pPr>
        <w:spacing w:before="240" w:after="0"/>
        <w:rPr>
          <w:rFonts w:ascii="Roboto Slab Black" w:hAnsi="Roboto Slab Black" w:cs="Roboto Slab Black"/>
          <w:b/>
          <w:bCs/>
        </w:rPr>
      </w:pPr>
      <w:r w:rsidRPr="008E15C8">
        <w:rPr>
          <w:rFonts w:ascii="Roboto Slab Black" w:hAnsi="Roboto Slab Black" w:cs="Roboto Slab Black"/>
          <w:b/>
          <w:bCs/>
        </w:rPr>
        <w:t>AFB.</w:t>
      </w:r>
      <w:r w:rsidR="00ED4B69">
        <w:rPr>
          <w:rFonts w:ascii="Roboto Slab Black" w:hAnsi="Roboto Slab Black" w:cs="Roboto Slab Black"/>
          <w:b/>
          <w:bCs/>
        </w:rPr>
        <w:t>6</w:t>
      </w:r>
      <w:r w:rsidRPr="008E15C8">
        <w:rPr>
          <w:rFonts w:ascii="Roboto Slab Black" w:hAnsi="Roboto Slab Black" w:cs="Roboto Slab Black"/>
          <w:b/>
          <w:bCs/>
        </w:rPr>
        <w:t>2</w:t>
      </w:r>
      <w:r w:rsidR="004745E3">
        <w:rPr>
          <w:rFonts w:ascii="Roboto Slab Black" w:hAnsi="Roboto Slab Black" w:cs="Roboto Slab Black"/>
          <w:b/>
          <w:bCs/>
        </w:rPr>
        <w:t>4</w:t>
      </w:r>
      <w:r w:rsidRPr="008E15C8">
        <w:rPr>
          <w:rFonts w:ascii="Roboto Slab Black" w:hAnsi="Roboto Slab Black" w:cs="Roboto Slab Black"/>
          <w:b/>
          <w:bCs/>
        </w:rPr>
        <w:t xml:space="preserve"> </w:t>
      </w:r>
      <w:r>
        <w:rPr>
          <w:rFonts w:ascii="Roboto Slab Black" w:hAnsi="Roboto Slab Black" w:cs="Roboto Slab Black"/>
          <w:b/>
          <w:bCs/>
        </w:rPr>
        <w:tab/>
      </w:r>
      <w:r w:rsidRPr="008E15C8">
        <w:rPr>
          <w:rFonts w:ascii="Roboto Slab Black" w:hAnsi="Roboto Slab Black" w:cs="Roboto Slab Black"/>
          <w:b/>
          <w:bCs/>
        </w:rPr>
        <w:t xml:space="preserve">Åberopande av andra företags kapacitet </w:t>
      </w:r>
    </w:p>
    <w:p w14:paraId="09812A1A" w14:textId="65F9B8C1" w:rsidR="008E1C4D" w:rsidRDefault="00290110" w:rsidP="008E1C4D">
      <w:pPr>
        <w:spacing w:after="0" w:line="240" w:lineRule="auto"/>
        <w:ind w:left="1276"/>
      </w:pPr>
      <w:r>
        <w:t xml:space="preserve">Anbudsgivaren får åberopa andra företags ekonomiska, tekniska och yrkesmässiga kapacitet. </w:t>
      </w:r>
      <w:r w:rsidR="006B2327" w:rsidRPr="0019472F">
        <w:t>Anbudsgivare som avser att åberopa andra företags kapacitet ska ange detta i anbud</w:t>
      </w:r>
      <w:r w:rsidR="002C165B">
        <w:t>sformuläret</w:t>
      </w:r>
      <w:r w:rsidR="006B2327" w:rsidRPr="0019472F">
        <w:t>.</w:t>
      </w:r>
    </w:p>
    <w:p w14:paraId="2F3E4AD3" w14:textId="73AB30EF" w:rsidR="006B2327" w:rsidRPr="008E1C4D" w:rsidRDefault="006B2327" w:rsidP="008E1C4D">
      <w:pPr>
        <w:spacing w:before="240" w:after="0"/>
        <w:rPr>
          <w:rFonts w:ascii="Roboto Slab Black" w:hAnsi="Roboto Slab Black" w:cs="Roboto Slab Black"/>
          <w:b/>
          <w:bCs/>
        </w:rPr>
      </w:pPr>
      <w:r w:rsidRPr="008C50D9">
        <w:rPr>
          <w:rFonts w:ascii="Roboto Slab Black" w:hAnsi="Roboto Slab Black" w:cs="Roboto Slab Black"/>
          <w:b/>
          <w:bCs/>
        </w:rPr>
        <w:t>AFB.</w:t>
      </w:r>
      <w:r w:rsidR="008E15C8">
        <w:rPr>
          <w:rFonts w:ascii="Roboto Slab Black" w:hAnsi="Roboto Slab Black" w:cs="Roboto Slab Black"/>
          <w:b/>
          <w:bCs/>
        </w:rPr>
        <w:t>6</w:t>
      </w:r>
      <w:r w:rsidRPr="008C50D9">
        <w:rPr>
          <w:rFonts w:ascii="Roboto Slab Black" w:hAnsi="Roboto Slab Black" w:cs="Roboto Slab Black"/>
          <w:b/>
          <w:bCs/>
        </w:rPr>
        <w:t>3</w:t>
      </w:r>
      <w:r w:rsidRPr="008C50D9">
        <w:rPr>
          <w:rFonts w:ascii="Roboto Slab Black" w:hAnsi="Roboto Slab Black" w:cs="Roboto Slab Black"/>
          <w:b/>
          <w:bCs/>
        </w:rPr>
        <w:tab/>
        <w:t>Prövning av anbud</w:t>
      </w:r>
    </w:p>
    <w:p w14:paraId="428D4F6E" w14:textId="758E75CB" w:rsidR="00685038" w:rsidRDefault="00685038" w:rsidP="00892833">
      <w:pPr>
        <w:spacing w:after="0" w:line="240" w:lineRule="auto"/>
        <w:ind w:left="1276"/>
      </w:pPr>
      <w:r>
        <w:rPr>
          <w:rFonts w:hint="eastAsia"/>
        </w:rPr>
        <w:t>Förutsatt att anbuden följer uppställda</w:t>
      </w:r>
      <w:r w:rsidR="00892833">
        <w:t xml:space="preserve"> krav</w:t>
      </w:r>
      <w:r>
        <w:rPr>
          <w:rFonts w:hint="eastAsia"/>
        </w:rPr>
        <w:t xml:space="preserve"> </w:t>
      </w:r>
      <w:r w:rsidR="00892833">
        <w:t xml:space="preserve">enligt AFB.61 och AFB.62 </w:t>
      </w:r>
      <w:r>
        <w:rPr>
          <w:rFonts w:hint="eastAsia"/>
        </w:rPr>
        <w:t xml:space="preserve">sker en </w:t>
      </w:r>
    </w:p>
    <w:p w14:paraId="546CB582" w14:textId="7549E3E1" w:rsidR="00685038" w:rsidRDefault="00685038" w:rsidP="00892833">
      <w:pPr>
        <w:spacing w:after="120" w:line="240" w:lineRule="auto"/>
        <w:ind w:left="1276"/>
      </w:pPr>
      <w:r>
        <w:rPr>
          <w:rFonts w:hint="eastAsia"/>
        </w:rPr>
        <w:t xml:space="preserve">utvärdering där anbudet med bästa förhållande mellan pris och kvalitet antas.  </w:t>
      </w:r>
    </w:p>
    <w:p w14:paraId="041B8A20" w14:textId="642F3DA8" w:rsidR="00685038" w:rsidRDefault="00685038" w:rsidP="000822F8">
      <w:pPr>
        <w:spacing w:after="120" w:line="240" w:lineRule="auto"/>
        <w:ind w:left="1276"/>
      </w:pPr>
      <w:r>
        <w:rPr>
          <w:rFonts w:hint="eastAsia"/>
        </w:rPr>
        <w:t>Beställaren kommer att utse en utvärderingsgrupp för bedömning av kvalit</w:t>
      </w:r>
      <w:r w:rsidR="000822F8">
        <w:t>et</w:t>
      </w:r>
      <w:r>
        <w:rPr>
          <w:rFonts w:hint="eastAsia"/>
        </w:rPr>
        <w:t xml:space="preserve"> på till anbudet bifogade </w:t>
      </w:r>
      <w:r w:rsidR="00892833">
        <w:t xml:space="preserve">handlingar enligt </w:t>
      </w:r>
      <w:r w:rsidR="005A1666" w:rsidRPr="0084699B">
        <w:t>nedan rubriker 1.1, 2.1, 2.2 och 2.3</w:t>
      </w:r>
      <w:r w:rsidR="00892833" w:rsidRPr="0084699B">
        <w:t xml:space="preserve">. </w:t>
      </w:r>
      <w:r w:rsidR="000822F8" w:rsidRPr="0084699B">
        <w:t xml:space="preserve">Utvärdering kommer att framgå i upphandlingsrapport som bilägges tilldelningsbeslut. </w:t>
      </w:r>
      <w:r w:rsidR="003F5F24" w:rsidRPr="0084699B">
        <w:rPr>
          <w:rFonts w:hint="eastAsia"/>
        </w:rPr>
        <w:t>Vid</w:t>
      </w:r>
      <w:r w:rsidR="003F5F24" w:rsidRPr="0084699B">
        <w:t xml:space="preserve"> </w:t>
      </w:r>
      <w:r w:rsidR="003F5F24" w:rsidRPr="0084699B">
        <w:rPr>
          <w:rFonts w:hint="eastAsia"/>
        </w:rPr>
        <w:t>bedömningen läggs stor vikt på helheten i anbudet</w:t>
      </w:r>
      <w:r w:rsidR="003F5F24" w:rsidRPr="0084699B">
        <w:t>.</w:t>
      </w:r>
    </w:p>
    <w:p w14:paraId="18742B4E" w14:textId="77777777" w:rsidR="00510356" w:rsidRDefault="00685038" w:rsidP="005D3EEE">
      <w:pPr>
        <w:spacing w:after="120" w:line="240" w:lineRule="auto"/>
        <w:ind w:left="1276"/>
      </w:pPr>
      <w:r w:rsidRPr="000822F8">
        <w:rPr>
          <w:rFonts w:hint="eastAsia"/>
        </w:rPr>
        <w:t>Den anbudsgivare vars anbud erhåller högst poäng</w:t>
      </w:r>
      <w:r w:rsidR="000822F8" w:rsidRPr="000822F8">
        <w:t xml:space="preserve"> </w:t>
      </w:r>
      <w:r w:rsidRPr="000822F8">
        <w:rPr>
          <w:rFonts w:hint="eastAsia"/>
        </w:rPr>
        <w:t xml:space="preserve">enligt nedanstående utvärderingskriterier kommer att antas som det mest ekonomiskt fördelaktiga anbudet i förhållande mellan pris och kvalitet. </w:t>
      </w:r>
      <w:r w:rsidR="00F75708">
        <w:t>Pris och kvalitet viktas med 50% vardera.</w:t>
      </w:r>
      <w:r w:rsidR="002D744C">
        <w:t xml:space="preserve"> Maximalt kan </w:t>
      </w:r>
      <w:r w:rsidR="00B00AB7" w:rsidRPr="0084699B">
        <w:t>100</w:t>
      </w:r>
      <w:r w:rsidR="002D744C">
        <w:t xml:space="preserve"> poäng erhållas.</w:t>
      </w:r>
      <w:r w:rsidR="00F75708">
        <w:t xml:space="preserve"> </w:t>
      </w:r>
    </w:p>
    <w:p w14:paraId="5E36297B" w14:textId="5723EE27" w:rsidR="00345DE1" w:rsidRDefault="002D744C" w:rsidP="005D3EEE">
      <w:pPr>
        <w:spacing w:after="120" w:line="240" w:lineRule="auto"/>
        <w:ind w:left="1276"/>
        <w:rPr>
          <w:b/>
          <w:bCs/>
        </w:rPr>
      </w:pPr>
      <w:r>
        <w:br/>
      </w:r>
    </w:p>
    <w:p w14:paraId="6C99F26F" w14:textId="77777777" w:rsidR="002719E2" w:rsidRPr="002719E2" w:rsidRDefault="002D744C" w:rsidP="002719E2">
      <w:pPr>
        <w:pStyle w:val="Liststycke"/>
        <w:numPr>
          <w:ilvl w:val="0"/>
          <w:numId w:val="38"/>
        </w:numPr>
        <w:spacing w:after="120" w:line="240" w:lineRule="auto"/>
      </w:pPr>
      <w:r w:rsidRPr="002719E2">
        <w:rPr>
          <w:b/>
          <w:bCs/>
        </w:rPr>
        <w:t>Utvärdering</w:t>
      </w:r>
      <w:r w:rsidR="005D3EEE" w:rsidRPr="002719E2">
        <w:rPr>
          <w:b/>
          <w:bCs/>
        </w:rPr>
        <w:t xml:space="preserve"> </w:t>
      </w:r>
      <w:r w:rsidRPr="002719E2">
        <w:rPr>
          <w:b/>
          <w:bCs/>
        </w:rPr>
        <w:t>pris</w:t>
      </w:r>
    </w:p>
    <w:p w14:paraId="4FAEFE2C" w14:textId="23E200D8" w:rsidR="00365EE4" w:rsidRPr="000B358C" w:rsidRDefault="002719E2" w:rsidP="000B358C">
      <w:pPr>
        <w:spacing w:after="120" w:line="240" w:lineRule="auto"/>
        <w:ind w:left="1276"/>
        <w:rPr>
          <w:b/>
          <w:bCs/>
        </w:rPr>
      </w:pPr>
      <w:bookmarkStart w:id="20" w:name="_Hlk184804143"/>
      <w:r w:rsidRPr="000B358C">
        <w:rPr>
          <w:b/>
          <w:bCs/>
        </w:rPr>
        <w:t>1.1</w:t>
      </w:r>
      <w:bookmarkStart w:id="21" w:name="_Hlk167262782"/>
      <w:r w:rsidRPr="000B358C">
        <w:rPr>
          <w:b/>
          <w:bCs/>
        </w:rPr>
        <w:t xml:space="preserve"> </w:t>
      </w:r>
      <w:r w:rsidR="00685038" w:rsidRPr="000B358C">
        <w:rPr>
          <w:rFonts w:hint="eastAsia"/>
          <w:b/>
          <w:bCs/>
        </w:rPr>
        <w:t>Utvärdering av pris per kvm BOA (</w:t>
      </w:r>
      <w:r w:rsidR="00B00AB7" w:rsidRPr="000B358C">
        <w:rPr>
          <w:b/>
          <w:bCs/>
        </w:rPr>
        <w:t>50</w:t>
      </w:r>
      <w:r w:rsidR="00685038" w:rsidRPr="000B358C">
        <w:rPr>
          <w:rFonts w:hint="eastAsia"/>
          <w:b/>
          <w:bCs/>
        </w:rPr>
        <w:t xml:space="preserve"> p</w:t>
      </w:r>
      <w:r w:rsidR="005D3EEE" w:rsidRPr="000B358C">
        <w:rPr>
          <w:b/>
          <w:bCs/>
        </w:rPr>
        <w:t>oäng</w:t>
      </w:r>
      <w:r w:rsidR="00685038" w:rsidRPr="000B358C">
        <w:rPr>
          <w:rFonts w:hint="eastAsia"/>
          <w:b/>
          <w:bCs/>
        </w:rPr>
        <w:t xml:space="preserve">) </w:t>
      </w:r>
    </w:p>
    <w:p w14:paraId="41740728" w14:textId="3075C241" w:rsidR="00F274A4" w:rsidRPr="00B81E0C" w:rsidRDefault="00365EE4" w:rsidP="00F274A4">
      <w:pPr>
        <w:pStyle w:val="Liststycke"/>
        <w:spacing w:after="120" w:line="240" w:lineRule="auto"/>
        <w:ind w:left="1636"/>
      </w:pPr>
      <w:r w:rsidRPr="00B81E0C">
        <w:t xml:space="preserve">Exempel på </w:t>
      </w:r>
      <w:r w:rsidR="00E24788" w:rsidRPr="00B81E0C">
        <w:t xml:space="preserve">uträkning av </w:t>
      </w:r>
      <w:r w:rsidRPr="00B81E0C">
        <w:t xml:space="preserve">poängfördelning: </w:t>
      </w:r>
      <w:r w:rsidR="00B24BC3" w:rsidRPr="00B81E0C">
        <w:br/>
        <w:t>Anbudssumman/BOA=</w:t>
      </w:r>
      <w:r w:rsidR="00B24BC3" w:rsidRPr="00B81E0C">
        <w:rPr>
          <w:rFonts w:hint="eastAsia"/>
        </w:rPr>
        <w:t>pris per kvm BOA</w:t>
      </w:r>
      <w:r w:rsidR="00B24BC3" w:rsidRPr="00B81E0C">
        <w:br/>
      </w:r>
      <w:r w:rsidR="00B24BC3" w:rsidRPr="001740F7">
        <w:br/>
        <w:t xml:space="preserve">I anbudssumman ska </w:t>
      </w:r>
      <w:r w:rsidR="00FD3EE5" w:rsidRPr="001740F7">
        <w:t>samtliga</w:t>
      </w:r>
      <w:r w:rsidR="00B24BC3" w:rsidRPr="001740F7">
        <w:t xml:space="preserve"> bygg-</w:t>
      </w:r>
      <w:r w:rsidR="00FD3EE5" w:rsidRPr="001740F7">
        <w:t>,</w:t>
      </w:r>
      <w:r w:rsidR="00B24BC3" w:rsidRPr="001740F7">
        <w:t xml:space="preserve"> </w:t>
      </w:r>
      <w:r w:rsidR="00FD3EE5" w:rsidRPr="001740F7">
        <w:t>installations-,</w:t>
      </w:r>
      <w:r w:rsidR="002A6C64" w:rsidRPr="001740F7">
        <w:t xml:space="preserve"> mark</w:t>
      </w:r>
      <w:r w:rsidR="00D56599">
        <w:t xml:space="preserve">- </w:t>
      </w:r>
      <w:r w:rsidR="00D56599" w:rsidRPr="0084699B">
        <w:t>och utrustnings</w:t>
      </w:r>
      <w:r w:rsidR="002A6C64" w:rsidRPr="0084699B">
        <w:t xml:space="preserve">arbeten </w:t>
      </w:r>
      <w:r w:rsidR="00B24BC3" w:rsidRPr="001740F7">
        <w:t xml:space="preserve">ingå för </w:t>
      </w:r>
      <w:r w:rsidR="007B1DC3" w:rsidRPr="001740F7">
        <w:t>hela entreprenaden</w:t>
      </w:r>
      <w:r w:rsidR="0084699B">
        <w:t>.</w:t>
      </w:r>
      <w:r w:rsidR="00B24BC3" w:rsidRPr="001F30A1">
        <w:rPr>
          <w:strike/>
          <w:color w:val="FF0000"/>
        </w:rPr>
        <w:br/>
      </w:r>
    </w:p>
    <w:bookmarkEnd w:id="20"/>
    <w:p w14:paraId="59FCF26B" w14:textId="5725CE97" w:rsidR="00365EE4" w:rsidRPr="00B81E0C" w:rsidRDefault="008801B4" w:rsidP="002719E2">
      <w:pPr>
        <w:pStyle w:val="Liststycke"/>
        <w:spacing w:after="120" w:line="240" w:lineRule="auto"/>
        <w:ind w:left="1636"/>
      </w:pPr>
      <w:r w:rsidRPr="00B81E0C">
        <w:t>A</w:t>
      </w:r>
      <w:r w:rsidR="00365EE4" w:rsidRPr="00B81E0C">
        <w:t xml:space="preserve">nbudsgivare </w:t>
      </w:r>
      <w:r w:rsidRPr="00B81E0C">
        <w:t xml:space="preserve">1 har </w:t>
      </w:r>
      <w:r w:rsidR="00365EE4" w:rsidRPr="00B81E0C">
        <w:t>pris per kvm BOA</w:t>
      </w:r>
      <w:r w:rsidR="00913EB8" w:rsidRPr="00B81E0C">
        <w:t>:</w:t>
      </w:r>
      <w:r w:rsidRPr="00B81E0C">
        <w:t xml:space="preserve"> 28 000 kr </w:t>
      </w:r>
    </w:p>
    <w:p w14:paraId="32E0DD13" w14:textId="6073569D" w:rsidR="008801B4" w:rsidRPr="00B81E0C" w:rsidRDefault="008801B4" w:rsidP="002719E2">
      <w:pPr>
        <w:pStyle w:val="Liststycke"/>
        <w:spacing w:after="120" w:line="240" w:lineRule="auto"/>
        <w:ind w:left="1636"/>
      </w:pPr>
      <w:r w:rsidRPr="00B81E0C">
        <w:t>Anbudsgivare 2 har pris per kvm BOA</w:t>
      </w:r>
      <w:r w:rsidR="00913EB8" w:rsidRPr="00B81E0C">
        <w:t>:</w:t>
      </w:r>
      <w:r w:rsidRPr="00B81E0C">
        <w:t xml:space="preserve"> 29 000 kr </w:t>
      </w:r>
    </w:p>
    <w:p w14:paraId="20427216" w14:textId="43CEA41F" w:rsidR="008801B4" w:rsidRPr="00B81E0C" w:rsidRDefault="008801B4" w:rsidP="002719E2">
      <w:pPr>
        <w:pStyle w:val="Liststycke"/>
        <w:spacing w:after="120" w:line="240" w:lineRule="auto"/>
        <w:ind w:left="1636"/>
      </w:pPr>
      <w:r w:rsidRPr="00B81E0C">
        <w:t>Anbudsgivare 3 har pris per kvm BOA</w:t>
      </w:r>
      <w:r w:rsidR="00913EB8" w:rsidRPr="00B81E0C">
        <w:t>:</w:t>
      </w:r>
      <w:r w:rsidRPr="00B81E0C">
        <w:t xml:space="preserve"> 25 000 kr </w:t>
      </w:r>
    </w:p>
    <w:p w14:paraId="1CD11A0E" w14:textId="77777777" w:rsidR="005229CC" w:rsidRDefault="005229CC" w:rsidP="002719E2">
      <w:pPr>
        <w:pStyle w:val="Liststycke"/>
        <w:spacing w:after="120" w:line="240" w:lineRule="auto"/>
        <w:ind w:left="1636"/>
      </w:pPr>
    </w:p>
    <w:p w14:paraId="0CB6179C" w14:textId="77777777" w:rsidR="005229CC" w:rsidRPr="00B81E0C" w:rsidRDefault="005229CC" w:rsidP="002719E2">
      <w:pPr>
        <w:pStyle w:val="Liststycke"/>
        <w:spacing w:after="120" w:line="240" w:lineRule="auto"/>
        <w:ind w:left="1636"/>
      </w:pPr>
    </w:p>
    <w:p w14:paraId="25F856C3" w14:textId="3E252F75" w:rsidR="008801B4" w:rsidRPr="00B81E0C" w:rsidRDefault="008801B4" w:rsidP="002719E2">
      <w:pPr>
        <w:pStyle w:val="Liststycke"/>
        <w:spacing w:after="120" w:line="240" w:lineRule="auto"/>
        <w:ind w:left="1636"/>
      </w:pPr>
      <w:r w:rsidRPr="00B81E0C">
        <w:lastRenderedPageBreak/>
        <w:t xml:space="preserve">Anbudsgivare 3 tilldelas 50 poäng. </w:t>
      </w:r>
      <w:r w:rsidRPr="00B81E0C">
        <w:br/>
        <w:t xml:space="preserve">Anbudsgivare 1 tilldelas </w:t>
      </w:r>
      <w:r w:rsidR="00E24788" w:rsidRPr="00B81E0C">
        <w:t>44,6 poäng (</w:t>
      </w:r>
      <w:r w:rsidRPr="00B81E0C">
        <w:t>25 000/28 000=0,89x50=44,6</w:t>
      </w:r>
      <w:r w:rsidR="00E24788" w:rsidRPr="00B81E0C">
        <w:t>)</w:t>
      </w:r>
      <w:r w:rsidRPr="00B81E0C">
        <w:br/>
        <w:t xml:space="preserve">Anbudsgivare 2 tilldelas </w:t>
      </w:r>
      <w:r w:rsidR="00E24788" w:rsidRPr="00B81E0C">
        <w:t>43,1 poäng (</w:t>
      </w:r>
      <w:r w:rsidRPr="00B81E0C">
        <w:t>25</w:t>
      </w:r>
      <w:r w:rsidR="00E24788" w:rsidRPr="00B81E0C">
        <w:t xml:space="preserve"> </w:t>
      </w:r>
      <w:r w:rsidRPr="00B81E0C">
        <w:t>000/29 000=0,86x50=43</w:t>
      </w:r>
      <w:r w:rsidR="00E24788" w:rsidRPr="00B81E0C">
        <w:t>,1)</w:t>
      </w:r>
      <w:r w:rsidRPr="00B81E0C">
        <w:t xml:space="preserve">      </w:t>
      </w:r>
    </w:p>
    <w:p w14:paraId="5C970073" w14:textId="35FB6FB1" w:rsidR="00685038" w:rsidRDefault="00365EE4" w:rsidP="002719E2">
      <w:pPr>
        <w:pStyle w:val="Liststycke"/>
        <w:spacing w:after="120" w:line="240" w:lineRule="auto"/>
        <w:ind w:left="1636"/>
        <w:rPr>
          <w:highlight w:val="yellow"/>
        </w:rPr>
      </w:pPr>
      <w:r w:rsidRPr="00B81E0C">
        <w:t xml:space="preserve"> </w:t>
      </w:r>
      <w:r w:rsidRPr="00B81E0C">
        <w:br/>
      </w:r>
      <w:r w:rsidR="00E24788" w:rsidRPr="00B81E0C">
        <w:t>Poäng avrundas till en decimal.</w:t>
      </w:r>
    </w:p>
    <w:p w14:paraId="0EA5BBFB" w14:textId="77777777" w:rsidR="00227625" w:rsidRDefault="00227625" w:rsidP="002D744C">
      <w:pPr>
        <w:spacing w:after="0" w:line="240" w:lineRule="auto"/>
        <w:ind w:left="1276"/>
        <w:rPr>
          <w:b/>
          <w:bCs/>
          <w:highlight w:val="yellow"/>
        </w:rPr>
      </w:pPr>
    </w:p>
    <w:p w14:paraId="1E9E64DD" w14:textId="47022256" w:rsidR="00922CEC" w:rsidRPr="00B81E0C" w:rsidRDefault="002D744C" w:rsidP="002719E2">
      <w:pPr>
        <w:pStyle w:val="Liststycke"/>
        <w:numPr>
          <w:ilvl w:val="0"/>
          <w:numId w:val="38"/>
        </w:numPr>
        <w:spacing w:after="120" w:line="240" w:lineRule="auto"/>
      </w:pPr>
      <w:r w:rsidRPr="00B81E0C">
        <w:rPr>
          <w:b/>
          <w:bCs/>
        </w:rPr>
        <w:t xml:space="preserve">Utvärdering kvalitet </w:t>
      </w:r>
    </w:p>
    <w:p w14:paraId="3FE71F8D" w14:textId="153CE20C" w:rsidR="000E608E" w:rsidRPr="001A5DFD" w:rsidRDefault="002719E2" w:rsidP="001A5DFD">
      <w:pPr>
        <w:spacing w:after="120" w:line="240" w:lineRule="auto"/>
        <w:ind w:left="1276"/>
        <w:rPr>
          <w:color w:val="FF0000"/>
        </w:rPr>
      </w:pPr>
      <w:r w:rsidRPr="001A5DFD">
        <w:rPr>
          <w:b/>
          <w:bCs/>
        </w:rPr>
        <w:t>2.1</w:t>
      </w:r>
      <w:r w:rsidR="001A5DFD">
        <w:rPr>
          <w:b/>
          <w:bCs/>
        </w:rPr>
        <w:t xml:space="preserve"> </w:t>
      </w:r>
      <w:r w:rsidR="00F75708" w:rsidRPr="001A5DFD">
        <w:rPr>
          <w:b/>
          <w:bCs/>
        </w:rPr>
        <w:t xml:space="preserve">Nyttjandegrad BOA/BTA </w:t>
      </w:r>
      <w:r w:rsidR="005D3EEE" w:rsidRPr="001A5DFD">
        <w:rPr>
          <w:b/>
          <w:bCs/>
        </w:rPr>
        <w:t>(</w:t>
      </w:r>
      <w:r w:rsidR="009F43D1" w:rsidRPr="0084699B">
        <w:rPr>
          <w:b/>
          <w:bCs/>
        </w:rPr>
        <w:t>2</w:t>
      </w:r>
      <w:r w:rsidR="00B00AB7" w:rsidRPr="0084699B">
        <w:rPr>
          <w:b/>
          <w:bCs/>
        </w:rPr>
        <w:t>0</w:t>
      </w:r>
      <w:r w:rsidR="005D3EEE" w:rsidRPr="001A5DFD">
        <w:rPr>
          <w:b/>
          <w:bCs/>
        </w:rPr>
        <w:t xml:space="preserve"> poäng)</w:t>
      </w:r>
      <w:r w:rsidR="003C7643" w:rsidRPr="00B81E0C">
        <w:br/>
      </w:r>
      <w:r w:rsidR="00CD5E02" w:rsidRPr="00B81E0C">
        <w:br/>
      </w:r>
      <w:r w:rsidR="000E608E" w:rsidRPr="00B81E0C">
        <w:t xml:space="preserve">I BTA ska enbart yta för flerbostadshusen ingå. Miljöstuga och undercentral exkluderas. </w:t>
      </w:r>
    </w:p>
    <w:p w14:paraId="39450981" w14:textId="09F89BB1" w:rsidR="00B24BC3" w:rsidRPr="00B81E0C" w:rsidRDefault="00B24BC3" w:rsidP="002719E2">
      <w:pPr>
        <w:pStyle w:val="Liststycke"/>
        <w:spacing w:after="120" w:line="240" w:lineRule="auto"/>
        <w:ind w:left="1636"/>
      </w:pPr>
      <w:r w:rsidRPr="00B81E0C">
        <w:t>Exempel på uträkning av poängfördelning:</w:t>
      </w:r>
      <w:r w:rsidR="00000C22" w:rsidRPr="00B81E0C">
        <w:br/>
      </w:r>
      <w:r w:rsidR="00580A07" w:rsidRPr="00B81E0C">
        <w:t>BOA kvm/BTA kvm (8 000/10 000=0,80)</w:t>
      </w:r>
      <w:r w:rsidR="003A0C7F" w:rsidRPr="00B81E0C">
        <w:br/>
      </w:r>
    </w:p>
    <w:p w14:paraId="1A146D5E" w14:textId="5E61E708" w:rsidR="002C2B1C" w:rsidRPr="00B81E0C" w:rsidRDefault="00B24BC3" w:rsidP="002719E2">
      <w:pPr>
        <w:pStyle w:val="Liststycke"/>
        <w:spacing w:after="120" w:line="240" w:lineRule="auto"/>
        <w:ind w:left="1636"/>
      </w:pPr>
      <w:r w:rsidRPr="00B81E0C">
        <w:t>Anbudsgivare 1 har BOA</w:t>
      </w:r>
      <w:r w:rsidR="002C2B1C" w:rsidRPr="00B81E0C">
        <w:t>/BTA=0,75</w:t>
      </w:r>
      <w:r w:rsidR="00EA1838" w:rsidRPr="00B81E0C">
        <w:br/>
        <w:t>Anbudsgivare 2 har BOA/BTA=0,85</w:t>
      </w:r>
      <w:r w:rsidR="00EA1838" w:rsidRPr="00B81E0C">
        <w:br/>
        <w:t>Anbudsgivare 3 har BOA/BTA=0,80</w:t>
      </w:r>
    </w:p>
    <w:p w14:paraId="53BED1AD" w14:textId="77777777" w:rsidR="002C2B1C" w:rsidRPr="00B81E0C" w:rsidRDefault="002C2B1C" w:rsidP="002719E2">
      <w:pPr>
        <w:pStyle w:val="Liststycke"/>
        <w:spacing w:after="120" w:line="240" w:lineRule="auto"/>
        <w:ind w:left="1636"/>
      </w:pPr>
    </w:p>
    <w:p w14:paraId="19DD44F7" w14:textId="5805E978" w:rsidR="002C2B1C" w:rsidRPr="00B81E0C" w:rsidRDefault="002C2B1C" w:rsidP="002719E2">
      <w:pPr>
        <w:pStyle w:val="Liststycke"/>
        <w:spacing w:after="120" w:line="240" w:lineRule="auto"/>
        <w:ind w:left="1636"/>
      </w:pPr>
      <w:r w:rsidRPr="00B81E0C">
        <w:t xml:space="preserve">Anbudsgivare 2 blir tilldelad </w:t>
      </w:r>
      <w:r w:rsidR="009F43D1" w:rsidRPr="0084699B">
        <w:t>2</w:t>
      </w:r>
      <w:r w:rsidR="00F34CD9" w:rsidRPr="0084699B">
        <w:t>0</w:t>
      </w:r>
      <w:r w:rsidR="00F34CD9" w:rsidRPr="00B81E0C">
        <w:t xml:space="preserve"> poäng </w:t>
      </w:r>
      <w:r w:rsidR="003C7643" w:rsidRPr="00B81E0C">
        <w:t xml:space="preserve">  </w:t>
      </w:r>
    </w:p>
    <w:p w14:paraId="44E04F0B" w14:textId="579C3E64" w:rsidR="002C2B1C" w:rsidRPr="00B81E0C" w:rsidRDefault="00EA1838" w:rsidP="002719E2">
      <w:pPr>
        <w:pStyle w:val="Liststycke"/>
        <w:spacing w:after="120" w:line="240" w:lineRule="auto"/>
        <w:ind w:left="1636"/>
      </w:pPr>
      <w:r w:rsidRPr="00B81E0C">
        <w:t>Anbudsgivare 1 tilldelas 8,8 poäng (0,75/0,85=0,</w:t>
      </w:r>
      <w:r w:rsidRPr="0084699B">
        <w:t>88x</w:t>
      </w:r>
      <w:r w:rsidR="009F43D1" w:rsidRPr="0084699B">
        <w:t>2</w:t>
      </w:r>
      <w:r w:rsidRPr="0084699B">
        <w:t>0=</w:t>
      </w:r>
      <w:r w:rsidR="009F43D1" w:rsidRPr="0084699B">
        <w:t>17,6</w:t>
      </w:r>
      <w:r w:rsidRPr="0084699B">
        <w:t>)</w:t>
      </w:r>
      <w:r w:rsidRPr="0084699B">
        <w:br/>
        <w:t>Anbudsgivare 3 tilldelas 9,4 poäng (0,8/0,85=0,94x10=</w:t>
      </w:r>
      <w:r w:rsidR="009F43D1" w:rsidRPr="0084699B">
        <w:t>18,8</w:t>
      </w:r>
      <w:r w:rsidRPr="0084699B">
        <w:t>)</w:t>
      </w:r>
      <w:r w:rsidRPr="00B81E0C">
        <w:t xml:space="preserve">      </w:t>
      </w:r>
    </w:p>
    <w:p w14:paraId="3B8542C1" w14:textId="77777777" w:rsidR="00683B74" w:rsidRPr="00B81E0C" w:rsidRDefault="00683B74" w:rsidP="002719E2">
      <w:pPr>
        <w:pStyle w:val="Liststycke"/>
        <w:spacing w:after="120" w:line="240" w:lineRule="auto"/>
        <w:ind w:left="1636"/>
      </w:pPr>
    </w:p>
    <w:p w14:paraId="0769EBA7" w14:textId="058222D1" w:rsidR="00683B74" w:rsidRPr="00B81E0C" w:rsidRDefault="00683B74" w:rsidP="002719E2">
      <w:pPr>
        <w:pStyle w:val="Liststycke"/>
        <w:spacing w:after="120" w:line="240" w:lineRule="auto"/>
        <w:ind w:left="1636"/>
      </w:pPr>
      <w:r w:rsidRPr="00B81E0C">
        <w:t>Poäng avrundas till en decimal.</w:t>
      </w:r>
    </w:p>
    <w:p w14:paraId="438E2064" w14:textId="52607452" w:rsidR="00134E5F" w:rsidRPr="00B81E0C" w:rsidRDefault="00134E5F" w:rsidP="002719E2">
      <w:pPr>
        <w:pStyle w:val="Liststycke"/>
        <w:spacing w:after="120" w:line="240" w:lineRule="auto"/>
        <w:ind w:left="1636"/>
      </w:pPr>
    </w:p>
    <w:p w14:paraId="1C5FEDF0" w14:textId="77777777" w:rsidR="009F43D1" w:rsidRDefault="009F43D1" w:rsidP="00C82DC6">
      <w:pPr>
        <w:spacing w:after="120" w:line="240" w:lineRule="auto"/>
        <w:ind w:left="1276"/>
        <w:rPr>
          <w:b/>
          <w:bCs/>
        </w:rPr>
      </w:pPr>
    </w:p>
    <w:p w14:paraId="22E6D096" w14:textId="77777777" w:rsidR="009F43D1" w:rsidRDefault="009F43D1" w:rsidP="00C82DC6">
      <w:pPr>
        <w:spacing w:after="120" w:line="240" w:lineRule="auto"/>
        <w:ind w:left="1276"/>
        <w:rPr>
          <w:b/>
          <w:bCs/>
        </w:rPr>
      </w:pPr>
    </w:p>
    <w:p w14:paraId="44BC0636" w14:textId="2737CE01" w:rsidR="00CD5E02" w:rsidRPr="002719E2" w:rsidRDefault="002719E2" w:rsidP="00C82DC6">
      <w:pPr>
        <w:spacing w:after="120" w:line="240" w:lineRule="auto"/>
        <w:ind w:left="1276"/>
        <w:rPr>
          <w:highlight w:val="yellow"/>
        </w:rPr>
      </w:pPr>
      <w:r w:rsidRPr="00C82DC6">
        <w:rPr>
          <w:b/>
          <w:bCs/>
        </w:rPr>
        <w:t xml:space="preserve">2.2 </w:t>
      </w:r>
      <w:r w:rsidR="00F75708" w:rsidRPr="00C82DC6">
        <w:rPr>
          <w:b/>
          <w:bCs/>
        </w:rPr>
        <w:t>Planlösning och möblerbarhet</w:t>
      </w:r>
      <w:r w:rsidR="005D3EEE" w:rsidRPr="00C82DC6">
        <w:rPr>
          <w:b/>
          <w:bCs/>
        </w:rPr>
        <w:t xml:space="preserve"> (</w:t>
      </w:r>
      <w:r w:rsidR="00B00AB7" w:rsidRPr="00C82DC6">
        <w:rPr>
          <w:b/>
          <w:bCs/>
        </w:rPr>
        <w:t>10</w:t>
      </w:r>
      <w:r w:rsidR="005D3EEE" w:rsidRPr="00C82DC6">
        <w:rPr>
          <w:b/>
          <w:bCs/>
        </w:rPr>
        <w:t xml:space="preserve"> poäng)</w:t>
      </w:r>
      <w:r w:rsidR="005D3EEE" w:rsidRPr="00B81E0C">
        <w:t xml:space="preserve"> </w:t>
      </w:r>
      <w:r w:rsidR="00CD5E02">
        <w:rPr>
          <w:highlight w:val="yellow"/>
        </w:rPr>
        <w:br/>
      </w:r>
    </w:p>
    <w:tbl>
      <w:tblPr>
        <w:tblStyle w:val="Tabellrutnt"/>
        <w:tblW w:w="0" w:type="auto"/>
        <w:tblInd w:w="16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94"/>
        <w:gridCol w:w="6230"/>
      </w:tblGrid>
      <w:tr w:rsidR="00182C87" w:rsidRPr="0084699B" w14:paraId="2EBA2D8E" w14:textId="77777777" w:rsidTr="00722E7C">
        <w:tc>
          <w:tcPr>
            <w:tcW w:w="1194" w:type="dxa"/>
          </w:tcPr>
          <w:p w14:paraId="7C4730C3" w14:textId="77777777" w:rsidR="00182C87" w:rsidRPr="0084699B" w:rsidRDefault="00182C87" w:rsidP="00182C87">
            <w:pPr>
              <w:pStyle w:val="Liststycke"/>
              <w:spacing w:after="120"/>
              <w:ind w:left="0"/>
            </w:pPr>
            <w:bookmarkStart w:id="22" w:name="_Hlk171943611"/>
            <w:r w:rsidRPr="0084699B">
              <w:t xml:space="preserve">10 poäng </w:t>
            </w:r>
          </w:p>
        </w:tc>
        <w:tc>
          <w:tcPr>
            <w:tcW w:w="6230" w:type="dxa"/>
          </w:tcPr>
          <w:p w14:paraId="52269F4D" w14:textId="1D43BE6A" w:rsidR="00182C87" w:rsidRPr="0084699B" w:rsidRDefault="00E41F0D" w:rsidP="00182C87">
            <w:pPr>
              <w:pStyle w:val="Liststycke"/>
              <w:spacing w:after="120"/>
              <w:ind w:left="0"/>
              <w:rPr>
                <w:color w:val="FF0000"/>
              </w:rPr>
            </w:pPr>
            <w:r w:rsidRPr="0084699B">
              <w:t xml:space="preserve">Exceptionellt, </w:t>
            </w:r>
            <w:r w:rsidR="008E3B64" w:rsidRPr="0084699B">
              <w:t>planritningarna</w:t>
            </w:r>
            <w:r w:rsidRPr="0084699B">
              <w:t xml:space="preserve"> uppvisar ett mervärde avsevärt över förväntan i förhållande till bedömningsgrunden</w:t>
            </w:r>
          </w:p>
        </w:tc>
      </w:tr>
      <w:tr w:rsidR="00182C87" w:rsidRPr="0084699B" w14:paraId="1466AFEA" w14:textId="77777777" w:rsidTr="00722E7C">
        <w:tc>
          <w:tcPr>
            <w:tcW w:w="1194" w:type="dxa"/>
          </w:tcPr>
          <w:p w14:paraId="37727F99" w14:textId="77777777" w:rsidR="00182C87" w:rsidRPr="0084699B" w:rsidRDefault="00182C87" w:rsidP="00182C87">
            <w:pPr>
              <w:pStyle w:val="Liststycke"/>
              <w:spacing w:after="120"/>
              <w:ind w:left="0"/>
            </w:pPr>
            <w:r w:rsidRPr="0084699B">
              <w:t xml:space="preserve">8 poäng </w:t>
            </w:r>
          </w:p>
        </w:tc>
        <w:tc>
          <w:tcPr>
            <w:tcW w:w="6230" w:type="dxa"/>
          </w:tcPr>
          <w:p w14:paraId="3E95D059" w14:textId="13C078A2" w:rsidR="00182C87" w:rsidRPr="0084699B" w:rsidRDefault="00E41F0D" w:rsidP="00182C87">
            <w:pPr>
              <w:pStyle w:val="Liststycke"/>
              <w:spacing w:after="120"/>
              <w:ind w:left="0"/>
            </w:pPr>
            <w:r w:rsidRPr="0084699B">
              <w:t xml:space="preserve">Mycket bra, </w:t>
            </w:r>
            <w:r w:rsidR="008E3B64" w:rsidRPr="0084699B">
              <w:t>planritningarna</w:t>
            </w:r>
            <w:r w:rsidRPr="0084699B">
              <w:t xml:space="preserve"> uppvisar ett mervärde betydligt över förväntan i förhållande till bedömningsgrunden</w:t>
            </w:r>
          </w:p>
        </w:tc>
      </w:tr>
      <w:tr w:rsidR="00182C87" w:rsidRPr="0084699B" w14:paraId="2AE56076" w14:textId="77777777" w:rsidTr="00722E7C">
        <w:tc>
          <w:tcPr>
            <w:tcW w:w="1194" w:type="dxa"/>
          </w:tcPr>
          <w:p w14:paraId="427765B8" w14:textId="77777777" w:rsidR="00182C87" w:rsidRPr="0084699B" w:rsidRDefault="00182C87" w:rsidP="00182C87">
            <w:pPr>
              <w:pStyle w:val="Liststycke"/>
              <w:spacing w:after="120"/>
              <w:ind w:left="0"/>
            </w:pPr>
            <w:r w:rsidRPr="0084699B">
              <w:t xml:space="preserve">6 poäng </w:t>
            </w:r>
          </w:p>
        </w:tc>
        <w:tc>
          <w:tcPr>
            <w:tcW w:w="6230" w:type="dxa"/>
          </w:tcPr>
          <w:p w14:paraId="79862925" w14:textId="7427DFE3" w:rsidR="00182C87" w:rsidRPr="0084699B" w:rsidRDefault="00E41F0D" w:rsidP="00182C87">
            <w:pPr>
              <w:pStyle w:val="Liststycke"/>
              <w:spacing w:after="120"/>
              <w:ind w:left="0"/>
              <w:rPr>
                <w:color w:val="FF0000"/>
              </w:rPr>
            </w:pPr>
            <w:r w:rsidRPr="0084699B">
              <w:t xml:space="preserve">Bra, </w:t>
            </w:r>
            <w:r w:rsidR="008E3B64" w:rsidRPr="0084699B">
              <w:t>planritningarna</w:t>
            </w:r>
            <w:r w:rsidRPr="0084699B">
              <w:t xml:space="preserve"> uppvisar mervärden något över förväntan i förhållande till bedömningsgrunden</w:t>
            </w:r>
          </w:p>
        </w:tc>
      </w:tr>
      <w:tr w:rsidR="00182C87" w:rsidRPr="0084699B" w14:paraId="268B14EB" w14:textId="77777777" w:rsidTr="00722E7C">
        <w:tc>
          <w:tcPr>
            <w:tcW w:w="1194" w:type="dxa"/>
          </w:tcPr>
          <w:p w14:paraId="3CB257A0" w14:textId="77777777" w:rsidR="00182C87" w:rsidRPr="0084699B" w:rsidRDefault="00182C87" w:rsidP="00182C87">
            <w:pPr>
              <w:pStyle w:val="Liststycke"/>
              <w:spacing w:after="120"/>
              <w:ind w:left="0"/>
            </w:pPr>
            <w:r w:rsidRPr="0084699B">
              <w:t xml:space="preserve">4 poäng </w:t>
            </w:r>
          </w:p>
        </w:tc>
        <w:tc>
          <w:tcPr>
            <w:tcW w:w="6230" w:type="dxa"/>
          </w:tcPr>
          <w:p w14:paraId="20D856EA" w14:textId="767402F1" w:rsidR="00182C87" w:rsidRPr="0084699B" w:rsidRDefault="00AA2252" w:rsidP="00182C87">
            <w:pPr>
              <w:pStyle w:val="Liststycke"/>
              <w:spacing w:after="120"/>
              <w:ind w:left="0"/>
              <w:rPr>
                <w:color w:val="FF0000"/>
              </w:rPr>
            </w:pPr>
            <w:r w:rsidRPr="0084699B">
              <w:t xml:space="preserve">Godtagbart, </w:t>
            </w:r>
            <w:r w:rsidR="008E3B64" w:rsidRPr="0084699B">
              <w:t>planritningarna</w:t>
            </w:r>
            <w:r w:rsidRPr="0084699B">
              <w:t xml:space="preserve"> uppvisar mervärde enligt förväntan i förhållande till bedömningsgrunden</w:t>
            </w:r>
          </w:p>
        </w:tc>
      </w:tr>
      <w:tr w:rsidR="00182C87" w:rsidRPr="0084699B" w14:paraId="385E39E7" w14:textId="77777777" w:rsidTr="00722E7C">
        <w:tc>
          <w:tcPr>
            <w:tcW w:w="1194" w:type="dxa"/>
          </w:tcPr>
          <w:p w14:paraId="40AE40E8" w14:textId="77777777" w:rsidR="00182C87" w:rsidRPr="0084699B" w:rsidRDefault="00182C87" w:rsidP="00182C87">
            <w:pPr>
              <w:pStyle w:val="Liststycke"/>
              <w:spacing w:after="120"/>
              <w:ind w:left="0"/>
            </w:pPr>
            <w:r w:rsidRPr="0084699B">
              <w:t xml:space="preserve">2 poäng </w:t>
            </w:r>
          </w:p>
        </w:tc>
        <w:tc>
          <w:tcPr>
            <w:tcW w:w="6230" w:type="dxa"/>
          </w:tcPr>
          <w:p w14:paraId="77FCCD55" w14:textId="69048E46" w:rsidR="00182C87" w:rsidRPr="0084699B" w:rsidRDefault="00AA2252" w:rsidP="00182C87">
            <w:pPr>
              <w:pStyle w:val="Liststycke"/>
              <w:spacing w:after="120"/>
              <w:ind w:left="0"/>
              <w:rPr>
                <w:color w:val="FF0000"/>
              </w:rPr>
            </w:pPr>
            <w:r w:rsidRPr="0084699B">
              <w:t xml:space="preserve">Vissa brister, </w:t>
            </w:r>
            <w:r w:rsidR="008E3B64" w:rsidRPr="0084699B">
              <w:t>planritningarna</w:t>
            </w:r>
            <w:r w:rsidRPr="0084699B">
              <w:t xml:space="preserve"> uppvisar mervärde under förväntan i förhållande till bedömningsgrunden</w:t>
            </w:r>
          </w:p>
        </w:tc>
      </w:tr>
      <w:tr w:rsidR="007A2007" w:rsidRPr="0084699B" w14:paraId="1E548023" w14:textId="77777777" w:rsidTr="00722E7C">
        <w:tc>
          <w:tcPr>
            <w:tcW w:w="1194" w:type="dxa"/>
          </w:tcPr>
          <w:p w14:paraId="11E02EDC" w14:textId="65273A9E" w:rsidR="007A2007" w:rsidRPr="0084699B" w:rsidRDefault="007A2007" w:rsidP="007A2007">
            <w:pPr>
              <w:pStyle w:val="Liststycke"/>
              <w:spacing w:after="120"/>
              <w:ind w:left="0"/>
            </w:pPr>
            <w:r w:rsidRPr="0084699B">
              <w:lastRenderedPageBreak/>
              <w:t xml:space="preserve">0 poäng </w:t>
            </w:r>
          </w:p>
        </w:tc>
        <w:tc>
          <w:tcPr>
            <w:tcW w:w="6230" w:type="dxa"/>
          </w:tcPr>
          <w:p w14:paraId="60725C87" w14:textId="4D3B66EB" w:rsidR="007A2007" w:rsidRPr="0084699B" w:rsidRDefault="008E3B64" w:rsidP="007A2007">
            <w:pPr>
              <w:pStyle w:val="Liststycke"/>
              <w:spacing w:after="120"/>
              <w:ind w:left="0"/>
              <w:rPr>
                <w:color w:val="FF0000"/>
              </w:rPr>
            </w:pPr>
            <w:r w:rsidRPr="0084699B">
              <w:t>Redovisning av planlösningarna</w:t>
            </w:r>
            <w:r w:rsidR="00AA2252" w:rsidRPr="0084699B">
              <w:t xml:space="preserve"> är alltför bristfälligt för en bedömning</w:t>
            </w:r>
          </w:p>
        </w:tc>
      </w:tr>
      <w:bookmarkEnd w:id="22"/>
    </w:tbl>
    <w:p w14:paraId="1CCB3E99" w14:textId="67A7F368" w:rsidR="00F75708" w:rsidRPr="0084699B" w:rsidRDefault="00F75708" w:rsidP="002719E2">
      <w:pPr>
        <w:pStyle w:val="Liststycke"/>
        <w:spacing w:after="120" w:line="240" w:lineRule="auto"/>
        <w:ind w:left="1636"/>
      </w:pPr>
    </w:p>
    <w:p w14:paraId="034C94B1" w14:textId="2F6219E7" w:rsidR="007A2007" w:rsidRPr="0084699B" w:rsidRDefault="007A2007" w:rsidP="007A2007">
      <w:pPr>
        <w:spacing w:after="120" w:line="240" w:lineRule="auto"/>
        <w:ind w:left="1276"/>
        <w:rPr>
          <w:b/>
          <w:bCs/>
        </w:rPr>
      </w:pPr>
      <w:r w:rsidRPr="0084699B">
        <w:rPr>
          <w:b/>
          <w:bCs/>
        </w:rPr>
        <w:t>2.3 Material, utrustning, tekniska installationer (</w:t>
      </w:r>
      <w:r w:rsidR="009F43D1" w:rsidRPr="0084699B">
        <w:rPr>
          <w:b/>
          <w:bCs/>
        </w:rPr>
        <w:t>2</w:t>
      </w:r>
      <w:r w:rsidRPr="0084699B">
        <w:rPr>
          <w:b/>
          <w:bCs/>
        </w:rPr>
        <w:t xml:space="preserve">0 poäng) </w:t>
      </w:r>
      <w:r w:rsidRPr="0084699B">
        <w:rPr>
          <w:b/>
          <w:bCs/>
        </w:rPr>
        <w:br/>
        <w:t xml:space="preserve">Anges i handling 6.6 Teknisk beskrivning. </w:t>
      </w:r>
    </w:p>
    <w:p w14:paraId="642C5259" w14:textId="77777777" w:rsidR="00CD5E02" w:rsidRPr="0084699B" w:rsidRDefault="00CD5E02" w:rsidP="002719E2">
      <w:pPr>
        <w:pStyle w:val="Liststycke"/>
        <w:spacing w:after="120" w:line="240" w:lineRule="auto"/>
        <w:ind w:left="1636"/>
      </w:pPr>
    </w:p>
    <w:tbl>
      <w:tblPr>
        <w:tblStyle w:val="Tabellrutnt"/>
        <w:tblW w:w="0" w:type="auto"/>
        <w:tblInd w:w="16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94"/>
        <w:gridCol w:w="6230"/>
      </w:tblGrid>
      <w:tr w:rsidR="00DE115F" w:rsidRPr="0084699B" w14:paraId="6BC9E37A" w14:textId="77777777" w:rsidTr="000950EF">
        <w:tc>
          <w:tcPr>
            <w:tcW w:w="1194" w:type="dxa"/>
          </w:tcPr>
          <w:p w14:paraId="4AEDCA2C" w14:textId="01643863" w:rsidR="00DE115F" w:rsidRPr="0084699B" w:rsidRDefault="00121C43" w:rsidP="000950EF">
            <w:pPr>
              <w:pStyle w:val="Liststycke"/>
              <w:spacing w:after="120"/>
              <w:ind w:left="0"/>
            </w:pPr>
            <w:r w:rsidRPr="0084699B">
              <w:t>20</w:t>
            </w:r>
            <w:r w:rsidR="00DE115F" w:rsidRPr="0084699B">
              <w:t xml:space="preserve"> poäng </w:t>
            </w:r>
          </w:p>
        </w:tc>
        <w:tc>
          <w:tcPr>
            <w:tcW w:w="6230" w:type="dxa"/>
          </w:tcPr>
          <w:p w14:paraId="1F71CCC8" w14:textId="77777777" w:rsidR="00DE115F" w:rsidRPr="0084699B" w:rsidRDefault="00DE115F" w:rsidP="000950EF">
            <w:pPr>
              <w:pStyle w:val="Liststycke"/>
              <w:spacing w:after="120"/>
              <w:ind w:left="0"/>
              <w:rPr>
                <w:color w:val="FF0000"/>
              </w:rPr>
            </w:pPr>
            <w:r w:rsidRPr="0084699B">
              <w:t>Exceptionellt, beskrivningen uppvisar ett mervärde avsevärt över förväntan i förhållande till bedömningsgrunden</w:t>
            </w:r>
          </w:p>
        </w:tc>
      </w:tr>
      <w:tr w:rsidR="00DE115F" w:rsidRPr="0084699B" w14:paraId="554FEE25" w14:textId="77777777" w:rsidTr="000950EF">
        <w:tc>
          <w:tcPr>
            <w:tcW w:w="1194" w:type="dxa"/>
          </w:tcPr>
          <w:p w14:paraId="3B28C2D2" w14:textId="74F57CC0" w:rsidR="00DE115F" w:rsidRPr="0084699B" w:rsidRDefault="00121C43" w:rsidP="000950EF">
            <w:pPr>
              <w:pStyle w:val="Liststycke"/>
              <w:spacing w:after="120"/>
              <w:ind w:left="0"/>
            </w:pPr>
            <w:r w:rsidRPr="0084699B">
              <w:t>16</w:t>
            </w:r>
            <w:r w:rsidR="00DE115F" w:rsidRPr="0084699B">
              <w:t xml:space="preserve"> poäng </w:t>
            </w:r>
          </w:p>
        </w:tc>
        <w:tc>
          <w:tcPr>
            <w:tcW w:w="6230" w:type="dxa"/>
          </w:tcPr>
          <w:p w14:paraId="25C6C3BD" w14:textId="77777777" w:rsidR="00DE115F" w:rsidRPr="0084699B" w:rsidRDefault="00DE115F" w:rsidP="000950EF">
            <w:pPr>
              <w:pStyle w:val="Liststycke"/>
              <w:spacing w:after="120"/>
              <w:ind w:left="0"/>
            </w:pPr>
            <w:r w:rsidRPr="0084699B">
              <w:t>Mycket bra, beskrivningen uppvisar ett mervärde betydligt över förväntan i förhållande till bedömningsgrunden</w:t>
            </w:r>
          </w:p>
        </w:tc>
      </w:tr>
      <w:tr w:rsidR="00DE115F" w:rsidRPr="0084699B" w14:paraId="3A040350" w14:textId="77777777" w:rsidTr="000950EF">
        <w:tc>
          <w:tcPr>
            <w:tcW w:w="1194" w:type="dxa"/>
          </w:tcPr>
          <w:p w14:paraId="766FDC07" w14:textId="6CAD11F5" w:rsidR="00DE115F" w:rsidRPr="0084699B" w:rsidRDefault="00121C43" w:rsidP="000950EF">
            <w:pPr>
              <w:pStyle w:val="Liststycke"/>
              <w:spacing w:after="120"/>
              <w:ind w:left="0"/>
            </w:pPr>
            <w:r w:rsidRPr="0084699B">
              <w:t>12</w:t>
            </w:r>
            <w:r w:rsidR="00DE115F" w:rsidRPr="0084699B">
              <w:t xml:space="preserve"> poäng </w:t>
            </w:r>
          </w:p>
        </w:tc>
        <w:tc>
          <w:tcPr>
            <w:tcW w:w="6230" w:type="dxa"/>
          </w:tcPr>
          <w:p w14:paraId="3C58E989" w14:textId="77777777" w:rsidR="00DE115F" w:rsidRPr="0084699B" w:rsidRDefault="00DE115F" w:rsidP="000950EF">
            <w:pPr>
              <w:pStyle w:val="Liststycke"/>
              <w:spacing w:after="120"/>
              <w:ind w:left="0"/>
              <w:rPr>
                <w:color w:val="FF0000"/>
              </w:rPr>
            </w:pPr>
            <w:r w:rsidRPr="0084699B">
              <w:t>Bra, beskrivningen uppvisar mervärden något över förväntan i förhållande till bedömningsgrunden</w:t>
            </w:r>
          </w:p>
        </w:tc>
      </w:tr>
      <w:tr w:rsidR="00DE115F" w:rsidRPr="0084699B" w14:paraId="4EE173BA" w14:textId="77777777" w:rsidTr="000950EF">
        <w:tc>
          <w:tcPr>
            <w:tcW w:w="1194" w:type="dxa"/>
          </w:tcPr>
          <w:p w14:paraId="46FFE609" w14:textId="245C06D6" w:rsidR="00DE115F" w:rsidRPr="0084699B" w:rsidRDefault="00121C43" w:rsidP="000950EF">
            <w:pPr>
              <w:pStyle w:val="Liststycke"/>
              <w:spacing w:after="120"/>
              <w:ind w:left="0"/>
            </w:pPr>
            <w:r w:rsidRPr="0084699B">
              <w:t>8</w:t>
            </w:r>
            <w:r w:rsidR="00DE115F" w:rsidRPr="0084699B">
              <w:t xml:space="preserve"> poäng </w:t>
            </w:r>
          </w:p>
        </w:tc>
        <w:tc>
          <w:tcPr>
            <w:tcW w:w="6230" w:type="dxa"/>
          </w:tcPr>
          <w:p w14:paraId="6228B62B" w14:textId="77777777" w:rsidR="00DE115F" w:rsidRPr="0084699B" w:rsidRDefault="00DE115F" w:rsidP="000950EF">
            <w:pPr>
              <w:pStyle w:val="Liststycke"/>
              <w:spacing w:after="120"/>
              <w:ind w:left="0"/>
              <w:rPr>
                <w:color w:val="FF0000"/>
              </w:rPr>
            </w:pPr>
            <w:r w:rsidRPr="0084699B">
              <w:t>Godtagbart, beskrivningen uppvisar mervärde enligt förväntan i förhållande till bedömningsgrunden</w:t>
            </w:r>
          </w:p>
        </w:tc>
      </w:tr>
      <w:tr w:rsidR="00DE115F" w:rsidRPr="0084699B" w14:paraId="331166AF" w14:textId="77777777" w:rsidTr="000950EF">
        <w:tc>
          <w:tcPr>
            <w:tcW w:w="1194" w:type="dxa"/>
          </w:tcPr>
          <w:p w14:paraId="3A2173D2" w14:textId="612E76A7" w:rsidR="00DE115F" w:rsidRPr="0084699B" w:rsidRDefault="00121C43" w:rsidP="000950EF">
            <w:pPr>
              <w:pStyle w:val="Liststycke"/>
              <w:spacing w:after="120"/>
              <w:ind w:left="0"/>
            </w:pPr>
            <w:r w:rsidRPr="0084699B">
              <w:t xml:space="preserve">4 </w:t>
            </w:r>
            <w:r w:rsidR="00DE115F" w:rsidRPr="0084699B">
              <w:t xml:space="preserve">poäng </w:t>
            </w:r>
          </w:p>
        </w:tc>
        <w:tc>
          <w:tcPr>
            <w:tcW w:w="6230" w:type="dxa"/>
          </w:tcPr>
          <w:p w14:paraId="3065238B" w14:textId="77777777" w:rsidR="00DE115F" w:rsidRPr="0084699B" w:rsidRDefault="00DE115F" w:rsidP="000950EF">
            <w:pPr>
              <w:pStyle w:val="Liststycke"/>
              <w:spacing w:after="120"/>
              <w:ind w:left="0"/>
              <w:rPr>
                <w:color w:val="FF0000"/>
              </w:rPr>
            </w:pPr>
            <w:r w:rsidRPr="0084699B">
              <w:t>Vissa brister, beskrivningen uppvisar mervärde under förväntan i förhållande till bedömningsgrunden</w:t>
            </w:r>
          </w:p>
        </w:tc>
      </w:tr>
      <w:tr w:rsidR="00DE115F" w14:paraId="35EF09EE" w14:textId="77777777" w:rsidTr="000950EF">
        <w:tc>
          <w:tcPr>
            <w:tcW w:w="1194" w:type="dxa"/>
          </w:tcPr>
          <w:p w14:paraId="3D9D2396" w14:textId="77777777" w:rsidR="00DE115F" w:rsidRPr="0084699B" w:rsidRDefault="00DE115F" w:rsidP="000950EF">
            <w:pPr>
              <w:pStyle w:val="Liststycke"/>
              <w:spacing w:after="120"/>
              <w:ind w:left="0"/>
            </w:pPr>
            <w:r w:rsidRPr="0084699B">
              <w:t xml:space="preserve">0 poäng </w:t>
            </w:r>
          </w:p>
        </w:tc>
        <w:tc>
          <w:tcPr>
            <w:tcW w:w="6230" w:type="dxa"/>
          </w:tcPr>
          <w:p w14:paraId="506B0D6E" w14:textId="77777777" w:rsidR="00DE115F" w:rsidRPr="0084699B" w:rsidRDefault="00DE115F" w:rsidP="000950EF">
            <w:pPr>
              <w:pStyle w:val="Liststycke"/>
              <w:spacing w:after="120"/>
              <w:ind w:left="0"/>
              <w:rPr>
                <w:color w:val="FF0000"/>
              </w:rPr>
            </w:pPr>
            <w:r w:rsidRPr="0084699B">
              <w:t>Svaret/redovisningen går inte att tolka/svaret är allt för bristfälligt för en bedömning</w:t>
            </w:r>
          </w:p>
        </w:tc>
      </w:tr>
    </w:tbl>
    <w:p w14:paraId="7BFE8EBB" w14:textId="7641CF49" w:rsidR="00F75708" w:rsidRDefault="005D3EEE" w:rsidP="002719E2">
      <w:pPr>
        <w:pStyle w:val="Liststycke"/>
        <w:spacing w:after="120" w:line="240" w:lineRule="auto"/>
        <w:ind w:left="1636"/>
        <w:rPr>
          <w:highlight w:val="yellow"/>
        </w:rPr>
      </w:pPr>
      <w:r w:rsidRPr="002719E2">
        <w:rPr>
          <w:highlight w:val="yellow"/>
        </w:rPr>
        <w:t xml:space="preserve"> </w:t>
      </w:r>
    </w:p>
    <w:p w14:paraId="64F83AAF" w14:textId="77777777" w:rsidR="00683B74" w:rsidRPr="005D3EEE" w:rsidRDefault="00683B74" w:rsidP="003C7643">
      <w:pPr>
        <w:pStyle w:val="Liststycke"/>
        <w:spacing w:after="120" w:line="240" w:lineRule="auto"/>
        <w:ind w:left="1636"/>
        <w:rPr>
          <w:highlight w:val="yellow"/>
        </w:rPr>
      </w:pPr>
    </w:p>
    <w:bookmarkEnd w:id="21"/>
    <w:p w14:paraId="71593156" w14:textId="649F410C" w:rsidR="006B2327" w:rsidRPr="008C50D9" w:rsidRDefault="006B2327" w:rsidP="008E1C4D">
      <w:pPr>
        <w:spacing w:before="240" w:after="0"/>
        <w:rPr>
          <w:rFonts w:ascii="Roboto Slab Black" w:hAnsi="Roboto Slab Black" w:cs="Roboto Slab Black"/>
          <w:b/>
          <w:bCs/>
        </w:rPr>
      </w:pPr>
      <w:r w:rsidRPr="008C50D9">
        <w:rPr>
          <w:rFonts w:ascii="Roboto Slab Black" w:hAnsi="Roboto Slab Black" w:cs="Roboto Slab Black"/>
          <w:b/>
          <w:bCs/>
        </w:rPr>
        <w:t>AFB.</w:t>
      </w:r>
      <w:r w:rsidR="008E15C8">
        <w:rPr>
          <w:rFonts w:ascii="Roboto Slab Black" w:hAnsi="Roboto Slab Black" w:cs="Roboto Slab Black"/>
          <w:b/>
          <w:bCs/>
        </w:rPr>
        <w:t>6</w:t>
      </w:r>
      <w:r w:rsidRPr="008C50D9">
        <w:rPr>
          <w:rFonts w:ascii="Roboto Slab Black" w:hAnsi="Roboto Slab Black" w:cs="Roboto Slab Black"/>
          <w:b/>
          <w:bCs/>
        </w:rPr>
        <w:t>4</w:t>
      </w:r>
      <w:r w:rsidRPr="008C50D9">
        <w:rPr>
          <w:rFonts w:ascii="Roboto Slab Black" w:hAnsi="Roboto Slab Black" w:cs="Roboto Slab Black"/>
          <w:b/>
          <w:bCs/>
        </w:rPr>
        <w:tab/>
        <w:t>Meddelande om beslut efter prövning av anbudsgivare och anbud</w:t>
      </w:r>
    </w:p>
    <w:p w14:paraId="05C69E2A" w14:textId="73BDE50F" w:rsidR="006B2327" w:rsidRPr="00CC461B" w:rsidRDefault="006B2327" w:rsidP="00CC461B">
      <w:pPr>
        <w:spacing w:after="0" w:line="240" w:lineRule="auto"/>
        <w:ind w:left="1276"/>
      </w:pPr>
      <w:r w:rsidRPr="00CC461B">
        <w:t xml:space="preserve">Det skriftliga tilldelningsbeslutet delges via </w:t>
      </w:r>
      <w:r w:rsidR="008B0144">
        <w:t>e</w:t>
      </w:r>
      <w:r w:rsidRPr="00CC461B">
        <w:t>-Avrop.</w:t>
      </w:r>
    </w:p>
    <w:p w14:paraId="21ACB0B5" w14:textId="412B7CE8" w:rsidR="004650D2" w:rsidRDefault="006B2327" w:rsidP="004650D2">
      <w:pPr>
        <w:spacing w:after="0" w:line="240" w:lineRule="auto"/>
        <w:ind w:left="1276"/>
      </w:pPr>
      <w:r w:rsidRPr="00CC461B">
        <w:t>Observera att tilldelningsbeslutet inte utgör en accept av ingivet anbud utan att beställaren blir bunden i förhållande till antagen anbudsgivare först i och med att entreprenadkontraktet tecknas.</w:t>
      </w:r>
      <w:bookmarkStart w:id="23" w:name="_Toc293489742"/>
    </w:p>
    <w:p w14:paraId="5520F327" w14:textId="53F6A33F" w:rsidR="004650D2" w:rsidRPr="00CB146D" w:rsidRDefault="004650D2" w:rsidP="004650D2">
      <w:pPr>
        <w:spacing w:before="240" w:after="0"/>
        <w:rPr>
          <w:rFonts w:ascii="Roboto Slab Black" w:hAnsi="Roboto Slab Black" w:cs="Roboto Slab Black"/>
          <w:b/>
          <w:bCs/>
        </w:rPr>
      </w:pPr>
      <w:r w:rsidRPr="00CB146D">
        <w:rPr>
          <w:rFonts w:ascii="Roboto Slab Black" w:hAnsi="Roboto Slab Black" w:cs="Roboto Slab Black"/>
          <w:b/>
          <w:bCs/>
        </w:rPr>
        <w:t xml:space="preserve">AFB.65 </w:t>
      </w:r>
      <w:r w:rsidRPr="00CB146D">
        <w:rPr>
          <w:rFonts w:ascii="Roboto Slab Black" w:hAnsi="Roboto Slab Black" w:cs="Roboto Slab Black"/>
          <w:b/>
          <w:bCs/>
        </w:rPr>
        <w:tab/>
        <w:t xml:space="preserve">Sekretess för anbudshandlingar </w:t>
      </w:r>
    </w:p>
    <w:p w14:paraId="2E7A4709" w14:textId="02C184CD" w:rsidR="00A454AB" w:rsidRPr="003F7746" w:rsidRDefault="004650D2" w:rsidP="003F7746">
      <w:pPr>
        <w:spacing w:after="0" w:line="240" w:lineRule="auto"/>
        <w:ind w:left="1276"/>
      </w:pPr>
      <w:r w:rsidRPr="00CB146D">
        <w:t xml:space="preserve">Enligt offentlighets- och sekretesslagen (2009:400) gäller absolut anbudssekretess till dess att tilldelningsbeslut har fattats. Därefter blir anbud och andra i upphandlingen ingående uppgifter allmän handling. Uppgifter i anbud kan dock omfattas av sekretess enligt offentlighets- och sekretesslagen, så kallad kommersiell sekretess. Beställaren ska göra en prövning av sekretessfrågan i samband med att en allmän handling begärs utlämnad. Även om en anbudsgivare har begärt sekretess är det inte säkert att uppgiften i fråga kommer att omfattas av sekretess. För sekretess krävs att uppgifterna avser affärs- eller driftförhållanden för anbudsgivaren samt att det av särskild anledning kan antas att anbudsgivaren lider skada om uppgifterna lämnas ut. Om anbudsgivaren anser att uppgifter i anbud omfattas av sekretess, bör anbudsgivaren skriftligen begära sekretess och precisera, specifikt för varje uppgift, vilken skada som anbudsgivaren skulle lida om uppgifterna lämnas ut. Observera att uppgifter som rör </w:t>
      </w:r>
      <w:r w:rsidRPr="00CB146D">
        <w:lastRenderedPageBreak/>
        <w:t>utvärderingskriterierna endast undantagsvis är av sådan karaktär att de kan beläggas med sekretess av kommersiella skäl.</w:t>
      </w:r>
    </w:p>
    <w:p w14:paraId="3427FDF0" w14:textId="5BC4F866" w:rsidR="008E15C8" w:rsidRPr="00CB146D" w:rsidRDefault="008E15C8" w:rsidP="008E1C4D">
      <w:pPr>
        <w:spacing w:before="240" w:after="0"/>
        <w:rPr>
          <w:rFonts w:ascii="Roboto Slab Black" w:hAnsi="Roboto Slab Black" w:cs="Roboto Slab Black"/>
          <w:b/>
          <w:bCs/>
        </w:rPr>
      </w:pPr>
      <w:r w:rsidRPr="00CB146D">
        <w:rPr>
          <w:rFonts w:ascii="Roboto Slab Black" w:hAnsi="Roboto Slab Black" w:cs="Roboto Slab Black"/>
          <w:b/>
          <w:bCs/>
        </w:rPr>
        <w:t xml:space="preserve">AFB.67 </w:t>
      </w:r>
      <w:r w:rsidRPr="00CB146D">
        <w:rPr>
          <w:rFonts w:ascii="Roboto Slab Black" w:hAnsi="Roboto Slab Black" w:cs="Roboto Slab Black"/>
          <w:b/>
          <w:bCs/>
        </w:rPr>
        <w:tab/>
        <w:t xml:space="preserve">Kontraktstecknande </w:t>
      </w:r>
    </w:p>
    <w:p w14:paraId="71C743EF" w14:textId="4352BE27" w:rsidR="006B2327" w:rsidRPr="006B2327" w:rsidRDefault="004650D2" w:rsidP="004650D2">
      <w:pPr>
        <w:spacing w:after="0" w:line="240" w:lineRule="auto"/>
        <w:ind w:left="1276"/>
        <w:rPr>
          <w:rFonts w:cs="Calibri"/>
          <w:sz w:val="24"/>
          <w:szCs w:val="24"/>
        </w:rPr>
      </w:pPr>
      <w:r w:rsidRPr="00CB146D">
        <w:t xml:space="preserve">Avtal tecknas tidigast efter att avtalsspärren har löpt ut och </w:t>
      </w:r>
      <w:r w:rsidR="004E4CE3" w:rsidRPr="00CB146D">
        <w:t xml:space="preserve">enligt förutsättningar angivna i AFB.2 samt </w:t>
      </w:r>
      <w:r w:rsidRPr="00CB146D">
        <w:t>under förutsättning att allmän domstol inte beslutat att upphandlingen ska rättas eller göras om.</w:t>
      </w:r>
      <w:r w:rsidR="0084313B">
        <w:rPr>
          <w:rFonts w:cs="Calibri"/>
          <w:sz w:val="24"/>
          <w:szCs w:val="24"/>
        </w:rPr>
        <w:tab/>
      </w:r>
    </w:p>
    <w:p w14:paraId="31BEC386" w14:textId="77777777" w:rsidR="004E4CE3" w:rsidRDefault="006B2327" w:rsidP="004E4CE3">
      <w:pPr>
        <w:spacing w:after="0" w:line="240" w:lineRule="auto"/>
        <w:rPr>
          <w:rFonts w:asciiTheme="majorHAnsi" w:hAnsiTheme="majorHAnsi"/>
          <w:bCs/>
          <w:sz w:val="28"/>
          <w:szCs w:val="28"/>
        </w:rPr>
      </w:pPr>
      <w:r w:rsidRPr="006B2327">
        <w:rPr>
          <w:rFonts w:cs="Calibri"/>
          <w:sz w:val="24"/>
          <w:szCs w:val="24"/>
        </w:rPr>
        <w:br w:type="page"/>
      </w:r>
      <w:bookmarkStart w:id="24" w:name="_Toc398036900"/>
      <w:bookmarkStart w:id="25" w:name="_Toc163031629"/>
      <w:r w:rsidRPr="004E4CE3">
        <w:rPr>
          <w:rFonts w:asciiTheme="majorHAnsi" w:hAnsiTheme="majorHAnsi"/>
          <w:bCs/>
          <w:sz w:val="28"/>
          <w:szCs w:val="28"/>
        </w:rPr>
        <w:lastRenderedPageBreak/>
        <w:t>AFD</w:t>
      </w:r>
      <w:r w:rsidRPr="004E4CE3">
        <w:rPr>
          <w:rFonts w:asciiTheme="majorHAnsi" w:hAnsiTheme="majorHAnsi"/>
          <w:bCs/>
          <w:sz w:val="28"/>
          <w:szCs w:val="28"/>
        </w:rPr>
        <w:tab/>
        <w:t>ENTREPRENADFÖRESKRIFTER VID</w:t>
      </w:r>
    </w:p>
    <w:p w14:paraId="048618BF" w14:textId="6256A9D9" w:rsidR="006B2327" w:rsidRPr="004E4CE3" w:rsidRDefault="006442DF" w:rsidP="004E4CE3">
      <w:pPr>
        <w:spacing w:after="0" w:line="240" w:lineRule="auto"/>
        <w:ind w:firstLine="1276"/>
        <w:rPr>
          <w:rFonts w:asciiTheme="majorHAnsi" w:hAnsiTheme="majorHAnsi"/>
          <w:bCs/>
          <w:sz w:val="28"/>
          <w:szCs w:val="28"/>
        </w:rPr>
      </w:pPr>
      <w:r w:rsidRPr="004E4CE3">
        <w:rPr>
          <w:rFonts w:asciiTheme="majorHAnsi" w:hAnsiTheme="majorHAnsi"/>
          <w:bCs/>
          <w:sz w:val="28"/>
          <w:szCs w:val="28"/>
        </w:rPr>
        <w:t>T</w:t>
      </w:r>
      <w:r w:rsidR="006B2327" w:rsidRPr="004E4CE3">
        <w:rPr>
          <w:rFonts w:asciiTheme="majorHAnsi" w:hAnsiTheme="majorHAnsi"/>
          <w:bCs/>
          <w:sz w:val="28"/>
          <w:szCs w:val="28"/>
        </w:rPr>
        <w:t>OTALENTREPRENAD</w:t>
      </w:r>
      <w:bookmarkEnd w:id="23"/>
      <w:bookmarkEnd w:id="24"/>
      <w:bookmarkEnd w:id="25"/>
    </w:p>
    <w:p w14:paraId="277000AD" w14:textId="77777777" w:rsidR="006B2327" w:rsidRPr="00CC461B" w:rsidRDefault="006B2327" w:rsidP="00CC461B">
      <w:pPr>
        <w:spacing w:after="0" w:line="240" w:lineRule="auto"/>
        <w:ind w:left="1276"/>
      </w:pPr>
      <w:r w:rsidRPr="00CC461B">
        <w:t>För entreprenaden gäller Allmänna Bestämmelser för totalentreprenader avseende byggnads-, anläggnings och installationsarbeten, ABT 06.</w:t>
      </w:r>
    </w:p>
    <w:p w14:paraId="0ED6A38C" w14:textId="77777777" w:rsidR="006B2327" w:rsidRPr="008C50D9" w:rsidRDefault="006B2327" w:rsidP="000755B4">
      <w:pPr>
        <w:spacing w:before="240" w:after="0"/>
        <w:rPr>
          <w:rFonts w:ascii="Roboto Slab Black" w:hAnsi="Roboto Slab Black" w:cs="Roboto Slab Black"/>
          <w:b/>
          <w:bCs/>
        </w:rPr>
      </w:pPr>
      <w:r w:rsidRPr="008C50D9">
        <w:rPr>
          <w:rFonts w:ascii="Roboto Slab Black" w:hAnsi="Roboto Slab Black" w:cs="Roboto Slab Black"/>
          <w:b/>
          <w:bCs/>
        </w:rPr>
        <w:t>AFD.1</w:t>
      </w:r>
      <w:r w:rsidRPr="008C50D9">
        <w:rPr>
          <w:rFonts w:ascii="Roboto Slab Black" w:hAnsi="Roboto Slab Black" w:cs="Roboto Slab Black"/>
          <w:b/>
          <w:bCs/>
        </w:rPr>
        <w:tab/>
        <w:t>Omfattning</w:t>
      </w:r>
    </w:p>
    <w:p w14:paraId="31A81843" w14:textId="539C5920" w:rsidR="0084313B" w:rsidRDefault="00CB40BE" w:rsidP="00D87E49">
      <w:pPr>
        <w:spacing w:after="120" w:line="240" w:lineRule="auto"/>
        <w:ind w:left="1276"/>
      </w:pPr>
      <w:r>
        <w:t xml:space="preserve">Nyproduktion av </w:t>
      </w:r>
      <w:proofErr w:type="gramStart"/>
      <w:r>
        <w:t xml:space="preserve">2 </w:t>
      </w:r>
      <w:proofErr w:type="spellStart"/>
      <w:r>
        <w:t>st</w:t>
      </w:r>
      <w:proofErr w:type="spellEnd"/>
      <w:proofErr w:type="gramEnd"/>
      <w:r>
        <w:t xml:space="preserve"> flerbostadshus</w:t>
      </w:r>
      <w:r w:rsidR="008C61F6">
        <w:t xml:space="preserve">, </w:t>
      </w:r>
      <w:r>
        <w:t xml:space="preserve">1 </w:t>
      </w:r>
      <w:proofErr w:type="spellStart"/>
      <w:r>
        <w:t>st</w:t>
      </w:r>
      <w:proofErr w:type="spellEnd"/>
      <w:r>
        <w:t xml:space="preserve"> miljö</w:t>
      </w:r>
      <w:r w:rsidR="008C61F6">
        <w:t xml:space="preserve">stuga med tillhörande </w:t>
      </w:r>
      <w:r>
        <w:t>markarbeten</w:t>
      </w:r>
      <w:r w:rsidR="008C61F6">
        <w:t xml:space="preserve">. Ombyggnad av </w:t>
      </w:r>
      <w:proofErr w:type="gramStart"/>
      <w:r w:rsidR="008C61F6">
        <w:t xml:space="preserve">1 </w:t>
      </w:r>
      <w:proofErr w:type="spellStart"/>
      <w:r w:rsidR="008C61F6">
        <w:t>st</w:t>
      </w:r>
      <w:proofErr w:type="spellEnd"/>
      <w:proofErr w:type="gramEnd"/>
      <w:r w:rsidR="008C61F6">
        <w:t xml:space="preserve"> undercentral i befintlig byggnad.  </w:t>
      </w:r>
    </w:p>
    <w:p w14:paraId="51273C00" w14:textId="77777777" w:rsidR="0084313B" w:rsidRDefault="006B2327" w:rsidP="0084313B">
      <w:pPr>
        <w:spacing w:after="0" w:line="240" w:lineRule="auto"/>
        <w:ind w:left="1276"/>
      </w:pPr>
      <w:r w:rsidRPr="00CC461B">
        <w:t>Omfattningen i sin helhet framgår av handlingar angivna under punkten AFB.</w:t>
      </w:r>
      <w:r w:rsidR="0084313B">
        <w:t>32</w:t>
      </w:r>
      <w:r w:rsidRPr="00CC461B">
        <w:t xml:space="preserve"> och AFB.3</w:t>
      </w:r>
      <w:r w:rsidR="0084313B">
        <w:t>3</w:t>
      </w:r>
      <w:r w:rsidRPr="00CC461B">
        <w:t>.</w:t>
      </w:r>
    </w:p>
    <w:p w14:paraId="57DA4890" w14:textId="77777777" w:rsidR="0084313B" w:rsidRDefault="0084313B" w:rsidP="0084313B">
      <w:pPr>
        <w:spacing w:after="0" w:line="240" w:lineRule="auto"/>
        <w:rPr>
          <w:rFonts w:ascii="Roboto Slab Black" w:hAnsi="Roboto Slab Black" w:cs="Roboto Slab Black"/>
          <w:b/>
          <w:bCs/>
        </w:rPr>
      </w:pPr>
    </w:p>
    <w:p w14:paraId="653326DD" w14:textId="79F22FA2" w:rsidR="004E4CE3" w:rsidRPr="004E4CE3" w:rsidRDefault="006B2327" w:rsidP="00D87E49">
      <w:pPr>
        <w:spacing w:after="120" w:line="240" w:lineRule="auto"/>
        <w:ind w:left="1276" w:hanging="1276"/>
      </w:pPr>
      <w:r w:rsidRPr="000755B4">
        <w:rPr>
          <w:rFonts w:ascii="Roboto Slab Black" w:hAnsi="Roboto Slab Black" w:cs="Roboto Slab Black"/>
          <w:b/>
          <w:bCs/>
        </w:rPr>
        <w:t>AFD.11</w:t>
      </w:r>
      <w:r w:rsidRPr="000755B4">
        <w:rPr>
          <w:rFonts w:ascii="Roboto Slab Black" w:hAnsi="Roboto Slab Black" w:cs="Roboto Slab Black"/>
          <w:b/>
          <w:bCs/>
        </w:rPr>
        <w:tab/>
        <w:t>Kontraktshandlingar</w:t>
      </w:r>
      <w:r w:rsidRPr="006B2327">
        <w:rPr>
          <w:rFonts w:cstheme="minorHAnsi"/>
          <w:b/>
          <w:bCs/>
          <w:sz w:val="24"/>
          <w:szCs w:val="24"/>
        </w:rPr>
        <w:br/>
      </w:r>
      <w:r w:rsidR="004E4CE3" w:rsidRPr="004E4CE3">
        <w:t xml:space="preserve">Avtal mellan Beställaren och den </w:t>
      </w:r>
      <w:r w:rsidR="004E4CE3">
        <w:t xml:space="preserve">entreprenör </w:t>
      </w:r>
      <w:r w:rsidR="004E4CE3" w:rsidRPr="004E4CE3">
        <w:t>som tilldelas kontrakt tecknas genom ett entreprenadkontrakt. Med kontrakt avses ett skriftligt avtal.</w:t>
      </w:r>
    </w:p>
    <w:p w14:paraId="50519A08" w14:textId="1E956AE9" w:rsidR="006B2327" w:rsidRPr="004E4CE3" w:rsidRDefault="006B2327" w:rsidP="004E4CE3">
      <w:pPr>
        <w:spacing w:after="0" w:line="240" w:lineRule="auto"/>
        <w:ind w:left="1276"/>
      </w:pPr>
      <w:r w:rsidRPr="004E4CE3">
        <w:t>Kontraktshandlingarna utgörs av nedanstående handlingar och gäller i fallande ordning.</w:t>
      </w:r>
    </w:p>
    <w:p w14:paraId="658F00EB" w14:textId="7C6CBEAE" w:rsidR="006B2327" w:rsidRPr="004E4CE3" w:rsidRDefault="006B2327" w:rsidP="00C31DFD">
      <w:pPr>
        <w:pStyle w:val="Liststycke"/>
        <w:numPr>
          <w:ilvl w:val="0"/>
          <w:numId w:val="15"/>
        </w:numPr>
        <w:spacing w:after="0" w:line="240" w:lineRule="auto"/>
      </w:pPr>
      <w:r w:rsidRPr="004E4CE3">
        <w:t>Kontrakt</w:t>
      </w:r>
    </w:p>
    <w:p w14:paraId="3A23134F" w14:textId="3205E59E" w:rsidR="006B2327" w:rsidRPr="004E4CE3" w:rsidRDefault="006B2327" w:rsidP="00C31DFD">
      <w:pPr>
        <w:pStyle w:val="Liststycke"/>
        <w:numPr>
          <w:ilvl w:val="0"/>
          <w:numId w:val="15"/>
        </w:numPr>
        <w:spacing w:after="0" w:line="240" w:lineRule="auto"/>
      </w:pPr>
      <w:r w:rsidRPr="004E4CE3">
        <w:t>Ändringar i ABT 06 som är upptagna i sammanställning i dessa Administrativa Föreskrifter</w:t>
      </w:r>
    </w:p>
    <w:p w14:paraId="6EA892AA" w14:textId="6304ADDE" w:rsidR="006B2327" w:rsidRPr="004E4CE3" w:rsidRDefault="006B2327" w:rsidP="00C31DFD">
      <w:pPr>
        <w:pStyle w:val="Liststycke"/>
        <w:numPr>
          <w:ilvl w:val="0"/>
          <w:numId w:val="15"/>
        </w:numPr>
        <w:spacing w:after="0" w:line="240" w:lineRule="auto"/>
      </w:pPr>
      <w:r w:rsidRPr="004E4CE3">
        <w:t>ABT 06</w:t>
      </w:r>
    </w:p>
    <w:p w14:paraId="540F8336" w14:textId="01F6FE22" w:rsidR="006B2327" w:rsidRPr="004E4CE3" w:rsidRDefault="006B2327" w:rsidP="00C31DFD">
      <w:pPr>
        <w:pStyle w:val="Liststycke"/>
        <w:numPr>
          <w:ilvl w:val="0"/>
          <w:numId w:val="15"/>
        </w:numPr>
        <w:spacing w:after="0" w:line="240" w:lineRule="auto"/>
      </w:pPr>
      <w:r w:rsidRPr="004E4CE3">
        <w:t>Beställning</w:t>
      </w:r>
    </w:p>
    <w:p w14:paraId="72298768" w14:textId="32878307" w:rsidR="006B2327" w:rsidRPr="00085380" w:rsidRDefault="006B2327" w:rsidP="00C31DFD">
      <w:pPr>
        <w:pStyle w:val="Liststycke"/>
        <w:numPr>
          <w:ilvl w:val="0"/>
          <w:numId w:val="15"/>
        </w:numPr>
        <w:spacing w:after="0" w:line="240" w:lineRule="auto"/>
      </w:pPr>
      <w:r w:rsidRPr="00085380">
        <w:t>Anbuds</w:t>
      </w:r>
      <w:r w:rsidR="00057145" w:rsidRPr="00085380">
        <w:t xml:space="preserve">handlingar </w:t>
      </w:r>
    </w:p>
    <w:p w14:paraId="17731CE9" w14:textId="6D63BA1E" w:rsidR="007A2007" w:rsidRPr="004E4CE3" w:rsidRDefault="007A2007" w:rsidP="007A2007">
      <w:pPr>
        <w:pStyle w:val="Liststycke"/>
        <w:numPr>
          <w:ilvl w:val="0"/>
          <w:numId w:val="15"/>
        </w:numPr>
        <w:spacing w:after="0" w:line="240" w:lineRule="auto"/>
      </w:pPr>
      <w:r w:rsidRPr="004E4CE3">
        <w:t>Förfrågningsunderlag</w:t>
      </w:r>
      <w:r w:rsidR="009C0F33">
        <w:t xml:space="preserve"> </w:t>
      </w:r>
      <w:r w:rsidR="009C0F33" w:rsidRPr="0084699B">
        <w:t>samt lämnade besked under anbudstiden</w:t>
      </w:r>
    </w:p>
    <w:p w14:paraId="32A04745" w14:textId="1557B599" w:rsidR="006B2327" w:rsidRDefault="006B2327" w:rsidP="00C31DFD">
      <w:pPr>
        <w:pStyle w:val="Liststycke"/>
        <w:numPr>
          <w:ilvl w:val="0"/>
          <w:numId w:val="15"/>
        </w:numPr>
        <w:spacing w:after="0" w:line="240" w:lineRule="auto"/>
      </w:pPr>
      <w:r w:rsidRPr="004E4CE3">
        <w:t>Övriga handlingar</w:t>
      </w:r>
    </w:p>
    <w:p w14:paraId="49DAEB0C" w14:textId="1BC1B9A3" w:rsidR="006B2327" w:rsidRPr="000755B4" w:rsidRDefault="006B2327" w:rsidP="000755B4">
      <w:pPr>
        <w:spacing w:before="240" w:after="0"/>
        <w:rPr>
          <w:rFonts w:ascii="Roboto Slab Black" w:hAnsi="Roboto Slab Black" w:cs="Roboto Slab Black"/>
          <w:b/>
          <w:bCs/>
        </w:rPr>
      </w:pPr>
      <w:bookmarkStart w:id="26" w:name="_Hlk114496856"/>
      <w:r w:rsidRPr="000755B4">
        <w:rPr>
          <w:rFonts w:ascii="Roboto Slab Black" w:hAnsi="Roboto Slab Black" w:cs="Roboto Slab Black"/>
          <w:b/>
          <w:bCs/>
        </w:rPr>
        <w:t>AFD.111</w:t>
      </w:r>
      <w:r w:rsidRPr="000755B4">
        <w:rPr>
          <w:rFonts w:ascii="Roboto Slab Black" w:hAnsi="Roboto Slab Black" w:cs="Roboto Slab Black"/>
          <w:b/>
          <w:bCs/>
        </w:rPr>
        <w:tab/>
        <w:t>Sammanställning över ändringar i ABT</w:t>
      </w:r>
      <w:r w:rsidR="004E4CE3">
        <w:rPr>
          <w:rFonts w:ascii="Roboto Slab Black" w:hAnsi="Roboto Slab Black" w:cs="Roboto Slab Black"/>
          <w:b/>
          <w:bCs/>
        </w:rPr>
        <w:t xml:space="preserve"> </w:t>
      </w:r>
      <w:r w:rsidRPr="000755B4">
        <w:rPr>
          <w:rFonts w:ascii="Roboto Slab Black" w:hAnsi="Roboto Slab Black" w:cs="Roboto Slab Black"/>
          <w:b/>
          <w:bCs/>
        </w:rPr>
        <w:t>06 eller ABT-U</w:t>
      </w:r>
      <w:r w:rsidR="004E4CE3">
        <w:rPr>
          <w:rFonts w:ascii="Roboto Slab Black" w:hAnsi="Roboto Slab Black" w:cs="Roboto Slab Black"/>
          <w:b/>
          <w:bCs/>
        </w:rPr>
        <w:t xml:space="preserve"> </w:t>
      </w:r>
      <w:r w:rsidRPr="000755B4">
        <w:rPr>
          <w:rFonts w:ascii="Roboto Slab Black" w:hAnsi="Roboto Slab Black" w:cs="Roboto Slab Black"/>
          <w:b/>
          <w:bCs/>
        </w:rPr>
        <w:t>07</w:t>
      </w:r>
    </w:p>
    <w:bookmarkEnd w:id="26"/>
    <w:p w14:paraId="6E78020D" w14:textId="71FB6A5E" w:rsidR="006B2327" w:rsidRPr="00CC461B" w:rsidRDefault="006B2327" w:rsidP="00CC461B">
      <w:pPr>
        <w:spacing w:after="0" w:line="240" w:lineRule="auto"/>
        <w:ind w:left="1276"/>
      </w:pPr>
      <w:r w:rsidRPr="00CC461B">
        <w:t>Följande koder och rubriker i dessa administrativa föreskrifter innehåller ändringar av fasta bestämmelser i ABT</w:t>
      </w:r>
      <w:r w:rsidR="004E4CE3">
        <w:t xml:space="preserve"> </w:t>
      </w:r>
      <w:r w:rsidRPr="00CC461B">
        <w:t>06:</w:t>
      </w:r>
    </w:p>
    <w:p w14:paraId="0CF38CA2" w14:textId="77777777" w:rsidR="006B2327" w:rsidRPr="00CC461B" w:rsidRDefault="006B2327" w:rsidP="00CC461B">
      <w:pPr>
        <w:spacing w:after="0" w:line="240" w:lineRule="auto"/>
        <w:ind w:left="1276"/>
      </w:pPr>
      <w:r w:rsidRPr="00CC461B">
        <w:t xml:space="preserve">AFD.112 </w:t>
      </w:r>
      <w:r w:rsidRPr="00CC461B">
        <w:tab/>
        <w:t>Motstridighet i förfrågningsunderlag</w:t>
      </w:r>
    </w:p>
    <w:p w14:paraId="7666E982" w14:textId="77777777" w:rsidR="006B2327" w:rsidRPr="00CC461B" w:rsidRDefault="006B2327" w:rsidP="00CC461B">
      <w:pPr>
        <w:spacing w:after="0" w:line="240" w:lineRule="auto"/>
        <w:ind w:left="1276"/>
      </w:pPr>
      <w:r w:rsidRPr="00CC461B">
        <w:t xml:space="preserve">AFD.23 </w:t>
      </w:r>
      <w:r w:rsidRPr="00CC461B">
        <w:tab/>
        <w:t>ÄTA-arbeten</w:t>
      </w:r>
    </w:p>
    <w:p w14:paraId="65190514" w14:textId="77777777" w:rsidR="006B2327" w:rsidRPr="00CC461B" w:rsidRDefault="006B2327" w:rsidP="00CC461B">
      <w:pPr>
        <w:spacing w:after="0" w:line="240" w:lineRule="auto"/>
        <w:ind w:left="1276"/>
      </w:pPr>
      <w:r w:rsidRPr="00CC461B">
        <w:t xml:space="preserve">AFD.342 </w:t>
      </w:r>
      <w:r w:rsidRPr="00CC461B">
        <w:tab/>
        <w:t xml:space="preserve">Arbetsledning </w:t>
      </w:r>
    </w:p>
    <w:p w14:paraId="0BE4BCFD" w14:textId="77777777" w:rsidR="006B2327" w:rsidRPr="00CC461B" w:rsidRDefault="006B2327" w:rsidP="00CC461B">
      <w:pPr>
        <w:spacing w:after="0" w:line="240" w:lineRule="auto"/>
        <w:ind w:left="1276"/>
      </w:pPr>
      <w:r w:rsidRPr="00CC461B">
        <w:t>AFD.46</w:t>
      </w:r>
      <w:r w:rsidRPr="00CC461B">
        <w:tab/>
        <w:t>Förändring av kontraktstiden</w:t>
      </w:r>
    </w:p>
    <w:p w14:paraId="6132FEE3" w14:textId="77777777" w:rsidR="006B2327" w:rsidRPr="00CC461B" w:rsidRDefault="006B2327" w:rsidP="00CC461B">
      <w:pPr>
        <w:spacing w:after="0" w:line="240" w:lineRule="auto"/>
        <w:ind w:left="1276"/>
      </w:pPr>
      <w:r w:rsidRPr="00CC461B">
        <w:t xml:space="preserve">AFD.5 </w:t>
      </w:r>
      <w:r w:rsidRPr="00CC461B">
        <w:tab/>
        <w:t>Ansvar</w:t>
      </w:r>
    </w:p>
    <w:p w14:paraId="7C694784" w14:textId="77777777" w:rsidR="006B2327" w:rsidRPr="00CC461B" w:rsidRDefault="006B2327" w:rsidP="00CC461B">
      <w:pPr>
        <w:spacing w:after="0" w:line="240" w:lineRule="auto"/>
        <w:ind w:left="1276"/>
      </w:pPr>
      <w:r w:rsidRPr="00CC461B">
        <w:t xml:space="preserve">AFD.51 </w:t>
      </w:r>
      <w:r w:rsidRPr="00CC461B">
        <w:tab/>
        <w:t>Vite</w:t>
      </w:r>
    </w:p>
    <w:p w14:paraId="6DE99939" w14:textId="22DF569F" w:rsidR="006B2327" w:rsidRPr="00CC461B" w:rsidRDefault="006B2327" w:rsidP="00CC461B">
      <w:pPr>
        <w:spacing w:after="0" w:line="240" w:lineRule="auto"/>
        <w:ind w:left="1276"/>
        <w:rPr>
          <w:bCs/>
        </w:rPr>
      </w:pPr>
      <w:r w:rsidRPr="00CC461B">
        <w:t>AFD.51</w:t>
      </w:r>
      <w:r w:rsidR="00107F89">
        <w:t>2</w:t>
      </w:r>
      <w:r w:rsidRPr="00CC461B">
        <w:t xml:space="preserve"> </w:t>
      </w:r>
      <w:r w:rsidRPr="00CC461B">
        <w:tab/>
        <w:t>Övriga v</w:t>
      </w:r>
      <w:r w:rsidRPr="00EA5DD9">
        <w:t>iten</w:t>
      </w:r>
    </w:p>
    <w:p w14:paraId="35A80CBB" w14:textId="77777777" w:rsidR="006B2327" w:rsidRPr="00CC461B" w:rsidRDefault="006B2327" w:rsidP="00CC461B">
      <w:pPr>
        <w:spacing w:after="0" w:line="240" w:lineRule="auto"/>
        <w:ind w:left="1276"/>
      </w:pPr>
      <w:r w:rsidRPr="00CC461B">
        <w:t>AFD.53</w:t>
      </w:r>
      <w:r w:rsidRPr="00CC461B">
        <w:tab/>
        <w:t>Ansvar mot tredje man</w:t>
      </w:r>
    </w:p>
    <w:p w14:paraId="0AFD2081" w14:textId="77777777" w:rsidR="006B2327" w:rsidRPr="00CC461B" w:rsidRDefault="006B2327" w:rsidP="00CC461B">
      <w:pPr>
        <w:spacing w:after="0" w:line="240" w:lineRule="auto"/>
        <w:ind w:left="1276"/>
      </w:pPr>
      <w:r w:rsidRPr="00CC461B">
        <w:t>AFD.54</w:t>
      </w:r>
      <w:r w:rsidRPr="00CC461B">
        <w:tab/>
        <w:t>Försäkring</w:t>
      </w:r>
    </w:p>
    <w:p w14:paraId="2BD49BAD" w14:textId="77777777" w:rsidR="006B2327" w:rsidRPr="00CC461B" w:rsidRDefault="006B2327" w:rsidP="00CC461B">
      <w:pPr>
        <w:spacing w:after="0" w:line="240" w:lineRule="auto"/>
        <w:ind w:left="1276"/>
      </w:pPr>
      <w:r w:rsidRPr="00CC461B">
        <w:t xml:space="preserve">AFD.57 </w:t>
      </w:r>
      <w:r w:rsidRPr="00CC461B">
        <w:tab/>
        <w:t>Avhjälpande</w:t>
      </w:r>
    </w:p>
    <w:p w14:paraId="16651923" w14:textId="77777777" w:rsidR="006B2327" w:rsidRPr="00CC461B" w:rsidRDefault="006B2327" w:rsidP="00CC461B">
      <w:pPr>
        <w:spacing w:after="0" w:line="240" w:lineRule="auto"/>
        <w:ind w:left="1276"/>
      </w:pPr>
      <w:r w:rsidRPr="00CC461B">
        <w:t>AFD.6</w:t>
      </w:r>
      <w:r w:rsidRPr="00CC461B">
        <w:tab/>
        <w:t>Ekonomi</w:t>
      </w:r>
    </w:p>
    <w:p w14:paraId="3F820CA9" w14:textId="77777777" w:rsidR="006B2327" w:rsidRPr="00CC461B" w:rsidRDefault="006B2327" w:rsidP="00CC461B">
      <w:pPr>
        <w:spacing w:after="0" w:line="240" w:lineRule="auto"/>
        <w:ind w:left="1276"/>
      </w:pPr>
      <w:r w:rsidRPr="00CC461B">
        <w:t xml:space="preserve">AFD.611 </w:t>
      </w:r>
      <w:r w:rsidRPr="00CC461B">
        <w:tab/>
        <w:t>Ersättning för ÄTA-arbeten</w:t>
      </w:r>
    </w:p>
    <w:p w14:paraId="7B2C8B07" w14:textId="77777777" w:rsidR="006B2327" w:rsidRPr="00CC461B" w:rsidRDefault="006B2327" w:rsidP="00CC461B">
      <w:pPr>
        <w:spacing w:after="0" w:line="240" w:lineRule="auto"/>
        <w:ind w:left="1276"/>
      </w:pPr>
      <w:r w:rsidRPr="00CC461B">
        <w:t xml:space="preserve">AFD.624 </w:t>
      </w:r>
      <w:r w:rsidRPr="00CC461B">
        <w:tab/>
        <w:t>Fakturering</w:t>
      </w:r>
    </w:p>
    <w:p w14:paraId="76DE915D" w14:textId="77777777" w:rsidR="006B2327" w:rsidRPr="00CC461B" w:rsidRDefault="006B2327" w:rsidP="00CC461B">
      <w:pPr>
        <w:spacing w:after="0" w:line="240" w:lineRule="auto"/>
        <w:ind w:left="1276"/>
      </w:pPr>
      <w:r w:rsidRPr="00CC461B">
        <w:t>AFD.713</w:t>
      </w:r>
      <w:r w:rsidRPr="00CC461B">
        <w:tab/>
        <w:t>Slutbesiktning</w:t>
      </w:r>
    </w:p>
    <w:p w14:paraId="537B8682" w14:textId="77777777" w:rsidR="006B2327" w:rsidRPr="00CC461B" w:rsidRDefault="006B2327" w:rsidP="00CC461B">
      <w:pPr>
        <w:spacing w:after="0" w:line="240" w:lineRule="auto"/>
        <w:ind w:left="1276"/>
      </w:pPr>
      <w:r w:rsidRPr="00CC461B">
        <w:t xml:space="preserve">AFD.8 </w:t>
      </w:r>
      <w:r w:rsidRPr="00CC461B">
        <w:tab/>
        <w:t>Hävning</w:t>
      </w:r>
    </w:p>
    <w:p w14:paraId="037EBE4C" w14:textId="5F7550D7" w:rsidR="006B2327" w:rsidRPr="000755B4" w:rsidRDefault="006B2327" w:rsidP="000755B4">
      <w:pPr>
        <w:spacing w:before="240" w:after="0"/>
        <w:rPr>
          <w:rFonts w:ascii="Roboto Slab Black" w:hAnsi="Roboto Slab Black" w:cs="Roboto Slab Black"/>
          <w:b/>
          <w:bCs/>
        </w:rPr>
      </w:pPr>
      <w:bookmarkStart w:id="27" w:name="_Toc163029663"/>
      <w:r w:rsidRPr="000755B4">
        <w:rPr>
          <w:rFonts w:ascii="Roboto Slab Black" w:hAnsi="Roboto Slab Black" w:cs="Roboto Slab Black"/>
          <w:b/>
          <w:bCs/>
        </w:rPr>
        <w:lastRenderedPageBreak/>
        <w:t>AFD.12</w:t>
      </w:r>
      <w:r w:rsidRPr="000755B4">
        <w:rPr>
          <w:rFonts w:ascii="Roboto Slab Black" w:hAnsi="Roboto Slab Black" w:cs="Roboto Slab Black"/>
          <w:b/>
          <w:bCs/>
        </w:rPr>
        <w:tab/>
        <w:t>Arbetsområde</w:t>
      </w:r>
      <w:bookmarkEnd w:id="27"/>
    </w:p>
    <w:p w14:paraId="30571465" w14:textId="77777777" w:rsidR="006B2327" w:rsidRPr="000755B4" w:rsidRDefault="006B2327" w:rsidP="000755B4">
      <w:pPr>
        <w:spacing w:before="240" w:after="0"/>
        <w:rPr>
          <w:rFonts w:ascii="Roboto Slab Black" w:hAnsi="Roboto Slab Black" w:cs="Roboto Slab Black"/>
          <w:b/>
          <w:bCs/>
        </w:rPr>
      </w:pPr>
      <w:r w:rsidRPr="000755B4">
        <w:rPr>
          <w:rFonts w:ascii="Roboto Slab Black" w:hAnsi="Roboto Slab Black" w:cs="Roboto Slab Black"/>
          <w:b/>
          <w:bCs/>
        </w:rPr>
        <w:t>AFD.121</w:t>
      </w:r>
      <w:r w:rsidRPr="000755B4">
        <w:rPr>
          <w:rFonts w:ascii="Roboto Slab Black" w:hAnsi="Roboto Slab Black" w:cs="Roboto Slab Black"/>
          <w:b/>
          <w:bCs/>
        </w:rPr>
        <w:tab/>
        <w:t>Arbetsområdets gränser</w:t>
      </w:r>
    </w:p>
    <w:p w14:paraId="4435A5D5" w14:textId="573890F6" w:rsidR="006B2327" w:rsidRPr="00CC461B" w:rsidRDefault="006B2327" w:rsidP="00DF1D3C">
      <w:pPr>
        <w:spacing w:after="120" w:line="240" w:lineRule="auto"/>
        <w:ind w:left="1276"/>
      </w:pPr>
      <w:r w:rsidRPr="00CC461B">
        <w:t>Arbetsområdets gränser framgår</w:t>
      </w:r>
      <w:r w:rsidR="00057145">
        <w:t xml:space="preserve"> av </w:t>
      </w:r>
      <w:r w:rsidR="00057145" w:rsidRPr="006844F4">
        <w:t xml:space="preserve">ritning </w:t>
      </w:r>
      <w:r w:rsidR="008368A3">
        <w:t>L-31-1-001</w:t>
      </w:r>
      <w:r w:rsidR="001319B3">
        <w:t xml:space="preserve"> och L-31-1-002. </w:t>
      </w:r>
    </w:p>
    <w:p w14:paraId="5927A582" w14:textId="77777777" w:rsidR="006B2327" w:rsidRPr="00CC461B" w:rsidRDefault="006B2327" w:rsidP="00CC461B">
      <w:pPr>
        <w:spacing w:after="0" w:line="240" w:lineRule="auto"/>
        <w:ind w:left="1276"/>
      </w:pPr>
      <w:r w:rsidRPr="00CC461B">
        <w:t>Entreprenören ska, inom ramen för beställarens arbetsområdesplan, upprätta och kontinuerligt anpassa APD-plan i samråd med beställaren.</w:t>
      </w:r>
    </w:p>
    <w:p w14:paraId="23FBB93A" w14:textId="4C1FE1D2" w:rsidR="006B2327" w:rsidRPr="000755B4" w:rsidRDefault="006B2327" w:rsidP="000755B4">
      <w:pPr>
        <w:spacing w:before="240" w:after="0"/>
        <w:rPr>
          <w:rFonts w:ascii="Roboto Slab Black" w:hAnsi="Roboto Slab Black" w:cs="Roboto Slab Black"/>
          <w:b/>
          <w:bCs/>
        </w:rPr>
      </w:pPr>
      <w:r w:rsidRPr="000755B4">
        <w:rPr>
          <w:rFonts w:ascii="Roboto Slab Black" w:hAnsi="Roboto Slab Black" w:cs="Roboto Slab Black"/>
          <w:b/>
          <w:bCs/>
        </w:rPr>
        <w:t>AFD.122</w:t>
      </w:r>
      <w:r w:rsidRPr="000755B4">
        <w:rPr>
          <w:rFonts w:ascii="Roboto Slab Black" w:hAnsi="Roboto Slab Black" w:cs="Roboto Slab Black"/>
          <w:b/>
          <w:bCs/>
        </w:rPr>
        <w:tab/>
        <w:t xml:space="preserve">Syn </w:t>
      </w:r>
      <w:r w:rsidR="00800EE9">
        <w:rPr>
          <w:rFonts w:ascii="Roboto Slab Black" w:hAnsi="Roboto Slab Black" w:cs="Roboto Slab Black"/>
          <w:b/>
          <w:bCs/>
        </w:rPr>
        <w:t>inom arbetsområdet</w:t>
      </w:r>
    </w:p>
    <w:p w14:paraId="0AFDAD7B" w14:textId="051676D5" w:rsidR="006B2327" w:rsidRPr="00CC461B" w:rsidRDefault="006B2327" w:rsidP="00CC461B">
      <w:pPr>
        <w:spacing w:after="0" w:line="240" w:lineRule="auto"/>
        <w:ind w:left="1276"/>
      </w:pPr>
      <w:r w:rsidRPr="00CC461B">
        <w:t xml:space="preserve">Syn ska förrättas inom arbetsområdet innan arbete påbörjas. </w:t>
      </w:r>
      <w:r w:rsidR="00582AF6">
        <w:t>Beställaren</w:t>
      </w:r>
      <w:r w:rsidRPr="00CC461B">
        <w:t xml:space="preserve"> kallar till syn och beställaren för protokoll vid synen. </w:t>
      </w:r>
    </w:p>
    <w:p w14:paraId="40F4FF21" w14:textId="77777777" w:rsidR="006B2327" w:rsidRPr="000755B4" w:rsidRDefault="006B2327" w:rsidP="000755B4">
      <w:pPr>
        <w:spacing w:before="240" w:after="0"/>
        <w:rPr>
          <w:rFonts w:ascii="Roboto Slab Black" w:hAnsi="Roboto Slab Black" w:cs="Roboto Slab Black"/>
          <w:b/>
          <w:bCs/>
        </w:rPr>
      </w:pPr>
      <w:r w:rsidRPr="000755B4">
        <w:rPr>
          <w:rFonts w:ascii="Roboto Slab Black" w:hAnsi="Roboto Slab Black" w:cs="Roboto Slab Black"/>
          <w:b/>
          <w:bCs/>
        </w:rPr>
        <w:t>AFD.13</w:t>
      </w:r>
      <w:r w:rsidRPr="000755B4">
        <w:rPr>
          <w:rFonts w:ascii="Roboto Slab Black" w:hAnsi="Roboto Slab Black" w:cs="Roboto Slab Black"/>
          <w:b/>
          <w:bCs/>
        </w:rPr>
        <w:tab/>
        <w:t>Förutsättningar</w:t>
      </w:r>
    </w:p>
    <w:p w14:paraId="11EC7EB7" w14:textId="2C82C046" w:rsidR="006B2327" w:rsidRPr="00CC461B" w:rsidRDefault="006B2327" w:rsidP="00DF1D3C">
      <w:pPr>
        <w:spacing w:after="120" w:line="240" w:lineRule="auto"/>
        <w:ind w:left="1276"/>
      </w:pPr>
      <w:r w:rsidRPr="00CC461B">
        <w:t>Entreprenör ska använda de tillfartsvägar och etableringsområden som anvisas av beställaren</w:t>
      </w:r>
      <w:r w:rsidR="00DF1D3C">
        <w:t xml:space="preserve">. </w:t>
      </w:r>
      <w:r w:rsidRPr="00CC461B">
        <w:t xml:space="preserve">Parkeringsbestämmelser inom området ska följas. </w:t>
      </w:r>
    </w:p>
    <w:p w14:paraId="1CC5C626" w14:textId="77777777" w:rsidR="006B2327" w:rsidRPr="00CC461B" w:rsidRDefault="006B2327" w:rsidP="00D87E49">
      <w:pPr>
        <w:spacing w:after="120" w:line="240" w:lineRule="auto"/>
        <w:ind w:left="1276"/>
      </w:pPr>
      <w:r w:rsidRPr="00DF1D3C">
        <w:t>Det ska förutsättas att parkeringsmöjligheter inom området är mycket begränsat.</w:t>
      </w:r>
    </w:p>
    <w:p w14:paraId="04A47002" w14:textId="77777777" w:rsidR="006B2327" w:rsidRPr="00CC461B" w:rsidRDefault="006B2327" w:rsidP="00D87E49">
      <w:pPr>
        <w:spacing w:after="120" w:line="240" w:lineRule="auto"/>
        <w:ind w:left="1276"/>
      </w:pPr>
      <w:r w:rsidRPr="00CC461B">
        <w:t>Tillgång till ytor för upplag är i många fall mycket begränsat och varor ska därför i största möjliga utsträckning transporteras till arbetsområdet i den takt som de ska användas. Entreprenören ska noggrant planera transporterna och själv motta dessa vid anvisad position.</w:t>
      </w:r>
    </w:p>
    <w:p w14:paraId="77493BB1" w14:textId="00462102" w:rsidR="006B2327" w:rsidRPr="00141908" w:rsidRDefault="006B2327" w:rsidP="00D87E49">
      <w:pPr>
        <w:spacing w:after="120" w:line="240" w:lineRule="auto"/>
        <w:ind w:left="1276"/>
      </w:pPr>
      <w:r w:rsidRPr="00141908">
        <w:t xml:space="preserve">Beställaren ska alltid informeras vid avstängningar av el, vatten, värme, kyla </w:t>
      </w:r>
      <w:proofErr w:type="gramStart"/>
      <w:r w:rsidRPr="00141908">
        <w:t>etc.</w:t>
      </w:r>
      <w:proofErr w:type="gramEnd"/>
      <w:r w:rsidRPr="00141908">
        <w:t xml:space="preserve"> I de fall avstängningar av media påverkar </w:t>
      </w:r>
      <w:r w:rsidR="00141908">
        <w:t>närliggande</w:t>
      </w:r>
      <w:r w:rsidRPr="00141908">
        <w:t xml:space="preserve"> byggnader</w:t>
      </w:r>
      <w:r w:rsidR="00141908">
        <w:t>.</w:t>
      </w:r>
      <w:r w:rsidRPr="00141908">
        <w:t xml:space="preserve"> </w:t>
      </w:r>
    </w:p>
    <w:p w14:paraId="11E1A4E5" w14:textId="77777777" w:rsidR="006B2327" w:rsidRPr="00CC461B" w:rsidRDefault="006B2327" w:rsidP="00D87E49">
      <w:pPr>
        <w:spacing w:after="120" w:line="240" w:lineRule="auto"/>
        <w:ind w:left="1276"/>
      </w:pPr>
      <w:r w:rsidRPr="00CC461B">
        <w:t>Entreprenören får inte hänvisa till projektet i reklam utan beställarens godkännande.</w:t>
      </w:r>
    </w:p>
    <w:p w14:paraId="6F4BE24E" w14:textId="7B7C4B91" w:rsidR="000150FD" w:rsidRPr="006B2327" w:rsidRDefault="006B2327" w:rsidP="00D87E49">
      <w:pPr>
        <w:spacing w:after="120" w:line="240" w:lineRule="auto"/>
        <w:ind w:left="1276"/>
        <w:rPr>
          <w:rFonts w:cs="Calibri"/>
          <w:sz w:val="24"/>
          <w:szCs w:val="24"/>
        </w:rPr>
      </w:pPr>
      <w:r w:rsidRPr="00CC461B">
        <w:t xml:space="preserve">Svenska språket är kontrakts- och kommunikationsspråk. </w:t>
      </w:r>
    </w:p>
    <w:p w14:paraId="51C36F43" w14:textId="36A02BA0" w:rsidR="004C3BEF" w:rsidRDefault="006B2327" w:rsidP="004C3BEF">
      <w:pPr>
        <w:spacing w:before="240" w:after="0"/>
        <w:rPr>
          <w:rFonts w:ascii="Roboto Slab Black" w:hAnsi="Roboto Slab Black" w:cs="Roboto Slab Black"/>
          <w:b/>
          <w:bCs/>
        </w:rPr>
      </w:pPr>
      <w:r w:rsidRPr="000755B4">
        <w:rPr>
          <w:rFonts w:ascii="Roboto Slab Black" w:hAnsi="Roboto Slab Black" w:cs="Roboto Slab Black"/>
          <w:b/>
          <w:bCs/>
        </w:rPr>
        <w:t>AFD.131</w:t>
      </w:r>
      <w:r w:rsidRPr="000755B4">
        <w:rPr>
          <w:rFonts w:ascii="Roboto Slab Black" w:hAnsi="Roboto Slab Black" w:cs="Roboto Slab Black"/>
          <w:b/>
          <w:bCs/>
        </w:rPr>
        <w:tab/>
      </w:r>
      <w:r w:rsidR="002A6C64" w:rsidRPr="000755B4">
        <w:rPr>
          <w:rFonts w:ascii="Roboto Slab Black" w:hAnsi="Roboto Slab Black" w:cs="Roboto Slab Black"/>
          <w:b/>
          <w:bCs/>
        </w:rPr>
        <w:t>Uppgifter om sidoentreprenader och andra arbeten</w:t>
      </w:r>
    </w:p>
    <w:p w14:paraId="4C690A22" w14:textId="03AB726C" w:rsidR="00031DB3" w:rsidRPr="00B56DCD" w:rsidRDefault="00031DB3" w:rsidP="00031DB3">
      <w:pPr>
        <w:spacing w:after="120" w:line="240" w:lineRule="auto"/>
        <w:ind w:left="1276"/>
      </w:pPr>
      <w:r w:rsidRPr="00B56DCD">
        <w:t>Entreprenören ska möjliggöra att sidoentreprenader kan utföras. Beställaren informerar om eventuella planerade sidoentreprenader i samband med kontraktsskrivning.</w:t>
      </w:r>
    </w:p>
    <w:p w14:paraId="1A51B9A2" w14:textId="40CAB5DC" w:rsidR="00031DB3" w:rsidRPr="00B56DCD" w:rsidRDefault="00031DB3" w:rsidP="00031DB3">
      <w:pPr>
        <w:spacing w:after="120" w:line="240" w:lineRule="auto"/>
        <w:ind w:left="1276"/>
      </w:pPr>
      <w:r w:rsidRPr="00B56DCD">
        <w:t>Följande arbeten kommer att pågå samtidigt med entreprenörens arbeten inom eller i anslutning till entreprenaden:  </w:t>
      </w:r>
    </w:p>
    <w:p w14:paraId="242D1E96" w14:textId="77777777" w:rsidR="00B56DCD" w:rsidRDefault="00031DB3" w:rsidP="00B56DCD">
      <w:pPr>
        <w:pStyle w:val="Liststycke"/>
        <w:numPr>
          <w:ilvl w:val="0"/>
          <w:numId w:val="47"/>
        </w:numPr>
        <w:spacing w:after="120" w:line="240" w:lineRule="auto"/>
      </w:pPr>
      <w:r w:rsidRPr="00B56DCD">
        <w:t xml:space="preserve">Vattenfall som skall anlägga ny dragning av elledningar. Vattenfalls entreprenör kommer, efter avrop från Entreprenör, att utföra </w:t>
      </w:r>
      <w:proofErr w:type="spellStart"/>
      <w:r w:rsidRPr="00B56DCD">
        <w:t>elmontage</w:t>
      </w:r>
      <w:proofErr w:type="spellEnd"/>
      <w:r w:rsidRPr="00B56DCD">
        <w:t>, såsom inkopplingar av permanenta och eventuella provisoriska elanläggningar.</w:t>
      </w:r>
    </w:p>
    <w:p w14:paraId="72A8754B" w14:textId="77777777" w:rsidR="00B56DCD" w:rsidRDefault="00B56DCD" w:rsidP="00B56DCD">
      <w:pPr>
        <w:pStyle w:val="Liststycke"/>
        <w:spacing w:after="120" w:line="240" w:lineRule="auto"/>
        <w:ind w:left="1996"/>
      </w:pPr>
    </w:p>
    <w:p w14:paraId="536C9F97" w14:textId="69E3E9F1" w:rsidR="00B56DCD" w:rsidRDefault="00031DB3" w:rsidP="00B56DCD">
      <w:pPr>
        <w:spacing w:after="120" w:line="240" w:lineRule="auto"/>
        <w:ind w:left="1304"/>
      </w:pPr>
      <w:r w:rsidRPr="00B56DCD">
        <w:t>Vid utförandet av ovan angivna arbeten måste entreprenören tåla intrång på arbetsområdet. För detta utgår ingen ersättning.  Entreprenören ska se till att förebygga hinder och ansvarar för samordning av sina och andras arbeten inom arbetsområdet.</w:t>
      </w:r>
    </w:p>
    <w:p w14:paraId="43C13869" w14:textId="2C51381C" w:rsidR="00B56DCD" w:rsidRDefault="00031DB3" w:rsidP="00B56DCD">
      <w:pPr>
        <w:spacing w:after="120" w:line="240" w:lineRule="auto"/>
        <w:ind w:left="1304"/>
      </w:pPr>
      <w:r w:rsidRPr="00B56DCD">
        <w:lastRenderedPageBreak/>
        <w:t>Innan schaktningsarbeten påbörjas skall entreprenören begära kabelutsättning på ”ledningskollen.se”. 15 dagar före påbörjande av schakt.</w:t>
      </w:r>
    </w:p>
    <w:p w14:paraId="0231F81F" w14:textId="77777777" w:rsidR="00B56DCD" w:rsidRDefault="00B56DCD" w:rsidP="00B56DCD">
      <w:pPr>
        <w:pStyle w:val="Liststycke"/>
        <w:spacing w:after="120" w:line="240" w:lineRule="auto"/>
        <w:ind w:left="1996"/>
      </w:pPr>
    </w:p>
    <w:p w14:paraId="15185585" w14:textId="77777777" w:rsidR="00B56DCD" w:rsidRDefault="00031DB3" w:rsidP="00B56DCD">
      <w:pPr>
        <w:pStyle w:val="Liststycke"/>
        <w:numPr>
          <w:ilvl w:val="0"/>
          <w:numId w:val="47"/>
        </w:numPr>
        <w:spacing w:after="120" w:line="240" w:lineRule="auto"/>
      </w:pPr>
      <w:r w:rsidRPr="00B56DCD">
        <w:t xml:space="preserve">Dragning och skarvning av kablar utförs av </w:t>
      </w:r>
      <w:proofErr w:type="spellStart"/>
      <w:r w:rsidRPr="00B56DCD">
        <w:t>Skanovas</w:t>
      </w:r>
      <w:proofErr w:type="spellEnd"/>
      <w:r w:rsidRPr="00B56DCD">
        <w:t xml:space="preserve"> entreprenör. När ny kanalisation är på plats och klar för </w:t>
      </w:r>
      <w:proofErr w:type="spellStart"/>
      <w:r w:rsidRPr="00B56DCD">
        <w:t>omdragning</w:t>
      </w:r>
      <w:proofErr w:type="spellEnd"/>
      <w:r w:rsidRPr="00B56DCD">
        <w:t xml:space="preserve"> samt </w:t>
      </w:r>
      <w:proofErr w:type="spellStart"/>
      <w:r w:rsidRPr="00B56DCD">
        <w:t>omskarvning</w:t>
      </w:r>
      <w:proofErr w:type="spellEnd"/>
      <w:r w:rsidRPr="00B56DCD">
        <w:t xml:space="preserve"> av kablar avropas </w:t>
      </w:r>
      <w:proofErr w:type="spellStart"/>
      <w:r w:rsidRPr="00B56DCD">
        <w:t>Skanovas</w:t>
      </w:r>
      <w:proofErr w:type="spellEnd"/>
      <w:r w:rsidRPr="00B56DCD">
        <w:t xml:space="preserve"> byggledare och projektör.</w:t>
      </w:r>
    </w:p>
    <w:p w14:paraId="405FD090" w14:textId="77777777" w:rsidR="00B56DCD" w:rsidRDefault="00B56DCD" w:rsidP="00B56DCD">
      <w:pPr>
        <w:pStyle w:val="Liststycke"/>
        <w:spacing w:after="120" w:line="240" w:lineRule="auto"/>
        <w:ind w:left="1996"/>
      </w:pPr>
    </w:p>
    <w:p w14:paraId="7D35957C" w14:textId="260169D1" w:rsidR="00031DB3" w:rsidRPr="00B56DCD" w:rsidRDefault="00031DB3" w:rsidP="00B12F77">
      <w:pPr>
        <w:spacing w:after="120" w:line="240" w:lineRule="auto"/>
        <w:ind w:left="1276"/>
      </w:pPr>
      <w:r w:rsidRPr="00B56DCD">
        <w:t>Vid utförandet av ovan angivna arbeten måste entreprenören tåla intrång på arbetsområdet. För detta utgår ingen ersättning.</w:t>
      </w:r>
      <w:r w:rsidR="00B56DCD">
        <w:t xml:space="preserve"> </w:t>
      </w:r>
      <w:r w:rsidRPr="00B56DCD">
        <w:t>Entreprenören ska se till att förebygga hinder och ansvarar för samordning av sina och andras arbeten inom arbetsområdet. </w:t>
      </w:r>
    </w:p>
    <w:p w14:paraId="7F3038FD" w14:textId="2BFC38E8" w:rsidR="00031DB3" w:rsidRPr="00031DB3" w:rsidRDefault="00031DB3" w:rsidP="00B56DCD">
      <w:pPr>
        <w:spacing w:after="120" w:line="240" w:lineRule="auto"/>
        <w:ind w:left="1276"/>
      </w:pPr>
      <w:r w:rsidRPr="00B56DCD">
        <w:t>Värmdöbostäders normala drift, skötsel och underhåll av befintligt bestånd som utförs med egen personal eller entreprenörer ska kunna bedrivas under entreprenadtiden.</w:t>
      </w:r>
    </w:p>
    <w:p w14:paraId="34EA1D1F" w14:textId="29EF90C9" w:rsidR="005A16D8" w:rsidRDefault="006B2327" w:rsidP="005A16D8">
      <w:pPr>
        <w:spacing w:before="240" w:after="0"/>
        <w:rPr>
          <w:rFonts w:ascii="Roboto Slab Black" w:hAnsi="Roboto Slab Black" w:cs="Roboto Slab Black"/>
          <w:b/>
          <w:bCs/>
        </w:rPr>
      </w:pPr>
      <w:r w:rsidRPr="000755B4">
        <w:rPr>
          <w:rFonts w:ascii="Roboto Slab Black" w:hAnsi="Roboto Slab Black" w:cs="Roboto Slab Black"/>
          <w:b/>
          <w:bCs/>
        </w:rPr>
        <w:t>AFD.132</w:t>
      </w:r>
      <w:r w:rsidRPr="000755B4">
        <w:rPr>
          <w:rFonts w:ascii="Roboto Slab Black" w:hAnsi="Roboto Slab Black" w:cs="Roboto Slab Black"/>
          <w:b/>
          <w:bCs/>
        </w:rPr>
        <w:tab/>
      </w:r>
      <w:r w:rsidR="002A6C64" w:rsidRPr="000755B4">
        <w:rPr>
          <w:rFonts w:ascii="Roboto Slab Black" w:hAnsi="Roboto Slab Black" w:cs="Roboto Slab Black"/>
          <w:b/>
          <w:bCs/>
        </w:rPr>
        <w:t>Arbetstider</w:t>
      </w:r>
    </w:p>
    <w:p w14:paraId="3C724B31" w14:textId="2403DFEA" w:rsidR="006B2327" w:rsidRPr="00CC461B" w:rsidRDefault="006B2327" w:rsidP="00A454AB">
      <w:pPr>
        <w:spacing w:after="120" w:line="240" w:lineRule="auto"/>
        <w:ind w:left="1276"/>
      </w:pPr>
      <w:r w:rsidRPr="00CC461B">
        <w:t xml:space="preserve">Arbeten får ej, utan beställarens godkännande, utföras utanför ordinarie arbetstid. Ordinarie arbetstid är helgfri måndag till fredag kl. 07.00 -18.00. </w:t>
      </w:r>
    </w:p>
    <w:p w14:paraId="07BB772A" w14:textId="77777777" w:rsidR="006B2327" w:rsidRDefault="006B2327" w:rsidP="00CC461B">
      <w:pPr>
        <w:spacing w:after="0" w:line="240" w:lineRule="auto"/>
        <w:ind w:left="1276"/>
      </w:pPr>
      <w:r w:rsidRPr="00CC461B">
        <w:t>Störande arbeten ej får utföras före kl.08.00. Eventuella undantag från detta ska först skriftligen godkännas av beställaren.</w:t>
      </w:r>
    </w:p>
    <w:p w14:paraId="107FD78F" w14:textId="77777777" w:rsidR="00866F19" w:rsidRDefault="00866F19" w:rsidP="00CC461B">
      <w:pPr>
        <w:spacing w:after="0" w:line="240" w:lineRule="auto"/>
        <w:ind w:left="1276"/>
      </w:pPr>
    </w:p>
    <w:p w14:paraId="46C8F02A" w14:textId="015D428C" w:rsidR="00866F19" w:rsidRPr="00CC461B" w:rsidRDefault="00D24F06" w:rsidP="00100362">
      <w:pPr>
        <w:spacing w:after="0" w:line="240" w:lineRule="auto"/>
        <w:ind w:left="1276"/>
      </w:pPr>
      <w:r>
        <w:t>Se</w:t>
      </w:r>
      <w:r w:rsidR="00AA5BBD">
        <w:t xml:space="preserve"> ytterligare ordningsföreskrifter i</w:t>
      </w:r>
      <w:r>
        <w:t xml:space="preserve"> bilaga 10 Lokala ordningsföreskrifter</w:t>
      </w:r>
      <w:r w:rsidR="00AA5BBD">
        <w:t xml:space="preserve"> för Värmdö kommun.</w:t>
      </w:r>
    </w:p>
    <w:p w14:paraId="3DD72A00" w14:textId="77777777" w:rsidR="006B2327" w:rsidRPr="000755B4" w:rsidRDefault="006B2327" w:rsidP="000755B4">
      <w:pPr>
        <w:spacing w:before="240" w:after="0"/>
        <w:rPr>
          <w:rFonts w:ascii="Roboto Slab Black" w:hAnsi="Roboto Slab Black" w:cs="Roboto Slab Black"/>
          <w:b/>
          <w:bCs/>
        </w:rPr>
      </w:pPr>
      <w:bookmarkStart w:id="28" w:name="_Toc293489743"/>
      <w:r w:rsidRPr="000755B4">
        <w:rPr>
          <w:rFonts w:ascii="Roboto Slab Black" w:hAnsi="Roboto Slab Black" w:cs="Roboto Slab Black"/>
          <w:b/>
          <w:bCs/>
        </w:rPr>
        <w:t>AFD.133</w:t>
      </w:r>
      <w:r w:rsidRPr="000755B4">
        <w:rPr>
          <w:rFonts w:ascii="Roboto Slab Black" w:hAnsi="Roboto Slab Black" w:cs="Roboto Slab Black"/>
          <w:b/>
          <w:bCs/>
        </w:rPr>
        <w:tab/>
        <w:t>Pågående drift eller verksamhet inom och invid arbetsområdet</w:t>
      </w:r>
      <w:bookmarkEnd w:id="28"/>
    </w:p>
    <w:p w14:paraId="21C6CC0C" w14:textId="77777777" w:rsidR="005940E5" w:rsidRDefault="006B2327" w:rsidP="005940E5">
      <w:pPr>
        <w:spacing w:after="0" w:line="240" w:lineRule="auto"/>
        <w:ind w:left="1276"/>
      </w:pPr>
      <w:r w:rsidRPr="00CC461B">
        <w:t xml:space="preserve">Entreprenören ska beakta närheten till de kringboende samt bekosta erforderliga skydd för tredje part invid arbetsområdet. </w:t>
      </w:r>
    </w:p>
    <w:p w14:paraId="4DA52373" w14:textId="4AF13D0E" w:rsidR="006B2327" w:rsidRPr="000755B4" w:rsidRDefault="002A6C64" w:rsidP="000755B4">
      <w:pPr>
        <w:spacing w:before="240" w:after="0"/>
        <w:rPr>
          <w:rFonts w:ascii="Roboto Slab Black" w:hAnsi="Roboto Slab Black" w:cs="Roboto Slab Black"/>
          <w:b/>
          <w:bCs/>
        </w:rPr>
      </w:pPr>
      <w:bookmarkStart w:id="29" w:name="_Toc293489744"/>
      <w:r w:rsidRPr="000755B4">
        <w:rPr>
          <w:rFonts w:ascii="Roboto Slab Black" w:hAnsi="Roboto Slab Black" w:cs="Roboto Slab Black"/>
          <w:b/>
          <w:bCs/>
        </w:rPr>
        <w:t>AFD.134</w:t>
      </w:r>
      <w:r w:rsidRPr="000755B4">
        <w:rPr>
          <w:rFonts w:ascii="Roboto Slab Black" w:hAnsi="Roboto Slab Black" w:cs="Roboto Slab Black"/>
          <w:b/>
          <w:bCs/>
        </w:rPr>
        <w:tab/>
        <w:t>Förutsättningar med hänsyn till befintliga byggnader</w:t>
      </w:r>
      <w:bookmarkEnd w:id="29"/>
      <w:r>
        <w:rPr>
          <w:rFonts w:ascii="Roboto Slab Black" w:hAnsi="Roboto Slab Black" w:cs="Roboto Slab Black"/>
          <w:b/>
          <w:bCs/>
        </w:rPr>
        <w:t xml:space="preserve"> och anläggningar </w:t>
      </w:r>
    </w:p>
    <w:p w14:paraId="18A605AC" w14:textId="77777777" w:rsidR="00E412F5" w:rsidRDefault="00E412F5" w:rsidP="00D87E49">
      <w:pPr>
        <w:spacing w:after="120" w:line="240" w:lineRule="auto"/>
        <w:ind w:left="1276"/>
      </w:pPr>
      <w:r w:rsidRPr="00CC461B">
        <w:t>Entreprenören ska lägga stor vikt vid säkerhet för</w:t>
      </w:r>
      <w:r>
        <w:t xml:space="preserve"> boende i befintliga närliggande bostadshus och lokalutnyttjare. </w:t>
      </w:r>
      <w:r w:rsidRPr="00CC461B">
        <w:t xml:space="preserve">Entreprenören ska säkerställa att </w:t>
      </w:r>
      <w:r>
        <w:t xml:space="preserve">boende och lokalutnyttjare </w:t>
      </w:r>
      <w:r w:rsidRPr="00CC461B">
        <w:t>ha</w:t>
      </w:r>
      <w:r>
        <w:t>r</w:t>
      </w:r>
      <w:r w:rsidRPr="00CC461B">
        <w:t xml:space="preserve"> tillgång till erforderliga säkra gångvägar </w:t>
      </w:r>
      <w:r>
        <w:t xml:space="preserve">som påverkas av entreprenaden. </w:t>
      </w:r>
    </w:p>
    <w:p w14:paraId="534DE438" w14:textId="6EF06D82" w:rsidR="006B2327" w:rsidRPr="00582AF6" w:rsidRDefault="006B2327" w:rsidP="00D87E49">
      <w:pPr>
        <w:spacing w:after="120" w:line="240" w:lineRule="auto"/>
        <w:ind w:left="1276"/>
      </w:pPr>
      <w:r w:rsidRPr="00582AF6">
        <w:t xml:space="preserve">Utöver vad som framgår av förfrågningsunderlaget ska i entreprenaden ingå de åtgärder på befintliga installationer som erfordras för att i entreprenaden ingående arbeten ska kunna utföras utan att störningar uppstår för kvarboende i övriga fastigheter. Dylikt kan </w:t>
      </w:r>
      <w:proofErr w:type="gramStart"/>
      <w:r w:rsidRPr="00582AF6">
        <w:t>t.ex.</w:t>
      </w:r>
      <w:proofErr w:type="gramEnd"/>
      <w:r w:rsidRPr="00582AF6">
        <w:t xml:space="preserve"> vara provisoriska omkopplingar av befintliga VVS-, el- och teleledningar samt kabel-TV/bredband i samband med rivning eller åtgärd på/av byggnads- eller installationsdel, inklusive erforderliga provisoriska anordningar, håltagningar, igensättningar och efterlagningar. </w:t>
      </w:r>
    </w:p>
    <w:p w14:paraId="1E81267D" w14:textId="77777777" w:rsidR="006B2327" w:rsidRPr="00CC461B" w:rsidRDefault="006B2327" w:rsidP="00D87E49">
      <w:pPr>
        <w:spacing w:after="120" w:line="240" w:lineRule="auto"/>
        <w:ind w:left="1276"/>
      </w:pPr>
      <w:r w:rsidRPr="00582AF6">
        <w:t xml:space="preserve">Ingrepp på mediaförsörjningssystemet och befintliga anläggningar, som kräver temporära avstängningar ska utföras vid tider samordnade med hyresgästerna i kringliggande fastigheter och godkännas av beställaren så att dennes eller dennes </w:t>
      </w:r>
      <w:r w:rsidRPr="00582AF6">
        <w:lastRenderedPageBreak/>
        <w:t xml:space="preserve">hyresgästers verksamhet eller boende störs så litet som möjligt. Erforderliga tillfälliga anordningar ingår i entreprenaden. Transportvägar/brandgator får ej blockeras utan måste hållas öppna för trafik till och från byggnaden. </w:t>
      </w:r>
    </w:p>
    <w:p w14:paraId="4AD4EEEC" w14:textId="77777777" w:rsidR="006B2327" w:rsidRPr="00CC461B" w:rsidRDefault="006B2327" w:rsidP="00D87E49">
      <w:pPr>
        <w:spacing w:after="120" w:line="240" w:lineRule="auto"/>
        <w:ind w:left="1276"/>
      </w:pPr>
      <w:r w:rsidRPr="00582AF6">
        <w:t xml:space="preserve">Entreprenör ansvarar för åtgärder på värmeanläggning inom arbetsområdet som påverkar övriga fastigheter. </w:t>
      </w:r>
    </w:p>
    <w:p w14:paraId="65DEBECE" w14:textId="334584E5" w:rsidR="006B2327" w:rsidRPr="000755B4" w:rsidRDefault="002A6C64" w:rsidP="000755B4">
      <w:pPr>
        <w:spacing w:before="240" w:after="0"/>
        <w:rPr>
          <w:rFonts w:ascii="Roboto Slab Black" w:hAnsi="Roboto Slab Black" w:cs="Roboto Slab Black"/>
          <w:b/>
          <w:bCs/>
        </w:rPr>
      </w:pPr>
      <w:bookmarkStart w:id="30" w:name="_Hlk184805803"/>
      <w:bookmarkStart w:id="31" w:name="_Toc293489745"/>
      <w:r w:rsidRPr="000755B4">
        <w:rPr>
          <w:rFonts w:ascii="Roboto Slab Black" w:hAnsi="Roboto Slab Black" w:cs="Roboto Slab Black"/>
          <w:b/>
          <w:bCs/>
        </w:rPr>
        <w:t>AFD.135</w:t>
      </w:r>
      <w:r w:rsidRPr="000755B4">
        <w:rPr>
          <w:rFonts w:ascii="Roboto Slab Black" w:hAnsi="Roboto Slab Black" w:cs="Roboto Slab Black"/>
          <w:b/>
          <w:bCs/>
        </w:rPr>
        <w:tab/>
        <w:t>Förutsättningar med hänsyn till vägtrafik</w:t>
      </w:r>
    </w:p>
    <w:p w14:paraId="2D4AD455" w14:textId="77777777" w:rsidR="006B2327" w:rsidRDefault="006B2327" w:rsidP="00DF391B">
      <w:pPr>
        <w:spacing w:after="120" w:line="240" w:lineRule="auto"/>
        <w:ind w:left="1276"/>
      </w:pPr>
      <w:r w:rsidRPr="00CC461B">
        <w:t xml:space="preserve">Stor försiktighet måste iakttagas vid trafikering vid/till arbetsområdet då arbetsområdet är omgärdat av gångvägar. Vid intransporter ska vakthållare säkerställa de gåendes säkerhet. </w:t>
      </w:r>
    </w:p>
    <w:p w14:paraId="19EA8403" w14:textId="3811857C" w:rsidR="007D0BE8" w:rsidRPr="0084699B" w:rsidRDefault="007D0BE8" w:rsidP="007D0BE8">
      <w:pPr>
        <w:spacing w:after="0" w:line="240" w:lineRule="auto"/>
        <w:ind w:left="1276"/>
      </w:pPr>
      <w:r w:rsidRPr="0084699B">
        <w:t>Entreprenören ska utarbeta trafikanordningsplaner. Dessa ska godkännas av</w:t>
      </w:r>
      <w:r w:rsidR="00BE4829" w:rsidRPr="0084699B">
        <w:t xml:space="preserve"> </w:t>
      </w:r>
      <w:r w:rsidRPr="0084699B">
        <w:t>beställaren och väghållaren innan arbetet får påbörjas och ska alltid finnas tillgängliga på arbetsplatsen. Entreprenören ska ha jourtjänst avseende trafikanordningar och framkomlighet.</w:t>
      </w:r>
    </w:p>
    <w:p w14:paraId="5EA6B5DE" w14:textId="77777777" w:rsidR="007D0BE8" w:rsidRPr="007D0BE8" w:rsidRDefault="007D0BE8" w:rsidP="00707484">
      <w:pPr>
        <w:spacing w:after="0" w:line="240" w:lineRule="auto"/>
        <w:ind w:left="1276"/>
        <w:rPr>
          <w:highlight w:val="yellow"/>
        </w:rPr>
      </w:pPr>
    </w:p>
    <w:p w14:paraId="30263FC9" w14:textId="382FDFFD" w:rsidR="00424962" w:rsidRDefault="00751475" w:rsidP="00707484">
      <w:pPr>
        <w:spacing w:after="0" w:line="240" w:lineRule="auto"/>
        <w:ind w:left="1276"/>
      </w:pPr>
      <w:r w:rsidRPr="007B6DEF">
        <w:t>En förutsättning är att a</w:t>
      </w:r>
      <w:r w:rsidR="006844F4" w:rsidRPr="007B6DEF">
        <w:t>ll trafik ska kunna pågå under entreprenaden</w:t>
      </w:r>
      <w:r w:rsidR="00707484" w:rsidRPr="007B6DEF">
        <w:t xml:space="preserve">. Bilar och bussar </w:t>
      </w:r>
      <w:r w:rsidR="00424962" w:rsidRPr="007B6DEF">
        <w:t>ska</w:t>
      </w:r>
      <w:r w:rsidR="00424962" w:rsidRPr="00424962">
        <w:t xml:space="preserve"> kunna komma fram</w:t>
      </w:r>
      <w:r w:rsidR="00707484">
        <w:t xml:space="preserve"> och vända samt</w:t>
      </w:r>
      <w:r w:rsidR="00424962" w:rsidRPr="00424962">
        <w:t xml:space="preserve"> </w:t>
      </w:r>
      <w:r w:rsidR="00707484">
        <w:t>att bussarna behöver ha en plats för stillastående vid busschaufförernas raster. B</w:t>
      </w:r>
      <w:r w:rsidR="00424962" w:rsidRPr="00424962">
        <w:t>usshållplatserna ska fungera men behöver flyttas</w:t>
      </w:r>
      <w:r w:rsidR="00707484">
        <w:t>. Eve</w:t>
      </w:r>
      <w:r w:rsidR="00707484" w:rsidRPr="00424962">
        <w:t xml:space="preserve">ntuell reglering med trafiksignal, </w:t>
      </w:r>
      <w:proofErr w:type="gramStart"/>
      <w:r w:rsidR="00707484" w:rsidRPr="00424962">
        <w:t>etc.</w:t>
      </w:r>
      <w:proofErr w:type="gramEnd"/>
      <w:r w:rsidR="00707484">
        <w:t xml:space="preserve"> kan behövas. G</w:t>
      </w:r>
      <w:r w:rsidR="00424962" w:rsidRPr="00424962">
        <w:t>ående och cyklister ska komma fram på åtminstone ena sidan gatan</w:t>
      </w:r>
      <w:r w:rsidR="00707484">
        <w:t>.</w:t>
      </w:r>
    </w:p>
    <w:p w14:paraId="1EB19719" w14:textId="77777777" w:rsidR="007D0BE8" w:rsidRPr="00424962" w:rsidRDefault="007D0BE8" w:rsidP="00707484">
      <w:pPr>
        <w:spacing w:after="0" w:line="240" w:lineRule="auto"/>
        <w:ind w:left="1276"/>
      </w:pPr>
    </w:p>
    <w:bookmarkEnd w:id="30"/>
    <w:p w14:paraId="48107713" w14:textId="4669C24F" w:rsidR="00DF391B" w:rsidRPr="00CC461B" w:rsidRDefault="006844F4" w:rsidP="00CC461B">
      <w:pPr>
        <w:spacing w:after="0" w:line="240" w:lineRule="auto"/>
        <w:ind w:left="1276"/>
      </w:pPr>
      <w:r>
        <w:t xml:space="preserve"> </w:t>
      </w:r>
    </w:p>
    <w:bookmarkEnd w:id="31"/>
    <w:p w14:paraId="2AC07F25" w14:textId="237B361E" w:rsidR="006B2327" w:rsidRDefault="002A6C64" w:rsidP="000755B4">
      <w:pPr>
        <w:spacing w:before="240" w:after="0"/>
        <w:rPr>
          <w:rFonts w:ascii="Roboto Slab Black" w:hAnsi="Roboto Slab Black" w:cs="Roboto Slab Black"/>
          <w:b/>
          <w:bCs/>
        </w:rPr>
      </w:pPr>
      <w:r w:rsidRPr="000755B4">
        <w:rPr>
          <w:rFonts w:ascii="Roboto Slab Black" w:hAnsi="Roboto Slab Black" w:cs="Roboto Slab Black"/>
          <w:b/>
          <w:bCs/>
        </w:rPr>
        <w:t xml:space="preserve">AFD.14 </w:t>
      </w:r>
      <w:r w:rsidRPr="000755B4">
        <w:rPr>
          <w:rFonts w:ascii="Roboto Slab Black" w:hAnsi="Roboto Slab Black" w:cs="Roboto Slab Black"/>
          <w:b/>
          <w:bCs/>
        </w:rPr>
        <w:tab/>
        <w:t xml:space="preserve">Skydds- och säkerhetsföreskrifter </w:t>
      </w:r>
      <w:proofErr w:type="gramStart"/>
      <w:r w:rsidRPr="000755B4">
        <w:rPr>
          <w:rFonts w:ascii="Roboto Slab Black" w:hAnsi="Roboto Slab Black" w:cs="Roboto Slab Black"/>
          <w:b/>
          <w:bCs/>
        </w:rPr>
        <w:t xml:space="preserve">m </w:t>
      </w:r>
      <w:proofErr w:type="spellStart"/>
      <w:r w:rsidRPr="000755B4">
        <w:rPr>
          <w:rFonts w:ascii="Roboto Slab Black" w:hAnsi="Roboto Slab Black" w:cs="Roboto Slab Black"/>
          <w:b/>
          <w:bCs/>
        </w:rPr>
        <w:t>m</w:t>
      </w:r>
      <w:proofErr w:type="spellEnd"/>
      <w:proofErr w:type="gramEnd"/>
      <w:r w:rsidRPr="000755B4">
        <w:rPr>
          <w:rFonts w:ascii="Roboto Slab Black" w:hAnsi="Roboto Slab Black" w:cs="Roboto Slab Black"/>
          <w:b/>
          <w:bCs/>
        </w:rPr>
        <w:t xml:space="preserve"> </w:t>
      </w:r>
    </w:p>
    <w:p w14:paraId="56284AB6" w14:textId="77777777" w:rsidR="00A431F4" w:rsidRPr="00BE4829" w:rsidRDefault="000F52D5" w:rsidP="00A431F4">
      <w:pPr>
        <w:spacing w:after="0" w:line="240" w:lineRule="auto"/>
        <w:ind w:left="1276"/>
      </w:pPr>
      <w:r w:rsidRPr="000F52D5">
        <w:t xml:space="preserve">Arbete ska bedrivas i enlighet med gällande särskilda skydds- och säkerhetsföreskrifter. </w:t>
      </w:r>
      <w:r w:rsidR="00A431F4" w:rsidRPr="00BE4829">
        <w:t xml:space="preserve">Entreprenören bär ansvaret för ordning och säkerhet på samtliga upplags- och </w:t>
      </w:r>
    </w:p>
    <w:p w14:paraId="62C71343" w14:textId="77777777" w:rsidR="00A431F4" w:rsidRPr="00BE4829" w:rsidRDefault="00A431F4" w:rsidP="00A431F4">
      <w:pPr>
        <w:spacing w:after="0" w:line="240" w:lineRule="auto"/>
        <w:ind w:left="1276"/>
      </w:pPr>
      <w:r w:rsidRPr="00BE4829">
        <w:t xml:space="preserve">förrådsplatser, för trafikanordningar, avstängningar och andra skadeförebyggande </w:t>
      </w:r>
    </w:p>
    <w:p w14:paraId="725387AE" w14:textId="77777777" w:rsidR="00EA7852" w:rsidRDefault="00A431F4" w:rsidP="00EA7852">
      <w:pPr>
        <w:spacing w:after="0" w:line="240" w:lineRule="auto"/>
        <w:ind w:left="1276"/>
      </w:pPr>
      <w:r w:rsidRPr="00BE4829">
        <w:t>åtgärder. Inspektion och underhåll av anordningarna ska ske regelbundet.</w:t>
      </w:r>
      <w:r w:rsidR="00EA7852">
        <w:t xml:space="preserve"> </w:t>
      </w:r>
    </w:p>
    <w:p w14:paraId="6A66B103" w14:textId="77777777" w:rsidR="00EA7852" w:rsidRDefault="00EA7852" w:rsidP="00EA7852">
      <w:pPr>
        <w:spacing w:after="0" w:line="240" w:lineRule="auto"/>
        <w:ind w:left="1276"/>
      </w:pPr>
    </w:p>
    <w:p w14:paraId="4688FAC9" w14:textId="0989113B" w:rsidR="000F52D5" w:rsidRDefault="000F52D5" w:rsidP="00EA7852">
      <w:pPr>
        <w:spacing w:after="0" w:line="240" w:lineRule="auto"/>
        <w:ind w:left="1276"/>
      </w:pPr>
      <w:r w:rsidRPr="000F52D5">
        <w:t>Entreprenören svarar för att egen personal ges föreskriven information och utbildning i skydd och säkerhet. Det åligger entreprenören att med underentreprenör avtala om motsvarande skyldighet för denne mot sin personal.</w:t>
      </w:r>
    </w:p>
    <w:p w14:paraId="737323F2" w14:textId="77777777" w:rsidR="00A431F4" w:rsidRDefault="00A431F4" w:rsidP="000F52D5">
      <w:pPr>
        <w:spacing w:after="0" w:line="240" w:lineRule="auto"/>
        <w:ind w:left="1276"/>
      </w:pPr>
    </w:p>
    <w:p w14:paraId="35DA861C" w14:textId="2417F7C5" w:rsidR="006B2327" w:rsidRPr="000755B4" w:rsidRDefault="006B2327" w:rsidP="000755B4">
      <w:pPr>
        <w:spacing w:before="240" w:after="0"/>
        <w:rPr>
          <w:rFonts w:ascii="Roboto Slab Black" w:hAnsi="Roboto Slab Black" w:cs="Roboto Slab Black"/>
          <w:b/>
          <w:bCs/>
        </w:rPr>
      </w:pPr>
      <w:r w:rsidRPr="000755B4">
        <w:rPr>
          <w:rFonts w:ascii="Roboto Slab Black" w:hAnsi="Roboto Slab Black" w:cs="Roboto Slab Black"/>
          <w:b/>
          <w:bCs/>
        </w:rPr>
        <w:t>AFD.15</w:t>
      </w:r>
      <w:r w:rsidRPr="000755B4">
        <w:rPr>
          <w:rFonts w:ascii="Roboto Slab Black" w:hAnsi="Roboto Slab Black" w:cs="Roboto Slab Black"/>
          <w:b/>
          <w:bCs/>
        </w:rPr>
        <w:tab/>
        <w:t xml:space="preserve">Varor </w:t>
      </w:r>
      <w:proofErr w:type="gramStart"/>
      <w:r w:rsidRPr="000755B4">
        <w:rPr>
          <w:rFonts w:ascii="Roboto Slab Black" w:hAnsi="Roboto Slab Black" w:cs="Roboto Slab Black"/>
          <w:b/>
          <w:bCs/>
        </w:rPr>
        <w:t>m </w:t>
      </w:r>
      <w:proofErr w:type="spellStart"/>
      <w:r w:rsidRPr="000755B4">
        <w:rPr>
          <w:rFonts w:ascii="Roboto Slab Black" w:hAnsi="Roboto Slab Black" w:cs="Roboto Slab Black"/>
          <w:b/>
          <w:bCs/>
        </w:rPr>
        <w:t>m</w:t>
      </w:r>
      <w:proofErr w:type="spellEnd"/>
      <w:proofErr w:type="gramEnd"/>
    </w:p>
    <w:p w14:paraId="505CCF70" w14:textId="62DEAD95" w:rsidR="000F52D5" w:rsidRDefault="006B2327" w:rsidP="00D87E49">
      <w:pPr>
        <w:spacing w:after="120" w:line="240" w:lineRule="auto"/>
        <w:ind w:left="1276"/>
      </w:pPr>
      <w:r w:rsidRPr="00CC461B">
        <w:t xml:space="preserve">Material och varor ska upphandlas med ABM 07 som avtalsinnehåll. </w:t>
      </w:r>
      <w:proofErr w:type="gramStart"/>
      <w:r w:rsidRPr="00CC461B">
        <w:t xml:space="preserve">Vid </w:t>
      </w:r>
      <w:r w:rsidR="00E412F5">
        <w:t xml:space="preserve"> e</w:t>
      </w:r>
      <w:r w:rsidRPr="00CC461B">
        <w:t>ntreprenörens</w:t>
      </w:r>
      <w:proofErr w:type="gramEnd"/>
      <w:r w:rsidRPr="00CC461B">
        <w:t xml:space="preserve"> obestånd ska beställaren kostnadsfritt äga rätt att överta sådana avtal.</w:t>
      </w:r>
    </w:p>
    <w:p w14:paraId="719D0F20" w14:textId="42334CEB" w:rsidR="006B2327" w:rsidRPr="000755B4" w:rsidRDefault="002A6C64" w:rsidP="000755B4">
      <w:pPr>
        <w:spacing w:before="240" w:after="0"/>
        <w:rPr>
          <w:rFonts w:ascii="Roboto Slab Black" w:hAnsi="Roboto Slab Black" w:cs="Roboto Slab Black"/>
          <w:b/>
          <w:bCs/>
        </w:rPr>
      </w:pPr>
      <w:r w:rsidRPr="000755B4">
        <w:rPr>
          <w:rFonts w:ascii="Roboto Slab Black" w:hAnsi="Roboto Slab Black" w:cs="Roboto Slab Black"/>
          <w:b/>
          <w:bCs/>
        </w:rPr>
        <w:t>AFD.151</w:t>
      </w:r>
      <w:r w:rsidRPr="000755B4">
        <w:rPr>
          <w:rFonts w:ascii="Roboto Slab Black" w:hAnsi="Roboto Slab Black" w:cs="Roboto Slab Black"/>
          <w:b/>
          <w:bCs/>
        </w:rPr>
        <w:tab/>
        <w:t>Varor från entreprenören</w:t>
      </w:r>
    </w:p>
    <w:p w14:paraId="000714AA" w14:textId="77777777" w:rsidR="00873A4A" w:rsidRPr="00873A4A" w:rsidRDefault="00873A4A" w:rsidP="00D87E49">
      <w:pPr>
        <w:spacing w:after="120" w:line="240" w:lineRule="auto"/>
        <w:ind w:left="1276"/>
      </w:pPr>
      <w:r w:rsidRPr="00873A4A">
        <w:t xml:space="preserve">Byggvarubedömningen (www.byggvarubedomningen.se) ska användas som verktyg för bedömning och val av material och kemiska produkter inom produktkategorierna E, F, G, H, I, J, K, L, M, N och Z enligt BSAB 96. </w:t>
      </w:r>
    </w:p>
    <w:p w14:paraId="22847374" w14:textId="3B6A4226" w:rsidR="00873A4A" w:rsidRPr="00873A4A" w:rsidRDefault="00873A4A" w:rsidP="00D87E49">
      <w:pPr>
        <w:spacing w:after="120" w:line="240" w:lineRule="auto"/>
        <w:ind w:left="1276"/>
      </w:pPr>
      <w:r w:rsidRPr="00873A4A">
        <w:lastRenderedPageBreak/>
        <w:t xml:space="preserve">Byggvaror som fått bedömningen Rekommenderas (grön) eller Accepteras (gul) på Totalnivå är godkända för användning. Även byggvaror som är Undviks (röd) på Totalnivå men Rekommenderas (grön) på Innehåll är godkända för användning. Vara som fått totalbedömningen Rekommenderas ska prioriteras före vara med totalbedömningen Accepteras om möjligheten finns. Produkter som fått bedömningen Undviks (röd) på Innehåll får endast användas om det anses nödvändigt och då ska en avvikelserapport upprättas och godkännas </w:t>
      </w:r>
      <w:r>
        <w:t xml:space="preserve">av Beställaren </w:t>
      </w:r>
      <w:r w:rsidRPr="00873A4A">
        <w:t xml:space="preserve">innan produkten föreskrivs/används. För samtliga byggvaror som får bedömningen Undviks i produktkategorierna ovan ska information om byggvarors ungefärliga mängd och placering i byggnaden framgå. </w:t>
      </w:r>
    </w:p>
    <w:p w14:paraId="4E4DFE42" w14:textId="77777777" w:rsidR="00873A4A" w:rsidRPr="00873A4A" w:rsidRDefault="00873A4A" w:rsidP="00D87E49">
      <w:pPr>
        <w:spacing w:after="120" w:line="240" w:lineRule="auto"/>
        <w:ind w:left="1276"/>
      </w:pPr>
      <w:r w:rsidRPr="00873A4A">
        <w:t xml:space="preserve">Avvikelser ska dokumenteras i projektets sida i Byggvarubedömningen. </w:t>
      </w:r>
    </w:p>
    <w:p w14:paraId="6A1B6B86" w14:textId="21201101" w:rsidR="006B2327" w:rsidRDefault="00873A4A" w:rsidP="00D87E49">
      <w:pPr>
        <w:spacing w:after="120" w:line="240" w:lineRule="auto"/>
        <w:ind w:left="1276"/>
      </w:pPr>
      <w:r w:rsidRPr="00873A4A">
        <w:t>Vid projektstart ska entreprenör utse ansvarig person för kontroll och registrering av varor i BVB och meddela projektledaren denna, som då får behörighet till projektets loggbok i BVB.</w:t>
      </w:r>
    </w:p>
    <w:p w14:paraId="1B6ACF02" w14:textId="4C453882" w:rsidR="00EA7852" w:rsidRPr="00EA7852" w:rsidRDefault="00EA7852" w:rsidP="00EA7852">
      <w:pPr>
        <w:spacing w:after="120" w:line="240" w:lineRule="auto"/>
        <w:ind w:left="1276"/>
      </w:pPr>
      <w:r w:rsidRPr="00BE4829">
        <w:t xml:space="preserve">För stenprodukter såsom </w:t>
      </w:r>
      <w:proofErr w:type="gramStart"/>
      <w:r w:rsidRPr="00BE4829">
        <w:t>t ex</w:t>
      </w:r>
      <w:proofErr w:type="gramEnd"/>
      <w:r w:rsidRPr="00BE4829">
        <w:t xml:space="preserve"> gatsten, </w:t>
      </w:r>
      <w:proofErr w:type="spellStart"/>
      <w:r w:rsidRPr="00BE4829">
        <w:t>marksten</w:t>
      </w:r>
      <w:proofErr w:type="spellEnd"/>
      <w:r w:rsidRPr="00BE4829">
        <w:t xml:space="preserve"> och kantplattor gäller att dessa ska vara producerade och bearbetade i en för arbetarna säker och hälsosam arbetsmiljö i enlighet med reglerna i ILO-konventionerna (105, 72, 29, 148, 170 och 155) och FN:s barnkonvention art. 32. Entreprenören ska även kunna redogöra för vilka produktionsanläggningar stenen kommer från, med namn och adresser till alla led i tillverkningen, efter förfrågan från beställaren.</w:t>
      </w:r>
      <w:r w:rsidRPr="00EA7852">
        <w:t xml:space="preserve"> </w:t>
      </w:r>
    </w:p>
    <w:p w14:paraId="58B0701E" w14:textId="77777777" w:rsidR="00EA7852" w:rsidRDefault="00EA7852" w:rsidP="00D87E49">
      <w:pPr>
        <w:spacing w:after="120" w:line="240" w:lineRule="auto"/>
        <w:ind w:left="1276"/>
      </w:pPr>
    </w:p>
    <w:p w14:paraId="4D8ED87D" w14:textId="46F59E68" w:rsidR="00057145" w:rsidRDefault="00057145" w:rsidP="00057145">
      <w:pPr>
        <w:spacing w:before="240" w:after="0"/>
        <w:rPr>
          <w:rFonts w:ascii="Roboto Slab Black" w:hAnsi="Roboto Slab Black" w:cs="Roboto Slab Black"/>
          <w:b/>
          <w:bCs/>
        </w:rPr>
      </w:pPr>
      <w:r w:rsidRPr="00057145">
        <w:rPr>
          <w:rFonts w:ascii="Roboto Slab Black" w:hAnsi="Roboto Slab Black" w:cs="Roboto Slab Black"/>
          <w:b/>
          <w:bCs/>
        </w:rPr>
        <w:t xml:space="preserve">AFD.153 </w:t>
      </w:r>
      <w:r w:rsidRPr="00057145">
        <w:rPr>
          <w:rFonts w:ascii="Roboto Slab Black" w:hAnsi="Roboto Slab Black" w:cs="Roboto Slab Black"/>
          <w:b/>
          <w:bCs/>
        </w:rPr>
        <w:tab/>
        <w:t xml:space="preserve">Utbildning och support </w:t>
      </w:r>
    </w:p>
    <w:p w14:paraId="57B0C21D" w14:textId="17ABC381" w:rsidR="00057145" w:rsidRPr="00057145" w:rsidRDefault="00057145" w:rsidP="00057145">
      <w:pPr>
        <w:spacing w:after="120" w:line="240" w:lineRule="auto"/>
        <w:ind w:left="1276"/>
      </w:pPr>
      <w:r>
        <w:t xml:space="preserve">Entreprenören </w:t>
      </w:r>
      <w:r w:rsidR="005636F4">
        <w:t>ska</w:t>
      </w:r>
      <w:r>
        <w:t xml:space="preserve"> utbilda beställarens personal vad gäller olika anläggningars funktion samt i dessas skötsel, drift och underhåll. Utbildningen </w:t>
      </w:r>
      <w:r w:rsidR="005636F4">
        <w:t>ska</w:t>
      </w:r>
      <w:r>
        <w:t xml:space="preserve"> utföras med för anläggningen upprättade instruktioner och genomföras på platsen före slutbesiktningen. </w:t>
      </w:r>
    </w:p>
    <w:p w14:paraId="5BA27495" w14:textId="77777777" w:rsidR="006B2327" w:rsidRPr="000755B4" w:rsidRDefault="006B2327" w:rsidP="000755B4">
      <w:pPr>
        <w:spacing w:before="240" w:after="0"/>
        <w:rPr>
          <w:rFonts w:ascii="Roboto Slab Black" w:hAnsi="Roboto Slab Black" w:cs="Roboto Slab Black"/>
          <w:b/>
          <w:bCs/>
        </w:rPr>
      </w:pPr>
      <w:r w:rsidRPr="000755B4">
        <w:rPr>
          <w:rFonts w:ascii="Roboto Slab Black" w:hAnsi="Roboto Slab Black" w:cs="Roboto Slab Black"/>
          <w:b/>
          <w:bCs/>
        </w:rPr>
        <w:t>AFD.16</w:t>
      </w:r>
      <w:r w:rsidRPr="000755B4">
        <w:rPr>
          <w:rFonts w:ascii="Roboto Slab Black" w:hAnsi="Roboto Slab Black" w:cs="Roboto Slab Black"/>
          <w:b/>
          <w:bCs/>
        </w:rPr>
        <w:tab/>
        <w:t xml:space="preserve">Tillstånd </w:t>
      </w:r>
      <w:proofErr w:type="gramStart"/>
      <w:r w:rsidRPr="000755B4">
        <w:rPr>
          <w:rFonts w:ascii="Roboto Slab Black" w:hAnsi="Roboto Slab Black" w:cs="Roboto Slab Black"/>
          <w:b/>
          <w:bCs/>
        </w:rPr>
        <w:t xml:space="preserve">m </w:t>
      </w:r>
      <w:proofErr w:type="spellStart"/>
      <w:r w:rsidRPr="000755B4">
        <w:rPr>
          <w:rFonts w:ascii="Roboto Slab Black" w:hAnsi="Roboto Slab Black" w:cs="Roboto Slab Black"/>
          <w:b/>
          <w:bCs/>
        </w:rPr>
        <w:t>m</w:t>
      </w:r>
      <w:proofErr w:type="spellEnd"/>
      <w:proofErr w:type="gramEnd"/>
    </w:p>
    <w:p w14:paraId="025F562B" w14:textId="77777777" w:rsidR="006B2327" w:rsidRPr="00CC461B" w:rsidRDefault="006B2327" w:rsidP="00CC461B">
      <w:pPr>
        <w:spacing w:after="0" w:line="240" w:lineRule="auto"/>
        <w:ind w:left="1276"/>
      </w:pPr>
      <w:r w:rsidRPr="00CC461B">
        <w:t>Om entreprenören vill disponera tomt- och gatumark utanför angivna gränser ska entreprenören träffa överenskommelse med myndigheter, fastighetsägare och beställare. Entreprenören svarar för eventuella avgifter och/eller hyreskostnader. Eventuella avgifter och/eller hyreskostnader ska ingå i anbudet.</w:t>
      </w:r>
    </w:p>
    <w:p w14:paraId="1E796187" w14:textId="77777777" w:rsidR="006B2327" w:rsidRPr="000755B4" w:rsidRDefault="006B2327" w:rsidP="000755B4">
      <w:pPr>
        <w:spacing w:before="240" w:after="0"/>
        <w:rPr>
          <w:rFonts w:ascii="Roboto Slab Black" w:hAnsi="Roboto Slab Black" w:cs="Roboto Slab Black"/>
          <w:b/>
          <w:bCs/>
        </w:rPr>
      </w:pPr>
      <w:r w:rsidRPr="000755B4">
        <w:rPr>
          <w:rFonts w:ascii="Roboto Slab Black" w:hAnsi="Roboto Slab Black" w:cs="Roboto Slab Black"/>
          <w:b/>
          <w:bCs/>
        </w:rPr>
        <w:t>AFD.161</w:t>
      </w:r>
      <w:r w:rsidRPr="000755B4">
        <w:rPr>
          <w:rFonts w:ascii="Roboto Slab Black" w:hAnsi="Roboto Slab Black" w:cs="Roboto Slab Black"/>
          <w:b/>
          <w:bCs/>
        </w:rPr>
        <w:tab/>
        <w:t>Tillstånd från myndigheter</w:t>
      </w:r>
    </w:p>
    <w:p w14:paraId="319F2A79" w14:textId="1B1F3AC5" w:rsidR="006B2327" w:rsidRPr="00CC461B" w:rsidRDefault="006B2327" w:rsidP="00D87E49">
      <w:pPr>
        <w:spacing w:after="120" w:line="240" w:lineRule="auto"/>
        <w:ind w:left="1276"/>
      </w:pPr>
      <w:r w:rsidRPr="00CC461B">
        <w:t>Beställaren ombesörjer och bekostar bygglov och bygganmälan.</w:t>
      </w:r>
      <w:r w:rsidR="00544616">
        <w:t xml:space="preserve"> </w:t>
      </w:r>
      <w:r w:rsidR="00544616" w:rsidRPr="00582AF6">
        <w:t xml:space="preserve">Entreprenören </w:t>
      </w:r>
      <w:r w:rsidR="00DD13D7" w:rsidRPr="00582AF6">
        <w:t>tillhandahåller un</w:t>
      </w:r>
      <w:r w:rsidR="00544616" w:rsidRPr="00582AF6">
        <w:t xml:space="preserve">derlag och uppgifter till bygglov och bygganmälan. </w:t>
      </w:r>
    </w:p>
    <w:p w14:paraId="57A7FBC1" w14:textId="2DFC7ECC" w:rsidR="00FA4127" w:rsidRPr="00895BB6" w:rsidRDefault="006B2327" w:rsidP="00895BB6">
      <w:pPr>
        <w:spacing w:after="0" w:line="240" w:lineRule="auto"/>
        <w:ind w:left="1276"/>
      </w:pPr>
      <w:r w:rsidRPr="00CC461B">
        <w:t>Entreprenören ska ombesörja och bekosta övriga tillstånd som krävs för entreprenadens genomförande.</w:t>
      </w:r>
      <w:r w:rsidR="00FA4127" w:rsidRPr="00FA4127">
        <w:rPr>
          <w:color w:val="FF0000"/>
        </w:rPr>
        <w:t xml:space="preserve"> </w:t>
      </w:r>
    </w:p>
    <w:p w14:paraId="532C96CB" w14:textId="73E0C972" w:rsidR="006B2327" w:rsidRPr="000755B4" w:rsidRDefault="006B2327" w:rsidP="000755B4">
      <w:pPr>
        <w:spacing w:before="240" w:after="0"/>
        <w:rPr>
          <w:rFonts w:ascii="Roboto Slab Black" w:hAnsi="Roboto Slab Black" w:cs="Roboto Slab Black"/>
          <w:b/>
          <w:bCs/>
        </w:rPr>
      </w:pPr>
      <w:r w:rsidRPr="000755B4">
        <w:rPr>
          <w:rFonts w:ascii="Roboto Slab Black" w:hAnsi="Roboto Slab Black" w:cs="Roboto Slab Black"/>
          <w:b/>
          <w:bCs/>
        </w:rPr>
        <w:t>AFD.163</w:t>
      </w:r>
      <w:r w:rsidRPr="000755B4">
        <w:rPr>
          <w:rFonts w:ascii="Roboto Slab Black" w:hAnsi="Roboto Slab Black" w:cs="Roboto Slab Black"/>
          <w:b/>
          <w:bCs/>
        </w:rPr>
        <w:tab/>
      </w:r>
      <w:r w:rsidR="002A6C64" w:rsidRPr="000755B4">
        <w:rPr>
          <w:rFonts w:ascii="Roboto Slab Black" w:hAnsi="Roboto Slab Black" w:cs="Roboto Slab Black"/>
          <w:b/>
          <w:bCs/>
        </w:rPr>
        <w:t xml:space="preserve">Överenskommelser </w:t>
      </w:r>
      <w:r w:rsidRPr="000755B4">
        <w:rPr>
          <w:rFonts w:ascii="Roboto Slab Black" w:hAnsi="Roboto Slab Black" w:cs="Roboto Slab Black"/>
          <w:b/>
          <w:bCs/>
        </w:rPr>
        <w:t>mm</w:t>
      </w:r>
    </w:p>
    <w:p w14:paraId="70A1C05C" w14:textId="1AED8531" w:rsidR="006B2327" w:rsidRPr="00CC461B" w:rsidRDefault="006B2327" w:rsidP="00CC461B">
      <w:pPr>
        <w:spacing w:after="0" w:line="240" w:lineRule="auto"/>
        <w:ind w:left="1276"/>
      </w:pPr>
      <w:r w:rsidRPr="00CC461B">
        <w:lastRenderedPageBreak/>
        <w:t xml:space="preserve">Entreprenörens överenskommelser med ägare till grannfastighet, annan markägare, myndighet eller annan som berörs av entreprenaden </w:t>
      </w:r>
      <w:r w:rsidR="005636F4">
        <w:t>ska</w:t>
      </w:r>
      <w:r w:rsidRPr="00CC461B">
        <w:t xml:space="preserve"> redogöras skriftligen till beställaren.</w:t>
      </w:r>
    </w:p>
    <w:p w14:paraId="085D88BB" w14:textId="77777777" w:rsidR="006B2327" w:rsidRPr="000755B4" w:rsidRDefault="006B2327" w:rsidP="000755B4">
      <w:pPr>
        <w:spacing w:before="240" w:after="0"/>
        <w:rPr>
          <w:rFonts w:ascii="Roboto Slab Black" w:hAnsi="Roboto Slab Black" w:cs="Roboto Slab Black"/>
          <w:b/>
          <w:bCs/>
        </w:rPr>
      </w:pPr>
      <w:r w:rsidRPr="000755B4">
        <w:rPr>
          <w:rFonts w:ascii="Roboto Slab Black" w:hAnsi="Roboto Slab Black" w:cs="Roboto Slab Black"/>
          <w:b/>
          <w:bCs/>
        </w:rPr>
        <w:t>AFD.17</w:t>
      </w:r>
      <w:r w:rsidRPr="000755B4">
        <w:rPr>
          <w:rFonts w:ascii="Roboto Slab Black" w:hAnsi="Roboto Slab Black" w:cs="Roboto Slab Black"/>
          <w:b/>
          <w:bCs/>
        </w:rPr>
        <w:tab/>
        <w:t>Anmälningar</w:t>
      </w:r>
    </w:p>
    <w:p w14:paraId="0753126D" w14:textId="74E18AA3" w:rsidR="006B2327" w:rsidRPr="000755B4" w:rsidRDefault="002A6C64" w:rsidP="000755B4">
      <w:pPr>
        <w:spacing w:before="240" w:after="0"/>
        <w:rPr>
          <w:rFonts w:ascii="Roboto Slab Black" w:hAnsi="Roboto Slab Black" w:cs="Roboto Slab Black"/>
          <w:b/>
          <w:bCs/>
        </w:rPr>
      </w:pPr>
      <w:r w:rsidRPr="000755B4">
        <w:rPr>
          <w:rFonts w:ascii="Roboto Slab Black" w:hAnsi="Roboto Slab Black" w:cs="Roboto Slab Black"/>
          <w:b/>
          <w:bCs/>
        </w:rPr>
        <w:t>AFD.171</w:t>
      </w:r>
      <w:r w:rsidRPr="000755B4">
        <w:rPr>
          <w:rFonts w:ascii="Roboto Slab Black" w:hAnsi="Roboto Slab Black" w:cs="Roboto Slab Black"/>
          <w:b/>
          <w:bCs/>
        </w:rPr>
        <w:tab/>
        <w:t xml:space="preserve">Anmälningar till myndigheter </w:t>
      </w:r>
    </w:p>
    <w:p w14:paraId="18F6A4AF" w14:textId="73DD5E0A" w:rsidR="006B2327" w:rsidRPr="00CC461B" w:rsidRDefault="006B2327" w:rsidP="00D87E49">
      <w:pPr>
        <w:spacing w:after="120" w:line="240" w:lineRule="auto"/>
        <w:ind w:left="1276"/>
      </w:pPr>
      <w:r w:rsidRPr="00CC461B">
        <w:t>Beställaren ombesörjer anmälan om kontrollansvarig enligt PBL i samband med bygglov/bygganmälan</w:t>
      </w:r>
      <w:r w:rsidR="00E412F5">
        <w:t xml:space="preserve">. </w:t>
      </w:r>
    </w:p>
    <w:p w14:paraId="4ED34219" w14:textId="77777777" w:rsidR="006B2327" w:rsidRPr="00CC461B" w:rsidRDefault="006B2327" w:rsidP="00D87E49">
      <w:pPr>
        <w:spacing w:after="120" w:line="240" w:lineRule="auto"/>
        <w:ind w:left="1276"/>
      </w:pPr>
      <w:r w:rsidRPr="00CC461B">
        <w:t xml:space="preserve">Beställaren lämnar in förhandsanmälan till Arbetsmiljöverket. </w:t>
      </w:r>
    </w:p>
    <w:p w14:paraId="55106D9B" w14:textId="7D9C9C00" w:rsidR="00492036" w:rsidRDefault="006B2327" w:rsidP="00D87E49">
      <w:pPr>
        <w:spacing w:after="120" w:line="240" w:lineRule="auto"/>
        <w:ind w:left="1276"/>
      </w:pPr>
      <w:r w:rsidRPr="00CC461B">
        <w:t>Entreprenören ombesörjer och bekostar i övrigt anmälningar till myndigheter under entreprenadtiden.</w:t>
      </w:r>
    </w:p>
    <w:p w14:paraId="128F596F" w14:textId="66000BFF" w:rsidR="00492036" w:rsidRDefault="00492036" w:rsidP="00D87E49">
      <w:pPr>
        <w:spacing w:after="120" w:line="240" w:lineRule="auto"/>
        <w:ind w:left="1276"/>
      </w:pPr>
      <w:r w:rsidRPr="00492036">
        <w:t xml:space="preserve">Entreprenören övertar byggherrens ansvar för anmälan till Skatteverket innan byggverksamhet påbörjas på arbetsplatsen i enlighet med 7 kap. 2 a och 4 §§. Lag (2011:1244) </w:t>
      </w:r>
    </w:p>
    <w:p w14:paraId="584FB54E" w14:textId="20EEEB7D" w:rsidR="00EA7852" w:rsidRPr="00EA7852" w:rsidRDefault="00EA7852" w:rsidP="00EA7852">
      <w:pPr>
        <w:spacing w:after="120" w:line="240" w:lineRule="auto"/>
        <w:ind w:left="1276"/>
      </w:pPr>
      <w:r w:rsidRPr="00BE4829">
        <w:t xml:space="preserve">Vid begränsad framkomlighet i gata åligger det entreprenören att skriftligen underrätta Polis, Brandförsvaret, SOS Alarm AB, </w:t>
      </w:r>
      <w:proofErr w:type="spellStart"/>
      <w:r w:rsidRPr="00BE4829">
        <w:t>PostNord</w:t>
      </w:r>
      <w:proofErr w:type="spellEnd"/>
      <w:r w:rsidRPr="00BE4829">
        <w:t xml:space="preserve">, Vattenfall, </w:t>
      </w:r>
      <w:proofErr w:type="spellStart"/>
      <w:r w:rsidRPr="00BE4829">
        <w:t>Skanova</w:t>
      </w:r>
      <w:proofErr w:type="spellEnd"/>
      <w:r w:rsidRPr="00BE4829">
        <w:t xml:space="preserve"> (Tele) och Värmdö kommuns kundservice Vatten och Renhållning (sop- och slamtömning). Beställaren kan dock efter överenskommelse medverka till att berörda meddelas.</w:t>
      </w:r>
      <w:r w:rsidRPr="00EA7852">
        <w:t xml:space="preserve"> </w:t>
      </w:r>
    </w:p>
    <w:p w14:paraId="58CAE9DF" w14:textId="77777777" w:rsidR="00EA7852" w:rsidRPr="00CC461B" w:rsidRDefault="00EA7852" w:rsidP="00D87E49">
      <w:pPr>
        <w:spacing w:after="120" w:line="240" w:lineRule="auto"/>
        <w:ind w:left="1276"/>
      </w:pPr>
    </w:p>
    <w:p w14:paraId="4D6D7C9C" w14:textId="7CE3FFE3" w:rsidR="006B2327" w:rsidRPr="000755B4" w:rsidRDefault="002A6C64" w:rsidP="000755B4">
      <w:pPr>
        <w:spacing w:before="240" w:after="0"/>
        <w:rPr>
          <w:rFonts w:ascii="Roboto Slab Black" w:hAnsi="Roboto Slab Black" w:cs="Roboto Slab Black"/>
          <w:b/>
          <w:bCs/>
        </w:rPr>
      </w:pPr>
      <w:r w:rsidRPr="000755B4">
        <w:rPr>
          <w:rFonts w:ascii="Roboto Slab Black" w:hAnsi="Roboto Slab Black" w:cs="Roboto Slab Black"/>
          <w:b/>
          <w:bCs/>
        </w:rPr>
        <w:t>AFD.172</w:t>
      </w:r>
      <w:r w:rsidRPr="000755B4">
        <w:rPr>
          <w:rFonts w:ascii="Roboto Slab Black" w:hAnsi="Roboto Slab Black" w:cs="Roboto Slab Black"/>
          <w:b/>
          <w:bCs/>
        </w:rPr>
        <w:tab/>
        <w:t>Anmälningar till beställaren</w:t>
      </w:r>
    </w:p>
    <w:p w14:paraId="6BCF8AD7" w14:textId="77777777" w:rsidR="00492036" w:rsidRDefault="00492036" w:rsidP="00D87E49">
      <w:pPr>
        <w:spacing w:after="120" w:line="240" w:lineRule="auto"/>
        <w:ind w:left="1276"/>
      </w:pPr>
      <w:r>
        <w:t>Entreprenören tillhandahåller u</w:t>
      </w:r>
      <w:r w:rsidRPr="00492036">
        <w:t>nderlag till förhandsanmälan till Arbetsmiljöverket.</w:t>
      </w:r>
    </w:p>
    <w:p w14:paraId="7533FCDD" w14:textId="48805F55" w:rsidR="001D4174" w:rsidRDefault="006B2327" w:rsidP="00D87E49">
      <w:pPr>
        <w:spacing w:after="120" w:line="240" w:lineRule="auto"/>
        <w:ind w:left="1276"/>
      </w:pPr>
      <w:r w:rsidRPr="00CC461B">
        <w:t>Före igenfyllning, ingjutning eller inklädnad av viktiga anläggningsdelar som blir oåtkomliga eller dolda för senare besiktning, ska entreprenören göra anmälan till beställaren</w:t>
      </w:r>
      <w:r w:rsidR="008A1A3B">
        <w:t>.</w:t>
      </w:r>
      <w:r w:rsidRPr="00CC461B">
        <w:t xml:space="preserve"> Anmälan ska ske minst fem (5) arbetsdagar innan arbetet utförs. Entreprenören ska också fotodokumentera aktuella anläggningsdelar. </w:t>
      </w:r>
      <w:r w:rsidR="004844DD">
        <w:t>F</w:t>
      </w:r>
      <w:r w:rsidRPr="00CC461B">
        <w:t xml:space="preserve">otodokumentationen </w:t>
      </w:r>
      <w:r w:rsidR="005636F4">
        <w:t>ska</w:t>
      </w:r>
      <w:r w:rsidRPr="00CC461B">
        <w:t xml:space="preserve"> tillställas beställaren i digitalt format.</w:t>
      </w:r>
    </w:p>
    <w:p w14:paraId="07165C59" w14:textId="77777777" w:rsidR="00E006B2" w:rsidRPr="001D1452" w:rsidRDefault="00E006B2" w:rsidP="00E006B2">
      <w:pPr>
        <w:spacing w:after="120" w:line="240" w:lineRule="auto"/>
        <w:ind w:left="1276"/>
      </w:pPr>
      <w:r w:rsidRPr="001D1452">
        <w:t>In- och urkoppling av befintlig och ny offentlig belysning utförs av kommunens driftentreprenör och avropas senast 7 arbetsdagar innan arbetet ska utföras.</w:t>
      </w:r>
    </w:p>
    <w:p w14:paraId="5E34B0F5" w14:textId="341D929E" w:rsidR="00E006B2" w:rsidRPr="001D1452" w:rsidRDefault="00E006B2" w:rsidP="00E006B2">
      <w:pPr>
        <w:spacing w:after="120" w:line="240" w:lineRule="auto"/>
        <w:ind w:left="1276"/>
      </w:pPr>
      <w:r w:rsidRPr="001D1452">
        <w:t>Vid arbeten som ansluter till eller omfattar befintlig belysningsanläggning ska kommunens belysningsansvarige kontaktas före arbetets start. Detta för att informera ansvarige samt erhålla kontaktuppgifter till kommunens eldriftledare.</w:t>
      </w:r>
    </w:p>
    <w:p w14:paraId="2675881D" w14:textId="042BE636" w:rsidR="00E006B2" w:rsidRPr="00E006B2" w:rsidRDefault="00E006B2" w:rsidP="00E006B2">
      <w:pPr>
        <w:spacing w:after="120" w:line="240" w:lineRule="auto"/>
        <w:ind w:left="1276"/>
      </w:pPr>
      <w:r w:rsidRPr="001D1452">
        <w:t>Entreprenören ska upprätta föranmälan, färdiganmälan och servisbeställning enligt SS 437 01 40.</w:t>
      </w:r>
      <w:r w:rsidRPr="00E006B2">
        <w:t xml:space="preserve"> </w:t>
      </w:r>
    </w:p>
    <w:p w14:paraId="2A6EAFDC" w14:textId="77777777" w:rsidR="00E006B2" w:rsidRPr="00CC461B" w:rsidRDefault="00E006B2" w:rsidP="00D87E49">
      <w:pPr>
        <w:spacing w:after="120" w:line="240" w:lineRule="auto"/>
        <w:ind w:left="1276"/>
      </w:pPr>
    </w:p>
    <w:p w14:paraId="407F6BA1" w14:textId="77777777" w:rsidR="006B2327" w:rsidRPr="000755B4" w:rsidRDefault="006B2327" w:rsidP="000755B4">
      <w:pPr>
        <w:spacing w:before="240" w:after="0"/>
        <w:rPr>
          <w:rFonts w:ascii="Roboto Slab Black" w:hAnsi="Roboto Slab Black" w:cs="Roboto Slab Black"/>
          <w:b/>
          <w:bCs/>
        </w:rPr>
      </w:pPr>
      <w:r w:rsidRPr="000755B4">
        <w:rPr>
          <w:rFonts w:ascii="Roboto Slab Black" w:hAnsi="Roboto Slab Black" w:cs="Roboto Slab Black"/>
          <w:b/>
          <w:bCs/>
        </w:rPr>
        <w:t>AFD.181</w:t>
      </w:r>
      <w:r w:rsidRPr="000755B4">
        <w:rPr>
          <w:rFonts w:ascii="Roboto Slab Black" w:hAnsi="Roboto Slab Black" w:cs="Roboto Slab Black"/>
          <w:b/>
          <w:bCs/>
        </w:rPr>
        <w:tab/>
        <w:t>Tillsyn och kontroll enligt PBL</w:t>
      </w:r>
    </w:p>
    <w:p w14:paraId="7350CBD6" w14:textId="3D970A1E" w:rsidR="006B2327" w:rsidRPr="00CC461B" w:rsidRDefault="006B2327" w:rsidP="00D87E49">
      <w:pPr>
        <w:spacing w:after="120" w:line="240" w:lineRule="auto"/>
        <w:ind w:left="1276"/>
      </w:pPr>
      <w:r w:rsidRPr="00CC461B">
        <w:t xml:space="preserve">Entreprenören ska delta vid </w:t>
      </w:r>
      <w:r w:rsidR="008A1A3B">
        <w:t>t</w:t>
      </w:r>
      <w:r w:rsidRPr="00CC461B">
        <w:t>ekniskt samråd och slutsamråd</w:t>
      </w:r>
      <w:r w:rsidR="004844DD">
        <w:t xml:space="preserve">. </w:t>
      </w:r>
    </w:p>
    <w:p w14:paraId="50EBBFA8" w14:textId="16D5FEEF" w:rsidR="006B2327" w:rsidRPr="006B2327" w:rsidRDefault="006B2327" w:rsidP="00D87E49">
      <w:pPr>
        <w:spacing w:after="120" w:line="240" w:lineRule="auto"/>
        <w:ind w:left="1276"/>
      </w:pPr>
      <w:r w:rsidRPr="00CC461B">
        <w:lastRenderedPageBreak/>
        <w:t xml:space="preserve">Kontrollansvarig </w:t>
      </w:r>
      <w:r w:rsidR="008E5B01">
        <w:t xml:space="preserve">kan komma att </w:t>
      </w:r>
      <w:r w:rsidRPr="00CC461B">
        <w:t>kalla</w:t>
      </w:r>
      <w:r w:rsidR="008E5B01">
        <w:t xml:space="preserve"> </w:t>
      </w:r>
      <w:r w:rsidRPr="00CC461B">
        <w:t>till möte ca varannan månad då entreprenören ska medverka och vara behjälplig med erforderliga dokument och kontroller som ska utföras.</w:t>
      </w:r>
    </w:p>
    <w:p w14:paraId="7F24758E" w14:textId="77777777" w:rsidR="006B2327" w:rsidRDefault="006B2327" w:rsidP="000755B4">
      <w:pPr>
        <w:spacing w:before="240" w:after="0"/>
        <w:rPr>
          <w:rFonts w:ascii="Roboto Slab Black" w:hAnsi="Roboto Slab Black" w:cs="Roboto Slab Black"/>
          <w:b/>
          <w:bCs/>
        </w:rPr>
      </w:pPr>
      <w:r w:rsidRPr="000755B4">
        <w:rPr>
          <w:rFonts w:ascii="Roboto Slab Black" w:hAnsi="Roboto Slab Black" w:cs="Roboto Slab Black"/>
          <w:b/>
          <w:bCs/>
        </w:rPr>
        <w:t>AFD.1811</w:t>
      </w:r>
      <w:r w:rsidRPr="000755B4">
        <w:rPr>
          <w:rFonts w:ascii="Roboto Slab Black" w:hAnsi="Roboto Slab Black" w:cs="Roboto Slab Black"/>
          <w:b/>
          <w:bCs/>
        </w:rPr>
        <w:tab/>
        <w:t>Kontrollplan enligt PBL</w:t>
      </w:r>
    </w:p>
    <w:p w14:paraId="16DED70F" w14:textId="4D0A3602" w:rsidR="006B2327" w:rsidRPr="00CC461B" w:rsidRDefault="004844DD" w:rsidP="00420C7A">
      <w:pPr>
        <w:spacing w:after="0" w:line="240" w:lineRule="auto"/>
        <w:ind w:left="1276"/>
      </w:pPr>
      <w:r w:rsidRPr="004844DD">
        <w:t>Entreprenören ska utföra och dokumentera egenkontroll enligt krav för entreprenaden gällande kontrollplan enligt PBL.</w:t>
      </w:r>
    </w:p>
    <w:p w14:paraId="7DED2453" w14:textId="77777777" w:rsidR="006B2327" w:rsidRPr="000755B4" w:rsidRDefault="006B2327" w:rsidP="000755B4">
      <w:pPr>
        <w:spacing w:before="240" w:after="0"/>
        <w:rPr>
          <w:rFonts w:ascii="Roboto Slab Black" w:hAnsi="Roboto Slab Black" w:cs="Roboto Slab Black"/>
          <w:b/>
          <w:bCs/>
        </w:rPr>
      </w:pPr>
      <w:r w:rsidRPr="000755B4">
        <w:rPr>
          <w:rFonts w:ascii="Roboto Slab Black" w:hAnsi="Roboto Slab Black" w:cs="Roboto Slab Black"/>
          <w:b/>
          <w:bCs/>
        </w:rPr>
        <w:t>AFD.183</w:t>
      </w:r>
      <w:r w:rsidRPr="000755B4">
        <w:rPr>
          <w:rFonts w:ascii="Roboto Slab Black" w:hAnsi="Roboto Slab Black" w:cs="Roboto Slab Black"/>
          <w:b/>
          <w:bCs/>
        </w:rPr>
        <w:tab/>
        <w:t>Ansvar för byggarbetsmiljö</w:t>
      </w:r>
    </w:p>
    <w:p w14:paraId="0D97881B" w14:textId="77777777" w:rsidR="006B2327" w:rsidRPr="000755B4" w:rsidRDefault="006B2327" w:rsidP="000755B4">
      <w:pPr>
        <w:spacing w:before="240" w:after="0"/>
        <w:rPr>
          <w:rFonts w:ascii="Roboto Slab Black" w:hAnsi="Roboto Slab Black" w:cs="Roboto Slab Black"/>
          <w:b/>
          <w:bCs/>
        </w:rPr>
      </w:pPr>
      <w:r w:rsidRPr="000755B4">
        <w:rPr>
          <w:rFonts w:ascii="Roboto Slab Black" w:hAnsi="Roboto Slab Black" w:cs="Roboto Slab Black"/>
          <w:b/>
          <w:bCs/>
        </w:rPr>
        <w:t>AFD.1831</w:t>
      </w:r>
      <w:r w:rsidRPr="000755B4">
        <w:rPr>
          <w:rFonts w:ascii="Roboto Slab Black" w:hAnsi="Roboto Slab Black" w:cs="Roboto Slab Black"/>
          <w:b/>
          <w:bCs/>
        </w:rPr>
        <w:tab/>
        <w:t>Arbetsmiljöplan</w:t>
      </w:r>
    </w:p>
    <w:p w14:paraId="094D2258" w14:textId="77777777" w:rsidR="006B2327" w:rsidRPr="00CC461B" w:rsidRDefault="006B2327" w:rsidP="00CC461B">
      <w:pPr>
        <w:spacing w:after="0" w:line="240" w:lineRule="auto"/>
        <w:ind w:left="1276"/>
      </w:pPr>
      <w:r w:rsidRPr="00CC461B">
        <w:t>Entreprenören ska upprätta Arbetsmiljöplan för entreprenaden innan etablering på arbetsplatsen. Den ska fortlöpande uppdateras av entreprenören i takt med projektets fortskridande. Arbetsmiljöplanen ska uppfylla ställda krav i Arbetsmiljöverkets författningssamlingar.</w:t>
      </w:r>
    </w:p>
    <w:p w14:paraId="6AD90AB4" w14:textId="77777777" w:rsidR="005229CC" w:rsidRDefault="005229CC" w:rsidP="009B7388">
      <w:pPr>
        <w:rPr>
          <w:rFonts w:ascii="Roboto Slab Black" w:hAnsi="Roboto Slab Black" w:cs="Roboto Slab Black"/>
          <w:b/>
          <w:bCs/>
        </w:rPr>
      </w:pPr>
    </w:p>
    <w:p w14:paraId="6F2B35B9" w14:textId="67DED688" w:rsidR="006B2327" w:rsidRPr="00CC461B" w:rsidRDefault="006B2327" w:rsidP="009B7388">
      <w:pPr>
        <w:rPr>
          <w:rFonts w:ascii="Roboto Slab Black" w:hAnsi="Roboto Slab Black" w:cs="Roboto Slab Black"/>
          <w:b/>
          <w:bCs/>
        </w:rPr>
      </w:pPr>
      <w:r w:rsidRPr="00CC461B">
        <w:rPr>
          <w:rFonts w:ascii="Roboto Slab Black" w:hAnsi="Roboto Slab Black" w:cs="Roboto Slab Black"/>
          <w:b/>
          <w:bCs/>
        </w:rPr>
        <w:t>AFD.1832</w:t>
      </w:r>
      <w:r w:rsidRPr="00CC461B">
        <w:rPr>
          <w:rFonts w:ascii="Roboto Slab Black" w:hAnsi="Roboto Slab Black" w:cs="Roboto Slab Black"/>
          <w:b/>
          <w:bCs/>
        </w:rPr>
        <w:tab/>
        <w:t>Byggarbetsmiljösamordnare för planering och projektering (BAS-P)</w:t>
      </w:r>
    </w:p>
    <w:p w14:paraId="352930F9" w14:textId="118575A6" w:rsidR="00912E19" w:rsidRPr="00912E19" w:rsidRDefault="00912E19" w:rsidP="00912E19">
      <w:pPr>
        <w:spacing w:after="0" w:line="240" w:lineRule="auto"/>
        <w:ind w:left="1276"/>
      </w:pPr>
      <w:bookmarkStart w:id="32" w:name="_Toc163029689"/>
      <w:r>
        <w:t>Entreprenören</w:t>
      </w:r>
      <w:r w:rsidRPr="00912E19">
        <w:t xml:space="preserve"> utses att vara byggarbetsmiljösamordnare för planering och projektering av entreprenaden med de uppgifter som anges i arbetsmiljölagen kap 3§7a samt i anslutande föreskrifter. </w:t>
      </w:r>
    </w:p>
    <w:p w14:paraId="3EDE5AB8" w14:textId="7E3AE9D3" w:rsidR="006B2327" w:rsidRPr="000755B4" w:rsidRDefault="006B2327" w:rsidP="000755B4">
      <w:pPr>
        <w:spacing w:before="240" w:after="0"/>
        <w:rPr>
          <w:rFonts w:ascii="Roboto Slab Black" w:hAnsi="Roboto Slab Black" w:cs="Roboto Slab Black"/>
          <w:b/>
          <w:bCs/>
        </w:rPr>
      </w:pPr>
      <w:r w:rsidRPr="000755B4">
        <w:rPr>
          <w:rFonts w:ascii="Roboto Slab Black" w:hAnsi="Roboto Slab Black" w:cs="Roboto Slab Black"/>
          <w:b/>
          <w:bCs/>
        </w:rPr>
        <w:t xml:space="preserve">AFD.1833 </w:t>
      </w:r>
      <w:r w:rsidRPr="000755B4">
        <w:rPr>
          <w:rFonts w:ascii="Roboto Slab Black" w:hAnsi="Roboto Slab Black" w:cs="Roboto Slab Black"/>
          <w:b/>
          <w:bCs/>
        </w:rPr>
        <w:tab/>
        <w:t>Byggarbetsmiljösamordnare för utförande (BAS-U)</w:t>
      </w:r>
      <w:bookmarkEnd w:id="32"/>
    </w:p>
    <w:p w14:paraId="523E2C8D" w14:textId="6E0E1BA4" w:rsidR="00912E19" w:rsidRPr="00912E19" w:rsidRDefault="00912E19" w:rsidP="00912E19">
      <w:pPr>
        <w:spacing w:after="0" w:line="240" w:lineRule="auto"/>
        <w:ind w:left="1276"/>
      </w:pPr>
      <w:r w:rsidRPr="00912E19">
        <w:t>Entreprenören utses att vara byggarbetsmiljösamordnare för utförande av entreprenaden med de uppgifter som anges i arbetsmiljölagen kap 3 §§ 7b och 7f samt i anslut</w:t>
      </w:r>
      <w:r w:rsidR="003D7A1D">
        <w:t xml:space="preserve">ande </w:t>
      </w:r>
      <w:r w:rsidRPr="00912E19">
        <w:t xml:space="preserve">föreskrifter. </w:t>
      </w:r>
    </w:p>
    <w:p w14:paraId="232A19A8" w14:textId="3A791598" w:rsidR="006B2327" w:rsidRPr="000755B4" w:rsidRDefault="006B2327" w:rsidP="000755B4">
      <w:pPr>
        <w:spacing w:before="240" w:after="0"/>
        <w:rPr>
          <w:rFonts w:ascii="Roboto Slab Black" w:hAnsi="Roboto Slab Black" w:cs="Roboto Slab Black"/>
          <w:b/>
          <w:bCs/>
        </w:rPr>
      </w:pPr>
      <w:r w:rsidRPr="000755B4">
        <w:rPr>
          <w:rFonts w:ascii="Roboto Slab Black" w:hAnsi="Roboto Slab Black" w:cs="Roboto Slab Black"/>
          <w:b/>
          <w:bCs/>
        </w:rPr>
        <w:t xml:space="preserve">AFD.1834 </w:t>
      </w:r>
      <w:r w:rsidRPr="000755B4">
        <w:rPr>
          <w:rFonts w:ascii="Roboto Slab Black" w:hAnsi="Roboto Slab Black" w:cs="Roboto Slab Black"/>
          <w:b/>
          <w:bCs/>
        </w:rPr>
        <w:tab/>
        <w:t>Upplysning om byggarbetsmiljösamordnare</w:t>
      </w:r>
    </w:p>
    <w:p w14:paraId="0F7A8053" w14:textId="00290499" w:rsidR="001156B7" w:rsidRPr="001156B7" w:rsidRDefault="001156B7" w:rsidP="001156B7">
      <w:pPr>
        <w:spacing w:after="0" w:line="240" w:lineRule="auto"/>
        <w:ind w:left="1276"/>
      </w:pPr>
      <w:r w:rsidRPr="001156B7">
        <w:t xml:space="preserve">Byggarbetsmiljösamordnaren ska vara en juridisk eller fysisk person som har tillräckliga </w:t>
      </w:r>
      <w:r w:rsidR="00057145">
        <w:t xml:space="preserve">kunskaper </w:t>
      </w:r>
      <w:r w:rsidRPr="001156B7">
        <w:t xml:space="preserve">i form av utbildning, kompetens och erfarenhet. </w:t>
      </w:r>
    </w:p>
    <w:p w14:paraId="6E7D0FB5" w14:textId="48A1BAD2" w:rsidR="006B2327" w:rsidRPr="000755B4" w:rsidRDefault="006B2327" w:rsidP="000755B4">
      <w:pPr>
        <w:spacing w:before="240" w:after="0"/>
        <w:rPr>
          <w:rFonts w:ascii="Roboto Slab Black" w:hAnsi="Roboto Slab Black" w:cs="Roboto Slab Black"/>
          <w:b/>
          <w:bCs/>
        </w:rPr>
      </w:pPr>
      <w:r w:rsidRPr="000755B4">
        <w:rPr>
          <w:rFonts w:ascii="Roboto Slab Black" w:hAnsi="Roboto Slab Black" w:cs="Roboto Slab Black"/>
          <w:b/>
          <w:bCs/>
        </w:rPr>
        <w:t>AFD.185</w:t>
      </w:r>
      <w:r w:rsidRPr="000755B4">
        <w:rPr>
          <w:rFonts w:ascii="Roboto Slab Black" w:hAnsi="Roboto Slab Black" w:cs="Roboto Slab Black"/>
          <w:b/>
          <w:bCs/>
        </w:rPr>
        <w:tab/>
        <w:t>CE-märkning av sammansatta maskinanläggningar</w:t>
      </w:r>
    </w:p>
    <w:p w14:paraId="4ED07F79" w14:textId="77777777" w:rsidR="006B2327" w:rsidRPr="00CC461B" w:rsidRDefault="006B2327" w:rsidP="00D87E49">
      <w:pPr>
        <w:spacing w:after="120" w:line="240" w:lineRule="auto"/>
        <w:ind w:left="1276"/>
      </w:pPr>
      <w:r w:rsidRPr="00CC461B">
        <w:t xml:space="preserve">Entreprenören ansvarar för och utför erforderlig CE-märkning. Denna ska vara utförd och överensstämmelseförsäkran ska föreligga innan slutbesiktning. </w:t>
      </w:r>
    </w:p>
    <w:p w14:paraId="31EE6AF2" w14:textId="28BE51E1" w:rsidR="001D4174" w:rsidRDefault="006B2327" w:rsidP="00D87E49">
      <w:pPr>
        <w:spacing w:after="120" w:line="240" w:lineRule="auto"/>
        <w:ind w:left="1276"/>
        <w:rPr>
          <w:rFonts w:ascii="Roboto Slab Black" w:hAnsi="Roboto Slab Black" w:cs="Roboto Slab Black"/>
          <w:b/>
          <w:bCs/>
        </w:rPr>
      </w:pPr>
      <w:r w:rsidRPr="00CC461B">
        <w:t>Brister i ansvar och utförande av ovanstående kan utgöra hinder för godkännande av entreprenaden.</w:t>
      </w:r>
    </w:p>
    <w:p w14:paraId="141EA829" w14:textId="53D99BCC" w:rsidR="001D4174" w:rsidRDefault="001D4174" w:rsidP="000755B4">
      <w:pPr>
        <w:spacing w:before="240" w:after="0"/>
        <w:rPr>
          <w:rFonts w:ascii="Roboto Slab Black" w:hAnsi="Roboto Slab Black" w:cs="Roboto Slab Black"/>
          <w:b/>
          <w:bCs/>
        </w:rPr>
      </w:pPr>
      <w:r>
        <w:rPr>
          <w:rFonts w:ascii="Roboto Slab Black" w:hAnsi="Roboto Slab Black" w:cs="Roboto Slab Black"/>
          <w:b/>
          <w:bCs/>
        </w:rPr>
        <w:t>AFD. 2</w:t>
      </w:r>
      <w:r>
        <w:rPr>
          <w:rFonts w:ascii="Roboto Slab Black" w:hAnsi="Roboto Slab Black" w:cs="Roboto Slab Black"/>
          <w:b/>
          <w:bCs/>
        </w:rPr>
        <w:tab/>
        <w:t xml:space="preserve">Utförande </w:t>
      </w:r>
    </w:p>
    <w:p w14:paraId="03C37790" w14:textId="22899B7C" w:rsidR="006B2327" w:rsidRPr="000755B4" w:rsidRDefault="006B2327" w:rsidP="000755B4">
      <w:pPr>
        <w:spacing w:before="240" w:after="0"/>
        <w:rPr>
          <w:rFonts w:ascii="Roboto Slab Black" w:hAnsi="Roboto Slab Black" w:cs="Roboto Slab Black"/>
          <w:b/>
          <w:bCs/>
        </w:rPr>
      </w:pPr>
      <w:r w:rsidRPr="000755B4">
        <w:rPr>
          <w:rFonts w:ascii="Roboto Slab Black" w:hAnsi="Roboto Slab Black" w:cs="Roboto Slab Black"/>
          <w:b/>
          <w:bCs/>
        </w:rPr>
        <w:t>AFD.21</w:t>
      </w:r>
      <w:r w:rsidRPr="000755B4">
        <w:rPr>
          <w:rFonts w:ascii="Roboto Slab Black" w:hAnsi="Roboto Slab Black" w:cs="Roboto Slab Black"/>
          <w:b/>
          <w:bCs/>
        </w:rPr>
        <w:tab/>
        <w:t>Kvalitetsangivelser</w:t>
      </w:r>
    </w:p>
    <w:p w14:paraId="7CCE6FFA" w14:textId="77777777" w:rsidR="006B2327" w:rsidRPr="00CC461B" w:rsidRDefault="006B2327" w:rsidP="00CC461B">
      <w:pPr>
        <w:spacing w:after="0" w:line="240" w:lineRule="auto"/>
        <w:ind w:left="1276"/>
      </w:pPr>
      <w:r w:rsidRPr="00CC461B">
        <w:t xml:space="preserve">Om entreprenören önskar använda s.k. likvärdig vara ska denne anmäla det till beställaren. Likvärdighetsprövningen ska strikt göras av beställaren mot bakgrund av </w:t>
      </w:r>
      <w:r w:rsidRPr="00CC461B">
        <w:lastRenderedPageBreak/>
        <w:t xml:space="preserve">erfarenheter från drift och underhåll </w:t>
      </w:r>
      <w:proofErr w:type="gramStart"/>
      <w:r w:rsidRPr="00CC461B">
        <w:t>m.m.</w:t>
      </w:r>
      <w:proofErr w:type="gramEnd"/>
      <w:r w:rsidRPr="00CC461B">
        <w:t xml:space="preserve"> Kunskaperna hos beställarens underhållspersonal samt befintligt reservdelslager ligger till grund för valet av utrustning. I de fall entreprenören önskar byta föreskriven utrustning ska följande uppgifter bifogas:</w:t>
      </w:r>
    </w:p>
    <w:p w14:paraId="16AAD185" w14:textId="77777777" w:rsidR="006B2327" w:rsidRPr="00CC461B" w:rsidRDefault="006B2327" w:rsidP="00C31DFD">
      <w:pPr>
        <w:pStyle w:val="Liststycke"/>
        <w:numPr>
          <w:ilvl w:val="0"/>
          <w:numId w:val="4"/>
        </w:numPr>
        <w:spacing w:after="0" w:line="240" w:lineRule="auto"/>
      </w:pPr>
      <w:r w:rsidRPr="00CC461B">
        <w:t>Dokumentation som visar likvärdigheten</w:t>
      </w:r>
    </w:p>
    <w:p w14:paraId="32348CFF" w14:textId="77777777" w:rsidR="006B2327" w:rsidRPr="00CC461B" w:rsidRDefault="006B2327" w:rsidP="00C31DFD">
      <w:pPr>
        <w:pStyle w:val="Liststycke"/>
        <w:numPr>
          <w:ilvl w:val="0"/>
          <w:numId w:val="4"/>
        </w:numPr>
        <w:spacing w:after="0" w:line="240" w:lineRule="auto"/>
      </w:pPr>
      <w:r w:rsidRPr="00CC461B">
        <w:t>Eventuella avgående kostnader jämfört med föreskrivet material.</w:t>
      </w:r>
    </w:p>
    <w:p w14:paraId="2511D686" w14:textId="4CFA5066" w:rsidR="006B2327" w:rsidRPr="00CC461B" w:rsidRDefault="006B2327" w:rsidP="00C31DFD">
      <w:pPr>
        <w:pStyle w:val="Liststycke"/>
        <w:numPr>
          <w:ilvl w:val="0"/>
          <w:numId w:val="4"/>
        </w:numPr>
        <w:spacing w:after="0" w:line="240" w:lineRule="auto"/>
      </w:pPr>
      <w:r w:rsidRPr="00CC461B">
        <w:t xml:space="preserve">Varor </w:t>
      </w:r>
      <w:r w:rsidR="005636F4">
        <w:t>ska</w:t>
      </w:r>
      <w:r w:rsidRPr="00CC461B">
        <w:t xml:space="preserve"> ha bedömningen ”rekommenderas” eller ”accepteras” i Byggvarubedömningen</w:t>
      </w:r>
    </w:p>
    <w:p w14:paraId="46EC18B3" w14:textId="21CFFE63" w:rsidR="006B2327" w:rsidRPr="00CC461B" w:rsidRDefault="006B2327" w:rsidP="00D87E49">
      <w:pPr>
        <w:spacing w:after="120" w:line="240" w:lineRule="auto"/>
        <w:ind w:left="1276"/>
      </w:pPr>
      <w:r w:rsidRPr="00CC461B">
        <w:t xml:space="preserve">Entreprenören får inte utan beställarens skriftliga godkännande göra utbyte. I de fall entreprenören erhållit tillstånd till utbyte </w:t>
      </w:r>
      <w:r w:rsidR="005636F4">
        <w:t>ska</w:t>
      </w:r>
      <w:r w:rsidRPr="00CC461B">
        <w:t xml:space="preserve"> entreprenören i god tid underrätta berörd underentreprenör och berörd </w:t>
      </w:r>
      <w:r w:rsidRPr="00411932">
        <w:t>sidoentreprenör</w:t>
      </w:r>
      <w:r w:rsidRPr="00CC461B">
        <w:t xml:space="preserve"> om detta. Generellt gäller att kvaliteten </w:t>
      </w:r>
      <w:r w:rsidR="005636F4">
        <w:t>ska</w:t>
      </w:r>
      <w:r w:rsidRPr="00CC461B">
        <w:t xml:space="preserve"> motsvara övrig angiven standard och lägst enligt respektive disciplins beskrivning.</w:t>
      </w:r>
    </w:p>
    <w:p w14:paraId="713AA204" w14:textId="4629ED49" w:rsidR="00827FC9" w:rsidRPr="00B14346" w:rsidRDefault="006B2327" w:rsidP="00B14346">
      <w:pPr>
        <w:spacing w:after="0" w:line="240" w:lineRule="auto"/>
        <w:ind w:left="1276"/>
      </w:pPr>
      <w:r w:rsidRPr="00CC461B">
        <w:t>Vid eventuellt utbyte svara</w:t>
      </w:r>
      <w:r w:rsidR="00482757">
        <w:t>r</w:t>
      </w:r>
      <w:r w:rsidRPr="00CC461B">
        <w:t xml:space="preserve"> entreprenören för eventuella merkostnader till grund av utbytet uppkomna i projektet.</w:t>
      </w:r>
    </w:p>
    <w:p w14:paraId="2473791C" w14:textId="52D284B9" w:rsidR="00057145" w:rsidRDefault="006B2327" w:rsidP="000755B4">
      <w:pPr>
        <w:spacing w:before="240" w:after="0"/>
        <w:rPr>
          <w:rFonts w:ascii="Roboto Slab Black" w:hAnsi="Roboto Slab Black" w:cs="Roboto Slab Black"/>
          <w:b/>
          <w:bCs/>
        </w:rPr>
      </w:pPr>
      <w:r w:rsidRPr="000755B4">
        <w:rPr>
          <w:rFonts w:ascii="Roboto Slab Black" w:hAnsi="Roboto Slab Black" w:cs="Roboto Slab Black"/>
          <w:b/>
          <w:bCs/>
        </w:rPr>
        <w:t xml:space="preserve">AFD.22 </w:t>
      </w:r>
      <w:r w:rsidRPr="000755B4">
        <w:rPr>
          <w:rFonts w:ascii="Roboto Slab Black" w:hAnsi="Roboto Slab Black" w:cs="Roboto Slab Black"/>
          <w:b/>
          <w:bCs/>
        </w:rPr>
        <w:tab/>
        <w:t>Kvalitets- och miljö</w:t>
      </w:r>
      <w:r w:rsidR="001D4174">
        <w:rPr>
          <w:rFonts w:ascii="Roboto Slab Black" w:hAnsi="Roboto Slab Black" w:cs="Roboto Slab Black"/>
          <w:b/>
          <w:bCs/>
        </w:rPr>
        <w:t xml:space="preserve">krav </w:t>
      </w:r>
    </w:p>
    <w:p w14:paraId="54FCB2A4" w14:textId="4B003808" w:rsidR="001D4174" w:rsidRDefault="001D4174" w:rsidP="000755B4">
      <w:pPr>
        <w:spacing w:before="240" w:after="0"/>
        <w:rPr>
          <w:rFonts w:ascii="Roboto Slab Black" w:hAnsi="Roboto Slab Black" w:cs="Roboto Slab Black"/>
          <w:b/>
          <w:bCs/>
        </w:rPr>
      </w:pPr>
      <w:r>
        <w:rPr>
          <w:rFonts w:ascii="Roboto Slab Black" w:hAnsi="Roboto Slab Black" w:cs="Roboto Slab Black"/>
          <w:b/>
          <w:bCs/>
        </w:rPr>
        <w:t xml:space="preserve">AFD.221 </w:t>
      </w:r>
      <w:r>
        <w:rPr>
          <w:rFonts w:ascii="Roboto Slab Black" w:hAnsi="Roboto Slab Black" w:cs="Roboto Slab Black"/>
          <w:b/>
          <w:bCs/>
        </w:rPr>
        <w:tab/>
      </w:r>
      <w:r w:rsidRPr="000755B4">
        <w:rPr>
          <w:rFonts w:ascii="Roboto Slab Black" w:hAnsi="Roboto Slab Black" w:cs="Roboto Slab Black"/>
          <w:b/>
          <w:bCs/>
        </w:rPr>
        <w:t>Kvalitets</w:t>
      </w:r>
      <w:r>
        <w:rPr>
          <w:rFonts w:ascii="Roboto Slab Black" w:hAnsi="Roboto Slab Black" w:cs="Roboto Slab Black"/>
          <w:b/>
          <w:bCs/>
        </w:rPr>
        <w:t>- och miljö</w:t>
      </w:r>
      <w:r w:rsidRPr="000755B4">
        <w:rPr>
          <w:rFonts w:ascii="Roboto Slab Black" w:hAnsi="Roboto Slab Black" w:cs="Roboto Slab Black"/>
          <w:b/>
          <w:bCs/>
        </w:rPr>
        <w:t>ledning</w:t>
      </w:r>
    </w:p>
    <w:p w14:paraId="307EE65D" w14:textId="49A9C70E" w:rsidR="006B2327" w:rsidRPr="000755B4" w:rsidRDefault="006B2327" w:rsidP="000755B4">
      <w:pPr>
        <w:spacing w:before="240" w:after="0"/>
        <w:rPr>
          <w:rFonts w:ascii="Roboto Slab Black" w:hAnsi="Roboto Slab Black" w:cs="Roboto Slab Black"/>
          <w:b/>
          <w:bCs/>
        </w:rPr>
      </w:pPr>
      <w:r w:rsidRPr="000755B4">
        <w:rPr>
          <w:rFonts w:ascii="Roboto Slab Black" w:hAnsi="Roboto Slab Black" w:cs="Roboto Slab Black"/>
          <w:b/>
          <w:bCs/>
        </w:rPr>
        <w:t>AFD.22</w:t>
      </w:r>
      <w:r w:rsidR="001D4174">
        <w:rPr>
          <w:rFonts w:ascii="Roboto Slab Black" w:hAnsi="Roboto Slab Black" w:cs="Roboto Slab Black"/>
          <w:b/>
          <w:bCs/>
        </w:rPr>
        <w:t>1</w:t>
      </w:r>
      <w:r w:rsidRPr="000755B4">
        <w:rPr>
          <w:rFonts w:ascii="Roboto Slab Black" w:hAnsi="Roboto Slab Black" w:cs="Roboto Slab Black"/>
          <w:b/>
          <w:bCs/>
        </w:rPr>
        <w:t>1</w:t>
      </w:r>
      <w:r w:rsidRPr="000755B4">
        <w:rPr>
          <w:rFonts w:ascii="Roboto Slab Black" w:hAnsi="Roboto Slab Black" w:cs="Roboto Slab Black"/>
          <w:b/>
          <w:bCs/>
        </w:rPr>
        <w:tab/>
        <w:t>Kvalitets</w:t>
      </w:r>
      <w:r w:rsidR="001D4174">
        <w:rPr>
          <w:rFonts w:ascii="Roboto Slab Black" w:hAnsi="Roboto Slab Black" w:cs="Roboto Slab Black"/>
          <w:b/>
          <w:bCs/>
        </w:rPr>
        <w:t xml:space="preserve">ledningssystem </w:t>
      </w:r>
    </w:p>
    <w:p w14:paraId="4A714EF2" w14:textId="498B0ED1" w:rsidR="006B2327" w:rsidRDefault="002140D0" w:rsidP="00D87E49">
      <w:pPr>
        <w:spacing w:after="120" w:line="240" w:lineRule="auto"/>
        <w:ind w:left="1276"/>
      </w:pPr>
      <w:r>
        <w:t>Se AFB.623.</w:t>
      </w:r>
      <w:r w:rsidR="006B2327" w:rsidRPr="00CC461B">
        <w:t xml:space="preserve"> </w:t>
      </w:r>
    </w:p>
    <w:p w14:paraId="77EE6A62" w14:textId="40283891" w:rsidR="006B2327" w:rsidRPr="000755B4" w:rsidRDefault="006B2327" w:rsidP="000755B4">
      <w:pPr>
        <w:spacing w:before="240" w:after="0"/>
        <w:rPr>
          <w:rFonts w:ascii="Roboto Slab Black" w:hAnsi="Roboto Slab Black" w:cs="Roboto Slab Black"/>
          <w:b/>
          <w:bCs/>
        </w:rPr>
      </w:pPr>
      <w:r w:rsidRPr="000755B4">
        <w:rPr>
          <w:rFonts w:ascii="Roboto Slab Black" w:hAnsi="Roboto Slab Black" w:cs="Roboto Slab Black"/>
          <w:b/>
          <w:bCs/>
        </w:rPr>
        <w:t>AFD.22</w:t>
      </w:r>
      <w:r w:rsidR="001D4174">
        <w:rPr>
          <w:rFonts w:ascii="Roboto Slab Black" w:hAnsi="Roboto Slab Black" w:cs="Roboto Slab Black"/>
          <w:b/>
          <w:bCs/>
        </w:rPr>
        <w:t>1</w:t>
      </w:r>
      <w:r w:rsidRPr="000755B4">
        <w:rPr>
          <w:rFonts w:ascii="Roboto Slab Black" w:hAnsi="Roboto Slab Black" w:cs="Roboto Slab Black"/>
          <w:b/>
          <w:bCs/>
        </w:rPr>
        <w:t>2</w:t>
      </w:r>
      <w:r w:rsidRPr="000755B4">
        <w:rPr>
          <w:rFonts w:ascii="Roboto Slab Black" w:hAnsi="Roboto Slab Black" w:cs="Roboto Slab Black"/>
          <w:b/>
          <w:bCs/>
        </w:rPr>
        <w:tab/>
        <w:t>Miljöledning</w:t>
      </w:r>
      <w:r w:rsidR="001D4174">
        <w:rPr>
          <w:rFonts w:ascii="Roboto Slab Black" w:hAnsi="Roboto Slab Black" w:cs="Roboto Slab Black"/>
          <w:b/>
          <w:bCs/>
        </w:rPr>
        <w:t xml:space="preserve">ssystem </w:t>
      </w:r>
    </w:p>
    <w:p w14:paraId="5016FCE5" w14:textId="465F7857" w:rsidR="006B2327" w:rsidRDefault="00B1235B" w:rsidP="009D6CAA">
      <w:pPr>
        <w:spacing w:after="120" w:line="240" w:lineRule="auto"/>
        <w:ind w:left="1276"/>
      </w:pPr>
      <w:r>
        <w:t>Se AF</w:t>
      </w:r>
      <w:r w:rsidR="002140D0">
        <w:t>B</w:t>
      </w:r>
      <w:r>
        <w:t>.623.</w:t>
      </w:r>
    </w:p>
    <w:p w14:paraId="0DB44286" w14:textId="352589BC" w:rsidR="001D4174" w:rsidRDefault="001D4174" w:rsidP="000755B4">
      <w:pPr>
        <w:spacing w:before="240" w:after="0"/>
        <w:rPr>
          <w:rFonts w:ascii="Roboto Slab Black" w:hAnsi="Roboto Slab Black" w:cs="Roboto Slab Black"/>
          <w:b/>
          <w:bCs/>
        </w:rPr>
      </w:pPr>
      <w:r>
        <w:rPr>
          <w:rFonts w:ascii="Roboto Slab Black" w:hAnsi="Roboto Slab Black" w:cs="Roboto Slab Black"/>
          <w:b/>
          <w:bCs/>
        </w:rPr>
        <w:t xml:space="preserve">AFD.222 </w:t>
      </w:r>
      <w:r>
        <w:rPr>
          <w:rFonts w:ascii="Roboto Slab Black" w:hAnsi="Roboto Slab Black" w:cs="Roboto Slab Black"/>
          <w:b/>
          <w:bCs/>
        </w:rPr>
        <w:tab/>
        <w:t xml:space="preserve">Kvalitets- och miljöplan </w:t>
      </w:r>
    </w:p>
    <w:p w14:paraId="1CF0B708" w14:textId="69CA3731" w:rsidR="006B2327" w:rsidRPr="000755B4" w:rsidRDefault="006B2327" w:rsidP="000755B4">
      <w:pPr>
        <w:spacing w:before="240" w:after="0"/>
        <w:rPr>
          <w:rFonts w:ascii="Roboto Slab Black" w:hAnsi="Roboto Slab Black" w:cs="Roboto Slab Black"/>
          <w:b/>
          <w:bCs/>
        </w:rPr>
      </w:pPr>
      <w:r w:rsidRPr="000755B4">
        <w:rPr>
          <w:rFonts w:ascii="Roboto Slab Black" w:hAnsi="Roboto Slab Black" w:cs="Roboto Slab Black"/>
          <w:b/>
          <w:bCs/>
        </w:rPr>
        <w:t>AFD.224</w:t>
      </w:r>
      <w:r w:rsidRPr="000755B4">
        <w:rPr>
          <w:rFonts w:ascii="Roboto Slab Black" w:hAnsi="Roboto Slab Black" w:cs="Roboto Slab Black"/>
          <w:b/>
          <w:bCs/>
        </w:rPr>
        <w:tab/>
        <w:t>Entreprenörens kvalitets- och miljöplan</w:t>
      </w:r>
    </w:p>
    <w:p w14:paraId="59AA7F94" w14:textId="77777777" w:rsidR="006B2327" w:rsidRPr="00C31DFD" w:rsidRDefault="006B2327" w:rsidP="00CC461B">
      <w:pPr>
        <w:spacing w:after="0" w:line="240" w:lineRule="auto"/>
        <w:ind w:left="1276"/>
        <w:rPr>
          <w:b/>
          <w:bCs/>
        </w:rPr>
      </w:pPr>
      <w:r w:rsidRPr="00C31DFD">
        <w:rPr>
          <w:b/>
          <w:bCs/>
        </w:rPr>
        <w:t>Entreprenörens kvalitetsplan</w:t>
      </w:r>
    </w:p>
    <w:p w14:paraId="7CED2A27" w14:textId="77777777" w:rsidR="006B2327" w:rsidRPr="00CC461B" w:rsidRDefault="006B2327" w:rsidP="00D87E49">
      <w:pPr>
        <w:spacing w:after="120" w:line="240" w:lineRule="auto"/>
        <w:ind w:left="1276"/>
      </w:pPr>
      <w:r w:rsidRPr="00CC461B">
        <w:t xml:space="preserve">Entreprenören upprättar i samråd med beställaren en projektspecifik kvalitetsplan med tillhörande kontrollplan vari redovisas de specifika insatser som entreprenören ska vidtaga för att säkerställa den kontraktsenliga kvaliteten av sitt åtagande. </w:t>
      </w:r>
    </w:p>
    <w:p w14:paraId="3F7DF43B" w14:textId="01ABA9C0" w:rsidR="006B2327" w:rsidRPr="00CC461B" w:rsidRDefault="006B2327" w:rsidP="00D87E49">
      <w:pPr>
        <w:spacing w:after="120" w:line="240" w:lineRule="auto"/>
        <w:ind w:left="1276"/>
      </w:pPr>
      <w:r w:rsidRPr="00CC461B">
        <w:t>Förslag till kvalitetsplan ska överlämnas till beställaren</w:t>
      </w:r>
      <w:r w:rsidR="00C31DFD">
        <w:t xml:space="preserve"> enligt tidpunkt </w:t>
      </w:r>
      <w:r w:rsidR="00DF5453">
        <w:t>angiven</w:t>
      </w:r>
      <w:r w:rsidR="00C31DFD">
        <w:t xml:space="preserve"> under AFD.242.</w:t>
      </w:r>
      <w:r w:rsidRPr="00CC461B">
        <w:t xml:space="preserve"> Godkännande av förslaget meddelas av beställarens kvalitetsansvarige.</w:t>
      </w:r>
    </w:p>
    <w:p w14:paraId="0B336808" w14:textId="51A0E65B" w:rsidR="006B2327" w:rsidRPr="00CC461B" w:rsidRDefault="006B2327" w:rsidP="00D87E49">
      <w:pPr>
        <w:spacing w:after="120" w:line="240" w:lineRule="auto"/>
        <w:ind w:left="1276"/>
      </w:pPr>
      <w:r w:rsidRPr="00CC461B">
        <w:t>Kvalitetsplanen ska i tillämpliga delar omfatta alla element enligt ISO-9001, B</w:t>
      </w:r>
      <w:r w:rsidR="00C31DFD">
        <w:t>KMA</w:t>
      </w:r>
      <w:r w:rsidRPr="00CC461B">
        <w:t xml:space="preserve"> eller likvärdigt system, anpassade till entreprenadens förutsättningar. Av kvalitetsplanen ska framgå hur entreprenören kommer att genomföra sin slutkontroll. </w:t>
      </w:r>
    </w:p>
    <w:p w14:paraId="6625C88F" w14:textId="77777777" w:rsidR="00836012" w:rsidRDefault="00836012" w:rsidP="00CC461B">
      <w:pPr>
        <w:spacing w:after="0" w:line="240" w:lineRule="auto"/>
        <w:ind w:left="1276"/>
        <w:rPr>
          <w:b/>
          <w:bCs/>
        </w:rPr>
      </w:pPr>
    </w:p>
    <w:p w14:paraId="55A4A074" w14:textId="4FA41E28" w:rsidR="006B2327" w:rsidRPr="00DF5453" w:rsidRDefault="006B2327" w:rsidP="00CC461B">
      <w:pPr>
        <w:spacing w:after="0" w:line="240" w:lineRule="auto"/>
        <w:ind w:left="1276"/>
        <w:rPr>
          <w:b/>
          <w:bCs/>
        </w:rPr>
      </w:pPr>
      <w:r w:rsidRPr="00DF5453">
        <w:rPr>
          <w:b/>
          <w:bCs/>
        </w:rPr>
        <w:t>Egenkontroll</w:t>
      </w:r>
    </w:p>
    <w:p w14:paraId="27AC7395" w14:textId="77777777" w:rsidR="006B2327" w:rsidRPr="00CC461B" w:rsidRDefault="006B2327" w:rsidP="00D87E49">
      <w:pPr>
        <w:spacing w:after="120" w:line="240" w:lineRule="auto"/>
        <w:ind w:left="1276"/>
      </w:pPr>
      <w:r w:rsidRPr="00CC461B">
        <w:t>Entreprenörens egenkontrolldokument ska upprättas kontinuerligt och i samband med kontrollens genomförande. Är inte egenkontrollen i fas med utfört arbete kom</w:t>
      </w:r>
      <w:r w:rsidRPr="00CC461B">
        <w:softHyphen/>
      </w:r>
      <w:r w:rsidRPr="00CC461B">
        <w:softHyphen/>
        <w:t xml:space="preserve">mer </w:t>
      </w:r>
      <w:r w:rsidRPr="00CC461B">
        <w:lastRenderedPageBreak/>
        <w:t>beställaren att innehålla medel för detta arbete tills vidimerad egenkontroll är redovisad och med kopia överlämnad till beställaren. Sådana dokument ska förvaras på platskontoret under entreprenadtiden. Komplett slutdokumentation med av beställaren begärda intyganden lämnas till beställaren enligt tidpunkt angiven under AFD.242. Efter godkänd slutbesiktning är dokumenten beställarens egendom.</w:t>
      </w:r>
    </w:p>
    <w:p w14:paraId="00EAA3C8" w14:textId="77777777" w:rsidR="006B2327" w:rsidRPr="00C31DFD" w:rsidRDefault="006B2327" w:rsidP="00CC461B">
      <w:pPr>
        <w:spacing w:after="0" w:line="240" w:lineRule="auto"/>
        <w:ind w:left="1276"/>
        <w:rPr>
          <w:b/>
          <w:bCs/>
        </w:rPr>
      </w:pPr>
      <w:r w:rsidRPr="00C31DFD">
        <w:rPr>
          <w:b/>
          <w:bCs/>
        </w:rPr>
        <w:t>Entreprenörens miljöplan</w:t>
      </w:r>
    </w:p>
    <w:p w14:paraId="1AD0AE48" w14:textId="726571B7" w:rsidR="00C31DFD" w:rsidRPr="00C31DFD" w:rsidRDefault="006B2327" w:rsidP="00C31DFD">
      <w:pPr>
        <w:spacing w:after="0" w:line="240" w:lineRule="auto"/>
        <w:ind w:left="1276"/>
      </w:pPr>
      <w:r w:rsidRPr="00CC461B">
        <w:t xml:space="preserve">Entreprenören ska upprätta en projektspecifik miljöplan </w:t>
      </w:r>
      <w:r w:rsidR="00C31DFD">
        <w:t xml:space="preserve">där följande framgår: </w:t>
      </w:r>
    </w:p>
    <w:p w14:paraId="3F7219B3" w14:textId="1460F5E2" w:rsidR="00C31DFD" w:rsidRDefault="00C31DFD" w:rsidP="00C31DFD">
      <w:pPr>
        <w:pStyle w:val="Liststycke"/>
        <w:numPr>
          <w:ilvl w:val="0"/>
          <w:numId w:val="17"/>
        </w:numPr>
        <w:spacing w:after="0" w:line="240" w:lineRule="auto"/>
      </w:pPr>
      <w:r w:rsidRPr="00C31DFD">
        <w:t xml:space="preserve">Miljöorganisation och </w:t>
      </w:r>
      <w:r w:rsidR="0035747F">
        <w:t>miljöa</w:t>
      </w:r>
      <w:r w:rsidRPr="00C31DFD">
        <w:t xml:space="preserve">nsvarig (namnges) i projektet </w:t>
      </w:r>
    </w:p>
    <w:p w14:paraId="1E114BA9" w14:textId="77777777" w:rsidR="00C31DFD" w:rsidRDefault="00C31DFD" w:rsidP="00C31DFD">
      <w:pPr>
        <w:pStyle w:val="Liststycke"/>
        <w:numPr>
          <w:ilvl w:val="0"/>
          <w:numId w:val="17"/>
        </w:numPr>
        <w:spacing w:after="0" w:line="240" w:lineRule="auto"/>
      </w:pPr>
      <w:r w:rsidRPr="00C31DFD">
        <w:t xml:space="preserve">Beskrivning av de rutiner som krävs för att uppnå miljökraven i projektet (ex. materialval) </w:t>
      </w:r>
    </w:p>
    <w:p w14:paraId="06F676EC" w14:textId="2B041A6D" w:rsidR="00C31DFD" w:rsidRDefault="00C31DFD" w:rsidP="00C31DFD">
      <w:pPr>
        <w:pStyle w:val="Liststycke"/>
        <w:numPr>
          <w:ilvl w:val="0"/>
          <w:numId w:val="17"/>
        </w:numPr>
        <w:spacing w:after="0" w:line="240" w:lineRule="auto"/>
      </w:pPr>
      <w:r w:rsidRPr="00C31DFD">
        <w:t xml:space="preserve">Identifiering av miljömål och krav som berör entreprenören och dess underentreprenörer i projektet. </w:t>
      </w:r>
    </w:p>
    <w:p w14:paraId="2229F778" w14:textId="77777777" w:rsidR="00C31DFD" w:rsidRDefault="00C31DFD" w:rsidP="00C31DFD">
      <w:pPr>
        <w:pStyle w:val="Liststycke"/>
        <w:numPr>
          <w:ilvl w:val="0"/>
          <w:numId w:val="17"/>
        </w:numPr>
        <w:spacing w:after="0" w:line="240" w:lineRule="auto"/>
      </w:pPr>
      <w:r w:rsidRPr="00C31DFD">
        <w:t xml:space="preserve">Identifiering av risk för olyckor i projektet som berör den inre och yttre miljön </w:t>
      </w:r>
    </w:p>
    <w:p w14:paraId="719F454B" w14:textId="77777777" w:rsidR="00C31DFD" w:rsidRDefault="00C31DFD" w:rsidP="00C31DFD">
      <w:pPr>
        <w:pStyle w:val="Liststycke"/>
        <w:numPr>
          <w:ilvl w:val="0"/>
          <w:numId w:val="17"/>
        </w:numPr>
        <w:spacing w:after="0" w:line="240" w:lineRule="auto"/>
      </w:pPr>
      <w:r w:rsidRPr="00C31DFD">
        <w:t xml:space="preserve">Beskrivning av styr- och uppföljningssystem så att entreprenören säkerställer att målen och kraven följs. </w:t>
      </w:r>
    </w:p>
    <w:p w14:paraId="4498ADCE" w14:textId="1EEC7DB5" w:rsidR="00C31DFD" w:rsidRDefault="00C31DFD" w:rsidP="00C31DFD">
      <w:pPr>
        <w:pStyle w:val="Liststycke"/>
        <w:numPr>
          <w:ilvl w:val="0"/>
          <w:numId w:val="17"/>
        </w:numPr>
        <w:spacing w:after="0" w:line="240" w:lineRule="auto"/>
      </w:pPr>
      <w:r w:rsidRPr="00C31DFD">
        <w:t xml:space="preserve">Beskrivning av avvikelsehantering </w:t>
      </w:r>
    </w:p>
    <w:p w14:paraId="7669F62A" w14:textId="42252AC0" w:rsidR="00AC78B0" w:rsidRPr="00AC78B0" w:rsidRDefault="00AC78B0" w:rsidP="0035747F">
      <w:pPr>
        <w:pStyle w:val="Liststycke"/>
        <w:numPr>
          <w:ilvl w:val="0"/>
          <w:numId w:val="17"/>
        </w:numPr>
        <w:spacing w:after="120" w:line="240" w:lineRule="auto"/>
        <w:rPr>
          <w:strike/>
        </w:rPr>
      </w:pPr>
      <w:r>
        <w:t xml:space="preserve">Information om Byggvarubedömningen </w:t>
      </w:r>
    </w:p>
    <w:p w14:paraId="519F730B" w14:textId="5DAFB956" w:rsidR="00C31DFD" w:rsidRPr="006A4D34" w:rsidRDefault="00AC78B0" w:rsidP="006A4D34">
      <w:pPr>
        <w:pStyle w:val="Liststycke"/>
        <w:numPr>
          <w:ilvl w:val="0"/>
          <w:numId w:val="17"/>
        </w:numPr>
        <w:spacing w:after="120" w:line="240" w:lineRule="auto"/>
        <w:rPr>
          <w:strike/>
        </w:rPr>
      </w:pPr>
      <w:r>
        <w:t xml:space="preserve">Information om </w:t>
      </w:r>
      <w:proofErr w:type="spellStart"/>
      <w:r w:rsidR="0035747F">
        <w:t>m</w:t>
      </w:r>
      <w:r w:rsidR="0035747F" w:rsidRPr="00D31387">
        <w:t>iljörond</w:t>
      </w:r>
      <w:r w:rsidR="0035747F">
        <w:t>er</w:t>
      </w:r>
      <w:proofErr w:type="spellEnd"/>
      <w:r w:rsidR="0035747F" w:rsidRPr="00D31387">
        <w:t xml:space="preserve"> </w:t>
      </w:r>
    </w:p>
    <w:p w14:paraId="2F3F0A6E" w14:textId="77777777" w:rsidR="006B2327" w:rsidRPr="00CC461B" w:rsidRDefault="006B2327" w:rsidP="00CC461B">
      <w:pPr>
        <w:spacing w:after="0" w:line="240" w:lineRule="auto"/>
        <w:ind w:left="1276"/>
      </w:pPr>
      <w:r w:rsidRPr="00CC461B">
        <w:t>Förslag till miljöplan ska överlämnas till beställaren enligt tidpunkt angiven under AFD.242. Godkännande av förslaget meddelas av Beställarens miljöansvarige.</w:t>
      </w:r>
    </w:p>
    <w:p w14:paraId="3F7EA488" w14:textId="6C2B5343" w:rsidR="00344551" w:rsidRDefault="00344551" w:rsidP="000755B4">
      <w:pPr>
        <w:spacing w:before="240" w:after="0"/>
        <w:rPr>
          <w:rFonts w:ascii="Roboto Slab Black" w:hAnsi="Roboto Slab Black" w:cs="Roboto Slab Black"/>
          <w:b/>
          <w:bCs/>
        </w:rPr>
      </w:pPr>
      <w:r>
        <w:rPr>
          <w:rFonts w:ascii="Roboto Slab Black" w:hAnsi="Roboto Slab Black" w:cs="Roboto Slab Black"/>
          <w:b/>
          <w:bCs/>
        </w:rPr>
        <w:t>AFD. 223</w:t>
      </w:r>
      <w:r>
        <w:rPr>
          <w:rFonts w:ascii="Roboto Slab Black" w:hAnsi="Roboto Slab Black" w:cs="Roboto Slab Black"/>
          <w:b/>
          <w:bCs/>
        </w:rPr>
        <w:tab/>
        <w:t>Miljökrav</w:t>
      </w:r>
    </w:p>
    <w:p w14:paraId="1275817A" w14:textId="4804761C" w:rsidR="00AC5CB1" w:rsidRPr="009263CA" w:rsidRDefault="00AC78B0" w:rsidP="00AC5CB1">
      <w:pPr>
        <w:spacing w:after="0" w:line="240" w:lineRule="auto"/>
        <w:ind w:left="1276"/>
        <w:rPr>
          <w:b/>
          <w:bCs/>
        </w:rPr>
      </w:pPr>
      <w:r w:rsidRPr="00AC78B0">
        <w:rPr>
          <w:b/>
          <w:bCs/>
          <w:sz w:val="24"/>
          <w:szCs w:val="24"/>
        </w:rPr>
        <w:t xml:space="preserve">Fordon och drivmedel </w:t>
      </w:r>
      <w:r w:rsidRPr="00AC78B0">
        <w:rPr>
          <w:b/>
          <w:bCs/>
          <w:sz w:val="24"/>
          <w:szCs w:val="24"/>
        </w:rPr>
        <w:br/>
      </w:r>
      <w:r w:rsidR="00AC5CB1" w:rsidRPr="009263CA">
        <w:rPr>
          <w:b/>
          <w:bCs/>
        </w:rPr>
        <w:t xml:space="preserve">Fordon </w:t>
      </w:r>
    </w:p>
    <w:p w14:paraId="613AB8C4" w14:textId="6BA2AD15" w:rsidR="00AC5CB1" w:rsidRPr="009263CA" w:rsidRDefault="00AC5CB1" w:rsidP="00AC5CB1">
      <w:pPr>
        <w:spacing w:after="0" w:line="240" w:lineRule="auto"/>
        <w:ind w:left="1276"/>
      </w:pPr>
      <w:r w:rsidRPr="009263CA">
        <w:rPr>
          <w:rFonts w:hint="eastAsia"/>
        </w:rPr>
        <w:t xml:space="preserve">Lätta </w:t>
      </w:r>
      <w:r w:rsidR="00ED272E" w:rsidRPr="009263CA">
        <w:t xml:space="preserve">och tunga </w:t>
      </w:r>
      <w:r w:rsidRPr="009263CA">
        <w:rPr>
          <w:rFonts w:hint="eastAsia"/>
        </w:rPr>
        <w:t>fordon ska uppfylla Euroklass 6 eller senare Euro-krav.</w:t>
      </w:r>
    </w:p>
    <w:p w14:paraId="68732DC3" w14:textId="77777777" w:rsidR="00ED272E" w:rsidRPr="009263CA" w:rsidRDefault="00ED272E" w:rsidP="00ED272E">
      <w:pPr>
        <w:spacing w:after="0" w:line="240" w:lineRule="auto"/>
        <w:ind w:left="1276"/>
        <w:rPr>
          <w:b/>
          <w:bCs/>
        </w:rPr>
      </w:pPr>
    </w:p>
    <w:p w14:paraId="20F3CF3E" w14:textId="194ADFAA" w:rsidR="00ED272E" w:rsidRPr="009263CA" w:rsidRDefault="00ED272E" w:rsidP="00ED272E">
      <w:pPr>
        <w:spacing w:after="0" w:line="240" w:lineRule="auto"/>
        <w:ind w:left="1276"/>
        <w:rPr>
          <w:b/>
          <w:bCs/>
        </w:rPr>
      </w:pPr>
      <w:r w:rsidRPr="009263CA">
        <w:rPr>
          <w:b/>
          <w:bCs/>
        </w:rPr>
        <w:t xml:space="preserve">Följande fordon omfattas: </w:t>
      </w:r>
    </w:p>
    <w:p w14:paraId="44624F6C" w14:textId="77777777" w:rsidR="00ED272E" w:rsidRPr="009263CA" w:rsidRDefault="00ED272E" w:rsidP="00ED272E">
      <w:pPr>
        <w:pStyle w:val="Liststycke"/>
        <w:numPr>
          <w:ilvl w:val="0"/>
          <w:numId w:val="28"/>
        </w:numPr>
        <w:spacing w:after="0" w:line="240" w:lineRule="auto"/>
      </w:pPr>
      <w:r w:rsidRPr="009263CA">
        <w:t xml:space="preserve">Fordon som levererar varor och material till arbetsplatsen. </w:t>
      </w:r>
    </w:p>
    <w:p w14:paraId="0A8DAA2B" w14:textId="77777777" w:rsidR="00ED272E" w:rsidRPr="009263CA" w:rsidRDefault="00ED272E" w:rsidP="00ED272E">
      <w:pPr>
        <w:pStyle w:val="Liststycke"/>
        <w:numPr>
          <w:ilvl w:val="0"/>
          <w:numId w:val="17"/>
        </w:numPr>
        <w:spacing w:after="0" w:line="240" w:lineRule="auto"/>
      </w:pPr>
      <w:r w:rsidRPr="009263CA">
        <w:t xml:space="preserve">Fordon som hanterar avfallskärl och avfall till och från arbetsplatsen. </w:t>
      </w:r>
    </w:p>
    <w:p w14:paraId="77C5F57B" w14:textId="77777777" w:rsidR="00ED272E" w:rsidRPr="009263CA" w:rsidRDefault="00ED272E" w:rsidP="00ED272E">
      <w:pPr>
        <w:pStyle w:val="Liststycke"/>
        <w:numPr>
          <w:ilvl w:val="0"/>
          <w:numId w:val="17"/>
        </w:numPr>
        <w:spacing w:after="0" w:line="240" w:lineRule="auto"/>
      </w:pPr>
      <w:r w:rsidRPr="009263CA">
        <w:t xml:space="preserve">Arbetsmaskiner på arbetsplatsen.  </w:t>
      </w:r>
    </w:p>
    <w:p w14:paraId="006762ED" w14:textId="71EAFA21" w:rsidR="00ED272E" w:rsidRPr="009263CA" w:rsidRDefault="00ED272E" w:rsidP="00ED272E">
      <w:pPr>
        <w:pStyle w:val="Liststycke"/>
        <w:numPr>
          <w:ilvl w:val="0"/>
          <w:numId w:val="17"/>
        </w:numPr>
        <w:spacing w:after="0" w:line="240" w:lineRule="auto"/>
      </w:pPr>
      <w:r w:rsidRPr="009263CA">
        <w:t>Fordon som levererar etablering i form av bodar och containrar till och från arbetsplatsen</w:t>
      </w:r>
      <w:r w:rsidR="009263CA" w:rsidRPr="009263CA">
        <w:t xml:space="preserve">. </w:t>
      </w:r>
    </w:p>
    <w:p w14:paraId="0D0B31D4" w14:textId="77777777" w:rsidR="00AC5CB1" w:rsidRPr="009263CA" w:rsidRDefault="00AC5CB1" w:rsidP="00AC5CB1">
      <w:pPr>
        <w:spacing w:after="0" w:line="240" w:lineRule="auto"/>
        <w:ind w:left="1276"/>
        <w:rPr>
          <w:b/>
          <w:bCs/>
        </w:rPr>
      </w:pPr>
    </w:p>
    <w:p w14:paraId="6183DAC6" w14:textId="27A335A4" w:rsidR="00ED272E" w:rsidRPr="009263CA" w:rsidRDefault="00ED272E" w:rsidP="00AC5CB1">
      <w:pPr>
        <w:spacing w:after="0" w:line="240" w:lineRule="auto"/>
        <w:ind w:left="1276"/>
        <w:rPr>
          <w:b/>
          <w:bCs/>
        </w:rPr>
      </w:pPr>
      <w:r w:rsidRPr="009263CA">
        <w:rPr>
          <w:b/>
          <w:bCs/>
        </w:rPr>
        <w:t xml:space="preserve">Redovisningskrav </w:t>
      </w:r>
    </w:p>
    <w:p w14:paraId="56B940D0" w14:textId="5E8AC5EA" w:rsidR="00ED272E" w:rsidRPr="009263CA" w:rsidRDefault="00ED272E" w:rsidP="00ED272E">
      <w:pPr>
        <w:spacing w:after="0" w:line="240" w:lineRule="auto"/>
        <w:ind w:left="1276"/>
      </w:pPr>
      <w:r w:rsidRPr="009263CA">
        <w:t>F</w:t>
      </w:r>
      <w:r w:rsidRPr="009263CA">
        <w:rPr>
          <w:rFonts w:hint="eastAsia"/>
        </w:rPr>
        <w:t xml:space="preserve">ordon ska dokumenteras och kunna redovisas i en förteckning </w:t>
      </w:r>
      <w:r w:rsidRPr="009263CA">
        <w:t>där f</w:t>
      </w:r>
      <w:r w:rsidRPr="009263CA">
        <w:rPr>
          <w:rFonts w:hint="eastAsia"/>
        </w:rPr>
        <w:t xml:space="preserve">ordonstyp, märke, modell, registreringsnummer och utsläppsklass (Euroklass) samt drivlina </w:t>
      </w:r>
      <w:r w:rsidRPr="009263CA">
        <w:t>framgår</w:t>
      </w:r>
      <w:r w:rsidRPr="009263CA">
        <w:rPr>
          <w:rFonts w:hint="eastAsia"/>
        </w:rPr>
        <w:t>. Förteckningen ska hållas uppdaterad av entreprenören.</w:t>
      </w:r>
    </w:p>
    <w:p w14:paraId="03755A17" w14:textId="3D3810CA" w:rsidR="00827FC9" w:rsidRDefault="00827FC9" w:rsidP="00327B23">
      <w:pPr>
        <w:spacing w:after="0"/>
        <w:rPr>
          <w:b/>
          <w:bCs/>
        </w:rPr>
      </w:pPr>
    </w:p>
    <w:p w14:paraId="119291D5" w14:textId="71667A79" w:rsidR="00AC5CB1" w:rsidRPr="009263CA" w:rsidRDefault="00AC5CB1" w:rsidP="00AC5CB1">
      <w:pPr>
        <w:spacing w:after="0" w:line="240" w:lineRule="auto"/>
        <w:ind w:left="1276"/>
        <w:rPr>
          <w:b/>
          <w:bCs/>
        </w:rPr>
      </w:pPr>
      <w:r w:rsidRPr="009263CA">
        <w:rPr>
          <w:b/>
          <w:bCs/>
        </w:rPr>
        <w:t xml:space="preserve">Drivmedel </w:t>
      </w:r>
    </w:p>
    <w:p w14:paraId="39377A7B" w14:textId="3EF150E0" w:rsidR="00AC5CB1" w:rsidRPr="009263CA" w:rsidRDefault="00AC5CB1" w:rsidP="00AC5CB1">
      <w:pPr>
        <w:spacing w:after="0" w:line="240" w:lineRule="auto"/>
        <w:ind w:left="1276"/>
      </w:pPr>
      <w:r w:rsidRPr="009263CA">
        <w:rPr>
          <w:rFonts w:hint="eastAsia"/>
        </w:rPr>
        <w:t xml:space="preserve">Drivmedel ska uppfylla följande krav och kriterier (och senaste gällande standard): </w:t>
      </w:r>
    </w:p>
    <w:p w14:paraId="20629461" w14:textId="7FBCC66B" w:rsidR="00AC5CB1" w:rsidRPr="009263CA" w:rsidRDefault="00AC5CB1" w:rsidP="00AC5CB1">
      <w:pPr>
        <w:pStyle w:val="Liststycke"/>
        <w:numPr>
          <w:ilvl w:val="0"/>
          <w:numId w:val="17"/>
        </w:numPr>
        <w:spacing w:after="0" w:line="240" w:lineRule="auto"/>
      </w:pPr>
      <w:r w:rsidRPr="009263CA">
        <w:rPr>
          <w:rFonts w:hint="eastAsia"/>
        </w:rPr>
        <w:t xml:space="preserve">Alkylatbensin: SS 155461:2017 </w:t>
      </w:r>
    </w:p>
    <w:p w14:paraId="00E322F6" w14:textId="271268C1" w:rsidR="00AC5CB1" w:rsidRPr="009263CA" w:rsidRDefault="00AC5CB1" w:rsidP="00AC5CB1">
      <w:pPr>
        <w:pStyle w:val="Liststycke"/>
        <w:numPr>
          <w:ilvl w:val="0"/>
          <w:numId w:val="17"/>
        </w:numPr>
        <w:spacing w:after="0" w:line="240" w:lineRule="auto"/>
      </w:pPr>
      <w:r w:rsidRPr="009263CA">
        <w:rPr>
          <w:rFonts w:hint="eastAsia"/>
        </w:rPr>
        <w:t xml:space="preserve">Bensin Mk1: SS-EN 228:2012+A1:2017 </w:t>
      </w:r>
    </w:p>
    <w:p w14:paraId="24C0E30D" w14:textId="0764CC00" w:rsidR="00AC5CB1" w:rsidRPr="009263CA" w:rsidRDefault="00AC5CB1" w:rsidP="00AC5CB1">
      <w:pPr>
        <w:pStyle w:val="Liststycke"/>
        <w:numPr>
          <w:ilvl w:val="0"/>
          <w:numId w:val="17"/>
        </w:numPr>
        <w:spacing w:after="0" w:line="240" w:lineRule="auto"/>
      </w:pPr>
      <w:r w:rsidRPr="009263CA">
        <w:rPr>
          <w:rFonts w:hint="eastAsia"/>
        </w:rPr>
        <w:t xml:space="preserve">Diesel Mk1: SS 155435:2022 </w:t>
      </w:r>
    </w:p>
    <w:p w14:paraId="16D33F98" w14:textId="3D2B3736" w:rsidR="00AC5CB1" w:rsidRPr="009263CA" w:rsidRDefault="00AC5CB1" w:rsidP="00AC5CB1">
      <w:pPr>
        <w:pStyle w:val="Liststycke"/>
        <w:numPr>
          <w:ilvl w:val="0"/>
          <w:numId w:val="17"/>
        </w:numPr>
        <w:spacing w:after="0" w:line="240" w:lineRule="auto"/>
      </w:pPr>
      <w:r w:rsidRPr="009263CA">
        <w:rPr>
          <w:rFonts w:hint="eastAsia"/>
        </w:rPr>
        <w:t xml:space="preserve">Diesel Mk3: SS-EN 590:2022 </w:t>
      </w:r>
    </w:p>
    <w:p w14:paraId="413B6F57" w14:textId="0203D8F8" w:rsidR="00AC5CB1" w:rsidRPr="009263CA" w:rsidRDefault="00AC5CB1" w:rsidP="00AC5CB1">
      <w:pPr>
        <w:pStyle w:val="Liststycke"/>
        <w:numPr>
          <w:ilvl w:val="0"/>
          <w:numId w:val="17"/>
        </w:numPr>
        <w:spacing w:after="0" w:line="240" w:lineRule="auto"/>
      </w:pPr>
      <w:r w:rsidRPr="009263CA">
        <w:rPr>
          <w:rFonts w:hint="eastAsia"/>
        </w:rPr>
        <w:lastRenderedPageBreak/>
        <w:t xml:space="preserve">E85: SS-EN 15293:2018 </w:t>
      </w:r>
    </w:p>
    <w:p w14:paraId="202B38E2" w14:textId="75E0FB57" w:rsidR="00AC5CB1" w:rsidRPr="009263CA" w:rsidRDefault="00AC5CB1" w:rsidP="00AC5CB1">
      <w:pPr>
        <w:pStyle w:val="Liststycke"/>
        <w:numPr>
          <w:ilvl w:val="0"/>
          <w:numId w:val="17"/>
        </w:numPr>
        <w:spacing w:after="0" w:line="240" w:lineRule="auto"/>
      </w:pPr>
      <w:r w:rsidRPr="009263CA">
        <w:rPr>
          <w:rFonts w:hint="eastAsia"/>
        </w:rPr>
        <w:t xml:space="preserve">ED95: SS </w:t>
      </w:r>
      <w:proofErr w:type="gramStart"/>
      <w:r w:rsidRPr="009263CA">
        <w:rPr>
          <w:rFonts w:hint="eastAsia"/>
        </w:rPr>
        <w:t>155437-1</w:t>
      </w:r>
      <w:proofErr w:type="gramEnd"/>
      <w:r w:rsidRPr="009263CA">
        <w:rPr>
          <w:rFonts w:hint="eastAsia"/>
        </w:rPr>
        <w:t xml:space="preserve">:2023 </w:t>
      </w:r>
    </w:p>
    <w:p w14:paraId="3531F0D9" w14:textId="3C7DF3DC" w:rsidR="00AC5CB1" w:rsidRPr="009263CA" w:rsidRDefault="00AC5CB1" w:rsidP="00AC5CB1">
      <w:pPr>
        <w:pStyle w:val="Liststycke"/>
        <w:numPr>
          <w:ilvl w:val="0"/>
          <w:numId w:val="17"/>
        </w:numPr>
        <w:spacing w:after="0" w:line="240" w:lineRule="auto"/>
      </w:pPr>
      <w:proofErr w:type="spellStart"/>
      <w:r w:rsidRPr="009263CA">
        <w:rPr>
          <w:rFonts w:hint="eastAsia"/>
        </w:rPr>
        <w:t>Fordonsgas</w:t>
      </w:r>
      <w:proofErr w:type="spellEnd"/>
      <w:r w:rsidRPr="009263CA">
        <w:rPr>
          <w:rFonts w:hint="eastAsia"/>
        </w:rPr>
        <w:t xml:space="preserve">: SS-EN </w:t>
      </w:r>
      <w:proofErr w:type="gramStart"/>
      <w:r w:rsidRPr="009263CA">
        <w:rPr>
          <w:rFonts w:hint="eastAsia"/>
        </w:rPr>
        <w:t>16723-2</w:t>
      </w:r>
      <w:proofErr w:type="gramEnd"/>
      <w:r w:rsidRPr="009263CA">
        <w:rPr>
          <w:rFonts w:hint="eastAsia"/>
        </w:rPr>
        <w:t xml:space="preserve">:2017 </w:t>
      </w:r>
    </w:p>
    <w:p w14:paraId="57F177E4" w14:textId="7ADD2D45" w:rsidR="00AC5CB1" w:rsidRPr="009263CA" w:rsidRDefault="00AC5CB1" w:rsidP="00AC5CB1">
      <w:pPr>
        <w:pStyle w:val="Liststycke"/>
        <w:numPr>
          <w:ilvl w:val="0"/>
          <w:numId w:val="17"/>
        </w:numPr>
        <w:spacing w:after="0" w:line="240" w:lineRule="auto"/>
      </w:pPr>
      <w:r w:rsidRPr="009263CA">
        <w:rPr>
          <w:rFonts w:hint="eastAsia"/>
        </w:rPr>
        <w:t xml:space="preserve">RME/FAME: SS-EN 14214:2012+A2:2019 </w:t>
      </w:r>
    </w:p>
    <w:p w14:paraId="30F4C51C" w14:textId="3D1B274C" w:rsidR="00344551" w:rsidRDefault="00AC5CB1" w:rsidP="00AC5CB1">
      <w:pPr>
        <w:pStyle w:val="Liststycke"/>
        <w:numPr>
          <w:ilvl w:val="0"/>
          <w:numId w:val="17"/>
        </w:numPr>
        <w:spacing w:after="0" w:line="240" w:lineRule="auto"/>
      </w:pPr>
      <w:r w:rsidRPr="009263CA">
        <w:rPr>
          <w:rFonts w:hint="eastAsia"/>
        </w:rPr>
        <w:t>Syntetiska dieselbränslen: SS-EN 15940:2023</w:t>
      </w:r>
    </w:p>
    <w:p w14:paraId="59B93A58" w14:textId="77777777" w:rsidR="00AC78B0" w:rsidRDefault="00AC78B0" w:rsidP="00AC78B0">
      <w:pPr>
        <w:spacing w:after="0" w:line="240" w:lineRule="auto"/>
        <w:ind w:left="1304"/>
      </w:pPr>
    </w:p>
    <w:p w14:paraId="160E33D8" w14:textId="509A8040" w:rsidR="00AC78B0" w:rsidRDefault="00AC78B0" w:rsidP="00AC78B0">
      <w:pPr>
        <w:spacing w:after="0" w:line="240" w:lineRule="auto"/>
        <w:ind w:left="1276"/>
        <w:rPr>
          <w:b/>
          <w:bCs/>
          <w:sz w:val="24"/>
          <w:szCs w:val="24"/>
        </w:rPr>
      </w:pPr>
      <w:proofErr w:type="spellStart"/>
      <w:r w:rsidRPr="00AC78B0">
        <w:rPr>
          <w:b/>
          <w:bCs/>
          <w:sz w:val="24"/>
          <w:szCs w:val="24"/>
        </w:rPr>
        <w:t>Miljörond</w:t>
      </w:r>
      <w:r w:rsidR="00AE7165">
        <w:rPr>
          <w:b/>
          <w:bCs/>
          <w:sz w:val="24"/>
          <w:szCs w:val="24"/>
        </w:rPr>
        <w:t>er</w:t>
      </w:r>
      <w:proofErr w:type="spellEnd"/>
    </w:p>
    <w:p w14:paraId="0A9EF924" w14:textId="5FC4D75D" w:rsidR="00AE7165" w:rsidRDefault="006A4D34" w:rsidP="005171F7">
      <w:pPr>
        <w:spacing w:after="120" w:line="240" w:lineRule="auto"/>
        <w:ind w:left="1276"/>
      </w:pPr>
      <w:proofErr w:type="spellStart"/>
      <w:r>
        <w:t>Miljöronder</w:t>
      </w:r>
      <w:proofErr w:type="spellEnd"/>
      <w:r>
        <w:t xml:space="preserve"> </w:t>
      </w:r>
      <w:r w:rsidRPr="00D31387">
        <w:t>ska genomföras av entreprenören var fjortonde dag</w:t>
      </w:r>
      <w:r>
        <w:t>.</w:t>
      </w:r>
      <w:r w:rsidR="0082660B">
        <w:t xml:space="preserve"> Beställarens ska ges möjlighet att delta på </w:t>
      </w:r>
      <w:proofErr w:type="spellStart"/>
      <w:r w:rsidR="0082660B">
        <w:t>miljöronderna</w:t>
      </w:r>
      <w:proofErr w:type="spellEnd"/>
      <w:r w:rsidR="0082660B">
        <w:t xml:space="preserve">. Entreprenören ska protokollföra </w:t>
      </w:r>
      <w:proofErr w:type="spellStart"/>
      <w:r w:rsidR="0082660B">
        <w:t>miljöronderna</w:t>
      </w:r>
      <w:proofErr w:type="spellEnd"/>
      <w:r w:rsidR="0055648A">
        <w:t xml:space="preserve"> och delge beställaren protokoll</w:t>
      </w:r>
      <w:r w:rsidR="0082660B">
        <w:t>.</w:t>
      </w:r>
      <w:r w:rsidR="00D02599">
        <w:t xml:space="preserve"> </w:t>
      </w:r>
      <w:r w:rsidR="00AE7165">
        <w:t xml:space="preserve">Entreprenören ska </w:t>
      </w:r>
      <w:r w:rsidR="00AE7165">
        <w:rPr>
          <w:rFonts w:hint="eastAsia"/>
        </w:rPr>
        <w:t>dokumentera</w:t>
      </w:r>
      <w:r w:rsidR="00AE7165">
        <w:t xml:space="preserve"> </w:t>
      </w:r>
      <w:proofErr w:type="spellStart"/>
      <w:r w:rsidR="00AE7165">
        <w:t>miljöronderna</w:t>
      </w:r>
      <w:proofErr w:type="spellEnd"/>
      <w:r w:rsidR="00AE7165">
        <w:rPr>
          <w:rFonts w:hint="eastAsia"/>
        </w:rPr>
        <w:t xml:space="preserve"> </w:t>
      </w:r>
      <w:r w:rsidR="00AE7165">
        <w:t>skriftligt och med fotodokumentation</w:t>
      </w:r>
      <w:r w:rsidR="00D02599">
        <w:t>.</w:t>
      </w:r>
    </w:p>
    <w:p w14:paraId="086EDCED" w14:textId="0FC8A263" w:rsidR="00AE7165" w:rsidRDefault="00AE7165" w:rsidP="00AE7165">
      <w:pPr>
        <w:spacing w:after="0" w:line="240" w:lineRule="auto"/>
        <w:ind w:left="1276"/>
      </w:pPr>
      <w:proofErr w:type="spellStart"/>
      <w:r>
        <w:t>Miljöronderna</w:t>
      </w:r>
      <w:proofErr w:type="spellEnd"/>
      <w:r>
        <w:t xml:space="preserve"> ska om</w:t>
      </w:r>
      <w:r>
        <w:rPr>
          <w:rFonts w:hint="eastAsia"/>
        </w:rPr>
        <w:t>fatta</w:t>
      </w:r>
      <w:r>
        <w:t xml:space="preserve"> minst</w:t>
      </w:r>
      <w:r>
        <w:rPr>
          <w:rFonts w:hint="eastAsia"/>
        </w:rPr>
        <w:t xml:space="preserve"> följande kontroller:</w:t>
      </w:r>
    </w:p>
    <w:p w14:paraId="201E1EB5" w14:textId="67145C92" w:rsidR="00AE7165" w:rsidRDefault="00AE7165" w:rsidP="005A5968">
      <w:pPr>
        <w:pStyle w:val="Liststycke"/>
        <w:numPr>
          <w:ilvl w:val="0"/>
          <w:numId w:val="17"/>
        </w:numPr>
        <w:spacing w:after="0" w:line="240" w:lineRule="auto"/>
      </w:pPr>
      <w:r>
        <w:rPr>
          <w:rFonts w:hint="eastAsia"/>
        </w:rPr>
        <w:t>att byggmaterial skyddas mot fukt på arbetsplatsen</w:t>
      </w:r>
    </w:p>
    <w:p w14:paraId="3E8CB87B" w14:textId="3D9D45E1" w:rsidR="00AE7165" w:rsidRDefault="00AE7165" w:rsidP="005A5968">
      <w:pPr>
        <w:pStyle w:val="Liststycke"/>
        <w:numPr>
          <w:ilvl w:val="0"/>
          <w:numId w:val="17"/>
        </w:numPr>
        <w:spacing w:after="0" w:line="240" w:lineRule="auto"/>
      </w:pPr>
      <w:r>
        <w:rPr>
          <w:rFonts w:hint="eastAsia"/>
        </w:rPr>
        <w:t xml:space="preserve">att förvaring av kemikalier och farligt avfall sker </w:t>
      </w:r>
      <w:proofErr w:type="spellStart"/>
      <w:r>
        <w:rPr>
          <w:rFonts w:hint="eastAsia"/>
        </w:rPr>
        <w:t>läckageskyddat</w:t>
      </w:r>
      <w:proofErr w:type="spellEnd"/>
    </w:p>
    <w:p w14:paraId="378E1F66" w14:textId="5B1CC3A7" w:rsidR="00AE7165" w:rsidRDefault="00AE7165" w:rsidP="005A5968">
      <w:pPr>
        <w:pStyle w:val="Liststycke"/>
        <w:numPr>
          <w:ilvl w:val="0"/>
          <w:numId w:val="17"/>
        </w:numPr>
        <w:spacing w:after="0" w:line="240" w:lineRule="auto"/>
      </w:pPr>
      <w:r>
        <w:rPr>
          <w:rFonts w:hint="eastAsia"/>
        </w:rPr>
        <w:t>att anslag om nödlägesberedskap finns uppsatt</w:t>
      </w:r>
    </w:p>
    <w:p w14:paraId="6257684A" w14:textId="5C694879" w:rsidR="00AE7165" w:rsidRDefault="00AE7165" w:rsidP="005A5968">
      <w:pPr>
        <w:pStyle w:val="Liststycke"/>
        <w:numPr>
          <w:ilvl w:val="0"/>
          <w:numId w:val="17"/>
        </w:numPr>
        <w:spacing w:after="0" w:line="240" w:lineRule="auto"/>
      </w:pPr>
      <w:r>
        <w:rPr>
          <w:rFonts w:hint="eastAsia"/>
        </w:rPr>
        <w:t>att spillberedskap finns tillgängligt på arbetsplatsen</w:t>
      </w:r>
    </w:p>
    <w:p w14:paraId="4E48CFB9" w14:textId="0ED96249" w:rsidR="00AE7165" w:rsidRDefault="00AE7165" w:rsidP="005A5968">
      <w:pPr>
        <w:pStyle w:val="Liststycke"/>
        <w:numPr>
          <w:ilvl w:val="0"/>
          <w:numId w:val="17"/>
        </w:numPr>
        <w:spacing w:after="0" w:line="240" w:lineRule="auto"/>
      </w:pPr>
      <w:r>
        <w:rPr>
          <w:rFonts w:hint="eastAsia"/>
        </w:rPr>
        <w:t>att eventuella dieseltankar är ADR-godkända och provtryckta</w:t>
      </w:r>
    </w:p>
    <w:p w14:paraId="5A55DB2D" w14:textId="364C18A8" w:rsidR="00AE7165" w:rsidRDefault="00AE7165" w:rsidP="005A5968">
      <w:pPr>
        <w:pStyle w:val="Liststycke"/>
        <w:numPr>
          <w:ilvl w:val="0"/>
          <w:numId w:val="17"/>
        </w:numPr>
        <w:spacing w:after="0" w:line="240" w:lineRule="auto"/>
      </w:pPr>
      <w:r>
        <w:rPr>
          <w:rFonts w:hint="eastAsia"/>
        </w:rPr>
        <w:t>att byggvaror granskas enligt angivna rutiner: stickprovskontroll av byggvaror (kemikalier och fasta byggvaror)</w:t>
      </w:r>
      <w:r w:rsidR="00787314">
        <w:t xml:space="preserve"> - </w:t>
      </w:r>
      <w:r>
        <w:rPr>
          <w:rFonts w:hint="eastAsia"/>
        </w:rPr>
        <w:t>att de är godkända i Byggvarubedömningen.</w:t>
      </w:r>
    </w:p>
    <w:p w14:paraId="2AC62790" w14:textId="73509790" w:rsidR="00AE7165" w:rsidRDefault="00AE7165" w:rsidP="005A5968">
      <w:pPr>
        <w:pStyle w:val="Liststycke"/>
        <w:numPr>
          <w:ilvl w:val="0"/>
          <w:numId w:val="17"/>
        </w:numPr>
        <w:spacing w:after="0" w:line="240" w:lineRule="auto"/>
      </w:pPr>
      <w:r>
        <w:rPr>
          <w:rFonts w:hint="eastAsia"/>
        </w:rPr>
        <w:t xml:space="preserve">att </w:t>
      </w:r>
      <w:r w:rsidR="005A5968">
        <w:t xml:space="preserve">avfallshantering </w:t>
      </w:r>
      <w:r>
        <w:rPr>
          <w:rFonts w:hint="eastAsia"/>
        </w:rPr>
        <w:t>sker i tillräcklig omfattning</w:t>
      </w:r>
    </w:p>
    <w:p w14:paraId="0EE88D77" w14:textId="2E97E39A" w:rsidR="00AE7165" w:rsidRDefault="00AE7165" w:rsidP="005A5968">
      <w:pPr>
        <w:pStyle w:val="Liststycke"/>
        <w:numPr>
          <w:ilvl w:val="0"/>
          <w:numId w:val="17"/>
        </w:numPr>
        <w:spacing w:after="0" w:line="240" w:lineRule="auto"/>
      </w:pPr>
      <w:r>
        <w:rPr>
          <w:rFonts w:hint="eastAsia"/>
        </w:rPr>
        <w:t>att avfallsbehållare har tydliga skyltar</w:t>
      </w:r>
    </w:p>
    <w:p w14:paraId="0A87D305" w14:textId="5F3E9BB6" w:rsidR="00AE7165" w:rsidRDefault="00AE7165" w:rsidP="005A5968">
      <w:pPr>
        <w:pStyle w:val="Liststycke"/>
        <w:numPr>
          <w:ilvl w:val="0"/>
          <w:numId w:val="17"/>
        </w:numPr>
        <w:spacing w:after="0" w:line="240" w:lineRule="auto"/>
      </w:pPr>
      <w:r>
        <w:rPr>
          <w:rFonts w:hint="eastAsia"/>
        </w:rPr>
        <w:t>att fraktionerna är rena</w:t>
      </w:r>
    </w:p>
    <w:p w14:paraId="17B7108E" w14:textId="13967770" w:rsidR="00AE7165" w:rsidRDefault="00AE7165" w:rsidP="005A5968">
      <w:pPr>
        <w:pStyle w:val="Liststycke"/>
        <w:numPr>
          <w:ilvl w:val="0"/>
          <w:numId w:val="17"/>
        </w:numPr>
        <w:spacing w:after="0" w:line="240" w:lineRule="auto"/>
      </w:pPr>
      <w:r>
        <w:rPr>
          <w:rFonts w:hint="eastAsia"/>
        </w:rPr>
        <w:t>att eventuella fordon, arbetsmaskiner och sammansatta maskinanläggningar uppfyller ställda miljökrav</w:t>
      </w:r>
    </w:p>
    <w:p w14:paraId="24FF88AD" w14:textId="150D197C" w:rsidR="006A4D34" w:rsidRDefault="00AE7165" w:rsidP="005A5968">
      <w:pPr>
        <w:pStyle w:val="Liststycke"/>
        <w:numPr>
          <w:ilvl w:val="0"/>
          <w:numId w:val="17"/>
        </w:numPr>
        <w:spacing w:after="0" w:line="240" w:lineRule="auto"/>
      </w:pPr>
      <w:r>
        <w:rPr>
          <w:rFonts w:hint="eastAsia"/>
        </w:rPr>
        <w:t xml:space="preserve">att tredje man inte störs (buller, damm, vibrationer </w:t>
      </w:r>
      <w:proofErr w:type="spellStart"/>
      <w:r>
        <w:rPr>
          <w:rFonts w:hint="eastAsia"/>
        </w:rPr>
        <w:t>etc</w:t>
      </w:r>
      <w:proofErr w:type="spellEnd"/>
      <w:r>
        <w:rPr>
          <w:rFonts w:hint="eastAsia"/>
        </w:rPr>
        <w:t>) och i så fall notera behovet av åtgärder/information.</w:t>
      </w:r>
    </w:p>
    <w:p w14:paraId="19D9C0EF" w14:textId="77777777" w:rsidR="005507F9" w:rsidRDefault="005507F9" w:rsidP="00E5467E">
      <w:pPr>
        <w:spacing w:after="0" w:line="240" w:lineRule="auto"/>
        <w:ind w:left="1304"/>
        <w:jc w:val="both"/>
      </w:pPr>
    </w:p>
    <w:p w14:paraId="7E8D0EA7" w14:textId="3B3BA579" w:rsidR="00E5467E" w:rsidRDefault="00E5467E" w:rsidP="005507F9">
      <w:pPr>
        <w:spacing w:after="0" w:line="240" w:lineRule="auto"/>
        <w:ind w:left="1276"/>
      </w:pPr>
      <w:r w:rsidRPr="00673BCB">
        <w:rPr>
          <w:b/>
          <w:bCs/>
          <w:sz w:val="24"/>
          <w:szCs w:val="24"/>
        </w:rPr>
        <w:t>Avfallsredovisnin</w:t>
      </w:r>
      <w:r w:rsidR="00673BCB" w:rsidRPr="00673BCB">
        <w:rPr>
          <w:b/>
          <w:bCs/>
          <w:sz w:val="24"/>
          <w:szCs w:val="24"/>
        </w:rPr>
        <w:t>g</w:t>
      </w:r>
      <w:r w:rsidR="005507F9" w:rsidRPr="005507F9">
        <w:rPr>
          <w:b/>
          <w:bCs/>
          <w:sz w:val="24"/>
          <w:szCs w:val="24"/>
          <w:highlight w:val="yellow"/>
        </w:rPr>
        <w:br/>
      </w:r>
      <w:r w:rsidR="00673BCB" w:rsidRPr="00673BCB">
        <w:t xml:space="preserve">Entreprenören ska månadsvis leverera </w:t>
      </w:r>
      <w:r w:rsidR="005507F9" w:rsidRPr="00673BCB">
        <w:t xml:space="preserve">tippkvitton och </w:t>
      </w:r>
      <w:r w:rsidR="00673BCB" w:rsidRPr="00673BCB">
        <w:t>avfalls</w:t>
      </w:r>
      <w:r w:rsidR="005507F9" w:rsidRPr="00673BCB">
        <w:t>statistik</w:t>
      </w:r>
      <w:r w:rsidR="008D6FB1">
        <w:t>.</w:t>
      </w:r>
      <w:r w:rsidR="005507F9" w:rsidRPr="00673BCB">
        <w:rPr>
          <w:b/>
          <w:bCs/>
          <w:sz w:val="24"/>
          <w:szCs w:val="24"/>
        </w:rPr>
        <w:t xml:space="preserve">  </w:t>
      </w:r>
      <w:r w:rsidRPr="00673BCB">
        <w:rPr>
          <w:b/>
          <w:bCs/>
          <w:sz w:val="24"/>
          <w:szCs w:val="24"/>
        </w:rPr>
        <w:t xml:space="preserve"> </w:t>
      </w:r>
    </w:p>
    <w:p w14:paraId="207FEF1C" w14:textId="787ACCD8" w:rsidR="006B2327" w:rsidRPr="000755B4" w:rsidRDefault="006B2327" w:rsidP="000755B4">
      <w:pPr>
        <w:spacing w:before="240" w:after="0"/>
        <w:rPr>
          <w:rFonts w:ascii="Roboto Slab Black" w:hAnsi="Roboto Slab Black" w:cs="Roboto Slab Black"/>
          <w:b/>
          <w:bCs/>
        </w:rPr>
      </w:pPr>
      <w:r w:rsidRPr="000755B4">
        <w:rPr>
          <w:rFonts w:ascii="Roboto Slab Black" w:hAnsi="Roboto Slab Black" w:cs="Roboto Slab Black"/>
          <w:b/>
          <w:bCs/>
        </w:rPr>
        <w:t xml:space="preserve">AFD.225 </w:t>
      </w:r>
      <w:r w:rsidRPr="000755B4">
        <w:rPr>
          <w:rFonts w:ascii="Roboto Slab Black" w:hAnsi="Roboto Slab Black" w:cs="Roboto Slab Black"/>
          <w:b/>
          <w:bCs/>
        </w:rPr>
        <w:tab/>
        <w:t>Kvalitets och miljörevision</w:t>
      </w:r>
    </w:p>
    <w:p w14:paraId="6704D425" w14:textId="23A70753" w:rsidR="006B2327" w:rsidRDefault="006B2327" w:rsidP="00CC461B">
      <w:pPr>
        <w:spacing w:after="0" w:line="240" w:lineRule="auto"/>
        <w:ind w:left="1276"/>
      </w:pPr>
      <w:r w:rsidRPr="00CC461B">
        <w:t xml:space="preserve">Beställaren kan komma att utföra dels föranmälda dels oanmälda miljörevisioner då hela eller delar av projektet granskas. Entreprenören </w:t>
      </w:r>
      <w:r w:rsidR="005636F4">
        <w:t>ska</w:t>
      </w:r>
      <w:r w:rsidRPr="00CC461B">
        <w:t xml:space="preserve"> tillhandahålla dokumentation samt medverka vid de miljörevisioner som beställaren genomför.</w:t>
      </w:r>
    </w:p>
    <w:p w14:paraId="7CDFC0C2" w14:textId="77777777" w:rsidR="009738E3" w:rsidRPr="00CC461B" w:rsidRDefault="009738E3" w:rsidP="00CC461B">
      <w:pPr>
        <w:spacing w:after="0" w:line="240" w:lineRule="auto"/>
        <w:ind w:left="1276"/>
      </w:pPr>
    </w:p>
    <w:p w14:paraId="0C1662A8" w14:textId="41BC09C8" w:rsidR="00D31387" w:rsidRPr="00D31387" w:rsidRDefault="00D31387" w:rsidP="009738E3">
      <w:pPr>
        <w:rPr>
          <w:rFonts w:ascii="Roboto Slab Black" w:hAnsi="Roboto Slab Black" w:cs="Roboto Slab Black"/>
          <w:b/>
          <w:bCs/>
        </w:rPr>
      </w:pPr>
      <w:r w:rsidRPr="00D31387">
        <w:rPr>
          <w:rFonts w:ascii="Roboto Slab Black" w:hAnsi="Roboto Slab Black" w:cs="Roboto Slab Black"/>
          <w:b/>
          <w:bCs/>
        </w:rPr>
        <w:t xml:space="preserve">AFD.226 </w:t>
      </w:r>
      <w:r w:rsidRPr="00D31387">
        <w:rPr>
          <w:rFonts w:ascii="Roboto Slab Black" w:hAnsi="Roboto Slab Black" w:cs="Roboto Slab Black"/>
          <w:b/>
          <w:bCs/>
        </w:rPr>
        <w:tab/>
        <w:t xml:space="preserve">Entreprenörens kontroll </w:t>
      </w:r>
    </w:p>
    <w:p w14:paraId="288173F7" w14:textId="25B83D99" w:rsidR="00D31387" w:rsidRPr="00D31387" w:rsidRDefault="00D31387" w:rsidP="00D31387">
      <w:pPr>
        <w:spacing w:after="120" w:line="240" w:lineRule="auto"/>
        <w:ind w:left="1276"/>
      </w:pPr>
      <w:r w:rsidRPr="00D31387">
        <w:t xml:space="preserve">Entreprenören ansvarar för samordning av funktionsprovning </w:t>
      </w:r>
      <w:r w:rsidR="00D5289C">
        <w:t xml:space="preserve">av installationer </w:t>
      </w:r>
      <w:r w:rsidRPr="00D31387">
        <w:t xml:space="preserve">och upprättar detaljerad tidplan över injusterings- och provningsaktiviteter. Tidplanen ska ingå i den av entreprenören upprättade detaljerade produktionstidplanen. </w:t>
      </w:r>
    </w:p>
    <w:p w14:paraId="1470D59F" w14:textId="25FDD820" w:rsidR="005432F9" w:rsidRDefault="005432F9" w:rsidP="005432F9">
      <w:pPr>
        <w:spacing w:after="120" w:line="240" w:lineRule="auto"/>
        <w:ind w:left="1276"/>
      </w:pPr>
      <w:r>
        <w:t xml:space="preserve">Entreprenören ska utföra och bekosta erforderliga kontroller, provningar och utlåtande som är vanligt förekommande i samband med bygglov </w:t>
      </w:r>
      <w:r w:rsidR="006B216A">
        <w:t>med tillhörande</w:t>
      </w:r>
      <w:r>
        <w:t xml:space="preserve"> kontrollplan, exempelvis: </w:t>
      </w:r>
    </w:p>
    <w:p w14:paraId="0E1DA6ED" w14:textId="1FCF9AD9" w:rsidR="005432F9" w:rsidRPr="008D6FB1" w:rsidRDefault="005432F9" w:rsidP="006B216A">
      <w:pPr>
        <w:pStyle w:val="Liststycke"/>
        <w:numPr>
          <w:ilvl w:val="0"/>
          <w:numId w:val="35"/>
        </w:numPr>
        <w:spacing w:after="120" w:line="240" w:lineRule="auto"/>
      </w:pPr>
      <w:r w:rsidRPr="008D6FB1">
        <w:lastRenderedPageBreak/>
        <w:t xml:space="preserve">Inmätning </w:t>
      </w:r>
    </w:p>
    <w:p w14:paraId="6D75A52A" w14:textId="77777777" w:rsidR="005432F9" w:rsidRPr="008D6FB1" w:rsidRDefault="005432F9" w:rsidP="006B216A">
      <w:pPr>
        <w:pStyle w:val="Liststycke"/>
        <w:numPr>
          <w:ilvl w:val="0"/>
          <w:numId w:val="35"/>
        </w:numPr>
        <w:spacing w:after="120" w:line="240" w:lineRule="auto"/>
      </w:pPr>
      <w:r w:rsidRPr="008D6FB1">
        <w:t xml:space="preserve">Ljudmätning </w:t>
      </w:r>
    </w:p>
    <w:p w14:paraId="1DFB10B4" w14:textId="77777777" w:rsidR="00E5467E" w:rsidRPr="008D6FB1" w:rsidRDefault="005432F9" w:rsidP="006B216A">
      <w:pPr>
        <w:pStyle w:val="Liststycke"/>
        <w:numPr>
          <w:ilvl w:val="0"/>
          <w:numId w:val="35"/>
        </w:numPr>
        <w:spacing w:after="120" w:line="240" w:lineRule="auto"/>
      </w:pPr>
      <w:r w:rsidRPr="008D6FB1">
        <w:t>Täthetsprovning</w:t>
      </w:r>
      <w:r w:rsidR="00E5467E" w:rsidRPr="008D6FB1">
        <w:t xml:space="preserve"> luft </w:t>
      </w:r>
    </w:p>
    <w:p w14:paraId="6B95C49A" w14:textId="6DC199D3" w:rsidR="005432F9" w:rsidRPr="008D6FB1" w:rsidRDefault="00E5467E" w:rsidP="006B216A">
      <w:pPr>
        <w:pStyle w:val="Liststycke"/>
        <w:numPr>
          <w:ilvl w:val="0"/>
          <w:numId w:val="35"/>
        </w:numPr>
        <w:spacing w:after="120" w:line="240" w:lineRule="auto"/>
      </w:pPr>
      <w:r w:rsidRPr="008D6FB1">
        <w:t xml:space="preserve">Täthetsprovning rör </w:t>
      </w:r>
      <w:r w:rsidR="005432F9" w:rsidRPr="008D6FB1">
        <w:t xml:space="preserve"> </w:t>
      </w:r>
    </w:p>
    <w:p w14:paraId="028999B7" w14:textId="77777777" w:rsidR="005432F9" w:rsidRPr="008D6FB1" w:rsidRDefault="005432F9" w:rsidP="006B216A">
      <w:pPr>
        <w:pStyle w:val="Liststycke"/>
        <w:numPr>
          <w:ilvl w:val="0"/>
          <w:numId w:val="35"/>
        </w:numPr>
        <w:spacing w:after="120" w:line="240" w:lineRule="auto"/>
      </w:pPr>
      <w:r w:rsidRPr="008D6FB1">
        <w:t xml:space="preserve">OVK-besiktning </w:t>
      </w:r>
    </w:p>
    <w:p w14:paraId="4E0C7203" w14:textId="119382B7" w:rsidR="005432F9" w:rsidRPr="008D6FB1" w:rsidRDefault="005432F9" w:rsidP="006B216A">
      <w:pPr>
        <w:pStyle w:val="Liststycke"/>
        <w:numPr>
          <w:ilvl w:val="0"/>
          <w:numId w:val="35"/>
        </w:numPr>
        <w:spacing w:after="120" w:line="240" w:lineRule="auto"/>
      </w:pPr>
      <w:r w:rsidRPr="008D6FB1">
        <w:t xml:space="preserve">Radonmätning </w:t>
      </w:r>
    </w:p>
    <w:p w14:paraId="44DF215B" w14:textId="77777777" w:rsidR="005432F9" w:rsidRPr="008D6FB1" w:rsidRDefault="005432F9" w:rsidP="006B216A">
      <w:pPr>
        <w:pStyle w:val="Liststycke"/>
        <w:numPr>
          <w:ilvl w:val="0"/>
          <w:numId w:val="35"/>
        </w:numPr>
        <w:spacing w:after="120" w:line="240" w:lineRule="auto"/>
      </w:pPr>
      <w:r w:rsidRPr="008D6FB1">
        <w:t xml:space="preserve">Brandskyddsutlåtande </w:t>
      </w:r>
    </w:p>
    <w:p w14:paraId="1D812994" w14:textId="77777777" w:rsidR="009F1AF0" w:rsidRPr="008D6FB1" w:rsidRDefault="005432F9" w:rsidP="006B216A">
      <w:pPr>
        <w:pStyle w:val="Liststycke"/>
        <w:numPr>
          <w:ilvl w:val="0"/>
          <w:numId w:val="35"/>
        </w:numPr>
        <w:spacing w:after="120" w:line="240" w:lineRule="auto"/>
      </w:pPr>
      <w:r w:rsidRPr="008D6FB1">
        <w:t xml:space="preserve">Tillgänglighetsutlåtande </w:t>
      </w:r>
    </w:p>
    <w:p w14:paraId="10FFE6E1" w14:textId="6FC5A5FD" w:rsidR="00D31387" w:rsidRPr="008D6FB1" w:rsidRDefault="009F1AF0" w:rsidP="006B216A">
      <w:pPr>
        <w:pStyle w:val="Liststycke"/>
        <w:numPr>
          <w:ilvl w:val="0"/>
          <w:numId w:val="35"/>
        </w:numPr>
        <w:spacing w:after="120" w:line="240" w:lineRule="auto"/>
      </w:pPr>
      <w:r w:rsidRPr="008D6FB1">
        <w:t xml:space="preserve">Energibalansberäkning </w:t>
      </w:r>
    </w:p>
    <w:p w14:paraId="1D9B974D" w14:textId="24409704" w:rsidR="005432F9" w:rsidRDefault="005432F9" w:rsidP="00D31387">
      <w:pPr>
        <w:spacing w:after="120" w:line="240" w:lineRule="auto"/>
        <w:ind w:left="1276"/>
      </w:pPr>
      <w:r>
        <w:t xml:space="preserve">Entreprenören ska löpande upprätta egenkontroller under produktionen som ska finnas tillgängliga på arbetsplatsen under entreprenadtiden. </w:t>
      </w:r>
    </w:p>
    <w:p w14:paraId="2423D982" w14:textId="77777777" w:rsidR="005432F9" w:rsidRPr="00D31387" w:rsidRDefault="005432F9" w:rsidP="005432F9">
      <w:pPr>
        <w:spacing w:after="120" w:line="240" w:lineRule="auto"/>
        <w:ind w:left="1276"/>
      </w:pPr>
      <w:r w:rsidRPr="00D31387">
        <w:t>Signerade protokoll visande godkända värden från samtliga provningar ska upprättas. Dessa ska överlämnas till beställaren senast vid slutbesiktningen och är en förutsättning för att entreprenaden ska kunna godkännas, om inte omständigheterna uppenbarligen föranleder till annat.</w:t>
      </w:r>
    </w:p>
    <w:p w14:paraId="1AC867D3" w14:textId="3FA19BD7" w:rsidR="005432F9" w:rsidRDefault="00D31387" w:rsidP="00D31387">
      <w:pPr>
        <w:spacing w:after="120" w:line="240" w:lineRule="auto"/>
        <w:ind w:left="1276"/>
        <w:rPr>
          <w:rFonts w:ascii="Roboto Slab Black" w:hAnsi="Roboto Slab Black" w:cs="Roboto Slab Black"/>
          <w:b/>
          <w:bCs/>
        </w:rPr>
      </w:pPr>
      <w:r w:rsidRPr="00D31387">
        <w:t xml:space="preserve">Beställaren </w:t>
      </w:r>
      <w:r w:rsidR="005636F4">
        <w:t>ska</w:t>
      </w:r>
      <w:r w:rsidRPr="00D31387">
        <w:t xml:space="preserve"> ges tillfälle att närvara vid samtliga provningar. Beställaren kallas till dessa senast två (2) veckor innan genomförandet.</w:t>
      </w:r>
    </w:p>
    <w:p w14:paraId="3F4B7A84" w14:textId="56C9DC4A" w:rsidR="006B2327" w:rsidRPr="000755B4" w:rsidRDefault="006B2327" w:rsidP="00D31387">
      <w:pPr>
        <w:spacing w:before="240" w:after="0"/>
        <w:rPr>
          <w:rFonts w:ascii="Roboto Slab Black" w:hAnsi="Roboto Slab Black" w:cs="Roboto Slab Black"/>
          <w:b/>
          <w:bCs/>
        </w:rPr>
      </w:pPr>
      <w:r w:rsidRPr="000755B4">
        <w:rPr>
          <w:rFonts w:ascii="Roboto Slab Black" w:hAnsi="Roboto Slab Black" w:cs="Roboto Slab Black"/>
          <w:b/>
          <w:bCs/>
        </w:rPr>
        <w:t>AFD.23</w:t>
      </w:r>
      <w:r w:rsidRPr="000755B4">
        <w:rPr>
          <w:rFonts w:ascii="Roboto Slab Black" w:hAnsi="Roboto Slab Black" w:cs="Roboto Slab Black"/>
          <w:b/>
          <w:bCs/>
        </w:rPr>
        <w:tab/>
        <w:t xml:space="preserve">ÄTA-arbeten </w:t>
      </w:r>
    </w:p>
    <w:p w14:paraId="1FA4A48D" w14:textId="77777777" w:rsidR="00FE4E13" w:rsidRDefault="006B2327" w:rsidP="00D87E49">
      <w:pPr>
        <w:spacing w:after="120" w:line="240" w:lineRule="auto"/>
        <w:ind w:left="1276"/>
      </w:pPr>
      <w:r w:rsidRPr="00CC461B">
        <w:t>Underrättelse enligt ABT 06 kap 2 § 6 ska lämnas skriftligen.</w:t>
      </w:r>
    </w:p>
    <w:p w14:paraId="19CE98A5" w14:textId="08ED3280" w:rsidR="006B2327" w:rsidRPr="00CC461B" w:rsidRDefault="006B2327" w:rsidP="00D87E49">
      <w:pPr>
        <w:spacing w:after="120" w:line="240" w:lineRule="auto"/>
        <w:ind w:left="1276"/>
      </w:pPr>
      <w:r w:rsidRPr="00CC461B">
        <w:t xml:space="preserve">Samtliga ÄTA-arbeten </w:t>
      </w:r>
      <w:r w:rsidR="005636F4">
        <w:t>ska</w:t>
      </w:r>
      <w:r w:rsidRPr="00CC461B">
        <w:t xml:space="preserve"> beställas skriftligen innan arbetet påbörjas. </w:t>
      </w:r>
    </w:p>
    <w:p w14:paraId="3A4D6925" w14:textId="14828D2A" w:rsidR="006B2327" w:rsidRPr="00CC461B" w:rsidRDefault="006B2327" w:rsidP="00D87E49">
      <w:pPr>
        <w:spacing w:after="120" w:line="240" w:lineRule="auto"/>
        <w:ind w:left="1276"/>
      </w:pPr>
      <w:r w:rsidRPr="00CC461B">
        <w:t xml:space="preserve">All skriftväxling avseende ändringar och tilläggsarbeten </w:t>
      </w:r>
      <w:r w:rsidR="005636F4">
        <w:t>ska</w:t>
      </w:r>
      <w:r w:rsidRPr="00CC461B">
        <w:t xml:space="preserve"> ske mellan beställarens projektledare eller byggledare och entreprenörens ombud eller </w:t>
      </w:r>
      <w:r w:rsidR="00FE4E13" w:rsidRPr="00411932">
        <w:t>Arbetsledare</w:t>
      </w:r>
      <w:r w:rsidR="00411932">
        <w:rPr>
          <w:color w:val="FF0000"/>
        </w:rPr>
        <w:t>.</w:t>
      </w:r>
      <w:r w:rsidR="00411932">
        <w:rPr>
          <w:strike/>
          <w:color w:val="FF0000"/>
        </w:rPr>
        <w:t xml:space="preserve"> </w:t>
      </w:r>
      <w:r w:rsidR="00411932" w:rsidRPr="00411932">
        <w:t>Arbetsledare</w:t>
      </w:r>
      <w:r w:rsidRPr="00411932">
        <w:t xml:space="preserve"> </w:t>
      </w:r>
      <w:r w:rsidR="005636F4">
        <w:t>ska</w:t>
      </w:r>
      <w:r w:rsidRPr="00CC461B">
        <w:t xml:space="preserve"> ha det mandat som krävs för att utföra denna skriftväxling. </w:t>
      </w:r>
    </w:p>
    <w:p w14:paraId="144DB599" w14:textId="352F8F92" w:rsidR="00CC461B" w:rsidRDefault="006B2327" w:rsidP="00D87E49">
      <w:pPr>
        <w:spacing w:after="120" w:line="240" w:lineRule="auto"/>
        <w:ind w:left="1276"/>
      </w:pPr>
      <w:r w:rsidRPr="00CC461B">
        <w:t xml:space="preserve">Med tillägg till ABT 06 kap 2 §§ 6 och 7 samt kap 4 § 2 gäller att entreprenören är skyldig att i samband med underrättelse även meddela om arbetet enligt denne bör medföra jämkning av kontraktstiden. </w:t>
      </w:r>
    </w:p>
    <w:p w14:paraId="18053241" w14:textId="72B8F4D4" w:rsidR="006B2327" w:rsidRPr="00CC461B" w:rsidRDefault="006B2327" w:rsidP="00A55182">
      <w:pPr>
        <w:spacing w:before="240" w:after="0" w:line="240" w:lineRule="auto"/>
        <w:ind w:left="1276" w:hanging="1276"/>
      </w:pPr>
      <w:r w:rsidRPr="00A55182">
        <w:rPr>
          <w:rFonts w:ascii="Roboto Slab Black" w:hAnsi="Roboto Slab Black" w:cs="Roboto Slab Black"/>
          <w:b/>
          <w:bCs/>
        </w:rPr>
        <w:t>AFD.242</w:t>
      </w:r>
      <w:r w:rsidRPr="00A55182">
        <w:rPr>
          <w:rFonts w:ascii="Roboto Slab Black" w:hAnsi="Roboto Slab Black" w:cs="Roboto Slab Black"/>
          <w:b/>
          <w:bCs/>
        </w:rPr>
        <w:tab/>
        <w:t>Tillhandahållande av handlingar och uppgifter från entreprenören under entreprenadtiden</w:t>
      </w:r>
      <w:r w:rsidRPr="006B2327">
        <w:rPr>
          <w:sz w:val="24"/>
          <w:szCs w:val="24"/>
        </w:rPr>
        <w:br/>
      </w:r>
      <w:r w:rsidRPr="00CC461B">
        <w:t xml:space="preserve">Entreprenören </w:t>
      </w:r>
      <w:r w:rsidR="005636F4">
        <w:t>ska</w:t>
      </w:r>
      <w:r w:rsidRPr="00CC461B">
        <w:t xml:space="preserve"> tillhandahålla följande handlingar innan kontraktsarbeten påbörjas:</w:t>
      </w:r>
    </w:p>
    <w:p w14:paraId="7650FB97" w14:textId="1A12965B" w:rsidR="00FE4E13" w:rsidRDefault="006B2327" w:rsidP="00FE4E13">
      <w:pPr>
        <w:pStyle w:val="Liststycke"/>
        <w:numPr>
          <w:ilvl w:val="0"/>
          <w:numId w:val="18"/>
        </w:numPr>
        <w:spacing w:after="0" w:line="240" w:lineRule="auto"/>
      </w:pPr>
      <w:r w:rsidRPr="00CC461B">
        <w:t>Kontaktuppgifter och namn på underentreprenörer och uppgift om firmatecknare för dessa. E</w:t>
      </w:r>
      <w:r w:rsidR="003A28C6">
        <w:t>ntreprenören</w:t>
      </w:r>
      <w:r w:rsidRPr="00CC461B">
        <w:t xml:space="preserve"> ska även löpande överlämna motsvarande uppgifter om ändring sker.</w:t>
      </w:r>
    </w:p>
    <w:p w14:paraId="364BCFDE" w14:textId="77777777" w:rsidR="00FE4E13" w:rsidRDefault="00FE4E13" w:rsidP="00FE4E13">
      <w:pPr>
        <w:spacing w:after="0" w:line="240" w:lineRule="auto"/>
        <w:ind w:left="1636"/>
      </w:pPr>
    </w:p>
    <w:p w14:paraId="340D2B25" w14:textId="1BD0DA1A" w:rsidR="006B2327" w:rsidRPr="00CC461B" w:rsidRDefault="006B2327" w:rsidP="00FE4E13">
      <w:pPr>
        <w:spacing w:after="0" w:line="240" w:lineRule="auto"/>
        <w:ind w:firstLine="1304"/>
      </w:pPr>
      <w:r w:rsidRPr="00CC461B">
        <w:t>Inom fyra (4) veckor efter kontrakt tecknats:</w:t>
      </w:r>
    </w:p>
    <w:p w14:paraId="783CEFBF" w14:textId="2CD41A26" w:rsidR="006B2327" w:rsidRDefault="006B2327" w:rsidP="00C31DFD">
      <w:pPr>
        <w:pStyle w:val="Liststycke"/>
        <w:numPr>
          <w:ilvl w:val="0"/>
          <w:numId w:val="5"/>
        </w:numPr>
        <w:spacing w:after="0" w:line="240" w:lineRule="auto"/>
      </w:pPr>
      <w:r w:rsidRPr="00CC461B">
        <w:t>APD-plan</w:t>
      </w:r>
    </w:p>
    <w:p w14:paraId="6038E061" w14:textId="242078C8" w:rsidR="008D6FB1" w:rsidRPr="00CC461B" w:rsidRDefault="008D6FB1" w:rsidP="00C31DFD">
      <w:pPr>
        <w:pStyle w:val="Liststycke"/>
        <w:numPr>
          <w:ilvl w:val="0"/>
          <w:numId w:val="5"/>
        </w:numPr>
        <w:spacing w:after="0" w:line="240" w:lineRule="auto"/>
      </w:pPr>
      <w:r>
        <w:t>TA-plan</w:t>
      </w:r>
    </w:p>
    <w:p w14:paraId="54C67343" w14:textId="77777777" w:rsidR="006B2327" w:rsidRPr="00CC461B" w:rsidRDefault="006B2327" w:rsidP="00C31DFD">
      <w:pPr>
        <w:pStyle w:val="Liststycke"/>
        <w:numPr>
          <w:ilvl w:val="0"/>
          <w:numId w:val="5"/>
        </w:numPr>
        <w:spacing w:after="0" w:line="240" w:lineRule="auto"/>
      </w:pPr>
      <w:r w:rsidRPr="00CC461B">
        <w:t>Arbetsmiljöplan</w:t>
      </w:r>
    </w:p>
    <w:p w14:paraId="5C40BB5D" w14:textId="77777777" w:rsidR="006B2327" w:rsidRPr="00CC461B" w:rsidRDefault="006B2327" w:rsidP="00C31DFD">
      <w:pPr>
        <w:pStyle w:val="Liststycke"/>
        <w:numPr>
          <w:ilvl w:val="0"/>
          <w:numId w:val="5"/>
        </w:numPr>
        <w:spacing w:after="0" w:line="240" w:lineRule="auto"/>
      </w:pPr>
      <w:r w:rsidRPr="00CC461B">
        <w:t>Kvalitetsplan enligt AFD.224</w:t>
      </w:r>
    </w:p>
    <w:p w14:paraId="3A60B973" w14:textId="77777777" w:rsidR="006B2327" w:rsidRDefault="006B2327" w:rsidP="00C31DFD">
      <w:pPr>
        <w:pStyle w:val="Liststycke"/>
        <w:numPr>
          <w:ilvl w:val="0"/>
          <w:numId w:val="5"/>
        </w:numPr>
        <w:spacing w:after="0" w:line="240" w:lineRule="auto"/>
      </w:pPr>
      <w:r w:rsidRPr="00CC461B">
        <w:t>Miljöplan enligt AFD.224</w:t>
      </w:r>
    </w:p>
    <w:p w14:paraId="2BB74260" w14:textId="77777777" w:rsidR="006B2327" w:rsidRPr="00CC461B" w:rsidRDefault="006B2327" w:rsidP="00C31DFD">
      <w:pPr>
        <w:pStyle w:val="Liststycke"/>
        <w:numPr>
          <w:ilvl w:val="0"/>
          <w:numId w:val="5"/>
        </w:numPr>
        <w:spacing w:after="0" w:line="240" w:lineRule="auto"/>
      </w:pPr>
      <w:r w:rsidRPr="00CC461B">
        <w:t>Huvudtidplan</w:t>
      </w:r>
    </w:p>
    <w:p w14:paraId="307A2F4C" w14:textId="77777777" w:rsidR="006B2327" w:rsidRPr="00CC461B" w:rsidRDefault="006B2327" w:rsidP="00C31DFD">
      <w:pPr>
        <w:pStyle w:val="Liststycke"/>
        <w:numPr>
          <w:ilvl w:val="0"/>
          <w:numId w:val="5"/>
        </w:numPr>
        <w:spacing w:after="0" w:line="240" w:lineRule="auto"/>
      </w:pPr>
      <w:r w:rsidRPr="00CC461B">
        <w:lastRenderedPageBreak/>
        <w:t>Detaljerad produktionstidplan</w:t>
      </w:r>
    </w:p>
    <w:p w14:paraId="5A7548F4" w14:textId="6D326F42" w:rsidR="006B2327" w:rsidRPr="00CC461B" w:rsidRDefault="006B2327" w:rsidP="00C31DFD">
      <w:pPr>
        <w:pStyle w:val="Liststycke"/>
        <w:numPr>
          <w:ilvl w:val="0"/>
          <w:numId w:val="5"/>
        </w:numPr>
        <w:spacing w:after="0" w:line="240" w:lineRule="auto"/>
      </w:pPr>
      <w:r w:rsidRPr="00CC461B">
        <w:t xml:space="preserve">Försäkringsbevis </w:t>
      </w:r>
      <w:r w:rsidR="00FE4E13">
        <w:t xml:space="preserve">enligt </w:t>
      </w:r>
      <w:r w:rsidRPr="00CC461B">
        <w:t>AFD.54</w:t>
      </w:r>
    </w:p>
    <w:p w14:paraId="607CAA61" w14:textId="77777777" w:rsidR="006B2327" w:rsidRPr="00CC461B" w:rsidRDefault="006B2327" w:rsidP="00C31DFD">
      <w:pPr>
        <w:pStyle w:val="Liststycke"/>
        <w:numPr>
          <w:ilvl w:val="0"/>
          <w:numId w:val="5"/>
        </w:numPr>
        <w:spacing w:after="0" w:line="240" w:lineRule="auto"/>
      </w:pPr>
      <w:r w:rsidRPr="00CC461B">
        <w:t>Betalningsplan enligt AFD.622</w:t>
      </w:r>
    </w:p>
    <w:p w14:paraId="268520B0" w14:textId="3F25B926" w:rsidR="006B2327" w:rsidRDefault="006B2327" w:rsidP="0052351C">
      <w:pPr>
        <w:pStyle w:val="Liststycke"/>
        <w:numPr>
          <w:ilvl w:val="0"/>
          <w:numId w:val="5"/>
        </w:numPr>
        <w:spacing w:after="0" w:line="240" w:lineRule="auto"/>
      </w:pPr>
      <w:r w:rsidRPr="00CC461B">
        <w:t>Säkerhet enligt AFD.631</w:t>
      </w:r>
    </w:p>
    <w:p w14:paraId="24084A86" w14:textId="77777777" w:rsidR="0052351C" w:rsidRPr="0052351C" w:rsidRDefault="0052351C" w:rsidP="00922622">
      <w:pPr>
        <w:pStyle w:val="Liststycke"/>
        <w:spacing w:after="0" w:line="240" w:lineRule="auto"/>
        <w:ind w:left="1996"/>
      </w:pPr>
    </w:p>
    <w:p w14:paraId="2BE80CA7" w14:textId="77777777" w:rsidR="007A2007" w:rsidRDefault="007A2007" w:rsidP="007A2007">
      <w:pPr>
        <w:spacing w:after="0" w:line="240" w:lineRule="auto"/>
        <w:ind w:left="1276"/>
      </w:pPr>
      <w:r w:rsidRPr="00E75601">
        <w:t>Entreprenören ska</w:t>
      </w:r>
      <w:r>
        <w:t xml:space="preserve"> till slutbesiktning</w:t>
      </w:r>
      <w:r w:rsidRPr="00E75601">
        <w:t xml:space="preserve"> upprätta </w:t>
      </w:r>
      <w:r>
        <w:t xml:space="preserve">en klimatberäkning enligt Boverkets krav. Entreprenören ska även delge beställaren underlag för klimatberäkningen där material, mängder och </w:t>
      </w:r>
      <w:proofErr w:type="spellStart"/>
      <w:r>
        <w:t>EPD:er</w:t>
      </w:r>
      <w:proofErr w:type="spellEnd"/>
      <w:r>
        <w:t xml:space="preserve"> framgår. Även inköpskvitton samt bilagor med redovisade </w:t>
      </w:r>
      <w:proofErr w:type="spellStart"/>
      <w:r>
        <w:t>EPD:er</w:t>
      </w:r>
      <w:proofErr w:type="spellEnd"/>
      <w:r>
        <w:t xml:space="preserve"> för respektive material ska delges beställaren. </w:t>
      </w:r>
    </w:p>
    <w:p w14:paraId="4222322B" w14:textId="4D8A2D84" w:rsidR="000F55C0" w:rsidRDefault="000F55C0" w:rsidP="00E75601">
      <w:pPr>
        <w:spacing w:after="0" w:line="240" w:lineRule="auto"/>
        <w:ind w:left="1276"/>
      </w:pPr>
      <w:r>
        <w:t xml:space="preserve">Entreprenören ansvarar för att upprätta en </w:t>
      </w:r>
      <w:r w:rsidRPr="00E75601">
        <w:t xml:space="preserve">klimatdeklaration </w:t>
      </w:r>
      <w:r w:rsidR="00447163">
        <w:t xml:space="preserve">som </w:t>
      </w:r>
      <w:r w:rsidRPr="00E75601">
        <w:t xml:space="preserve">överlämnas till beställaren i samband med bygglovsansökan och slutbesked.   </w:t>
      </w:r>
      <w:r>
        <w:br/>
      </w:r>
    </w:p>
    <w:p w14:paraId="6F563A75" w14:textId="0844A1A9" w:rsidR="0023489B" w:rsidRPr="00E75601" w:rsidRDefault="007A2007" w:rsidP="00E75601">
      <w:pPr>
        <w:spacing w:after="0" w:line="240" w:lineRule="auto"/>
        <w:ind w:left="1276"/>
      </w:pPr>
      <w:r>
        <w:t xml:space="preserve">En energiberäkning som redogör för uppfyllnad av BBR-kraven eller bättre skall utföras för husen, inkl. miljöstuga, i projekteringen och delges beställaren. Beräkningen skall utföras enligt Boverkets föreskrifter och allmänna råd som redovisar energianvändningen i kWh/kvm/år. En verifiering av energiberäkningens uppfyllnad skall utföras inför slutbesiktningen. </w:t>
      </w:r>
      <w:r w:rsidRPr="00C35915">
        <w:rPr>
          <w:rFonts w:ascii="Calibri" w:eastAsia="Times New Roman" w:hAnsi="Calibri" w:cs="Calibri"/>
          <w:color w:val="FF0000"/>
        </w:rPr>
        <w:t xml:space="preserve"> </w:t>
      </w:r>
    </w:p>
    <w:p w14:paraId="3C5DBC7A" w14:textId="4DFF253F" w:rsidR="002C76A4" w:rsidRDefault="002C76A4" w:rsidP="00CC461B">
      <w:pPr>
        <w:spacing w:after="0" w:line="240" w:lineRule="auto"/>
        <w:ind w:left="1276"/>
      </w:pPr>
      <w:r>
        <w:br/>
        <w:t>Entreprenören ska upprätta bygglovshandlingar</w:t>
      </w:r>
      <w:r w:rsidR="00922622">
        <w:t xml:space="preserve"> innehållande: </w:t>
      </w:r>
    </w:p>
    <w:p w14:paraId="3F5748F7" w14:textId="2F53111E" w:rsidR="00D349CB" w:rsidRPr="000A076F" w:rsidRDefault="00D349CB" w:rsidP="00D349CB">
      <w:pPr>
        <w:pStyle w:val="Liststycke"/>
        <w:numPr>
          <w:ilvl w:val="0"/>
          <w:numId w:val="19"/>
        </w:numPr>
        <w:spacing w:after="0" w:line="240" w:lineRule="auto"/>
      </w:pPr>
      <w:r w:rsidRPr="000A076F">
        <w:t xml:space="preserve">Situationsplan </w:t>
      </w:r>
    </w:p>
    <w:p w14:paraId="35800EB8" w14:textId="79E6BD14" w:rsidR="00DE3395" w:rsidRPr="000A076F" w:rsidRDefault="00DE3395" w:rsidP="00DE3395">
      <w:pPr>
        <w:pStyle w:val="Liststycke"/>
        <w:numPr>
          <w:ilvl w:val="0"/>
          <w:numId w:val="19"/>
        </w:numPr>
        <w:spacing w:after="0" w:line="240" w:lineRule="auto"/>
      </w:pPr>
      <w:r w:rsidRPr="000A076F">
        <w:t>Markplaneringsritning</w:t>
      </w:r>
    </w:p>
    <w:p w14:paraId="784390F9" w14:textId="77777777" w:rsidR="00DE3395" w:rsidRPr="000A076F" w:rsidRDefault="00DE3395" w:rsidP="00DE3395">
      <w:pPr>
        <w:pStyle w:val="Liststycke"/>
        <w:numPr>
          <w:ilvl w:val="0"/>
          <w:numId w:val="19"/>
        </w:numPr>
        <w:spacing w:after="0" w:line="240" w:lineRule="auto"/>
      </w:pPr>
      <w:r w:rsidRPr="000A076F">
        <w:t>Fasadritningar</w:t>
      </w:r>
    </w:p>
    <w:p w14:paraId="17ADD3E1" w14:textId="56D33D2D" w:rsidR="00D349CB" w:rsidRPr="000A076F" w:rsidRDefault="00D349CB" w:rsidP="00D349CB">
      <w:pPr>
        <w:pStyle w:val="Liststycke"/>
        <w:numPr>
          <w:ilvl w:val="0"/>
          <w:numId w:val="19"/>
        </w:numPr>
        <w:spacing w:after="0" w:line="240" w:lineRule="auto"/>
      </w:pPr>
      <w:r w:rsidRPr="000A076F">
        <w:t xml:space="preserve">Planritningar </w:t>
      </w:r>
    </w:p>
    <w:p w14:paraId="7EE5063E" w14:textId="0AD9E694" w:rsidR="00D349CB" w:rsidRPr="000A076F" w:rsidRDefault="00D349CB" w:rsidP="00D349CB">
      <w:pPr>
        <w:pStyle w:val="Liststycke"/>
        <w:numPr>
          <w:ilvl w:val="0"/>
          <w:numId w:val="19"/>
        </w:numPr>
        <w:spacing w:after="0" w:line="240" w:lineRule="auto"/>
      </w:pPr>
      <w:r w:rsidRPr="000A076F">
        <w:t>Sektion</w:t>
      </w:r>
      <w:r w:rsidR="00DE3395" w:rsidRPr="000A076F">
        <w:t xml:space="preserve">sritningar </w:t>
      </w:r>
      <w:r w:rsidRPr="000A076F">
        <w:t xml:space="preserve"> </w:t>
      </w:r>
    </w:p>
    <w:p w14:paraId="010317DF" w14:textId="77777777" w:rsidR="00DE3395" w:rsidRPr="000A076F" w:rsidRDefault="00DE3395" w:rsidP="00DE3395">
      <w:pPr>
        <w:pStyle w:val="Liststycke"/>
        <w:numPr>
          <w:ilvl w:val="0"/>
          <w:numId w:val="19"/>
        </w:numPr>
        <w:spacing w:after="0" w:line="240" w:lineRule="auto"/>
      </w:pPr>
      <w:r w:rsidRPr="000A076F">
        <w:t xml:space="preserve">Konstruktionshandlingar </w:t>
      </w:r>
    </w:p>
    <w:p w14:paraId="0E4376E8" w14:textId="6EEE29A3" w:rsidR="00D349CB" w:rsidRPr="000A076F" w:rsidRDefault="00D349CB" w:rsidP="00D349CB">
      <w:pPr>
        <w:pStyle w:val="Liststycke"/>
        <w:numPr>
          <w:ilvl w:val="0"/>
          <w:numId w:val="19"/>
        </w:numPr>
        <w:spacing w:after="0" w:line="240" w:lineRule="auto"/>
      </w:pPr>
      <w:r w:rsidRPr="000A076F">
        <w:t>Höjdsättning</w:t>
      </w:r>
      <w:r w:rsidR="000A076F">
        <w:t>splan</w:t>
      </w:r>
    </w:p>
    <w:p w14:paraId="2B1B1A10" w14:textId="41C0471A" w:rsidR="00D349CB" w:rsidRPr="000A076F" w:rsidRDefault="00D349CB" w:rsidP="00D349CB">
      <w:pPr>
        <w:pStyle w:val="Liststycke"/>
        <w:numPr>
          <w:ilvl w:val="0"/>
          <w:numId w:val="19"/>
        </w:numPr>
        <w:spacing w:after="0" w:line="240" w:lineRule="auto"/>
      </w:pPr>
      <w:r w:rsidRPr="000A076F">
        <w:t xml:space="preserve">Utvändig material- och kulörbeskrivning  </w:t>
      </w:r>
    </w:p>
    <w:p w14:paraId="3337FA14" w14:textId="08749813" w:rsidR="006519B1" w:rsidRPr="000A076F" w:rsidRDefault="006519B1" w:rsidP="006519B1">
      <w:pPr>
        <w:pStyle w:val="Liststycke"/>
        <w:numPr>
          <w:ilvl w:val="0"/>
          <w:numId w:val="19"/>
        </w:numPr>
        <w:spacing w:after="0" w:line="240" w:lineRule="auto"/>
      </w:pPr>
      <w:r w:rsidRPr="000A076F">
        <w:t>Tillgänglighet</w:t>
      </w:r>
      <w:r w:rsidR="00922622" w:rsidRPr="000A076F">
        <w:t>sutlåtande</w:t>
      </w:r>
      <w:r w:rsidRPr="000A076F">
        <w:t xml:space="preserve"> </w:t>
      </w:r>
    </w:p>
    <w:p w14:paraId="0581A8DC" w14:textId="7BFACC64" w:rsidR="006519B1" w:rsidRPr="000A076F" w:rsidRDefault="006519B1" w:rsidP="006519B1">
      <w:pPr>
        <w:pStyle w:val="Liststycke"/>
        <w:numPr>
          <w:ilvl w:val="0"/>
          <w:numId w:val="19"/>
        </w:numPr>
        <w:spacing w:after="0" w:line="240" w:lineRule="auto"/>
      </w:pPr>
      <w:r w:rsidRPr="000A076F">
        <w:t>Akustik</w:t>
      </w:r>
      <w:r w:rsidR="00922622" w:rsidRPr="000A076F">
        <w:t>utlåtande</w:t>
      </w:r>
      <w:r w:rsidRPr="000A076F">
        <w:t xml:space="preserve"> </w:t>
      </w:r>
    </w:p>
    <w:p w14:paraId="428E3CA4" w14:textId="5F802112" w:rsidR="00DE3395" w:rsidRPr="000A076F" w:rsidRDefault="005D5C21" w:rsidP="00DE3395">
      <w:pPr>
        <w:pStyle w:val="Liststycke"/>
        <w:numPr>
          <w:ilvl w:val="0"/>
          <w:numId w:val="19"/>
        </w:numPr>
        <w:spacing w:after="0" w:line="240" w:lineRule="auto"/>
      </w:pPr>
      <w:r w:rsidRPr="000A076F">
        <w:t>Fukt</w:t>
      </w:r>
      <w:r w:rsidR="00922622" w:rsidRPr="000A076F">
        <w:t>skyddsbeskrivning</w:t>
      </w:r>
    </w:p>
    <w:p w14:paraId="100FF633" w14:textId="0FBF34AA" w:rsidR="00DE3395" w:rsidRPr="000A076F" w:rsidRDefault="00DE3395" w:rsidP="00DE3395">
      <w:pPr>
        <w:pStyle w:val="Liststycke"/>
        <w:numPr>
          <w:ilvl w:val="0"/>
          <w:numId w:val="19"/>
        </w:numPr>
        <w:spacing w:after="0" w:line="240" w:lineRule="auto"/>
      </w:pPr>
      <w:r w:rsidRPr="000A076F">
        <w:t xml:space="preserve">Brandskyddsbeskrivning </w:t>
      </w:r>
    </w:p>
    <w:p w14:paraId="14BBEA58" w14:textId="77777777" w:rsidR="00D349CB" w:rsidRDefault="00D349CB" w:rsidP="00CC461B">
      <w:pPr>
        <w:spacing w:after="0" w:line="240" w:lineRule="auto"/>
        <w:ind w:left="1276"/>
      </w:pPr>
    </w:p>
    <w:p w14:paraId="7AFAECD1" w14:textId="2EDCEB32" w:rsidR="00511F6F" w:rsidRDefault="006B2327" w:rsidP="00CC461B">
      <w:pPr>
        <w:spacing w:after="0" w:line="240" w:lineRule="auto"/>
        <w:ind w:left="1276"/>
      </w:pPr>
      <w:r w:rsidRPr="00CC461B">
        <w:t xml:space="preserve">Entreprenören </w:t>
      </w:r>
      <w:r w:rsidR="003E1345">
        <w:t xml:space="preserve">ska upprätta </w:t>
      </w:r>
      <w:r w:rsidRPr="00CC461B">
        <w:t xml:space="preserve">bygghandlingar </w:t>
      </w:r>
      <w:r w:rsidR="00FA4127">
        <w:t xml:space="preserve">och relationshandlingar </w:t>
      </w:r>
      <w:r w:rsidR="00654495">
        <w:t>för:</w:t>
      </w:r>
    </w:p>
    <w:p w14:paraId="6E51BBA2" w14:textId="47DF2A86" w:rsidR="00511F6F" w:rsidRPr="003424B3" w:rsidRDefault="00D01587" w:rsidP="00511F6F">
      <w:pPr>
        <w:pStyle w:val="Liststycke"/>
        <w:numPr>
          <w:ilvl w:val="0"/>
          <w:numId w:val="19"/>
        </w:numPr>
        <w:spacing w:after="0" w:line="240" w:lineRule="auto"/>
      </w:pPr>
      <w:r w:rsidRPr="003424B3">
        <w:t>Arkitekt</w:t>
      </w:r>
    </w:p>
    <w:p w14:paraId="65228DAE" w14:textId="56579FEB" w:rsidR="00D01587" w:rsidRPr="003424B3" w:rsidRDefault="00D01587" w:rsidP="00511F6F">
      <w:pPr>
        <w:pStyle w:val="Liststycke"/>
        <w:numPr>
          <w:ilvl w:val="0"/>
          <w:numId w:val="19"/>
        </w:numPr>
        <w:spacing w:after="0" w:line="240" w:lineRule="auto"/>
      </w:pPr>
      <w:r w:rsidRPr="003424B3">
        <w:t xml:space="preserve">Konstruktion </w:t>
      </w:r>
    </w:p>
    <w:p w14:paraId="688C09A8" w14:textId="417A2959" w:rsidR="00D349CB" w:rsidRDefault="00D349CB" w:rsidP="002C76A4">
      <w:pPr>
        <w:pStyle w:val="Liststycke"/>
        <w:numPr>
          <w:ilvl w:val="0"/>
          <w:numId w:val="19"/>
        </w:numPr>
        <w:spacing w:after="0" w:line="240" w:lineRule="auto"/>
      </w:pPr>
      <w:r w:rsidRPr="003424B3">
        <w:t>Landskap</w:t>
      </w:r>
    </w:p>
    <w:p w14:paraId="7FB13607" w14:textId="0AB65FF9" w:rsidR="00320BF0" w:rsidRPr="007B6DEF" w:rsidRDefault="00320BF0" w:rsidP="002C76A4">
      <w:pPr>
        <w:pStyle w:val="Liststycke"/>
        <w:numPr>
          <w:ilvl w:val="0"/>
          <w:numId w:val="19"/>
        </w:numPr>
        <w:spacing w:after="0" w:line="240" w:lineRule="auto"/>
      </w:pPr>
      <w:r w:rsidRPr="007B6DEF">
        <w:t>Yttre VA</w:t>
      </w:r>
      <w:r w:rsidR="007B6DEF" w:rsidRPr="007B6DEF">
        <w:t xml:space="preserve"> </w:t>
      </w:r>
    </w:p>
    <w:p w14:paraId="0D965745" w14:textId="3733FC26" w:rsidR="00511F6F" w:rsidRPr="003424B3" w:rsidRDefault="00511F6F" w:rsidP="00511F6F">
      <w:pPr>
        <w:pStyle w:val="Liststycke"/>
        <w:numPr>
          <w:ilvl w:val="0"/>
          <w:numId w:val="19"/>
        </w:numPr>
        <w:spacing w:after="0" w:line="240" w:lineRule="auto"/>
      </w:pPr>
      <w:r w:rsidRPr="003424B3">
        <w:t>El</w:t>
      </w:r>
    </w:p>
    <w:p w14:paraId="671FD6A8" w14:textId="346EEF18" w:rsidR="00511F6F" w:rsidRPr="003424B3" w:rsidRDefault="00654495" w:rsidP="00511F6F">
      <w:pPr>
        <w:pStyle w:val="Liststycke"/>
        <w:numPr>
          <w:ilvl w:val="0"/>
          <w:numId w:val="19"/>
        </w:numPr>
        <w:spacing w:after="0" w:line="240" w:lineRule="auto"/>
      </w:pPr>
      <w:r w:rsidRPr="003424B3">
        <w:t xml:space="preserve">VS </w:t>
      </w:r>
    </w:p>
    <w:p w14:paraId="4121ACD0" w14:textId="70D964C9" w:rsidR="002C76A4" w:rsidRPr="003424B3" w:rsidRDefault="002C76A4" w:rsidP="00511F6F">
      <w:pPr>
        <w:pStyle w:val="Liststycke"/>
        <w:numPr>
          <w:ilvl w:val="0"/>
          <w:numId w:val="19"/>
        </w:numPr>
        <w:spacing w:after="0" w:line="240" w:lineRule="auto"/>
      </w:pPr>
      <w:r w:rsidRPr="003424B3">
        <w:t>Luft</w:t>
      </w:r>
    </w:p>
    <w:p w14:paraId="7837A8E5" w14:textId="0AB43C60" w:rsidR="002C76A4" w:rsidRPr="003424B3" w:rsidRDefault="002C76A4" w:rsidP="00511F6F">
      <w:pPr>
        <w:pStyle w:val="Liststycke"/>
        <w:numPr>
          <w:ilvl w:val="0"/>
          <w:numId w:val="19"/>
        </w:numPr>
        <w:spacing w:after="0" w:line="240" w:lineRule="auto"/>
      </w:pPr>
      <w:r w:rsidRPr="003424B3">
        <w:t xml:space="preserve">Styr </w:t>
      </w:r>
    </w:p>
    <w:p w14:paraId="044848CB" w14:textId="1AC6B3DE" w:rsidR="00DE3395" w:rsidRPr="003424B3" w:rsidRDefault="00DE3395" w:rsidP="00511F6F">
      <w:pPr>
        <w:pStyle w:val="Liststycke"/>
        <w:numPr>
          <w:ilvl w:val="0"/>
          <w:numId w:val="19"/>
        </w:numPr>
        <w:spacing w:after="0" w:line="240" w:lineRule="auto"/>
      </w:pPr>
      <w:r w:rsidRPr="003424B3">
        <w:t>Brand</w:t>
      </w:r>
    </w:p>
    <w:p w14:paraId="15C8A771" w14:textId="53EEFB87" w:rsidR="00DE3395" w:rsidRPr="003424B3" w:rsidRDefault="00DE3395" w:rsidP="00511F6F">
      <w:pPr>
        <w:pStyle w:val="Liststycke"/>
        <w:numPr>
          <w:ilvl w:val="0"/>
          <w:numId w:val="19"/>
        </w:numPr>
        <w:spacing w:after="0" w:line="240" w:lineRule="auto"/>
      </w:pPr>
      <w:r w:rsidRPr="003424B3">
        <w:t xml:space="preserve">Akustik </w:t>
      </w:r>
    </w:p>
    <w:p w14:paraId="20BC8A34" w14:textId="12344682" w:rsidR="00DE3395" w:rsidRPr="003424B3" w:rsidRDefault="00DE3395" w:rsidP="00511F6F">
      <w:pPr>
        <w:pStyle w:val="Liststycke"/>
        <w:numPr>
          <w:ilvl w:val="0"/>
          <w:numId w:val="19"/>
        </w:numPr>
        <w:spacing w:after="0" w:line="240" w:lineRule="auto"/>
      </w:pPr>
      <w:r w:rsidRPr="003424B3">
        <w:t xml:space="preserve">Tillgänglighet </w:t>
      </w:r>
    </w:p>
    <w:p w14:paraId="5E7A3D70" w14:textId="7A81A23E" w:rsidR="00DE3395" w:rsidRPr="003424B3" w:rsidRDefault="00DE3395" w:rsidP="00511F6F">
      <w:pPr>
        <w:pStyle w:val="Liststycke"/>
        <w:numPr>
          <w:ilvl w:val="0"/>
          <w:numId w:val="19"/>
        </w:numPr>
        <w:spacing w:after="0" w:line="240" w:lineRule="auto"/>
      </w:pPr>
      <w:r w:rsidRPr="003424B3">
        <w:t xml:space="preserve">Fuktskyddsbeskrivning </w:t>
      </w:r>
    </w:p>
    <w:p w14:paraId="6AC74BFB" w14:textId="063B079A" w:rsidR="00DC4FFA" w:rsidRPr="003424B3" w:rsidRDefault="00DC4FFA" w:rsidP="003424B3">
      <w:pPr>
        <w:spacing w:after="0" w:line="240" w:lineRule="auto"/>
        <w:rPr>
          <w:highlight w:val="yellow"/>
        </w:rPr>
      </w:pPr>
    </w:p>
    <w:p w14:paraId="41879B0E" w14:textId="65F9F4DD" w:rsidR="002346C1" w:rsidRDefault="006B2327" w:rsidP="00D87E49">
      <w:pPr>
        <w:spacing w:after="120" w:line="240" w:lineRule="auto"/>
        <w:ind w:left="1276"/>
      </w:pPr>
      <w:r w:rsidRPr="00CC461B">
        <w:t xml:space="preserve">Bygghandlingar </w:t>
      </w:r>
      <w:r w:rsidR="005636F4">
        <w:t>ska</w:t>
      </w:r>
      <w:r w:rsidRPr="00CC461B">
        <w:t xml:space="preserve"> bestå av ritningar och beskrivningar för objektet och överensstämma med Bygghandlingar 90</w:t>
      </w:r>
      <w:r w:rsidR="00654495">
        <w:t xml:space="preserve">. </w:t>
      </w:r>
    </w:p>
    <w:p w14:paraId="2E64A0F8" w14:textId="16C3055B" w:rsidR="006B2327" w:rsidRPr="00CC461B" w:rsidRDefault="006B2327" w:rsidP="00DC4FFA">
      <w:pPr>
        <w:spacing w:after="0" w:line="240" w:lineRule="auto"/>
        <w:ind w:firstLine="1276"/>
      </w:pPr>
      <w:r w:rsidRPr="00CC461B">
        <w:t>Senast två (2) veckor före slut</w:t>
      </w:r>
      <w:r w:rsidRPr="00CC461B">
        <w:softHyphen/>
        <w:t>besiktning</w:t>
      </w:r>
      <w:r w:rsidR="00654495">
        <w:t xml:space="preserve"> </w:t>
      </w:r>
      <w:r w:rsidR="005636F4">
        <w:t>ska</w:t>
      </w:r>
      <w:r w:rsidR="00654495">
        <w:t xml:space="preserve"> entreprenören tillhandahålla</w:t>
      </w:r>
      <w:r w:rsidRPr="00CC461B">
        <w:t>:</w:t>
      </w:r>
    </w:p>
    <w:p w14:paraId="65800549" w14:textId="77777777" w:rsidR="006B2327" w:rsidRPr="00CC461B" w:rsidRDefault="006B2327" w:rsidP="00C31DFD">
      <w:pPr>
        <w:pStyle w:val="Liststycke"/>
        <w:numPr>
          <w:ilvl w:val="0"/>
          <w:numId w:val="5"/>
        </w:numPr>
        <w:spacing w:after="0" w:line="240" w:lineRule="auto"/>
      </w:pPr>
      <w:r w:rsidRPr="00CC461B">
        <w:t>Relationshandlingar inkl. ritningar.</w:t>
      </w:r>
    </w:p>
    <w:p w14:paraId="7B57AE63" w14:textId="306A60C6" w:rsidR="006B2327" w:rsidRPr="00CC461B" w:rsidRDefault="006B2327" w:rsidP="00C31DFD">
      <w:pPr>
        <w:pStyle w:val="Liststycke"/>
        <w:numPr>
          <w:ilvl w:val="0"/>
          <w:numId w:val="5"/>
        </w:numPr>
        <w:spacing w:after="0" w:line="240" w:lineRule="auto"/>
      </w:pPr>
      <w:r w:rsidRPr="00CC461B">
        <w:t>Instruktion för drift och underhåll</w:t>
      </w:r>
      <w:r w:rsidR="00FA4127">
        <w:t xml:space="preserve"> </w:t>
      </w:r>
      <w:r w:rsidR="00FA4127" w:rsidRPr="00594383">
        <w:t>enligt AMA</w:t>
      </w:r>
    </w:p>
    <w:p w14:paraId="6DCA093E" w14:textId="77777777" w:rsidR="006B2327" w:rsidRPr="00CC461B" w:rsidRDefault="006B2327" w:rsidP="00C31DFD">
      <w:pPr>
        <w:pStyle w:val="Liststycke"/>
        <w:numPr>
          <w:ilvl w:val="0"/>
          <w:numId w:val="5"/>
        </w:numPr>
        <w:spacing w:after="0" w:line="240" w:lineRule="auto"/>
      </w:pPr>
      <w:r w:rsidRPr="00CC461B">
        <w:t>Egenkontrolldokument och fuktsäkerhetsdokumentation enligt AFD.224</w:t>
      </w:r>
    </w:p>
    <w:p w14:paraId="7AD18455" w14:textId="77777777" w:rsidR="006B2327" w:rsidRPr="00CC461B" w:rsidRDefault="006B2327" w:rsidP="00C31DFD">
      <w:pPr>
        <w:pStyle w:val="Liststycke"/>
        <w:numPr>
          <w:ilvl w:val="0"/>
          <w:numId w:val="5"/>
        </w:numPr>
        <w:spacing w:after="0" w:line="240" w:lineRule="auto"/>
      </w:pPr>
      <w:r w:rsidRPr="00CC461B">
        <w:t>Provningsprotokoll enligt AFD.28</w:t>
      </w:r>
    </w:p>
    <w:p w14:paraId="5F74B87A" w14:textId="77777777" w:rsidR="006B2327" w:rsidRDefault="006B2327" w:rsidP="00C31DFD">
      <w:pPr>
        <w:pStyle w:val="Liststycke"/>
        <w:numPr>
          <w:ilvl w:val="0"/>
          <w:numId w:val="5"/>
        </w:numPr>
        <w:spacing w:after="0" w:line="240" w:lineRule="auto"/>
      </w:pPr>
      <w:r w:rsidRPr="00CC461B">
        <w:t>CE märkning enligt AFD.185</w:t>
      </w:r>
    </w:p>
    <w:p w14:paraId="101B65B5" w14:textId="71D6EB68" w:rsidR="007B6DEF" w:rsidRDefault="007B6DEF" w:rsidP="007B6DEF">
      <w:pPr>
        <w:pStyle w:val="Liststycke"/>
        <w:numPr>
          <w:ilvl w:val="0"/>
          <w:numId w:val="5"/>
        </w:numPr>
        <w:spacing w:after="0" w:line="240" w:lineRule="auto"/>
      </w:pPr>
      <w:r>
        <w:t xml:space="preserve">En verifiering av energiberäkningens </w:t>
      </w:r>
      <w:r w:rsidR="000B1388">
        <w:t>uppfyllnad.</w:t>
      </w:r>
    </w:p>
    <w:p w14:paraId="5FF5D5CD" w14:textId="77777777" w:rsidR="002346C1" w:rsidRDefault="002346C1" w:rsidP="00654495">
      <w:pPr>
        <w:spacing w:after="0" w:line="240" w:lineRule="auto"/>
        <w:ind w:left="1276"/>
      </w:pPr>
    </w:p>
    <w:p w14:paraId="2CAD2789" w14:textId="2C94ED76" w:rsidR="00654495" w:rsidRDefault="00654495" w:rsidP="00D87E49">
      <w:pPr>
        <w:spacing w:after="120" w:line="240" w:lineRule="auto"/>
        <w:ind w:left="1276"/>
      </w:pPr>
      <w:r w:rsidRPr="00654495">
        <w:t xml:space="preserve">Samtliga handlingar ska tillhandahållas digitalt </w:t>
      </w:r>
      <w:r w:rsidR="002346C1">
        <w:t>i DWG- och PDF-format oc</w:t>
      </w:r>
      <w:r w:rsidRPr="00654495">
        <w:t xml:space="preserve">h läggas upp av entreprenören i beställarens projektportal, </w:t>
      </w:r>
      <w:proofErr w:type="spellStart"/>
      <w:r w:rsidRPr="00654495">
        <w:t>Byggnet</w:t>
      </w:r>
      <w:proofErr w:type="spellEnd"/>
      <w:r w:rsidRPr="00654495">
        <w:t xml:space="preserve">. </w:t>
      </w:r>
    </w:p>
    <w:p w14:paraId="6E8C09FD" w14:textId="7490BE8C" w:rsidR="006B2327" w:rsidRPr="00CC461B" w:rsidRDefault="006B2327" w:rsidP="00CC461B">
      <w:pPr>
        <w:spacing w:after="0" w:line="240" w:lineRule="auto"/>
        <w:ind w:left="1276"/>
      </w:pPr>
      <w:r w:rsidRPr="00CC461B">
        <w:t xml:space="preserve">Alla entreprenadhandlingar som upprättas </w:t>
      </w:r>
      <w:r w:rsidR="005636F4">
        <w:t>ska</w:t>
      </w:r>
      <w:r w:rsidRPr="00CC461B">
        <w:t xml:space="preserve"> vara på svenska.</w:t>
      </w:r>
    </w:p>
    <w:p w14:paraId="0D683436" w14:textId="77777777" w:rsidR="006B2327" w:rsidRPr="000755B4" w:rsidRDefault="006B2327" w:rsidP="000755B4">
      <w:pPr>
        <w:spacing w:before="240" w:after="0"/>
        <w:rPr>
          <w:rFonts w:ascii="Roboto Slab Black" w:hAnsi="Roboto Slab Black" w:cs="Roboto Slab Black"/>
          <w:b/>
          <w:bCs/>
        </w:rPr>
      </w:pPr>
      <w:r w:rsidRPr="000755B4">
        <w:rPr>
          <w:rFonts w:ascii="Roboto Slab Black" w:hAnsi="Roboto Slab Black" w:cs="Roboto Slab Black"/>
          <w:b/>
          <w:bCs/>
        </w:rPr>
        <w:t xml:space="preserve">AFD.2421 </w:t>
      </w:r>
      <w:r w:rsidRPr="000755B4">
        <w:rPr>
          <w:rFonts w:ascii="Roboto Slab Black" w:hAnsi="Roboto Slab Black" w:cs="Roboto Slab Black"/>
          <w:b/>
          <w:bCs/>
        </w:rPr>
        <w:tab/>
        <w:t>Redovisning av projekteringsplan</w:t>
      </w:r>
    </w:p>
    <w:p w14:paraId="0FFF6D10" w14:textId="2140D969" w:rsidR="00C7677F" w:rsidRDefault="006B2327" w:rsidP="001833C4">
      <w:pPr>
        <w:spacing w:after="0" w:line="240" w:lineRule="auto"/>
        <w:ind w:left="1276"/>
        <w:rPr>
          <w:color w:val="FF0000"/>
        </w:rPr>
      </w:pPr>
      <w:r w:rsidRPr="00CC461B">
        <w:t xml:space="preserve">Entreprenören är skyldig att möjliggöra för beställaren att granska samtliga entreprenadhandlingar. Entreprenören ska därför successivt, i den </w:t>
      </w:r>
      <w:proofErr w:type="gramStart"/>
      <w:r w:rsidRPr="00CC461B">
        <w:t>takt handlingarna</w:t>
      </w:r>
      <w:proofErr w:type="gramEnd"/>
      <w:r w:rsidRPr="00CC461B">
        <w:t xml:space="preserve"> upprättas, tillställa beställaren erforderliga omgångar granskningskopior. Innan handling tillställs beställaren för granskning ska den vara påtecknad som godkänd av entreprenören. Kopia av handling för granskning, ska vara märkt ”GRANSKNINGS</w:t>
      </w:r>
      <w:r w:rsidRPr="00CC461B">
        <w:softHyphen/>
        <w:t>KOPIA”. Beställaren meddelar skriftligen sina eventuella synpunkter. Beställarens tid för granskning ska vara två (2) veckor.</w:t>
      </w:r>
      <w:r w:rsidR="00C7677F" w:rsidRPr="00C7677F">
        <w:rPr>
          <w:color w:val="FF0000"/>
        </w:rPr>
        <w:t xml:space="preserve"> </w:t>
      </w:r>
    </w:p>
    <w:p w14:paraId="682EA704" w14:textId="2EF2DFA5" w:rsidR="00B86573" w:rsidRDefault="00B86573" w:rsidP="00B86573">
      <w:pPr>
        <w:spacing w:before="240" w:after="0"/>
        <w:rPr>
          <w:rFonts w:ascii="Roboto Slab Black" w:hAnsi="Roboto Slab Black" w:cs="Roboto Slab Black"/>
          <w:b/>
          <w:bCs/>
        </w:rPr>
      </w:pPr>
      <w:r w:rsidRPr="00B86573">
        <w:rPr>
          <w:rFonts w:ascii="Roboto Slab Black" w:hAnsi="Roboto Slab Black" w:cs="Roboto Slab Black"/>
          <w:b/>
          <w:bCs/>
        </w:rPr>
        <w:t>AFD.2422</w:t>
      </w:r>
      <w:r w:rsidRPr="00B86573">
        <w:rPr>
          <w:rFonts w:ascii="Roboto Slab Black" w:hAnsi="Roboto Slab Black" w:cs="Roboto Slab Black"/>
          <w:b/>
          <w:bCs/>
        </w:rPr>
        <w:tab/>
        <w:t xml:space="preserve">Arkivering av handlingar </w:t>
      </w:r>
      <w:proofErr w:type="gramStart"/>
      <w:r w:rsidRPr="00B86573">
        <w:rPr>
          <w:rFonts w:ascii="Roboto Slab Black" w:hAnsi="Roboto Slab Black" w:cs="Roboto Slab Black"/>
          <w:b/>
          <w:bCs/>
        </w:rPr>
        <w:t xml:space="preserve">m </w:t>
      </w:r>
      <w:proofErr w:type="spellStart"/>
      <w:r w:rsidRPr="00B86573">
        <w:rPr>
          <w:rFonts w:ascii="Roboto Slab Black" w:hAnsi="Roboto Slab Black" w:cs="Roboto Slab Black"/>
          <w:b/>
          <w:bCs/>
        </w:rPr>
        <w:t>m</w:t>
      </w:r>
      <w:proofErr w:type="spellEnd"/>
      <w:proofErr w:type="gramEnd"/>
      <w:r w:rsidRPr="00B86573">
        <w:rPr>
          <w:rFonts w:ascii="Roboto Slab Black" w:hAnsi="Roboto Slab Black" w:cs="Roboto Slab Black"/>
          <w:b/>
          <w:bCs/>
        </w:rPr>
        <w:t xml:space="preserve"> </w:t>
      </w:r>
    </w:p>
    <w:p w14:paraId="6F126FFB" w14:textId="1AB25FA9" w:rsidR="00B86573" w:rsidRPr="005F6DD9" w:rsidRDefault="005F6DD9" w:rsidP="005F6DD9">
      <w:pPr>
        <w:spacing w:after="0" w:line="240" w:lineRule="auto"/>
        <w:ind w:left="1276"/>
      </w:pPr>
      <w:r w:rsidRPr="00594383">
        <w:rPr>
          <w:rFonts w:hint="eastAsia"/>
        </w:rPr>
        <w:t>Entreprenören ska arkivera handlingar under minst 10 år efter garantitidens utgång. Entreprenören ska arkivera datafiler och</w:t>
      </w:r>
      <w:r w:rsidRPr="00594383">
        <w:t xml:space="preserve"> </w:t>
      </w:r>
      <w:r w:rsidRPr="00594383">
        <w:rPr>
          <w:rFonts w:hint="eastAsia"/>
        </w:rPr>
        <w:t>elektroniska konfigurationer ur vilka handlingarna framställs under minst 10 år efter garantitidens utgång. Beställaren ska inom</w:t>
      </w:r>
      <w:r w:rsidRPr="00594383">
        <w:t xml:space="preserve"> </w:t>
      </w:r>
      <w:r w:rsidRPr="00594383">
        <w:rPr>
          <w:rFonts w:hint="eastAsia"/>
        </w:rPr>
        <w:t>10 arbetsdagar kunna få kopior av arkiverade handlingar.</w:t>
      </w:r>
    </w:p>
    <w:p w14:paraId="4A764FCA" w14:textId="026B425C" w:rsidR="006B2327" w:rsidRPr="000755B4" w:rsidRDefault="006B2327" w:rsidP="000755B4">
      <w:pPr>
        <w:spacing w:before="240" w:after="0"/>
        <w:rPr>
          <w:rFonts w:ascii="Roboto Slab Black" w:hAnsi="Roboto Slab Black" w:cs="Roboto Slab Black"/>
          <w:b/>
          <w:bCs/>
        </w:rPr>
      </w:pPr>
      <w:r w:rsidRPr="000755B4">
        <w:rPr>
          <w:rFonts w:ascii="Roboto Slab Black" w:hAnsi="Roboto Slab Black" w:cs="Roboto Slab Black"/>
          <w:b/>
          <w:bCs/>
        </w:rPr>
        <w:t xml:space="preserve">AFD.262    </w:t>
      </w:r>
      <w:r w:rsidRPr="000755B4">
        <w:rPr>
          <w:rFonts w:ascii="Roboto Slab Black" w:hAnsi="Roboto Slab Black" w:cs="Roboto Slab Black"/>
          <w:b/>
          <w:bCs/>
        </w:rPr>
        <w:tab/>
        <w:t>Beställarens informationsverksamhet</w:t>
      </w:r>
    </w:p>
    <w:p w14:paraId="37DFDFB6" w14:textId="77777777" w:rsidR="006B2327" w:rsidRPr="00CC461B" w:rsidRDefault="006B2327" w:rsidP="00D87E49">
      <w:pPr>
        <w:spacing w:after="120" w:line="240" w:lineRule="auto"/>
        <w:ind w:left="1276"/>
      </w:pPr>
      <w:r w:rsidRPr="00CC461B">
        <w:t>All extern information kring projektet ska gå via beställarens informationsansvarige.</w:t>
      </w:r>
    </w:p>
    <w:p w14:paraId="71CE24F2" w14:textId="77777777" w:rsidR="006B2327" w:rsidRPr="00CC461B" w:rsidRDefault="006B2327" w:rsidP="00D87E49">
      <w:pPr>
        <w:spacing w:after="120" w:line="240" w:lineRule="auto"/>
        <w:ind w:left="1276"/>
      </w:pPr>
      <w:r w:rsidRPr="00CC461B">
        <w:t>Entreprenören, eller av Entreprenören anlitade konsulter och underentreprenörer, får inte anordna studiebesök, använda objektet i annonser eller på annat sätt använda objektet i PR-syfte, utan Beställarens skriftliga godkännande.</w:t>
      </w:r>
    </w:p>
    <w:p w14:paraId="305B4CA7" w14:textId="77777777" w:rsidR="006B2327" w:rsidRPr="00CC461B" w:rsidRDefault="006B2327" w:rsidP="00D87E49">
      <w:pPr>
        <w:spacing w:after="120" w:line="240" w:lineRule="auto"/>
        <w:ind w:left="1276"/>
      </w:pPr>
      <w:r w:rsidRPr="00CC461B">
        <w:t xml:space="preserve">Inträffar vid arbete händelse som bedöms vara av intresse för massmedia, </w:t>
      </w:r>
      <w:proofErr w:type="gramStart"/>
      <w:r w:rsidRPr="00CC461B">
        <w:t>t.ex.</w:t>
      </w:r>
      <w:proofErr w:type="gramEnd"/>
      <w:r w:rsidRPr="00CC461B">
        <w:t xml:space="preserve"> olyckshändelse, får uppgifter om detta endast lämnas till beställaren.</w:t>
      </w:r>
    </w:p>
    <w:p w14:paraId="39987AEF" w14:textId="32EF5223" w:rsidR="006B2327" w:rsidRPr="000755B4" w:rsidRDefault="002A6C64" w:rsidP="00734E47">
      <w:pPr>
        <w:spacing w:before="240" w:after="0"/>
        <w:rPr>
          <w:rFonts w:ascii="Roboto Slab Black" w:hAnsi="Roboto Slab Black" w:cs="Roboto Slab Black"/>
          <w:b/>
          <w:bCs/>
        </w:rPr>
      </w:pPr>
      <w:r w:rsidRPr="000755B4">
        <w:rPr>
          <w:rFonts w:ascii="Roboto Slab Black" w:hAnsi="Roboto Slab Black" w:cs="Roboto Slab Black"/>
          <w:b/>
          <w:bCs/>
        </w:rPr>
        <w:t>AFD.263</w:t>
      </w:r>
      <w:r w:rsidRPr="000755B4">
        <w:rPr>
          <w:rFonts w:ascii="Roboto Slab Black" w:hAnsi="Roboto Slab Black" w:cs="Roboto Slab Black"/>
          <w:b/>
          <w:bCs/>
        </w:rPr>
        <w:tab/>
        <w:t xml:space="preserve">Information till fastighetsägare, boende </w:t>
      </w:r>
      <w:proofErr w:type="gramStart"/>
      <w:r w:rsidRPr="000755B4">
        <w:rPr>
          <w:rFonts w:ascii="Roboto Slab Black" w:hAnsi="Roboto Slab Black" w:cs="Roboto Slab Black"/>
          <w:b/>
          <w:bCs/>
        </w:rPr>
        <w:t>m </w:t>
      </w:r>
      <w:proofErr w:type="spellStart"/>
      <w:r w:rsidRPr="000755B4">
        <w:rPr>
          <w:rFonts w:ascii="Roboto Slab Black" w:hAnsi="Roboto Slab Black" w:cs="Roboto Slab Black"/>
          <w:b/>
          <w:bCs/>
        </w:rPr>
        <w:t>fl</w:t>
      </w:r>
      <w:proofErr w:type="spellEnd"/>
      <w:proofErr w:type="gramEnd"/>
    </w:p>
    <w:p w14:paraId="05B1993E" w14:textId="32E6E354" w:rsidR="006B2327" w:rsidRDefault="006B2327" w:rsidP="00D87E49">
      <w:pPr>
        <w:spacing w:after="120" w:line="240" w:lineRule="auto"/>
        <w:ind w:left="1276"/>
      </w:pPr>
      <w:r w:rsidRPr="00CC461B">
        <w:t xml:space="preserve">Entreprenören ska i god tid meddela beställaren om planering av arbeten som kan komma att påverka kringboende. </w:t>
      </w:r>
      <w:proofErr w:type="gramStart"/>
      <w:r w:rsidRPr="00CC461B">
        <w:t>t.ex.</w:t>
      </w:r>
      <w:proofErr w:type="gramEnd"/>
      <w:r w:rsidRPr="00CC461B">
        <w:t xml:space="preserve"> när vissa störande arbetsmoment ska utföras och att EL, VA eller värme ska vara avstängd under vissa tider. </w:t>
      </w:r>
    </w:p>
    <w:p w14:paraId="1378F404" w14:textId="034E35AE" w:rsidR="00000D55" w:rsidRPr="00000D55" w:rsidRDefault="00000D55" w:rsidP="00000D55">
      <w:pPr>
        <w:spacing w:after="120" w:line="240" w:lineRule="auto"/>
        <w:ind w:left="1276"/>
      </w:pPr>
      <w:r w:rsidRPr="001D1452">
        <w:lastRenderedPageBreak/>
        <w:t>Entreprenören ska meddela väghållaren och beställaren om arbeten som kan vara till hinder för trafiken.</w:t>
      </w:r>
      <w:r w:rsidRPr="00000D55">
        <w:t xml:space="preserve"> </w:t>
      </w:r>
    </w:p>
    <w:p w14:paraId="0950A5E3" w14:textId="4AE50939" w:rsidR="006B2327" w:rsidRPr="00CC461B" w:rsidRDefault="006B2327" w:rsidP="00D87E49">
      <w:pPr>
        <w:spacing w:after="120" w:line="240" w:lineRule="auto"/>
        <w:ind w:left="1276"/>
      </w:pPr>
      <w:r w:rsidRPr="00CC461B">
        <w:t>Entreprenören ska avisera detta till beställarens kringboende. Innan avisering informerar entreprenören beställarens förvaltningspersonal och rådgör med den angående skrivelser mm.</w:t>
      </w:r>
    </w:p>
    <w:p w14:paraId="75F89814" w14:textId="77777777" w:rsidR="006B2327" w:rsidRPr="000755B4" w:rsidRDefault="006B2327" w:rsidP="00734E47">
      <w:pPr>
        <w:spacing w:before="240" w:after="0"/>
        <w:rPr>
          <w:rFonts w:ascii="Roboto Slab Black" w:hAnsi="Roboto Slab Black" w:cs="Roboto Slab Black"/>
          <w:b/>
          <w:bCs/>
        </w:rPr>
      </w:pPr>
      <w:r w:rsidRPr="000755B4">
        <w:rPr>
          <w:rFonts w:ascii="Roboto Slab Black" w:hAnsi="Roboto Slab Black" w:cs="Roboto Slab Black"/>
          <w:b/>
          <w:bCs/>
        </w:rPr>
        <w:t xml:space="preserve">AFD.27 </w:t>
      </w:r>
      <w:r w:rsidRPr="000755B4">
        <w:rPr>
          <w:rFonts w:ascii="Roboto Slab Black" w:hAnsi="Roboto Slab Black" w:cs="Roboto Slab Black"/>
          <w:b/>
          <w:bCs/>
        </w:rPr>
        <w:tab/>
        <w:t xml:space="preserve">Underrättelser om avvikelser o d </w:t>
      </w:r>
    </w:p>
    <w:p w14:paraId="5CEF3452" w14:textId="480C93C3" w:rsidR="006B2327" w:rsidRPr="00CC461B" w:rsidRDefault="006B2327" w:rsidP="00CC461B">
      <w:pPr>
        <w:spacing w:after="0" w:line="240" w:lineRule="auto"/>
        <w:ind w:left="1276"/>
      </w:pPr>
      <w:r w:rsidRPr="00CC461B">
        <w:t>Underrättelse enligt ABT</w:t>
      </w:r>
      <w:r w:rsidR="005F6DD9">
        <w:t xml:space="preserve"> </w:t>
      </w:r>
      <w:r w:rsidRPr="00CC461B">
        <w:t>06 kap 2 § 10 ska lämnas skriftligt.</w:t>
      </w:r>
    </w:p>
    <w:p w14:paraId="346943C6" w14:textId="77777777" w:rsidR="006B2327" w:rsidRPr="000755B4" w:rsidRDefault="006B2327" w:rsidP="00734E47">
      <w:pPr>
        <w:spacing w:before="240" w:after="0"/>
        <w:rPr>
          <w:rFonts w:ascii="Roboto Slab Black" w:hAnsi="Roboto Slab Black" w:cs="Roboto Slab Black"/>
          <w:b/>
          <w:bCs/>
        </w:rPr>
      </w:pPr>
      <w:r w:rsidRPr="000755B4">
        <w:rPr>
          <w:rFonts w:ascii="Roboto Slab Black" w:hAnsi="Roboto Slab Black" w:cs="Roboto Slab Black"/>
          <w:b/>
          <w:bCs/>
        </w:rPr>
        <w:t>AFD.3</w:t>
      </w:r>
      <w:r w:rsidRPr="000755B4">
        <w:rPr>
          <w:rFonts w:ascii="Roboto Slab Black" w:hAnsi="Roboto Slab Black" w:cs="Roboto Slab Black"/>
          <w:b/>
          <w:bCs/>
        </w:rPr>
        <w:tab/>
        <w:t>Organisation</w:t>
      </w:r>
    </w:p>
    <w:p w14:paraId="4559D520" w14:textId="77777777" w:rsidR="006B2327" w:rsidRPr="00CC461B" w:rsidRDefault="006B2327" w:rsidP="00CC461B">
      <w:pPr>
        <w:spacing w:after="0" w:line="240" w:lineRule="auto"/>
        <w:ind w:left="1276"/>
      </w:pPr>
      <w:r w:rsidRPr="00CC461B">
        <w:t>Parterna ska tillämpa föreskrifterna i avtalsvillkor för entreprenader och underentreprenader avseende UE 2021.</w:t>
      </w:r>
    </w:p>
    <w:p w14:paraId="2252106E" w14:textId="77777777" w:rsidR="006B2327" w:rsidRPr="000755B4" w:rsidRDefault="006B2327" w:rsidP="00734E47">
      <w:pPr>
        <w:spacing w:before="240" w:after="0"/>
        <w:rPr>
          <w:rFonts w:ascii="Roboto Slab Black" w:hAnsi="Roboto Slab Black" w:cs="Roboto Slab Black"/>
          <w:b/>
          <w:bCs/>
        </w:rPr>
      </w:pPr>
      <w:r w:rsidRPr="000755B4">
        <w:rPr>
          <w:rFonts w:ascii="Roboto Slab Black" w:hAnsi="Roboto Slab Black" w:cs="Roboto Slab Black"/>
          <w:b/>
          <w:bCs/>
        </w:rPr>
        <w:t>AFD.31</w:t>
      </w:r>
      <w:r w:rsidRPr="000755B4">
        <w:rPr>
          <w:rFonts w:ascii="Roboto Slab Black" w:hAnsi="Roboto Slab Black" w:cs="Roboto Slab Black"/>
          <w:b/>
          <w:bCs/>
        </w:rPr>
        <w:tab/>
        <w:t>Beställarens organisation</w:t>
      </w:r>
    </w:p>
    <w:p w14:paraId="414D23B4" w14:textId="77777777" w:rsidR="006B2327" w:rsidRPr="000755B4" w:rsidRDefault="006B2327" w:rsidP="00734E47">
      <w:pPr>
        <w:spacing w:before="240" w:after="0"/>
        <w:rPr>
          <w:rFonts w:ascii="Roboto Slab Black" w:hAnsi="Roboto Slab Black" w:cs="Roboto Slab Black"/>
          <w:b/>
          <w:bCs/>
        </w:rPr>
      </w:pPr>
      <w:r w:rsidRPr="000755B4">
        <w:rPr>
          <w:rFonts w:ascii="Roboto Slab Black" w:hAnsi="Roboto Slab Black" w:cs="Roboto Slab Black"/>
          <w:b/>
          <w:bCs/>
        </w:rPr>
        <w:t>AFD.311</w:t>
      </w:r>
      <w:r w:rsidRPr="000755B4">
        <w:rPr>
          <w:rFonts w:ascii="Roboto Slab Black" w:hAnsi="Roboto Slab Black" w:cs="Roboto Slab Black"/>
          <w:b/>
          <w:bCs/>
        </w:rPr>
        <w:tab/>
        <w:t>Beställarens ombud</w:t>
      </w:r>
    </w:p>
    <w:p w14:paraId="475F7EC4" w14:textId="7EF71C5C" w:rsidR="006B2327" w:rsidRPr="00CC461B" w:rsidRDefault="006B2327" w:rsidP="00594383">
      <w:pPr>
        <w:spacing w:after="120" w:line="240" w:lineRule="auto"/>
        <w:ind w:left="1276"/>
      </w:pPr>
      <w:r w:rsidRPr="00CC461B">
        <w:t xml:space="preserve">Beställarens ombud under entreprenadtiden är </w:t>
      </w:r>
      <w:r w:rsidR="00594383">
        <w:t xml:space="preserve">Kenneth Claesson (VD på </w:t>
      </w:r>
      <w:proofErr w:type="spellStart"/>
      <w:r w:rsidR="00594383">
        <w:t>VärmdöBostäder</w:t>
      </w:r>
      <w:proofErr w:type="spellEnd"/>
      <w:r w:rsidR="00594383">
        <w:t>)</w:t>
      </w:r>
      <w:r w:rsidR="00B132E6">
        <w:t xml:space="preserve">. </w:t>
      </w:r>
    </w:p>
    <w:p w14:paraId="358EFEE5" w14:textId="59DCBBEA" w:rsidR="006B2327" w:rsidRPr="00CC461B" w:rsidRDefault="006B2327" w:rsidP="00CC461B">
      <w:pPr>
        <w:spacing w:after="0" w:line="240" w:lineRule="auto"/>
        <w:ind w:left="1276"/>
      </w:pPr>
      <w:r w:rsidRPr="00CC461B">
        <w:t xml:space="preserve">Frågor under entreprenadtiden handläggs dock i första hand av beställarens </w:t>
      </w:r>
      <w:r w:rsidR="001833C4" w:rsidRPr="001833C4">
        <w:t>P</w:t>
      </w:r>
      <w:r w:rsidRPr="001833C4">
        <w:t>rojektledare</w:t>
      </w:r>
      <w:r w:rsidR="007A7E72">
        <w:t xml:space="preserve"> och </w:t>
      </w:r>
      <w:r w:rsidR="00596F13" w:rsidRPr="001833C4">
        <w:t>Byggledare</w:t>
      </w:r>
      <w:r w:rsidR="001833C4" w:rsidRPr="001833C4">
        <w:t xml:space="preserve"> </w:t>
      </w:r>
      <w:r w:rsidRPr="00CC461B">
        <w:t>se AFD.312.</w:t>
      </w:r>
    </w:p>
    <w:p w14:paraId="49D55AED" w14:textId="77777777" w:rsidR="006B2327" w:rsidRPr="00CC461B" w:rsidRDefault="006B2327" w:rsidP="00CC461B">
      <w:pPr>
        <w:spacing w:before="240" w:after="0"/>
        <w:rPr>
          <w:rFonts w:ascii="Roboto Slab Black" w:hAnsi="Roboto Slab Black" w:cs="Roboto Slab Black"/>
          <w:b/>
          <w:bCs/>
        </w:rPr>
      </w:pPr>
      <w:bookmarkStart w:id="33" w:name="_Hlk184052011"/>
      <w:r w:rsidRPr="00CC461B">
        <w:rPr>
          <w:rFonts w:ascii="Roboto Slab Black" w:hAnsi="Roboto Slab Black" w:cs="Roboto Slab Black"/>
          <w:b/>
          <w:bCs/>
        </w:rPr>
        <w:t>AFD.312</w:t>
      </w:r>
      <w:r w:rsidRPr="00CC461B">
        <w:rPr>
          <w:rFonts w:ascii="Roboto Slab Black" w:hAnsi="Roboto Slab Black" w:cs="Roboto Slab Black"/>
          <w:b/>
          <w:bCs/>
        </w:rPr>
        <w:tab/>
        <w:t xml:space="preserve">Beställarens projektledare </w:t>
      </w:r>
      <w:proofErr w:type="gramStart"/>
      <w:r w:rsidRPr="00CC461B">
        <w:rPr>
          <w:rFonts w:ascii="Roboto Slab Black" w:hAnsi="Roboto Slab Black" w:cs="Roboto Slab Black"/>
          <w:b/>
          <w:bCs/>
        </w:rPr>
        <w:t xml:space="preserve">m </w:t>
      </w:r>
      <w:proofErr w:type="spellStart"/>
      <w:r w:rsidRPr="00CC461B">
        <w:rPr>
          <w:rFonts w:ascii="Roboto Slab Black" w:hAnsi="Roboto Slab Black" w:cs="Roboto Slab Black"/>
          <w:b/>
          <w:bCs/>
        </w:rPr>
        <w:t>fl</w:t>
      </w:r>
      <w:proofErr w:type="spellEnd"/>
      <w:proofErr w:type="gramEnd"/>
    </w:p>
    <w:p w14:paraId="190E17BB" w14:textId="32FFCB46" w:rsidR="006B2327" w:rsidRDefault="006B2327" w:rsidP="00CC461B">
      <w:pPr>
        <w:spacing w:after="0" w:line="240" w:lineRule="auto"/>
        <w:ind w:left="1276"/>
      </w:pPr>
      <w:r w:rsidRPr="00CC461B">
        <w:t xml:space="preserve">Projektledare: </w:t>
      </w:r>
      <w:r w:rsidRPr="00CC461B">
        <w:tab/>
      </w:r>
      <w:r w:rsidR="004B5E48">
        <w:tab/>
      </w:r>
      <w:r w:rsidR="00596F13">
        <w:t xml:space="preserve">Stefan Paulato </w:t>
      </w:r>
    </w:p>
    <w:p w14:paraId="4CB12E69" w14:textId="39FAC443" w:rsidR="006B2327" w:rsidRPr="00CC461B" w:rsidRDefault="006B2327" w:rsidP="00CC461B">
      <w:pPr>
        <w:spacing w:after="0" w:line="240" w:lineRule="auto"/>
        <w:ind w:left="1276"/>
      </w:pPr>
      <w:r w:rsidRPr="00CC461B">
        <w:t xml:space="preserve">Byggledare: </w:t>
      </w:r>
      <w:r w:rsidRPr="00CC461B">
        <w:tab/>
      </w:r>
      <w:r w:rsidR="00596F13">
        <w:tab/>
        <w:t xml:space="preserve">Björn Skyttmo </w:t>
      </w:r>
    </w:p>
    <w:p w14:paraId="09B7A061" w14:textId="1CCDBC4C" w:rsidR="006B2327" w:rsidRDefault="006B2327" w:rsidP="00CC461B">
      <w:pPr>
        <w:spacing w:after="0" w:line="240" w:lineRule="auto"/>
        <w:ind w:left="1276"/>
      </w:pPr>
      <w:r w:rsidRPr="00106A30">
        <w:t xml:space="preserve">Driftingenjör:                 </w:t>
      </w:r>
      <w:r w:rsidRPr="00106A30">
        <w:tab/>
      </w:r>
      <w:r w:rsidR="00106A30" w:rsidRPr="00106A30">
        <w:t>Anneli</w:t>
      </w:r>
      <w:r w:rsidR="00596F13" w:rsidRPr="00106A30">
        <w:t xml:space="preserve"> </w:t>
      </w:r>
      <w:r w:rsidR="00106A30" w:rsidRPr="00106A30">
        <w:t>Molander</w:t>
      </w:r>
    </w:p>
    <w:p w14:paraId="5961835E" w14:textId="77777777" w:rsidR="00320BF0" w:rsidRDefault="00320BF0" w:rsidP="00CC461B">
      <w:pPr>
        <w:spacing w:after="0" w:line="240" w:lineRule="auto"/>
        <w:ind w:left="1276"/>
      </w:pPr>
    </w:p>
    <w:bookmarkEnd w:id="33"/>
    <w:p w14:paraId="78DEA190" w14:textId="6C6AA89D" w:rsidR="00000D55" w:rsidRDefault="00000D55" w:rsidP="00000D55">
      <w:pPr>
        <w:spacing w:after="0" w:line="240" w:lineRule="auto"/>
        <w:ind w:left="1276"/>
      </w:pPr>
      <w:r w:rsidRPr="001D1452">
        <w:t xml:space="preserve">Värmdö kommun är ansvarig för allmän plats. </w:t>
      </w:r>
      <w:r w:rsidR="003B247D" w:rsidRPr="001D1452">
        <w:t xml:space="preserve">Se </w:t>
      </w:r>
      <w:r w:rsidR="003B247D" w:rsidRPr="001D1452">
        <w:rPr>
          <w:i/>
          <w:iCs/>
        </w:rPr>
        <w:t>Bild 2</w:t>
      </w:r>
      <w:r w:rsidR="003B247D" w:rsidRPr="001D1452">
        <w:t xml:space="preserve"> nedan som förtydligar avsett område för allmän plats.</w:t>
      </w:r>
      <w:r w:rsidRPr="001D1452">
        <w:br/>
        <w:t>Projektledare för allmän plats</w:t>
      </w:r>
      <w:r w:rsidRPr="00E12A0D">
        <w:t xml:space="preserve"> är Olof Eriksson (Värmdö kommun) </w:t>
      </w:r>
    </w:p>
    <w:p w14:paraId="0A962784" w14:textId="3D76ADB3" w:rsidR="003B247D" w:rsidRDefault="003B247D" w:rsidP="00000D55">
      <w:pPr>
        <w:spacing w:after="0" w:line="240" w:lineRule="auto"/>
        <w:ind w:left="1276"/>
      </w:pPr>
      <w:r w:rsidRPr="002C62E7">
        <w:rPr>
          <w:rFonts w:cs="Times New Roman"/>
          <w:noProof/>
        </w:rPr>
        <w:lastRenderedPageBreak/>
        <w:drawing>
          <wp:inline distT="0" distB="0" distL="0" distR="0" wp14:anchorId="0CF26F17" wp14:editId="4930976C">
            <wp:extent cx="3149800" cy="4581525"/>
            <wp:effectExtent l="0" t="0" r="0" b="0"/>
            <wp:docPr id="2014972932" name="Bildobjekt 1" descr="En bild som visar diagram, text, Plan, rita&#10;&#10;Automatiskt genererad beskriv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972932" name="Bildobjekt 1" descr="En bild som visar diagram, text, Plan, rita&#10;&#10;Automatiskt genererad beskrivning"/>
                    <pic:cNvPicPr/>
                  </pic:nvPicPr>
                  <pic:blipFill>
                    <a:blip r:embed="rId13"/>
                    <a:stretch>
                      <a:fillRect/>
                    </a:stretch>
                  </pic:blipFill>
                  <pic:spPr>
                    <a:xfrm>
                      <a:off x="0" y="0"/>
                      <a:ext cx="3168599" cy="4608869"/>
                    </a:xfrm>
                    <a:prstGeom prst="rect">
                      <a:avLst/>
                    </a:prstGeom>
                  </pic:spPr>
                </pic:pic>
              </a:graphicData>
            </a:graphic>
          </wp:inline>
        </w:drawing>
      </w:r>
    </w:p>
    <w:p w14:paraId="3C8F12BB" w14:textId="5F7F5636" w:rsidR="003B247D" w:rsidRPr="003B247D" w:rsidRDefault="003B247D" w:rsidP="00000D55">
      <w:pPr>
        <w:spacing w:after="0" w:line="240" w:lineRule="auto"/>
        <w:ind w:left="1276"/>
        <w:rPr>
          <w:i/>
          <w:iCs/>
        </w:rPr>
      </w:pPr>
      <w:r>
        <w:rPr>
          <w:i/>
          <w:iCs/>
        </w:rPr>
        <w:t>Bild</w:t>
      </w:r>
      <w:r w:rsidRPr="003B247D">
        <w:rPr>
          <w:i/>
          <w:iCs/>
        </w:rPr>
        <w:t xml:space="preserve"> 2.</w:t>
      </w:r>
    </w:p>
    <w:p w14:paraId="2560CC19" w14:textId="4D7F08E9" w:rsidR="006B2327" w:rsidRPr="00596F13" w:rsidRDefault="006B2327" w:rsidP="00596F13">
      <w:pPr>
        <w:spacing w:before="240" w:after="0"/>
        <w:rPr>
          <w:rFonts w:ascii="Roboto Slab Black" w:hAnsi="Roboto Slab Black" w:cs="Roboto Slab Black"/>
          <w:b/>
          <w:bCs/>
        </w:rPr>
      </w:pPr>
      <w:r w:rsidRPr="000755B4">
        <w:rPr>
          <w:rFonts w:ascii="Roboto Slab Black" w:hAnsi="Roboto Slab Black" w:cs="Roboto Slab Black"/>
          <w:b/>
          <w:bCs/>
        </w:rPr>
        <w:t>AFD.313</w:t>
      </w:r>
      <w:r w:rsidRPr="000755B4">
        <w:rPr>
          <w:rFonts w:ascii="Roboto Slab Black" w:hAnsi="Roboto Slab Black" w:cs="Roboto Slab Black"/>
          <w:b/>
          <w:bCs/>
        </w:rPr>
        <w:tab/>
        <w:t>Beställarens kontrollant</w:t>
      </w:r>
    </w:p>
    <w:p w14:paraId="0D82A557" w14:textId="2FC8F998" w:rsidR="006B2327" w:rsidRPr="00CC461B" w:rsidRDefault="006B2327" w:rsidP="00CC461B">
      <w:pPr>
        <w:spacing w:after="0" w:line="240" w:lineRule="auto"/>
        <w:ind w:left="1276"/>
      </w:pPr>
      <w:r w:rsidRPr="00CC461B">
        <w:t>Beställaren kommer att utföra kontroll med särskild personal för bygg, fukt, V</w:t>
      </w:r>
      <w:r w:rsidR="00C36EBD">
        <w:t>V</w:t>
      </w:r>
      <w:r w:rsidRPr="00CC461B">
        <w:t>S, mark och elinstallationer. Alla frågor rörande handlingar under entreprenadtiden ska ställas till beställarens projektledare. Entreprenören ska tillhandahålla handräckning till beställarens personal på arbetsplatsen utan ersättning.</w:t>
      </w:r>
    </w:p>
    <w:p w14:paraId="680DAE4E" w14:textId="2E405837" w:rsidR="006B2327" w:rsidRPr="000755B4" w:rsidRDefault="006B2327" w:rsidP="00734E47">
      <w:pPr>
        <w:spacing w:before="240" w:after="0"/>
        <w:rPr>
          <w:rFonts w:ascii="Roboto Slab Black" w:hAnsi="Roboto Slab Black" w:cs="Roboto Slab Black"/>
          <w:b/>
          <w:bCs/>
        </w:rPr>
      </w:pPr>
      <w:r w:rsidRPr="000755B4">
        <w:rPr>
          <w:rFonts w:ascii="Roboto Slab Black" w:hAnsi="Roboto Slab Black" w:cs="Roboto Slab Black"/>
          <w:b/>
          <w:bCs/>
        </w:rPr>
        <w:t>AFD.314</w:t>
      </w:r>
      <w:r w:rsidRPr="000755B4">
        <w:rPr>
          <w:rFonts w:ascii="Roboto Slab Black" w:hAnsi="Roboto Slab Black" w:cs="Roboto Slab Black"/>
          <w:b/>
          <w:bCs/>
        </w:rPr>
        <w:tab/>
        <w:t xml:space="preserve">Beställarens kvalitetsansvarige </w:t>
      </w:r>
    </w:p>
    <w:p w14:paraId="6FE4CCE9" w14:textId="7B95EFE6" w:rsidR="006B2327" w:rsidRPr="00CC461B" w:rsidRDefault="006B2327" w:rsidP="00CC461B">
      <w:pPr>
        <w:spacing w:after="0" w:line="240" w:lineRule="auto"/>
        <w:ind w:left="1276"/>
      </w:pPr>
      <w:r w:rsidRPr="00CC461B">
        <w:t xml:space="preserve">Beställarens kvalitetsansvarige är </w:t>
      </w:r>
      <w:r w:rsidR="00077903">
        <w:t>Stefan Paulato.</w:t>
      </w:r>
    </w:p>
    <w:p w14:paraId="3795FA09" w14:textId="77777777" w:rsidR="006B2327" w:rsidRPr="000755B4" w:rsidRDefault="006B2327" w:rsidP="00734E47">
      <w:pPr>
        <w:spacing w:before="240" w:after="0"/>
        <w:rPr>
          <w:rFonts w:ascii="Roboto Slab Black" w:hAnsi="Roboto Slab Black" w:cs="Roboto Slab Black"/>
          <w:b/>
          <w:bCs/>
        </w:rPr>
      </w:pPr>
      <w:r w:rsidRPr="000755B4">
        <w:rPr>
          <w:rFonts w:ascii="Roboto Slab Black" w:hAnsi="Roboto Slab Black" w:cs="Roboto Slab Black"/>
          <w:b/>
          <w:bCs/>
        </w:rPr>
        <w:t>AFD.315</w:t>
      </w:r>
      <w:r w:rsidRPr="000755B4">
        <w:rPr>
          <w:rFonts w:ascii="Roboto Slab Black" w:hAnsi="Roboto Slab Black" w:cs="Roboto Slab Black"/>
          <w:b/>
          <w:bCs/>
        </w:rPr>
        <w:tab/>
        <w:t xml:space="preserve">Beställarens miljöansvarige </w:t>
      </w:r>
    </w:p>
    <w:p w14:paraId="0FA5FA9F" w14:textId="11ED49D9" w:rsidR="006B2327" w:rsidRPr="00CC461B" w:rsidRDefault="006B2327" w:rsidP="00CC461B">
      <w:pPr>
        <w:spacing w:after="0" w:line="240" w:lineRule="auto"/>
        <w:ind w:left="1276"/>
      </w:pPr>
      <w:r w:rsidRPr="00CC461B">
        <w:t xml:space="preserve">Beställarens miljöansvarige är </w:t>
      </w:r>
      <w:r w:rsidR="00077903">
        <w:t xml:space="preserve">Stefan Paulato.  </w:t>
      </w:r>
    </w:p>
    <w:p w14:paraId="6D8C66F2" w14:textId="77777777" w:rsidR="006B2327" w:rsidRPr="000755B4" w:rsidRDefault="006B2327" w:rsidP="00734E47">
      <w:pPr>
        <w:spacing w:before="240" w:after="0"/>
        <w:rPr>
          <w:rFonts w:ascii="Roboto Slab Black" w:hAnsi="Roboto Slab Black" w:cs="Roboto Slab Black"/>
          <w:b/>
          <w:bCs/>
        </w:rPr>
      </w:pPr>
      <w:r w:rsidRPr="000755B4">
        <w:rPr>
          <w:rFonts w:ascii="Roboto Slab Black" w:hAnsi="Roboto Slab Black" w:cs="Roboto Slab Black"/>
          <w:b/>
          <w:bCs/>
        </w:rPr>
        <w:t>AFD.316</w:t>
      </w:r>
      <w:r w:rsidRPr="000755B4">
        <w:rPr>
          <w:rFonts w:ascii="Roboto Slab Black" w:hAnsi="Roboto Slab Black" w:cs="Roboto Slab Black"/>
          <w:b/>
          <w:bCs/>
        </w:rPr>
        <w:tab/>
        <w:t>Beställarens informationsansvarige</w:t>
      </w:r>
    </w:p>
    <w:p w14:paraId="3E56532A" w14:textId="77777777" w:rsidR="006B2327" w:rsidRPr="00CC461B" w:rsidRDefault="006B2327" w:rsidP="00CC461B">
      <w:pPr>
        <w:spacing w:after="0" w:line="240" w:lineRule="auto"/>
        <w:ind w:left="1276"/>
      </w:pPr>
      <w:r w:rsidRPr="00CC461B">
        <w:t xml:space="preserve">Beställarens ansvarige med avseende på kontakter med massmedia är </w:t>
      </w:r>
    </w:p>
    <w:p w14:paraId="10C158D6" w14:textId="6B0EE59A" w:rsidR="006B2327" w:rsidRPr="00CC461B" w:rsidRDefault="006B2327" w:rsidP="00CC461B">
      <w:pPr>
        <w:spacing w:after="0" w:line="240" w:lineRule="auto"/>
        <w:ind w:left="1276"/>
      </w:pPr>
      <w:r w:rsidRPr="00CC461B">
        <w:t>Kennet Claesson 08-570 399 02</w:t>
      </w:r>
      <w:r w:rsidR="00077903">
        <w:t xml:space="preserve">. </w:t>
      </w:r>
    </w:p>
    <w:p w14:paraId="313112EB" w14:textId="77777777" w:rsidR="006B2327" w:rsidRPr="000755B4" w:rsidRDefault="006B2327" w:rsidP="00734E47">
      <w:pPr>
        <w:spacing w:before="240" w:after="0"/>
        <w:rPr>
          <w:rFonts w:ascii="Roboto Slab Black" w:hAnsi="Roboto Slab Black" w:cs="Roboto Slab Black"/>
          <w:b/>
          <w:bCs/>
        </w:rPr>
      </w:pPr>
      <w:r w:rsidRPr="000755B4">
        <w:rPr>
          <w:rFonts w:ascii="Roboto Slab Black" w:hAnsi="Roboto Slab Black" w:cs="Roboto Slab Black"/>
          <w:b/>
          <w:bCs/>
        </w:rPr>
        <w:lastRenderedPageBreak/>
        <w:t>AFD.321</w:t>
      </w:r>
      <w:r w:rsidRPr="000755B4">
        <w:rPr>
          <w:rFonts w:ascii="Roboto Slab Black" w:hAnsi="Roboto Slab Black" w:cs="Roboto Slab Black"/>
          <w:b/>
          <w:bCs/>
        </w:rPr>
        <w:tab/>
        <w:t>Entreprenörens ombud</w:t>
      </w:r>
    </w:p>
    <w:p w14:paraId="42AF828F" w14:textId="77777777" w:rsidR="006B2327" w:rsidRPr="00CC461B" w:rsidRDefault="006B2327" w:rsidP="00CC461B">
      <w:pPr>
        <w:spacing w:after="0" w:line="240" w:lineRule="auto"/>
        <w:ind w:left="1276"/>
      </w:pPr>
      <w:r w:rsidRPr="00CC461B">
        <w:t>Anges i anbud.</w:t>
      </w:r>
    </w:p>
    <w:p w14:paraId="623082D6" w14:textId="77777777" w:rsidR="006B2327" w:rsidRPr="000755B4" w:rsidRDefault="006B2327" w:rsidP="00734E47">
      <w:pPr>
        <w:spacing w:before="240" w:after="0"/>
        <w:rPr>
          <w:rFonts w:ascii="Roboto Slab Black" w:hAnsi="Roboto Slab Black" w:cs="Roboto Slab Black"/>
          <w:b/>
          <w:bCs/>
        </w:rPr>
      </w:pPr>
      <w:r w:rsidRPr="000755B4">
        <w:rPr>
          <w:rFonts w:ascii="Roboto Slab Black" w:hAnsi="Roboto Slab Black" w:cs="Roboto Slab Black"/>
          <w:b/>
          <w:bCs/>
        </w:rPr>
        <w:t>AFD.322</w:t>
      </w:r>
      <w:r w:rsidRPr="000755B4">
        <w:rPr>
          <w:rFonts w:ascii="Roboto Slab Black" w:hAnsi="Roboto Slab Black" w:cs="Roboto Slab Black"/>
          <w:b/>
          <w:bCs/>
        </w:rPr>
        <w:tab/>
        <w:t>Entreprenörens projekteringsledare</w:t>
      </w:r>
    </w:p>
    <w:p w14:paraId="7A18323E" w14:textId="77777777" w:rsidR="006B2327" w:rsidRPr="00CC461B" w:rsidRDefault="006B2327" w:rsidP="00CC461B">
      <w:pPr>
        <w:spacing w:after="0" w:line="240" w:lineRule="auto"/>
        <w:ind w:left="1276"/>
      </w:pPr>
      <w:r w:rsidRPr="00CC461B">
        <w:t>Anges i anbud.</w:t>
      </w:r>
    </w:p>
    <w:p w14:paraId="0D4C60F3" w14:textId="77777777" w:rsidR="006B2327" w:rsidRPr="000755B4" w:rsidRDefault="006B2327" w:rsidP="00734E47">
      <w:pPr>
        <w:spacing w:before="240" w:after="0"/>
        <w:rPr>
          <w:rFonts w:ascii="Roboto Slab Black" w:hAnsi="Roboto Slab Black" w:cs="Roboto Slab Black"/>
          <w:b/>
          <w:bCs/>
        </w:rPr>
      </w:pPr>
      <w:r w:rsidRPr="000755B4">
        <w:rPr>
          <w:rFonts w:ascii="Roboto Slab Black" w:hAnsi="Roboto Slab Black" w:cs="Roboto Slab Black"/>
          <w:b/>
          <w:bCs/>
        </w:rPr>
        <w:t>AFD.323</w:t>
      </w:r>
      <w:r w:rsidRPr="000755B4">
        <w:rPr>
          <w:rFonts w:ascii="Roboto Slab Black" w:hAnsi="Roboto Slab Black" w:cs="Roboto Slab Black"/>
          <w:b/>
          <w:bCs/>
        </w:rPr>
        <w:tab/>
        <w:t xml:space="preserve">Entreprenörens arbetschef, platschef </w:t>
      </w:r>
      <w:proofErr w:type="gramStart"/>
      <w:r w:rsidRPr="000755B4">
        <w:rPr>
          <w:rFonts w:ascii="Roboto Slab Black" w:hAnsi="Roboto Slab Black" w:cs="Roboto Slab Black"/>
          <w:b/>
          <w:bCs/>
        </w:rPr>
        <w:t xml:space="preserve">m </w:t>
      </w:r>
      <w:proofErr w:type="spellStart"/>
      <w:r w:rsidRPr="000755B4">
        <w:rPr>
          <w:rFonts w:ascii="Roboto Slab Black" w:hAnsi="Roboto Slab Black" w:cs="Roboto Slab Black"/>
          <w:b/>
          <w:bCs/>
        </w:rPr>
        <w:t>fl</w:t>
      </w:r>
      <w:proofErr w:type="spellEnd"/>
      <w:proofErr w:type="gramEnd"/>
    </w:p>
    <w:p w14:paraId="462FF776" w14:textId="77777777" w:rsidR="006B2327" w:rsidRPr="00CC461B" w:rsidRDefault="006B2327" w:rsidP="00CC461B">
      <w:pPr>
        <w:spacing w:after="0" w:line="240" w:lineRule="auto"/>
        <w:ind w:left="1276"/>
      </w:pPr>
      <w:r w:rsidRPr="00106A30">
        <w:t>Anges i anbud.</w:t>
      </w:r>
    </w:p>
    <w:p w14:paraId="393531A6" w14:textId="77777777" w:rsidR="006B2327" w:rsidRPr="000755B4" w:rsidRDefault="006B2327" w:rsidP="00734E47">
      <w:pPr>
        <w:spacing w:before="240" w:after="0"/>
        <w:rPr>
          <w:rFonts w:ascii="Roboto Slab Black" w:hAnsi="Roboto Slab Black" w:cs="Roboto Slab Black"/>
          <w:b/>
          <w:bCs/>
        </w:rPr>
      </w:pPr>
      <w:r w:rsidRPr="000755B4">
        <w:rPr>
          <w:rFonts w:ascii="Roboto Slab Black" w:hAnsi="Roboto Slab Black" w:cs="Roboto Slab Black"/>
          <w:b/>
          <w:bCs/>
        </w:rPr>
        <w:t>AFD.324</w:t>
      </w:r>
      <w:r w:rsidRPr="000755B4">
        <w:rPr>
          <w:rFonts w:ascii="Roboto Slab Black" w:hAnsi="Roboto Slab Black" w:cs="Roboto Slab Black"/>
          <w:b/>
          <w:bCs/>
        </w:rPr>
        <w:tab/>
        <w:t>Entreprenörens kvalitetsansvarige</w:t>
      </w:r>
    </w:p>
    <w:p w14:paraId="48BE8798" w14:textId="77777777" w:rsidR="006B2327" w:rsidRPr="00CC461B" w:rsidRDefault="006B2327" w:rsidP="00CC461B">
      <w:pPr>
        <w:spacing w:after="0" w:line="240" w:lineRule="auto"/>
        <w:ind w:left="1276"/>
      </w:pPr>
      <w:r w:rsidRPr="00CC461B">
        <w:t>Anges i anbud.</w:t>
      </w:r>
    </w:p>
    <w:p w14:paraId="5064A756" w14:textId="77777777" w:rsidR="006B2327" w:rsidRPr="000755B4" w:rsidRDefault="006B2327" w:rsidP="00734E47">
      <w:pPr>
        <w:spacing w:before="240" w:after="0"/>
        <w:rPr>
          <w:rFonts w:ascii="Roboto Slab Black" w:hAnsi="Roboto Slab Black" w:cs="Roboto Slab Black"/>
          <w:b/>
          <w:bCs/>
        </w:rPr>
      </w:pPr>
      <w:r w:rsidRPr="000755B4">
        <w:rPr>
          <w:rFonts w:ascii="Roboto Slab Black" w:hAnsi="Roboto Slab Black" w:cs="Roboto Slab Black"/>
          <w:b/>
          <w:bCs/>
        </w:rPr>
        <w:t>AFD.325</w:t>
      </w:r>
      <w:r w:rsidRPr="000755B4">
        <w:rPr>
          <w:rFonts w:ascii="Roboto Slab Black" w:hAnsi="Roboto Slab Black" w:cs="Roboto Slab Black"/>
          <w:b/>
          <w:bCs/>
        </w:rPr>
        <w:tab/>
        <w:t>Entreprenörens miljöansvarige</w:t>
      </w:r>
    </w:p>
    <w:p w14:paraId="40747545" w14:textId="77777777" w:rsidR="006B2327" w:rsidRPr="00CC461B" w:rsidRDefault="006B2327" w:rsidP="00CC461B">
      <w:pPr>
        <w:spacing w:after="0" w:line="240" w:lineRule="auto"/>
        <w:ind w:left="1276"/>
      </w:pPr>
      <w:r w:rsidRPr="00CC461B">
        <w:t>Anges i anbud.</w:t>
      </w:r>
    </w:p>
    <w:p w14:paraId="4EC3A88A" w14:textId="6C53B57B" w:rsidR="006B2327" w:rsidRDefault="006B2327" w:rsidP="00734E47">
      <w:pPr>
        <w:spacing w:before="240" w:after="0"/>
        <w:rPr>
          <w:rFonts w:ascii="Roboto Slab Black" w:hAnsi="Roboto Slab Black" w:cs="Roboto Slab Black"/>
          <w:b/>
          <w:bCs/>
        </w:rPr>
      </w:pPr>
      <w:r w:rsidRPr="000755B4">
        <w:rPr>
          <w:rFonts w:ascii="Roboto Slab Black" w:hAnsi="Roboto Slab Black" w:cs="Roboto Slab Black"/>
          <w:b/>
          <w:bCs/>
        </w:rPr>
        <w:t>AFD.326</w:t>
      </w:r>
      <w:r w:rsidRPr="000755B4">
        <w:rPr>
          <w:rFonts w:ascii="Roboto Slab Black" w:hAnsi="Roboto Slab Black" w:cs="Roboto Slab Black"/>
          <w:b/>
          <w:bCs/>
        </w:rPr>
        <w:tab/>
        <w:t xml:space="preserve">Entreprenörens </w:t>
      </w:r>
      <w:r w:rsidR="000B1A84">
        <w:rPr>
          <w:rFonts w:ascii="Roboto Slab Black" w:hAnsi="Roboto Slab Black" w:cs="Roboto Slab Black"/>
          <w:b/>
          <w:bCs/>
        </w:rPr>
        <w:t xml:space="preserve">övriga befattningshavare </w:t>
      </w:r>
    </w:p>
    <w:p w14:paraId="40FA914B" w14:textId="2FE537B2" w:rsidR="00106A30" w:rsidRPr="00A9192E" w:rsidRDefault="00106A30" w:rsidP="00A9192E">
      <w:pPr>
        <w:spacing w:after="0" w:line="240" w:lineRule="auto"/>
        <w:ind w:left="1276"/>
      </w:pPr>
      <w:r w:rsidRPr="00CC461B">
        <w:t>Anges i anbud</w:t>
      </w:r>
      <w:r w:rsidR="00BC2410">
        <w:t>.</w:t>
      </w:r>
    </w:p>
    <w:p w14:paraId="1389CFB3" w14:textId="69557BAE" w:rsidR="006B2327" w:rsidRPr="000755B4" w:rsidRDefault="006B2327" w:rsidP="00734E47">
      <w:pPr>
        <w:spacing w:before="240" w:after="0"/>
        <w:rPr>
          <w:rFonts w:ascii="Roboto Slab Black" w:hAnsi="Roboto Slab Black" w:cs="Roboto Slab Black"/>
          <w:b/>
          <w:bCs/>
        </w:rPr>
      </w:pPr>
      <w:r w:rsidRPr="000755B4">
        <w:rPr>
          <w:rFonts w:ascii="Roboto Slab Black" w:hAnsi="Roboto Slab Black" w:cs="Roboto Slab Black"/>
          <w:b/>
          <w:bCs/>
        </w:rPr>
        <w:t>AFD.331</w:t>
      </w:r>
      <w:r w:rsidRPr="000755B4">
        <w:rPr>
          <w:rFonts w:ascii="Roboto Slab Black" w:hAnsi="Roboto Slab Black" w:cs="Roboto Slab Black"/>
          <w:b/>
          <w:bCs/>
        </w:rPr>
        <w:tab/>
        <w:t>Startmöte</w:t>
      </w:r>
    </w:p>
    <w:p w14:paraId="5F23BBFA" w14:textId="11A53E96" w:rsidR="006B2327" w:rsidRDefault="006B2327" w:rsidP="00CC461B">
      <w:pPr>
        <w:spacing w:after="0" w:line="240" w:lineRule="auto"/>
        <w:ind w:left="1276"/>
      </w:pPr>
      <w:r w:rsidRPr="00CC461B">
        <w:t>Beställaren kallar till startmöte för genomgång av kontraktshandlingar, klargöra behörighet och former för informationsutbyte.</w:t>
      </w:r>
      <w:r w:rsidR="005B3A10">
        <w:t xml:space="preserve"> </w:t>
      </w:r>
      <w:r w:rsidRPr="00CC461B">
        <w:t>Beställaren skriver protokoll.</w:t>
      </w:r>
    </w:p>
    <w:p w14:paraId="1286C1D5" w14:textId="38EC097C" w:rsidR="005B3A10" w:rsidRPr="005B3A10" w:rsidRDefault="005B3A10" w:rsidP="005B3A10">
      <w:pPr>
        <w:spacing w:after="0" w:line="240" w:lineRule="auto"/>
        <w:ind w:left="1276"/>
      </w:pPr>
      <w:r w:rsidRPr="005B3A10">
        <w:t>Följande ärenden kommer bland annat att tas upp vid startmöte enligt AB</w:t>
      </w:r>
      <w:r>
        <w:t>T 06</w:t>
      </w:r>
      <w:r w:rsidRPr="005B3A10">
        <w:t xml:space="preserve"> kapitel 3 § 2: </w:t>
      </w:r>
    </w:p>
    <w:p w14:paraId="56C6BF3A" w14:textId="77777777" w:rsidR="005B3A10" w:rsidRPr="005B3A10" w:rsidRDefault="005B3A10" w:rsidP="005B3A10">
      <w:pPr>
        <w:pStyle w:val="Liststycke"/>
        <w:numPr>
          <w:ilvl w:val="0"/>
          <w:numId w:val="22"/>
        </w:numPr>
        <w:spacing w:after="0" w:line="240" w:lineRule="auto"/>
      </w:pPr>
      <w:r w:rsidRPr="005B3A10">
        <w:t xml:space="preserve">Genomgång av kontraktshandlingar </w:t>
      </w:r>
    </w:p>
    <w:p w14:paraId="21A2EC6A" w14:textId="77777777" w:rsidR="005B3A10" w:rsidRPr="005B3A10" w:rsidRDefault="005B3A10" w:rsidP="005B3A10">
      <w:pPr>
        <w:pStyle w:val="Liststycke"/>
        <w:numPr>
          <w:ilvl w:val="0"/>
          <w:numId w:val="22"/>
        </w:numPr>
        <w:spacing w:after="0" w:line="240" w:lineRule="auto"/>
      </w:pPr>
      <w:r w:rsidRPr="005B3A10">
        <w:t xml:space="preserve">Organisation och behörighet </w:t>
      </w:r>
    </w:p>
    <w:p w14:paraId="78BD1800" w14:textId="77777777" w:rsidR="005B3A10" w:rsidRPr="005B3A10" w:rsidRDefault="005B3A10" w:rsidP="005B3A10">
      <w:pPr>
        <w:pStyle w:val="Liststycke"/>
        <w:numPr>
          <w:ilvl w:val="0"/>
          <w:numId w:val="22"/>
        </w:numPr>
        <w:spacing w:after="0" w:line="240" w:lineRule="auto"/>
      </w:pPr>
      <w:r w:rsidRPr="005B3A10">
        <w:t xml:space="preserve">APD-plan </w:t>
      </w:r>
    </w:p>
    <w:p w14:paraId="29208C9F" w14:textId="77777777" w:rsidR="005B3A10" w:rsidRPr="005B3A10" w:rsidRDefault="005B3A10" w:rsidP="005B3A10">
      <w:pPr>
        <w:pStyle w:val="Liststycke"/>
        <w:numPr>
          <w:ilvl w:val="0"/>
          <w:numId w:val="22"/>
        </w:numPr>
        <w:spacing w:after="0" w:line="240" w:lineRule="auto"/>
      </w:pPr>
      <w:r w:rsidRPr="005B3A10">
        <w:t xml:space="preserve">Former för informationsutbyte/underrättelser </w:t>
      </w:r>
    </w:p>
    <w:p w14:paraId="60BF6FC0" w14:textId="77777777" w:rsidR="005B3A10" w:rsidRPr="005B3A10" w:rsidRDefault="005B3A10" w:rsidP="005B3A10">
      <w:pPr>
        <w:pStyle w:val="Liststycke"/>
        <w:numPr>
          <w:ilvl w:val="0"/>
          <w:numId w:val="22"/>
        </w:numPr>
        <w:spacing w:after="0" w:line="240" w:lineRule="auto"/>
      </w:pPr>
      <w:r w:rsidRPr="005B3A10">
        <w:t xml:space="preserve">Former för beställning av ÄTA-arbeten </w:t>
      </w:r>
    </w:p>
    <w:p w14:paraId="2B2EF73C" w14:textId="399FE938" w:rsidR="005B3A10" w:rsidRPr="005B3A10" w:rsidRDefault="005B3A10" w:rsidP="005B3A10">
      <w:pPr>
        <w:pStyle w:val="Liststycke"/>
        <w:numPr>
          <w:ilvl w:val="0"/>
          <w:numId w:val="22"/>
        </w:numPr>
        <w:spacing w:after="0" w:line="240" w:lineRule="auto"/>
      </w:pPr>
      <w:r w:rsidRPr="005B3A10">
        <w:t>Överlämnande av</w:t>
      </w:r>
      <w:r w:rsidR="005D4502">
        <w:t xml:space="preserve"> </w:t>
      </w:r>
      <w:r w:rsidRPr="005B3A10">
        <w:t>kvalitets</w:t>
      </w:r>
      <w:r w:rsidR="005D4502">
        <w:t>- och miljö</w:t>
      </w:r>
      <w:r w:rsidRPr="005B3A10">
        <w:t>plan</w:t>
      </w:r>
    </w:p>
    <w:p w14:paraId="43CF9482" w14:textId="77777777" w:rsidR="005B3A10" w:rsidRPr="005B3A10" w:rsidRDefault="005B3A10" w:rsidP="005B3A10">
      <w:pPr>
        <w:pStyle w:val="Liststycke"/>
        <w:numPr>
          <w:ilvl w:val="0"/>
          <w:numId w:val="22"/>
        </w:numPr>
        <w:spacing w:after="0" w:line="240" w:lineRule="auto"/>
      </w:pPr>
      <w:r w:rsidRPr="005B3A10">
        <w:t xml:space="preserve">Överlämnande av förslag till Arbetsmiljöplan </w:t>
      </w:r>
    </w:p>
    <w:p w14:paraId="0D8125A8" w14:textId="77777777" w:rsidR="005B3A10" w:rsidRPr="005B3A10" w:rsidRDefault="005B3A10" w:rsidP="005B3A10">
      <w:pPr>
        <w:pStyle w:val="Liststycke"/>
        <w:numPr>
          <w:ilvl w:val="0"/>
          <w:numId w:val="22"/>
        </w:numPr>
        <w:spacing w:after="0" w:line="240" w:lineRule="auto"/>
      </w:pPr>
      <w:r w:rsidRPr="005B3A10">
        <w:t xml:space="preserve">Former för förbesiktningar och slutbesiktning </w:t>
      </w:r>
    </w:p>
    <w:p w14:paraId="2E8E5D1F" w14:textId="77777777" w:rsidR="005B3A10" w:rsidRPr="005B3A10" w:rsidRDefault="005B3A10" w:rsidP="005B3A10">
      <w:pPr>
        <w:pStyle w:val="Liststycke"/>
        <w:numPr>
          <w:ilvl w:val="0"/>
          <w:numId w:val="22"/>
        </w:numPr>
        <w:spacing w:after="0" w:line="240" w:lineRule="auto"/>
      </w:pPr>
      <w:r w:rsidRPr="005B3A10">
        <w:t xml:space="preserve">Övriga frågor för parternas samverkan. </w:t>
      </w:r>
    </w:p>
    <w:p w14:paraId="78EF5D7A" w14:textId="07F15430" w:rsidR="006B2327" w:rsidRPr="000755B4" w:rsidRDefault="006B2327" w:rsidP="00734E47">
      <w:pPr>
        <w:spacing w:before="240" w:after="0"/>
        <w:rPr>
          <w:rFonts w:ascii="Roboto Slab Black" w:hAnsi="Roboto Slab Black" w:cs="Roboto Slab Black"/>
          <w:b/>
          <w:bCs/>
        </w:rPr>
      </w:pPr>
      <w:r w:rsidRPr="000755B4">
        <w:rPr>
          <w:rFonts w:ascii="Roboto Slab Black" w:hAnsi="Roboto Slab Black" w:cs="Roboto Slab Black"/>
          <w:b/>
          <w:bCs/>
        </w:rPr>
        <w:t>AFD.332</w:t>
      </w:r>
      <w:r w:rsidRPr="000755B4">
        <w:rPr>
          <w:rFonts w:ascii="Roboto Slab Black" w:hAnsi="Roboto Slab Black" w:cs="Roboto Slab Black"/>
          <w:b/>
          <w:bCs/>
        </w:rPr>
        <w:tab/>
        <w:t>Projekteringsmöten</w:t>
      </w:r>
    </w:p>
    <w:p w14:paraId="293CEE0D" w14:textId="05000D7E" w:rsidR="006B2327" w:rsidRPr="00CC461B" w:rsidRDefault="006B2327" w:rsidP="00CC461B">
      <w:pPr>
        <w:spacing w:after="0" w:line="240" w:lineRule="auto"/>
        <w:ind w:left="1276"/>
      </w:pPr>
      <w:r w:rsidRPr="00CC461B">
        <w:t>Projekteringsmöten hålls enligt projekteringstidplan eller när så är nödvändigt. Projekteringsledare kallar till och leder möten samt för protokoll.</w:t>
      </w:r>
      <w:r w:rsidR="00561CD9">
        <w:t xml:space="preserve"> </w:t>
      </w:r>
      <w:r w:rsidRPr="00CC461B">
        <w:t xml:space="preserve">Beställarens representanter äger rätt att delta och ska bli kallade i god tid. </w:t>
      </w:r>
    </w:p>
    <w:p w14:paraId="2185329B" w14:textId="3785EB8E" w:rsidR="006B2327" w:rsidRPr="000755B4" w:rsidRDefault="006B2327" w:rsidP="00734E47">
      <w:pPr>
        <w:spacing w:before="240" w:after="0"/>
        <w:rPr>
          <w:rFonts w:ascii="Roboto Slab Black" w:hAnsi="Roboto Slab Black" w:cs="Roboto Slab Black"/>
          <w:b/>
          <w:bCs/>
        </w:rPr>
      </w:pPr>
      <w:r w:rsidRPr="000755B4">
        <w:rPr>
          <w:rFonts w:ascii="Roboto Slab Black" w:hAnsi="Roboto Slab Black" w:cs="Roboto Slab Black"/>
          <w:b/>
          <w:bCs/>
        </w:rPr>
        <w:t>AFD.333</w:t>
      </w:r>
      <w:r w:rsidRPr="000755B4">
        <w:rPr>
          <w:rFonts w:ascii="Roboto Slab Black" w:hAnsi="Roboto Slab Black" w:cs="Roboto Slab Black"/>
          <w:b/>
          <w:bCs/>
        </w:rPr>
        <w:tab/>
        <w:t>Byggmöten</w:t>
      </w:r>
    </w:p>
    <w:p w14:paraId="7588BB8E" w14:textId="22C8D4D7" w:rsidR="00D42FA3" w:rsidRDefault="006B2327" w:rsidP="00D42FA3">
      <w:pPr>
        <w:spacing w:after="0" w:line="240" w:lineRule="auto"/>
        <w:ind w:left="1276"/>
      </w:pPr>
      <w:r w:rsidRPr="00CC461B">
        <w:t>Beställaren kallar till byggmöten var</w:t>
      </w:r>
      <w:r w:rsidR="00487758">
        <w:t>annan vecka</w:t>
      </w:r>
      <w:r w:rsidRPr="00CC461B">
        <w:t xml:space="preserve">. Entreprenören </w:t>
      </w:r>
      <w:r w:rsidR="005636F4">
        <w:t>ska</w:t>
      </w:r>
      <w:r w:rsidRPr="00CC461B">
        <w:t xml:space="preserve"> representeras av person som delegerats befogenheten att företräda entreprenören i ekonomiska och produktionstekniska frågor samt ta beslut i dessa. Parterna svarar var för sig för kostnaderna. Beställaren upprättar dagordning och protokoll</w:t>
      </w:r>
      <w:r w:rsidR="00487758">
        <w:t xml:space="preserve">. Ekonomifrågor </w:t>
      </w:r>
      <w:r w:rsidR="00487758">
        <w:lastRenderedPageBreak/>
        <w:t xml:space="preserve">avhandlas företrädesvis på de ordinarie byggmötena. Vid behov kallar entreprenören till separata ekonomimöten. </w:t>
      </w:r>
    </w:p>
    <w:p w14:paraId="321464AA" w14:textId="468CEBBB" w:rsidR="006B2327" w:rsidRPr="000755B4" w:rsidRDefault="006B2327" w:rsidP="00734E47">
      <w:pPr>
        <w:spacing w:before="240" w:after="0"/>
        <w:rPr>
          <w:rFonts w:ascii="Roboto Slab Black" w:hAnsi="Roboto Slab Black" w:cs="Roboto Slab Black"/>
          <w:b/>
          <w:bCs/>
        </w:rPr>
      </w:pPr>
      <w:bookmarkStart w:id="34" w:name="_Hlk71536649"/>
      <w:r w:rsidRPr="000755B4">
        <w:rPr>
          <w:rFonts w:ascii="Roboto Slab Black" w:hAnsi="Roboto Slab Black" w:cs="Roboto Slab Black"/>
          <w:b/>
          <w:bCs/>
        </w:rPr>
        <w:t xml:space="preserve">AFD.34 </w:t>
      </w:r>
      <w:r w:rsidRPr="000755B4">
        <w:rPr>
          <w:rFonts w:ascii="Roboto Slab Black" w:hAnsi="Roboto Slab Black" w:cs="Roboto Slab Black"/>
          <w:b/>
          <w:bCs/>
        </w:rPr>
        <w:tab/>
      </w:r>
      <w:r w:rsidR="000B1A84">
        <w:rPr>
          <w:rFonts w:ascii="Roboto Slab Black" w:hAnsi="Roboto Slab Black" w:cs="Roboto Slab Black"/>
          <w:b/>
          <w:bCs/>
        </w:rPr>
        <w:t>A</w:t>
      </w:r>
      <w:r w:rsidRPr="000755B4">
        <w:rPr>
          <w:rFonts w:ascii="Roboto Slab Black" w:hAnsi="Roboto Slab Black" w:cs="Roboto Slab Black"/>
          <w:b/>
          <w:bCs/>
        </w:rPr>
        <w:t>rbetsledning och anställda</w:t>
      </w:r>
    </w:p>
    <w:p w14:paraId="5366A965" w14:textId="77777777" w:rsidR="006B2327" w:rsidRPr="001D5494" w:rsidRDefault="006B2327" w:rsidP="00D87E49">
      <w:pPr>
        <w:spacing w:after="120" w:line="240" w:lineRule="auto"/>
        <w:ind w:left="1276"/>
      </w:pPr>
      <w:r w:rsidRPr="001D5494">
        <w:t xml:space="preserve">Samtlig personal som entreprenören använder för att fullgöra arbetet ska ha erforderlig utbildning, kompetens, behörighet och erfarenhet för sina arbetsuppgifter. Entreprenören ska kunna styrka sitt yrkeskunnande på anfordran av beställaren, detta med CV alternativt intyg om utbildning </w:t>
      </w:r>
      <w:proofErr w:type="gramStart"/>
      <w:r w:rsidRPr="001D5494">
        <w:t>etc.</w:t>
      </w:r>
      <w:proofErr w:type="gramEnd"/>
      <w:r w:rsidRPr="001D5494">
        <w:t xml:space="preserve">  </w:t>
      </w:r>
    </w:p>
    <w:p w14:paraId="247D6727" w14:textId="77777777" w:rsidR="006B2327" w:rsidRPr="001D5494" w:rsidRDefault="006B2327" w:rsidP="00D87E49">
      <w:pPr>
        <w:spacing w:after="120" w:line="240" w:lineRule="auto"/>
        <w:ind w:left="1276"/>
      </w:pPr>
      <w:r w:rsidRPr="001D5494">
        <w:t>Entreprenören förbinder sig att inte vidta åtgärd som kan antas åsidosätta lag eller annars strida mot vad som är allmänt godtaget inom branschen. </w:t>
      </w:r>
    </w:p>
    <w:p w14:paraId="79EB0660" w14:textId="77777777" w:rsidR="006B2327" w:rsidRPr="001D5494" w:rsidRDefault="006B2327" w:rsidP="00D87E49">
      <w:pPr>
        <w:spacing w:after="120" w:line="240" w:lineRule="auto"/>
        <w:ind w:left="1276"/>
      </w:pPr>
      <w:r w:rsidRPr="001D5494">
        <w:t xml:space="preserve">Om entreprenören inte har kollektivavtal ska kollektivavtalets krav på lägsta godtagbara arbets- och anställningsvillkor, lägstalöner, arbetstider och anställningsvillkor </w:t>
      </w:r>
      <w:proofErr w:type="gramStart"/>
      <w:r w:rsidRPr="001D5494">
        <w:t>etc.</w:t>
      </w:r>
      <w:proofErr w:type="gramEnd"/>
      <w:r w:rsidRPr="001D5494">
        <w:t xml:space="preserve"> ändå följas. Entreprenören förbinder sig att inte anlita s.k. svart arbetskraft. Med svart arbetskraft avses personer för vilka entreprenören inte innehåller och inbetalar källskatt och arbetsgivaravgifter i enlighet med gällande lag. </w:t>
      </w:r>
    </w:p>
    <w:p w14:paraId="48608E74" w14:textId="77777777" w:rsidR="006B2327" w:rsidRPr="001D5494" w:rsidRDefault="006B2327" w:rsidP="00D87E49">
      <w:pPr>
        <w:spacing w:after="120" w:line="240" w:lineRule="auto"/>
        <w:ind w:left="1276"/>
      </w:pPr>
      <w:r w:rsidRPr="001D5494">
        <w:t>De ovan angivna föreskrifterna gäller även anlitade underentreprenörer i alla led, ansvar och kontroll åligger entreprenören. Beställaren kommer stickprovsmässigt att kontrollera att föreskrifterna efterlevs.  </w:t>
      </w:r>
    </w:p>
    <w:p w14:paraId="3B45E277" w14:textId="2581101A" w:rsidR="006B2327" w:rsidRPr="001D5494" w:rsidRDefault="006B2327" w:rsidP="00D87E49">
      <w:pPr>
        <w:spacing w:after="120" w:line="240" w:lineRule="auto"/>
        <w:ind w:left="1276"/>
      </w:pPr>
      <w:r w:rsidRPr="001D5494">
        <w:t xml:space="preserve">Entreprenören ska för entreprenaden tillämpa de särskilda arbetsrättsliga kontraktsvillkor som anges </w:t>
      </w:r>
      <w:r w:rsidRPr="00031DB3">
        <w:t>i handling 7.</w:t>
      </w:r>
      <w:r w:rsidR="000669F5" w:rsidRPr="00031DB3">
        <w:t>5</w:t>
      </w:r>
      <w:r w:rsidRPr="00031DB3">
        <w:t xml:space="preserve"> med bilagor.</w:t>
      </w:r>
    </w:p>
    <w:p w14:paraId="030DBF68" w14:textId="77777777" w:rsidR="006B2327" w:rsidRDefault="006B2327" w:rsidP="00D87E49">
      <w:pPr>
        <w:spacing w:after="120" w:line="240" w:lineRule="auto"/>
        <w:ind w:left="1276"/>
      </w:pPr>
      <w:r w:rsidRPr="001D5494">
        <w:t xml:space="preserve">Värmdöbostäder AB arbetar aktivt för att erbjuda arbetslösa arbete. För många av Värmdöbostäder AB:s avtal finns en ambition att en viss del av arbetsstyrkan som entreprenören anlitar kan anställas via Arbetsförmedlingen. </w:t>
      </w:r>
    </w:p>
    <w:p w14:paraId="4F39663A" w14:textId="7CAA9C0D" w:rsidR="00D87E49" w:rsidRPr="001D5494" w:rsidRDefault="00D87E49" w:rsidP="00D87E49">
      <w:pPr>
        <w:spacing w:after="120" w:line="240" w:lineRule="auto"/>
        <w:ind w:left="1276"/>
      </w:pPr>
      <w:r w:rsidRPr="00D87E49">
        <w:rPr>
          <w:rFonts w:hint="eastAsia"/>
        </w:rPr>
        <w:t xml:space="preserve">Entreprenören </w:t>
      </w:r>
      <w:r w:rsidR="005636F4">
        <w:rPr>
          <w:rFonts w:hint="eastAsia"/>
        </w:rPr>
        <w:t>ska</w:t>
      </w:r>
      <w:r w:rsidRPr="00D87E49">
        <w:rPr>
          <w:rFonts w:hint="eastAsia"/>
        </w:rPr>
        <w:t xml:space="preserve"> medverka till utbildningen av nya yrkesarbetande inom byggsektorn genom aktiv samverkan med relevanta gymnasieskolor och Arbetsförmedlingen samt </w:t>
      </w:r>
      <w:r w:rsidR="005636F4">
        <w:rPr>
          <w:rFonts w:hint="eastAsia"/>
        </w:rPr>
        <w:t>ska</w:t>
      </w:r>
      <w:r w:rsidRPr="00D87E49">
        <w:rPr>
          <w:rFonts w:hint="eastAsia"/>
        </w:rPr>
        <w:t xml:space="preserve"> ta emot lärlingar.</w:t>
      </w:r>
    </w:p>
    <w:bookmarkEnd w:id="34"/>
    <w:p w14:paraId="4174B9E5" w14:textId="09EA92BA" w:rsidR="006B2327" w:rsidRPr="000755B4" w:rsidRDefault="006B2327" w:rsidP="00734E47">
      <w:pPr>
        <w:spacing w:before="240" w:after="0"/>
        <w:rPr>
          <w:rFonts w:ascii="Roboto Slab Black" w:hAnsi="Roboto Slab Black" w:cs="Roboto Slab Black"/>
          <w:b/>
          <w:bCs/>
        </w:rPr>
      </w:pPr>
      <w:r w:rsidRPr="000755B4">
        <w:rPr>
          <w:rFonts w:ascii="Roboto Slab Black" w:hAnsi="Roboto Slab Black" w:cs="Roboto Slab Black"/>
          <w:b/>
          <w:bCs/>
        </w:rPr>
        <w:t>AFD.34</w:t>
      </w:r>
      <w:r w:rsidR="000B1A84">
        <w:rPr>
          <w:rFonts w:ascii="Roboto Slab Black" w:hAnsi="Roboto Slab Black" w:cs="Roboto Slab Black"/>
          <w:b/>
          <w:bCs/>
        </w:rPr>
        <w:t>1</w:t>
      </w:r>
      <w:r w:rsidRPr="000755B4">
        <w:rPr>
          <w:rFonts w:ascii="Roboto Slab Black" w:hAnsi="Roboto Slab Black" w:cs="Roboto Slab Black"/>
          <w:b/>
          <w:bCs/>
        </w:rPr>
        <w:t xml:space="preserve"> </w:t>
      </w:r>
      <w:r w:rsidRPr="000755B4">
        <w:rPr>
          <w:rFonts w:ascii="Roboto Slab Black" w:hAnsi="Roboto Slab Black" w:cs="Roboto Slab Black"/>
          <w:b/>
          <w:bCs/>
        </w:rPr>
        <w:tab/>
        <w:t xml:space="preserve">Arbetsledning </w:t>
      </w:r>
    </w:p>
    <w:p w14:paraId="360C5A1D" w14:textId="7B026BC9" w:rsidR="006B2327" w:rsidRPr="001D5494" w:rsidRDefault="006B2327" w:rsidP="001D5494">
      <w:pPr>
        <w:spacing w:after="0" w:line="240" w:lineRule="auto"/>
        <w:ind w:left="1276"/>
      </w:pPr>
      <w:r w:rsidRPr="001D5494">
        <w:t xml:space="preserve">Som komplettering till ABT 06 kap 3 § 4 föreskrivs att </w:t>
      </w:r>
      <w:r w:rsidR="001F52DC" w:rsidRPr="00106A30">
        <w:t xml:space="preserve">Arbetsledare </w:t>
      </w:r>
      <w:r w:rsidRPr="001D5494">
        <w:t xml:space="preserve">eller av honom utsedd person ska finnas på arbetsplatsen under hela entreprenadtiden. </w:t>
      </w:r>
    </w:p>
    <w:p w14:paraId="3221A617" w14:textId="7A2B084B" w:rsidR="006B2327" w:rsidRPr="001D5494" w:rsidRDefault="006B2327" w:rsidP="001F52DC">
      <w:pPr>
        <w:spacing w:after="120" w:line="240" w:lineRule="auto"/>
        <w:ind w:left="1276"/>
      </w:pPr>
      <w:r w:rsidRPr="001D5494">
        <w:t>Utbyte av den i kontraktshandlingarna angivna arbetsledningen får endast ske efter medgivande från beställaren. Det åligger entreprenören att i förekommande fall styrka att ersättande arbetsledning har minst samma utbildning och erfarenhet som i kontraktet angiven personal. Beställaren äger inte rätt att utan godtagbart skäl vägra entreprenören utbyte av arbetsledning.</w:t>
      </w:r>
    </w:p>
    <w:p w14:paraId="4FED982C" w14:textId="77777777" w:rsidR="006B2327" w:rsidRPr="001D5494" w:rsidRDefault="006B2327" w:rsidP="001D5494">
      <w:pPr>
        <w:spacing w:after="0" w:line="240" w:lineRule="auto"/>
        <w:ind w:left="1276"/>
      </w:pPr>
      <w:r w:rsidRPr="001D5494">
        <w:t>Beställaren ställer krav på att såväl entreprenörens arbetsledning som eventuella underentreprenörers arbetsledning ska kunna kommunicera på svenska språket. Med kommunikation menas tala, läsa och skriva.</w:t>
      </w:r>
    </w:p>
    <w:p w14:paraId="528830F2" w14:textId="77777777" w:rsidR="005229CC" w:rsidRDefault="005229CC" w:rsidP="000B1A84">
      <w:pPr>
        <w:spacing w:before="240" w:after="0"/>
        <w:ind w:left="1276" w:hanging="1276"/>
        <w:rPr>
          <w:rFonts w:ascii="Roboto Slab Black" w:hAnsi="Roboto Slab Black" w:cs="Roboto Slab Black"/>
          <w:b/>
          <w:bCs/>
        </w:rPr>
      </w:pPr>
    </w:p>
    <w:p w14:paraId="68F3A553" w14:textId="794B22EF" w:rsidR="006B2327" w:rsidRDefault="006B2327" w:rsidP="000B1A84">
      <w:pPr>
        <w:spacing w:before="240" w:after="0"/>
        <w:ind w:left="1276" w:hanging="1276"/>
        <w:rPr>
          <w:rFonts w:ascii="Roboto Slab Black" w:hAnsi="Roboto Slab Black" w:cs="Roboto Slab Black"/>
          <w:b/>
          <w:bCs/>
        </w:rPr>
      </w:pPr>
      <w:r w:rsidRPr="000755B4">
        <w:rPr>
          <w:rFonts w:ascii="Roboto Slab Black" w:hAnsi="Roboto Slab Black" w:cs="Roboto Slab Black"/>
          <w:b/>
          <w:bCs/>
        </w:rPr>
        <w:lastRenderedPageBreak/>
        <w:t>AFD.343</w:t>
      </w:r>
      <w:r w:rsidRPr="000755B4">
        <w:rPr>
          <w:rFonts w:ascii="Roboto Slab Black" w:hAnsi="Roboto Slab Black" w:cs="Roboto Slab Black"/>
          <w:b/>
          <w:bCs/>
        </w:rPr>
        <w:tab/>
        <w:t>Allmänna bestämmelser om legitimationsplikt och närvaroredovisning, ID06</w:t>
      </w:r>
    </w:p>
    <w:p w14:paraId="59AF120F" w14:textId="77777777" w:rsidR="0040746E" w:rsidRDefault="001F52DC" w:rsidP="0040746E">
      <w:pPr>
        <w:spacing w:after="120" w:line="240" w:lineRule="auto"/>
        <w:ind w:left="1276"/>
      </w:pPr>
      <w:r>
        <w:t>ID 06, Allmänna bestämmelser om legitimationsplikt och närvaroredovisning, gäller för entreprenaden.</w:t>
      </w:r>
    </w:p>
    <w:p w14:paraId="661A5D15" w14:textId="3C746E0F" w:rsidR="006B2327" w:rsidRPr="0040746E" w:rsidRDefault="006B2327" w:rsidP="0040746E">
      <w:pPr>
        <w:spacing w:before="240" w:after="0"/>
        <w:ind w:left="1276" w:hanging="1276"/>
        <w:rPr>
          <w:rFonts w:ascii="Roboto Slab Black" w:hAnsi="Roboto Slab Black" w:cs="Roboto Slab Black"/>
          <w:b/>
          <w:bCs/>
        </w:rPr>
      </w:pPr>
      <w:r w:rsidRPr="000755B4">
        <w:rPr>
          <w:rFonts w:ascii="Roboto Slab Black" w:hAnsi="Roboto Slab Black" w:cs="Roboto Slab Black"/>
          <w:b/>
          <w:bCs/>
        </w:rPr>
        <w:t>AFD.345</w:t>
      </w:r>
      <w:r w:rsidRPr="000755B4">
        <w:rPr>
          <w:rFonts w:ascii="Roboto Slab Black" w:hAnsi="Roboto Slab Black" w:cs="Roboto Slab Black"/>
          <w:b/>
          <w:bCs/>
        </w:rPr>
        <w:tab/>
        <w:t>Elektronisk personalliggare</w:t>
      </w:r>
    </w:p>
    <w:p w14:paraId="56A2988E" w14:textId="74607738" w:rsidR="006B2327" w:rsidRPr="006B2327" w:rsidRDefault="006B2327" w:rsidP="00070FA3">
      <w:pPr>
        <w:spacing w:after="120" w:line="240" w:lineRule="auto"/>
        <w:ind w:left="1276"/>
        <w:rPr>
          <w:sz w:val="24"/>
          <w:szCs w:val="24"/>
        </w:rPr>
      </w:pPr>
      <w:r w:rsidRPr="001D5494">
        <w:t xml:space="preserve">Byggherrens samtliga skyldigheter enligt 39 kap. 11 b och 12 §§ ska fullgöras av entreprenören vid utförandet av uppdraget. Lag (2011:1244). </w:t>
      </w:r>
    </w:p>
    <w:p w14:paraId="36C35ED2" w14:textId="77777777" w:rsidR="006B2327" w:rsidRPr="006B2327" w:rsidRDefault="006B2327" w:rsidP="001D5494">
      <w:pPr>
        <w:spacing w:after="0" w:line="240" w:lineRule="auto"/>
        <w:ind w:left="1276"/>
      </w:pPr>
      <w:r w:rsidRPr="001D5494">
        <w:t>Med uppdraget avses förutom entreprenaden även arbeten som omfattas av entreprenörens ansvar enligt ABT 06 kap 5 § 5 och 6.</w:t>
      </w:r>
    </w:p>
    <w:p w14:paraId="001972F6" w14:textId="525EC972" w:rsidR="006B2327" w:rsidRPr="000755B4" w:rsidRDefault="006B2327" w:rsidP="00734E47">
      <w:pPr>
        <w:spacing w:before="240" w:after="0"/>
        <w:rPr>
          <w:rFonts w:ascii="Roboto Slab Black" w:hAnsi="Roboto Slab Black" w:cs="Roboto Slab Black"/>
          <w:b/>
          <w:bCs/>
        </w:rPr>
      </w:pPr>
      <w:r w:rsidRPr="000755B4">
        <w:rPr>
          <w:rFonts w:ascii="Roboto Slab Black" w:hAnsi="Roboto Slab Black" w:cs="Roboto Slab Black"/>
          <w:b/>
          <w:bCs/>
        </w:rPr>
        <w:t>AFD.35</w:t>
      </w:r>
      <w:r w:rsidRPr="000755B4">
        <w:rPr>
          <w:rFonts w:ascii="Roboto Slab Black" w:hAnsi="Roboto Slab Black" w:cs="Roboto Slab Black"/>
          <w:b/>
          <w:bCs/>
        </w:rPr>
        <w:tab/>
        <w:t>Underentreprenörer</w:t>
      </w:r>
    </w:p>
    <w:p w14:paraId="6B5C0495" w14:textId="6F9F2F79" w:rsidR="006B2327" w:rsidRPr="001D5494" w:rsidRDefault="006B2327" w:rsidP="00070FA3">
      <w:pPr>
        <w:spacing w:after="120" w:line="240" w:lineRule="auto"/>
        <w:ind w:left="1276"/>
      </w:pPr>
      <w:r w:rsidRPr="001D5494">
        <w:t xml:space="preserve">Om entreprenören anlitar underentreprenör för entreprenaden ska dessa tillämpa de särskilda arbetsrättsliga kontraktsvillkor som anges i </w:t>
      </w:r>
      <w:r w:rsidRPr="00031DB3">
        <w:t>handling 7.</w:t>
      </w:r>
      <w:r w:rsidR="00070FA3" w:rsidRPr="00031DB3">
        <w:t>5</w:t>
      </w:r>
      <w:r w:rsidRPr="00031DB3">
        <w:t xml:space="preserve"> med bilagor.</w:t>
      </w:r>
    </w:p>
    <w:p w14:paraId="19FA6751" w14:textId="48ED1DA2" w:rsidR="006B2327" w:rsidRPr="001D5494" w:rsidRDefault="006B2327" w:rsidP="00070FA3">
      <w:pPr>
        <w:spacing w:after="120" w:line="240" w:lineRule="auto"/>
        <w:ind w:left="1276"/>
      </w:pPr>
      <w:r w:rsidRPr="001D5494">
        <w:t>Samtliga underentreprenörer ska upphandlas med ABT-U 07, UE 2021 och ID</w:t>
      </w:r>
      <w:r w:rsidR="00070FA3">
        <w:t xml:space="preserve"> </w:t>
      </w:r>
      <w:r w:rsidRPr="001D5494">
        <w:t xml:space="preserve">06 som avtalsinnehåll. Vid entreprenörens obestånd ska beställaren kostnadsfritt äga rätt att överta sådana avtal. </w:t>
      </w:r>
    </w:p>
    <w:p w14:paraId="41B89468" w14:textId="77777777" w:rsidR="006B2327" w:rsidRPr="001D5494" w:rsidRDefault="006B2327" w:rsidP="00070FA3">
      <w:pPr>
        <w:spacing w:after="120" w:line="240" w:lineRule="auto"/>
        <w:ind w:left="1276"/>
      </w:pPr>
      <w:r w:rsidRPr="001D5494">
        <w:t xml:space="preserve">Krav från beställaren är att valda underentreprenörer och deras leverantörer eller underentreprenörer fullgjort och fullgör sitt s.k. samhällsansvar, dvs. betalar skatter, arbetsgivaravgifter, mervärdesskatt </w:t>
      </w:r>
      <w:proofErr w:type="gramStart"/>
      <w:r w:rsidRPr="001D5494">
        <w:t>etc.</w:t>
      </w:r>
      <w:proofErr w:type="gramEnd"/>
      <w:r w:rsidRPr="001D5494">
        <w:t xml:space="preserve"> Det åligger entreprenören att löpande kontrollera och dokumentera detta. Detta sker </w:t>
      </w:r>
      <w:proofErr w:type="gramStart"/>
      <w:r w:rsidRPr="001D5494">
        <w:t>bl.a.</w:t>
      </w:r>
      <w:proofErr w:type="gramEnd"/>
      <w:r w:rsidRPr="001D5494">
        <w:t xml:space="preserve"> genom skattekontroll.</w:t>
      </w:r>
    </w:p>
    <w:p w14:paraId="77909307" w14:textId="00361E46" w:rsidR="006B2327" w:rsidRPr="001D5494" w:rsidRDefault="006B2327" w:rsidP="00070FA3">
      <w:pPr>
        <w:spacing w:after="120" w:line="240" w:lineRule="auto"/>
        <w:ind w:left="1276"/>
      </w:pPr>
      <w:r w:rsidRPr="001D5494">
        <w:t xml:space="preserve">Beställarens krav på entreprenörer enligt </w:t>
      </w:r>
      <w:r w:rsidRPr="00687F06">
        <w:t>AFD.13</w:t>
      </w:r>
      <w:r w:rsidR="000669F5" w:rsidRPr="00687F06">
        <w:t>4</w:t>
      </w:r>
      <w:r w:rsidRPr="001D5494">
        <w:t xml:space="preserve"> omfattar även anlitade underentreprenörer.</w:t>
      </w:r>
    </w:p>
    <w:p w14:paraId="00655F4B" w14:textId="77777777" w:rsidR="006B2327" w:rsidRPr="000755B4" w:rsidRDefault="006B2327" w:rsidP="00734E47">
      <w:pPr>
        <w:spacing w:before="240" w:after="0"/>
        <w:rPr>
          <w:rFonts w:ascii="Roboto Slab Black" w:hAnsi="Roboto Slab Black" w:cs="Roboto Slab Black"/>
          <w:b/>
          <w:bCs/>
        </w:rPr>
      </w:pPr>
      <w:r w:rsidRPr="000755B4">
        <w:rPr>
          <w:rFonts w:ascii="Roboto Slab Black" w:hAnsi="Roboto Slab Black" w:cs="Roboto Slab Black"/>
          <w:b/>
          <w:bCs/>
        </w:rPr>
        <w:t>AFD.36</w:t>
      </w:r>
      <w:r w:rsidRPr="000755B4">
        <w:rPr>
          <w:rFonts w:ascii="Roboto Slab Black" w:hAnsi="Roboto Slab Black" w:cs="Roboto Slab Black"/>
          <w:b/>
          <w:bCs/>
        </w:rPr>
        <w:tab/>
        <w:t>Beställarens kontroll</w:t>
      </w:r>
    </w:p>
    <w:p w14:paraId="0960446F" w14:textId="3E3A1E4B" w:rsidR="006B2327" w:rsidRPr="001D5494" w:rsidRDefault="000B1388" w:rsidP="00070FA3">
      <w:pPr>
        <w:spacing w:after="120" w:line="240" w:lineRule="auto"/>
        <w:ind w:left="1276"/>
      </w:pPr>
      <w:r w:rsidRPr="001D5494">
        <w:t>Under entreprenadtiden kan beställaren</w:t>
      </w:r>
      <w:r>
        <w:t xml:space="preserve"> och av beställaren utsedd aktör </w:t>
      </w:r>
      <w:r w:rsidRPr="001D5494">
        <w:t xml:space="preserve">komma att utföra kontroller avseende </w:t>
      </w:r>
      <w:r w:rsidR="006B2327" w:rsidRPr="001D5494">
        <w:t xml:space="preserve">särskilda arbetsrättsliga kontraktsvillkor </w:t>
      </w:r>
      <w:r w:rsidR="006B2327" w:rsidRPr="00031DB3">
        <w:t>enligt handling 7.</w:t>
      </w:r>
      <w:r w:rsidR="00070FA3" w:rsidRPr="00031DB3">
        <w:t>5</w:t>
      </w:r>
      <w:r w:rsidR="006B2327" w:rsidRPr="00031DB3">
        <w:t>.</w:t>
      </w:r>
      <w:r w:rsidR="006B2327" w:rsidRPr="001D5494">
        <w:t xml:space="preserve"> Ersättning för dessa kontroller utgår ej. Entreprenören och dennes underentreprenörer ska acceptera att detta kommer att göras utan föranmälan samt underlätta och bistå dessa kontroller.</w:t>
      </w:r>
    </w:p>
    <w:p w14:paraId="7B548278" w14:textId="136DFC94" w:rsidR="006B2327" w:rsidRPr="006B2327" w:rsidRDefault="006B2327" w:rsidP="00070FA3">
      <w:pPr>
        <w:spacing w:after="120" w:line="240" w:lineRule="auto"/>
        <w:ind w:left="1276"/>
        <w:rPr>
          <w:rFonts w:cs="Calibri"/>
          <w:color w:val="000000"/>
          <w:sz w:val="24"/>
          <w:szCs w:val="24"/>
        </w:rPr>
      </w:pPr>
      <w:r w:rsidRPr="001D5494">
        <w:t xml:space="preserve">Om entreprenören inte fullföljer egenkontroll och övrig kvalitetssäkring angiven i den egna kvalitetsplanen och att detta genererar utökad kontrollinsats från Beställaren, ska entreprenören ersätta Beställaren för dennes ökade kostnader för sådan kontroll, provning </w:t>
      </w:r>
      <w:proofErr w:type="gramStart"/>
      <w:r w:rsidRPr="001D5494">
        <w:t>etc.</w:t>
      </w:r>
      <w:proofErr w:type="gramEnd"/>
    </w:p>
    <w:p w14:paraId="0A911C2C" w14:textId="77777777" w:rsidR="006B2327" w:rsidRPr="000755B4" w:rsidRDefault="006B2327" w:rsidP="00734E47">
      <w:pPr>
        <w:spacing w:before="240" w:after="0"/>
        <w:rPr>
          <w:rFonts w:ascii="Roboto Slab Black" w:hAnsi="Roboto Slab Black" w:cs="Roboto Slab Black"/>
          <w:b/>
          <w:bCs/>
        </w:rPr>
      </w:pPr>
      <w:r w:rsidRPr="000755B4">
        <w:rPr>
          <w:rFonts w:ascii="Roboto Slab Black" w:hAnsi="Roboto Slab Black" w:cs="Roboto Slab Black"/>
          <w:b/>
          <w:bCs/>
        </w:rPr>
        <w:t>AFD.38</w:t>
      </w:r>
      <w:r w:rsidRPr="000755B4">
        <w:rPr>
          <w:rFonts w:ascii="Roboto Slab Black" w:hAnsi="Roboto Slab Black" w:cs="Roboto Slab Black"/>
          <w:b/>
          <w:bCs/>
        </w:rPr>
        <w:tab/>
        <w:t>Dagbok</w:t>
      </w:r>
    </w:p>
    <w:p w14:paraId="7BF27A61" w14:textId="4501D050" w:rsidR="006B2327" w:rsidRPr="001D5494" w:rsidRDefault="006B2327" w:rsidP="001D5494">
      <w:pPr>
        <w:spacing w:after="0" w:line="240" w:lineRule="auto"/>
        <w:ind w:left="1276"/>
      </w:pPr>
      <w:r w:rsidRPr="001D5494">
        <w:t xml:space="preserve">Entreprenören ska delge beställarens </w:t>
      </w:r>
      <w:r w:rsidR="006B21CF">
        <w:t>byggledning</w:t>
      </w:r>
      <w:r w:rsidRPr="001D5494">
        <w:t xml:space="preserve"> dagboken en (1) gång per vecka.</w:t>
      </w:r>
    </w:p>
    <w:p w14:paraId="204DD67F" w14:textId="77777777" w:rsidR="006B2327" w:rsidRPr="000755B4" w:rsidRDefault="006B2327" w:rsidP="00734E47">
      <w:pPr>
        <w:spacing w:before="240" w:after="0"/>
        <w:rPr>
          <w:rFonts w:ascii="Roboto Slab Black" w:hAnsi="Roboto Slab Black" w:cs="Roboto Slab Black"/>
          <w:b/>
          <w:bCs/>
        </w:rPr>
      </w:pPr>
      <w:r w:rsidRPr="000755B4">
        <w:rPr>
          <w:rFonts w:ascii="Roboto Slab Black" w:hAnsi="Roboto Slab Black" w:cs="Roboto Slab Black"/>
          <w:b/>
          <w:bCs/>
        </w:rPr>
        <w:t>AFD.41</w:t>
      </w:r>
      <w:r w:rsidRPr="000755B4">
        <w:rPr>
          <w:rFonts w:ascii="Roboto Slab Black" w:hAnsi="Roboto Slab Black" w:cs="Roboto Slab Black"/>
          <w:b/>
          <w:bCs/>
        </w:rPr>
        <w:tab/>
        <w:t>Tidplan</w:t>
      </w:r>
    </w:p>
    <w:p w14:paraId="652A9855" w14:textId="61DBC527" w:rsidR="006B2327" w:rsidRPr="006B2327" w:rsidRDefault="006B2327" w:rsidP="001D5494">
      <w:pPr>
        <w:spacing w:after="0" w:line="240" w:lineRule="auto"/>
        <w:ind w:left="1276"/>
        <w:rPr>
          <w:rFonts w:cs="Calibri"/>
          <w:sz w:val="24"/>
          <w:szCs w:val="24"/>
        </w:rPr>
      </w:pPr>
      <w:r w:rsidRPr="001D5494">
        <w:t xml:space="preserve">Förslag på detaljerad tidplan </w:t>
      </w:r>
      <w:r w:rsidR="005636F4">
        <w:t>ska</w:t>
      </w:r>
      <w:r w:rsidRPr="001D5494">
        <w:t xml:space="preserve"> överlämnas till beställaren enligt AFD.242</w:t>
      </w:r>
    </w:p>
    <w:p w14:paraId="2E22D8AF" w14:textId="77777777" w:rsidR="006B2327" w:rsidRPr="000755B4" w:rsidRDefault="006B2327" w:rsidP="00734E47">
      <w:pPr>
        <w:spacing w:before="240" w:after="0"/>
        <w:rPr>
          <w:rFonts w:ascii="Roboto Slab Black" w:hAnsi="Roboto Slab Black" w:cs="Roboto Slab Black"/>
          <w:b/>
          <w:bCs/>
        </w:rPr>
      </w:pPr>
      <w:r w:rsidRPr="000755B4">
        <w:rPr>
          <w:rFonts w:ascii="Roboto Slab Black" w:hAnsi="Roboto Slab Black" w:cs="Roboto Slab Black"/>
          <w:b/>
          <w:bCs/>
        </w:rPr>
        <w:lastRenderedPageBreak/>
        <w:t>AFD.42</w:t>
      </w:r>
      <w:r w:rsidRPr="000755B4">
        <w:rPr>
          <w:rFonts w:ascii="Roboto Slab Black" w:hAnsi="Roboto Slab Black" w:cs="Roboto Slab Black"/>
          <w:b/>
          <w:bCs/>
        </w:rPr>
        <w:tab/>
        <w:t>Igångsättningstid</w:t>
      </w:r>
    </w:p>
    <w:p w14:paraId="38ADBE02" w14:textId="553AAC97" w:rsidR="007C5A80" w:rsidRDefault="006B2327" w:rsidP="007C5A80">
      <w:pPr>
        <w:spacing w:after="0" w:line="240" w:lineRule="auto"/>
        <w:ind w:left="1276"/>
      </w:pPr>
      <w:r w:rsidRPr="00611403">
        <w:t xml:space="preserve">Entreprenaden förutsätts kunna påbörjas under </w:t>
      </w:r>
      <w:r w:rsidR="003412D6" w:rsidRPr="003412D6">
        <w:t>maj</w:t>
      </w:r>
      <w:r w:rsidR="00611403" w:rsidRPr="003412D6">
        <w:t xml:space="preserve"> </w:t>
      </w:r>
      <w:r w:rsidRPr="003412D6">
        <w:t>202</w:t>
      </w:r>
      <w:r w:rsidR="000669F5" w:rsidRPr="003412D6">
        <w:t>5</w:t>
      </w:r>
      <w:r w:rsidRPr="003412D6">
        <w:t xml:space="preserve"> gällande projektering</w:t>
      </w:r>
      <w:r w:rsidR="007C5A80" w:rsidRPr="003412D6">
        <w:t>.</w:t>
      </w:r>
      <w:r w:rsidR="006B21CF" w:rsidRPr="003412D6">
        <w:br/>
      </w:r>
      <w:r w:rsidR="007C5A80" w:rsidRPr="003412D6">
        <w:t>En</w:t>
      </w:r>
      <w:r w:rsidR="006B21CF" w:rsidRPr="003412D6">
        <w:t xml:space="preserve">treprenaden förutsätts kunna påbörjas </w:t>
      </w:r>
      <w:r w:rsidR="000669F5" w:rsidRPr="003412D6">
        <w:t xml:space="preserve">under </w:t>
      </w:r>
      <w:r w:rsidR="003412D6" w:rsidRPr="003412D6">
        <w:t xml:space="preserve">augusti </w:t>
      </w:r>
      <w:r w:rsidR="006B21CF" w:rsidRPr="003412D6">
        <w:t>202</w:t>
      </w:r>
      <w:r w:rsidR="000669F5" w:rsidRPr="003412D6">
        <w:t xml:space="preserve">5 </w:t>
      </w:r>
      <w:r w:rsidR="006B21CF" w:rsidRPr="003412D6">
        <w:t xml:space="preserve">gällande </w:t>
      </w:r>
      <w:r w:rsidR="007C5A80" w:rsidRPr="003412D6">
        <w:t>mark- och ledningsarbeten</w:t>
      </w:r>
      <w:r w:rsidR="006B21CF" w:rsidRPr="003412D6">
        <w:t xml:space="preserve">.  </w:t>
      </w:r>
    </w:p>
    <w:p w14:paraId="09DF8952" w14:textId="5B38E3DA" w:rsidR="006B2327" w:rsidRPr="00106A30" w:rsidRDefault="006B21CF" w:rsidP="001D5494">
      <w:pPr>
        <w:spacing w:after="0" w:line="240" w:lineRule="auto"/>
        <w:ind w:left="1276"/>
      </w:pPr>
      <w:r w:rsidRPr="00611403">
        <w:t xml:space="preserve">Produktionen </w:t>
      </w:r>
      <w:r w:rsidR="005636F4" w:rsidRPr="00611403">
        <w:t>ska</w:t>
      </w:r>
      <w:r w:rsidRPr="00611403">
        <w:t xml:space="preserve"> senast påbörjas</w:t>
      </w:r>
      <w:r w:rsidR="00106A30" w:rsidRPr="00611403">
        <w:t xml:space="preserve"> </w:t>
      </w:r>
      <w:r w:rsidR="003412D6">
        <w:t>september</w:t>
      </w:r>
      <w:r w:rsidR="000669F5" w:rsidRPr="00611403">
        <w:t xml:space="preserve"> </w:t>
      </w:r>
      <w:r w:rsidR="00106A30" w:rsidRPr="00611403">
        <w:t>202</w:t>
      </w:r>
      <w:r w:rsidR="000669F5" w:rsidRPr="00611403">
        <w:t>5</w:t>
      </w:r>
      <w:r w:rsidR="00AD2DFE" w:rsidRPr="00611403">
        <w:t>.</w:t>
      </w:r>
      <w:r w:rsidRPr="00106A30">
        <w:t xml:space="preserve"> </w:t>
      </w:r>
    </w:p>
    <w:p w14:paraId="26D89CEE" w14:textId="20035E0E" w:rsidR="006B2327" w:rsidRPr="00106A30" w:rsidRDefault="006B2327" w:rsidP="00734E47">
      <w:pPr>
        <w:spacing w:before="240" w:after="0"/>
        <w:rPr>
          <w:rFonts w:ascii="Roboto Slab Black" w:hAnsi="Roboto Slab Black" w:cs="Roboto Slab Black"/>
          <w:b/>
          <w:bCs/>
        </w:rPr>
      </w:pPr>
      <w:r w:rsidRPr="00106A30">
        <w:rPr>
          <w:rFonts w:ascii="Roboto Slab Black" w:hAnsi="Roboto Slab Black" w:cs="Roboto Slab Black"/>
          <w:b/>
          <w:bCs/>
        </w:rPr>
        <w:t>AFD.44</w:t>
      </w:r>
      <w:r w:rsidRPr="00106A30">
        <w:rPr>
          <w:rFonts w:ascii="Roboto Slab Black" w:hAnsi="Roboto Slab Black" w:cs="Roboto Slab Black"/>
          <w:b/>
          <w:bCs/>
        </w:rPr>
        <w:tab/>
        <w:t>Deltider</w:t>
      </w:r>
    </w:p>
    <w:p w14:paraId="5F091626" w14:textId="77777777" w:rsidR="006B2327" w:rsidRPr="00106A30" w:rsidRDefault="006B2327" w:rsidP="00734E47">
      <w:pPr>
        <w:spacing w:before="240" w:after="0"/>
        <w:rPr>
          <w:rFonts w:ascii="Roboto Slab Black" w:hAnsi="Roboto Slab Black" w:cs="Roboto Slab Black"/>
          <w:b/>
          <w:bCs/>
        </w:rPr>
      </w:pPr>
      <w:r w:rsidRPr="00106A30">
        <w:rPr>
          <w:rFonts w:ascii="Roboto Slab Black" w:hAnsi="Roboto Slab Black" w:cs="Roboto Slab Black"/>
          <w:b/>
          <w:bCs/>
        </w:rPr>
        <w:t>AFD.45</w:t>
      </w:r>
      <w:r w:rsidRPr="00106A30">
        <w:rPr>
          <w:rFonts w:ascii="Roboto Slab Black" w:hAnsi="Roboto Slab Black" w:cs="Roboto Slab Black"/>
          <w:b/>
          <w:bCs/>
        </w:rPr>
        <w:tab/>
        <w:t>Färdigställandetider</w:t>
      </w:r>
    </w:p>
    <w:p w14:paraId="2F9A22B5" w14:textId="77777777" w:rsidR="005229CC" w:rsidRDefault="005229CC" w:rsidP="005229CC">
      <w:pPr>
        <w:spacing w:after="120" w:line="240" w:lineRule="auto"/>
        <w:ind w:left="1276"/>
      </w:pPr>
      <w:r w:rsidRPr="00D2531C">
        <w:t>Entreprenaden ska vara färdigställd i sin helhet för slutbesiktning februari 2027.</w:t>
      </w:r>
      <w:r>
        <w:t xml:space="preserve"> </w:t>
      </w:r>
      <w:r w:rsidRPr="00106A30">
        <w:t xml:space="preserve"> </w:t>
      </w:r>
    </w:p>
    <w:p w14:paraId="47323639" w14:textId="2A6BD536" w:rsidR="005229CC" w:rsidRDefault="005229CC" w:rsidP="005229CC">
      <w:pPr>
        <w:spacing w:after="120" w:line="240" w:lineRule="auto"/>
        <w:ind w:left="1276"/>
      </w:pPr>
      <w:r>
        <w:t>Inflyttning kommer starta i mars och pågå i etapper.</w:t>
      </w:r>
    </w:p>
    <w:p w14:paraId="4B84FE57" w14:textId="6C56F295" w:rsidR="006B2327" w:rsidRPr="001D5494" w:rsidRDefault="005229CC" w:rsidP="005229CC">
      <w:pPr>
        <w:spacing w:after="0" w:line="240" w:lineRule="auto"/>
        <w:ind w:left="1276"/>
      </w:pPr>
      <w:r w:rsidRPr="00106A30">
        <w:t>Färdigställande tider gällande optioner enligt senare gemensam överenskommelse.</w:t>
      </w:r>
    </w:p>
    <w:p w14:paraId="481E1CDB" w14:textId="77777777" w:rsidR="006B2327" w:rsidRPr="000755B4" w:rsidRDefault="006B2327" w:rsidP="00734E47">
      <w:pPr>
        <w:spacing w:before="240" w:after="0"/>
        <w:rPr>
          <w:rFonts w:ascii="Roboto Slab Black" w:hAnsi="Roboto Slab Black" w:cs="Roboto Slab Black"/>
          <w:b/>
          <w:bCs/>
        </w:rPr>
      </w:pPr>
      <w:r w:rsidRPr="000755B4">
        <w:rPr>
          <w:rFonts w:ascii="Roboto Slab Black" w:hAnsi="Roboto Slab Black" w:cs="Roboto Slab Black"/>
          <w:b/>
          <w:bCs/>
        </w:rPr>
        <w:t>AFD.46</w:t>
      </w:r>
      <w:r w:rsidRPr="000755B4">
        <w:rPr>
          <w:rFonts w:ascii="Roboto Slab Black" w:hAnsi="Roboto Slab Black" w:cs="Roboto Slab Black"/>
          <w:b/>
          <w:bCs/>
        </w:rPr>
        <w:tab/>
        <w:t>Förändring av kontraktstiden</w:t>
      </w:r>
    </w:p>
    <w:p w14:paraId="01F4C3C1" w14:textId="4B508476" w:rsidR="006B2327" w:rsidRPr="001D5494" w:rsidRDefault="006B2327" w:rsidP="00AD5B88">
      <w:pPr>
        <w:spacing w:after="120" w:line="240" w:lineRule="auto"/>
        <w:ind w:left="1276"/>
      </w:pPr>
      <w:r w:rsidRPr="001D5494">
        <w:t>Vid utebliven anmälan enligt AFD.23 har entreprenören inte rätt till tidsförlängning.</w:t>
      </w:r>
    </w:p>
    <w:p w14:paraId="6153ACC7" w14:textId="2FF62885" w:rsidR="006B2327" w:rsidRPr="001D5494" w:rsidRDefault="006B2327" w:rsidP="00AD5B88">
      <w:pPr>
        <w:spacing w:after="120" w:line="240" w:lineRule="auto"/>
        <w:ind w:left="1276"/>
      </w:pPr>
      <w:r w:rsidRPr="001D5494">
        <w:t xml:space="preserve">Utöver detta föreskrivs med ändring av ABT 06 kap 4 § 2 föreskrivs att ändringar eller tilläggsarbeten intill 10 % av kontraktssumman inte </w:t>
      </w:r>
      <w:r w:rsidR="005636F4">
        <w:t>ska</w:t>
      </w:r>
      <w:r w:rsidRPr="001D5494">
        <w:t xml:space="preserve"> medföra jämkning av färdigställandetiden. Om ändringar eller tilläggsarbeten överstiger angivna 10 % äger entreprenören rätt till tidsförlängning för överskjutande del. </w:t>
      </w:r>
    </w:p>
    <w:p w14:paraId="62183A43" w14:textId="77777777" w:rsidR="006B2327" w:rsidRPr="001D5494" w:rsidRDefault="006B2327" w:rsidP="001D5494">
      <w:pPr>
        <w:spacing w:after="0" w:line="240" w:lineRule="auto"/>
        <w:ind w:left="1276"/>
      </w:pPr>
      <w:r w:rsidRPr="001D5494">
        <w:t>Underrättelse enligt ABT 06 kap 4 § 4 ska lämnas skriftligen.</w:t>
      </w:r>
    </w:p>
    <w:p w14:paraId="568012BA" w14:textId="77777777" w:rsidR="006B2327" w:rsidRPr="000755B4" w:rsidRDefault="006B2327" w:rsidP="00734E47">
      <w:pPr>
        <w:spacing w:before="240" w:after="0"/>
        <w:rPr>
          <w:rFonts w:ascii="Roboto Slab Black" w:hAnsi="Roboto Slab Black" w:cs="Roboto Slab Black"/>
          <w:b/>
          <w:bCs/>
        </w:rPr>
      </w:pPr>
      <w:bookmarkStart w:id="35" w:name="_Hlk184048455"/>
      <w:r w:rsidRPr="000755B4">
        <w:rPr>
          <w:rFonts w:ascii="Roboto Slab Black" w:hAnsi="Roboto Slab Black" w:cs="Roboto Slab Black"/>
          <w:b/>
          <w:bCs/>
        </w:rPr>
        <w:t xml:space="preserve">AFD.471 </w:t>
      </w:r>
      <w:r w:rsidRPr="000755B4">
        <w:rPr>
          <w:rFonts w:ascii="Roboto Slab Black" w:hAnsi="Roboto Slab Black" w:cs="Roboto Slab Black"/>
          <w:b/>
          <w:bCs/>
        </w:rPr>
        <w:tab/>
        <w:t>Garantitid för entreprenaden</w:t>
      </w:r>
    </w:p>
    <w:p w14:paraId="2610B73C" w14:textId="77AD36D4" w:rsidR="009738E3" w:rsidRDefault="00B65430" w:rsidP="009738E3">
      <w:pPr>
        <w:spacing w:after="120" w:line="240" w:lineRule="auto"/>
        <w:ind w:left="1276"/>
      </w:pPr>
      <w:r>
        <w:t>Med ändring av ABT</w:t>
      </w:r>
      <w:r w:rsidR="007A5D22">
        <w:t xml:space="preserve"> 06</w:t>
      </w:r>
      <w:r>
        <w:t xml:space="preserve"> kap 4 § 7 gäller att ga</w:t>
      </w:r>
      <w:r w:rsidR="006B2327" w:rsidRPr="001D5494">
        <w:t xml:space="preserve">rantitiden för entreprenaden inklusive för av beställaren föreskrivet särskilt material eller särskild vara (fabrikat) är fem (5) år. </w:t>
      </w:r>
    </w:p>
    <w:bookmarkEnd w:id="35"/>
    <w:p w14:paraId="192206A7" w14:textId="77777777" w:rsidR="00D2531C" w:rsidRDefault="002635A5" w:rsidP="00D2531C">
      <w:pPr>
        <w:spacing w:after="0" w:line="240" w:lineRule="auto"/>
        <w:ind w:left="1276"/>
        <w:rPr>
          <w:strike/>
        </w:rPr>
      </w:pPr>
      <w:r w:rsidRPr="009B7388">
        <w:t xml:space="preserve">Efter godkänd slutbesiktning </w:t>
      </w:r>
      <w:r w:rsidRPr="00D2531C">
        <w:t>övertar Värmdö Kommun</w:t>
      </w:r>
      <w:r w:rsidRPr="009B7388">
        <w:t xml:space="preserve"> ansvar för de delar av entreprenaden som berör de allmänna anläggningarna</w:t>
      </w:r>
      <w:r>
        <w:t xml:space="preserve"> enligt </w:t>
      </w:r>
      <w:r w:rsidRPr="00D2531C">
        <w:rPr>
          <w:i/>
          <w:iCs/>
        </w:rPr>
        <w:t xml:space="preserve">Bild 2 </w:t>
      </w:r>
      <w:r w:rsidRPr="00D2531C">
        <w:t>ovan.</w:t>
      </w:r>
    </w:p>
    <w:p w14:paraId="45126B94" w14:textId="7BD0ED06" w:rsidR="002635A5" w:rsidRPr="00D2531C" w:rsidRDefault="002635A5" w:rsidP="00D2531C">
      <w:pPr>
        <w:spacing w:after="0" w:line="240" w:lineRule="auto"/>
        <w:ind w:left="1276"/>
        <w:rPr>
          <w:strike/>
        </w:rPr>
      </w:pPr>
      <w:r w:rsidRPr="009B7388">
        <w:t xml:space="preserve">Entreprenörens garantiansvar för de allmänna anläggningarna överlåts oförändrade till </w:t>
      </w:r>
      <w:r w:rsidRPr="00D2531C">
        <w:t>Värmdö Kommun. Värmdö kommun</w:t>
      </w:r>
      <w:r w:rsidRPr="009B7388">
        <w:t xml:space="preserve"> innehar även rätten att påkalla garantibesiktning. Under garantitiden skall parterna gemensamt verka för bevakning och snabbt åtgärdande av eventuella skador på gemensamma delar.</w:t>
      </w:r>
    </w:p>
    <w:p w14:paraId="777E57C0" w14:textId="77777777" w:rsidR="006B2327" w:rsidRPr="000755B4" w:rsidRDefault="006B2327" w:rsidP="00734E47">
      <w:pPr>
        <w:spacing w:before="240" w:after="0"/>
        <w:rPr>
          <w:rFonts w:ascii="Roboto Slab Black" w:hAnsi="Roboto Slab Black" w:cs="Roboto Slab Black"/>
          <w:b/>
          <w:bCs/>
        </w:rPr>
      </w:pPr>
      <w:r w:rsidRPr="009B7388">
        <w:rPr>
          <w:rFonts w:ascii="Roboto Slab Black" w:hAnsi="Roboto Slab Black" w:cs="Roboto Slab Black"/>
          <w:b/>
          <w:bCs/>
        </w:rPr>
        <w:t>AFD.472</w:t>
      </w:r>
      <w:r w:rsidRPr="009B7388">
        <w:rPr>
          <w:rFonts w:ascii="Roboto Slab Black" w:hAnsi="Roboto Slab Black" w:cs="Roboto Slab Black"/>
          <w:b/>
          <w:bCs/>
        </w:rPr>
        <w:tab/>
        <w:t>Särskild</w:t>
      </w:r>
      <w:r w:rsidRPr="000755B4">
        <w:rPr>
          <w:rFonts w:ascii="Roboto Slab Black" w:hAnsi="Roboto Slab Black" w:cs="Roboto Slab Black"/>
          <w:b/>
          <w:bCs/>
        </w:rPr>
        <w:t xml:space="preserve"> varugaranti</w:t>
      </w:r>
    </w:p>
    <w:p w14:paraId="7473A6E7" w14:textId="77777777" w:rsidR="0008702D" w:rsidRDefault="006B2327" w:rsidP="00EB2DF9">
      <w:pPr>
        <w:spacing w:after="120" w:line="240" w:lineRule="auto"/>
        <w:ind w:left="1276"/>
      </w:pPr>
      <w:r w:rsidRPr="001D5494">
        <w:t xml:space="preserve">Garantiutfästelser om särskilda materialgarantier, enligt föreskrifter i respektive teknisk beskrivning och övriga garantier enligt branschpraxis eller som entreprenören utverkar, ska vara utställda på beställaren och överlämnas i samband med slutbesiktningen. </w:t>
      </w:r>
      <w:r w:rsidRPr="00106A30">
        <w:t xml:space="preserve">Överlämnande av särskild garantiutfästelse inskränker inte entreprenörs eget ansvar. </w:t>
      </w:r>
    </w:p>
    <w:p w14:paraId="3416B680" w14:textId="7749C8DC" w:rsidR="0008702D" w:rsidRPr="00571E1B" w:rsidRDefault="0008702D" w:rsidP="00306E72">
      <w:pPr>
        <w:pStyle w:val="Liststycke"/>
        <w:numPr>
          <w:ilvl w:val="0"/>
          <w:numId w:val="36"/>
        </w:numPr>
        <w:spacing w:after="0" w:line="240" w:lineRule="auto"/>
      </w:pPr>
      <w:r w:rsidRPr="00571E1B">
        <w:t xml:space="preserve">För fönster och fönsterdörrar gäller 10 års garanti </w:t>
      </w:r>
    </w:p>
    <w:p w14:paraId="1BCBA8DA" w14:textId="68CEDD72" w:rsidR="00306E72" w:rsidRPr="00571E1B" w:rsidRDefault="00306E72" w:rsidP="00306E72">
      <w:pPr>
        <w:pStyle w:val="Liststycke"/>
        <w:numPr>
          <w:ilvl w:val="0"/>
          <w:numId w:val="36"/>
        </w:numPr>
        <w:spacing w:after="0" w:line="240" w:lineRule="auto"/>
      </w:pPr>
      <w:r w:rsidRPr="00571E1B">
        <w:rPr>
          <w:rFonts w:hint="eastAsia"/>
        </w:rPr>
        <w:t xml:space="preserve">För </w:t>
      </w:r>
      <w:proofErr w:type="gramStart"/>
      <w:r w:rsidRPr="00571E1B">
        <w:rPr>
          <w:rFonts w:hint="eastAsia"/>
        </w:rPr>
        <w:t>tätskikt tak</w:t>
      </w:r>
      <w:proofErr w:type="gramEnd"/>
      <w:r w:rsidRPr="00571E1B">
        <w:rPr>
          <w:rFonts w:hint="eastAsia"/>
        </w:rPr>
        <w:t xml:space="preserve"> gäller garanti enligt Tätskiktsgarantier i Norden. Ansvarsutfästelsen gäller från slutbesiktningsdag och 10 år framåt (fel i </w:t>
      </w:r>
      <w:r w:rsidRPr="00571E1B">
        <w:rPr>
          <w:rFonts w:hint="eastAsia"/>
        </w:rPr>
        <w:lastRenderedPageBreak/>
        <w:t>material, fel i utförande samt följdskador). Utöver ansvarsutfästelsens giltighetstid ingår en materialgaranti på 5 år.</w:t>
      </w:r>
    </w:p>
    <w:p w14:paraId="27363CDB" w14:textId="16858853" w:rsidR="0008702D" w:rsidRPr="00571E1B" w:rsidRDefault="0008702D" w:rsidP="00306E72">
      <w:pPr>
        <w:pStyle w:val="Liststycke"/>
        <w:numPr>
          <w:ilvl w:val="0"/>
          <w:numId w:val="36"/>
        </w:numPr>
        <w:spacing w:after="0" w:line="240" w:lineRule="auto"/>
      </w:pPr>
      <w:r w:rsidRPr="00571E1B">
        <w:t xml:space="preserve">För plåtarbeten gäller 15 års garanti. </w:t>
      </w:r>
    </w:p>
    <w:p w14:paraId="44F953D7" w14:textId="4812A1B6" w:rsidR="006B2327" w:rsidRPr="00571E1B" w:rsidRDefault="0008702D" w:rsidP="00306E72">
      <w:pPr>
        <w:pStyle w:val="Liststycke"/>
        <w:numPr>
          <w:ilvl w:val="0"/>
          <w:numId w:val="36"/>
        </w:numPr>
        <w:spacing w:after="0" w:line="240" w:lineRule="auto"/>
      </w:pPr>
      <w:r w:rsidRPr="00571E1B">
        <w:t xml:space="preserve">För </w:t>
      </w:r>
      <w:proofErr w:type="gramStart"/>
      <w:r w:rsidRPr="00571E1B">
        <w:t>tätskikt våtrum</w:t>
      </w:r>
      <w:proofErr w:type="gramEnd"/>
      <w:r w:rsidR="00327F39" w:rsidRPr="00571E1B">
        <w:t xml:space="preserve"> gäller </w:t>
      </w:r>
      <w:r w:rsidRPr="00571E1B">
        <w:t xml:space="preserve">10 års garanti </w:t>
      </w:r>
    </w:p>
    <w:p w14:paraId="74863D9F" w14:textId="623009F7" w:rsidR="0008702D" w:rsidRPr="00571E1B" w:rsidRDefault="0008702D" w:rsidP="00306E72">
      <w:pPr>
        <w:pStyle w:val="Liststycke"/>
        <w:numPr>
          <w:ilvl w:val="0"/>
          <w:numId w:val="36"/>
        </w:numPr>
        <w:spacing w:after="0" w:line="240" w:lineRule="auto"/>
      </w:pPr>
      <w:r w:rsidRPr="00571E1B">
        <w:rPr>
          <w:rFonts w:hint="eastAsia"/>
        </w:rPr>
        <w:t xml:space="preserve">Solcellsmodulerna och montagesystem ska ha en produktgaranti på minst 10 år. Produktgaranti </w:t>
      </w:r>
      <w:r w:rsidR="005636F4" w:rsidRPr="00571E1B">
        <w:rPr>
          <w:rFonts w:hint="eastAsia"/>
        </w:rPr>
        <w:t>ska</w:t>
      </w:r>
      <w:r w:rsidRPr="00571E1B">
        <w:rPr>
          <w:rFonts w:hint="eastAsia"/>
        </w:rPr>
        <w:t xml:space="preserve"> gälla utan reservation för i Sverige</w:t>
      </w:r>
      <w:r w:rsidRPr="00571E1B">
        <w:t xml:space="preserve"> </w:t>
      </w:r>
      <w:r w:rsidRPr="00571E1B">
        <w:rPr>
          <w:rFonts w:hint="eastAsia"/>
        </w:rPr>
        <w:t xml:space="preserve">vanliga väderfenomen som hagel/snö/storm.  </w:t>
      </w:r>
    </w:p>
    <w:p w14:paraId="05FD3CFA" w14:textId="77777777" w:rsidR="00DD6C9C" w:rsidRDefault="0008702D" w:rsidP="00306E72">
      <w:pPr>
        <w:pStyle w:val="Liststycke"/>
        <w:spacing w:after="0" w:line="240" w:lineRule="auto"/>
        <w:ind w:left="1996"/>
      </w:pPr>
      <w:r w:rsidRPr="00571E1B">
        <w:rPr>
          <w:rFonts w:hint="eastAsia"/>
        </w:rPr>
        <w:t>Effektgaranti - solcellmoduler ska ha en effektgaranti om 90% efter 10</w:t>
      </w:r>
      <w:r w:rsidRPr="00571E1B">
        <w:t xml:space="preserve"> </w:t>
      </w:r>
      <w:r w:rsidRPr="00571E1B">
        <w:rPr>
          <w:rFonts w:hint="eastAsia"/>
        </w:rPr>
        <w:t>år och minst 80% efter 25 år.</w:t>
      </w:r>
    </w:p>
    <w:p w14:paraId="2C1238F2" w14:textId="5AA159CD" w:rsidR="006B2327" w:rsidRPr="000755B4" w:rsidRDefault="006B2327" w:rsidP="00734E47">
      <w:pPr>
        <w:spacing w:before="240" w:after="0"/>
        <w:rPr>
          <w:rFonts w:ascii="Roboto Slab Black" w:hAnsi="Roboto Slab Black" w:cs="Roboto Slab Black"/>
          <w:b/>
          <w:bCs/>
        </w:rPr>
      </w:pPr>
      <w:r w:rsidRPr="000755B4">
        <w:rPr>
          <w:rFonts w:ascii="Roboto Slab Black" w:hAnsi="Roboto Slab Black" w:cs="Roboto Slab Black"/>
          <w:b/>
          <w:bCs/>
        </w:rPr>
        <w:t>AFD.5</w:t>
      </w:r>
      <w:r w:rsidRPr="000755B4">
        <w:rPr>
          <w:rFonts w:ascii="Roboto Slab Black" w:hAnsi="Roboto Slab Black" w:cs="Roboto Slab Black"/>
          <w:b/>
          <w:bCs/>
        </w:rPr>
        <w:tab/>
        <w:t>Ansvar och avhjälpande</w:t>
      </w:r>
    </w:p>
    <w:p w14:paraId="1ABBECE2" w14:textId="1AE1839C" w:rsidR="006B2327" w:rsidRPr="001D5494" w:rsidRDefault="006B2327" w:rsidP="0008702D">
      <w:pPr>
        <w:spacing w:after="120" w:line="240" w:lineRule="auto"/>
        <w:ind w:left="1276"/>
      </w:pPr>
      <w:r w:rsidRPr="001D5494">
        <w:t>Med ändring av ABT 06 kap 5 § 11 föreskrivs att stycke 2 inte ska gälla</w:t>
      </w:r>
      <w:r w:rsidR="001566EE">
        <w:t xml:space="preserve"> </w:t>
      </w:r>
      <w:r w:rsidRPr="001D5494">
        <w:t>men att ansvaret begränsas till tjugo (20) miljoner kronor.</w:t>
      </w:r>
    </w:p>
    <w:p w14:paraId="367B6854" w14:textId="77777777" w:rsidR="006B2327" w:rsidRPr="001D5494" w:rsidRDefault="006B2327" w:rsidP="001D5494">
      <w:pPr>
        <w:spacing w:after="0" w:line="240" w:lineRule="auto"/>
        <w:ind w:left="1276"/>
      </w:pPr>
      <w:r w:rsidRPr="001D5494">
        <w:t>Med ändring av och tillägg till ABT 06 kap 5 § 6 och kap 7 § 11 föreskrivs att entreprenörens dokumenterade egenkontroll enligt AFD.224 och provning enligt AFD.28 innefattar en utfästelse om kontraktsenligt utförande för vilket entreprenören ansvarar strikt, och oberoende av om de kunnat upptäckas vid slutbesiktningen, under i lag föreskriven allmän preskriptionstid räknat från garantitidens början.</w:t>
      </w:r>
    </w:p>
    <w:p w14:paraId="375E2A45" w14:textId="77777777" w:rsidR="006B2327" w:rsidRPr="000755B4" w:rsidRDefault="006B2327" w:rsidP="00734E47">
      <w:pPr>
        <w:spacing w:before="240" w:after="0"/>
        <w:rPr>
          <w:rFonts w:ascii="Roboto Slab Black" w:hAnsi="Roboto Slab Black" w:cs="Roboto Slab Black"/>
          <w:b/>
          <w:bCs/>
        </w:rPr>
      </w:pPr>
      <w:r w:rsidRPr="000755B4">
        <w:rPr>
          <w:rFonts w:ascii="Roboto Slab Black" w:hAnsi="Roboto Slab Black" w:cs="Roboto Slab Black"/>
          <w:b/>
          <w:bCs/>
        </w:rPr>
        <w:t>AFD.51</w:t>
      </w:r>
      <w:r w:rsidRPr="000755B4">
        <w:rPr>
          <w:rFonts w:ascii="Roboto Slab Black" w:hAnsi="Roboto Slab Black" w:cs="Roboto Slab Black"/>
          <w:b/>
          <w:bCs/>
        </w:rPr>
        <w:tab/>
        <w:t>Vite</w:t>
      </w:r>
    </w:p>
    <w:p w14:paraId="3288650B" w14:textId="77777777" w:rsidR="006B2327" w:rsidRPr="001D5494" w:rsidRDefault="006B2327" w:rsidP="001D5494">
      <w:pPr>
        <w:spacing w:after="0" w:line="240" w:lineRule="auto"/>
        <w:ind w:left="1276"/>
      </w:pPr>
      <w:r w:rsidRPr="001D5494">
        <w:t xml:space="preserve">Med ändring av ABT 06 kap 5 § 3, föreskrivs att samtliga viten nedan utfaller oberoende av varandra. </w:t>
      </w:r>
    </w:p>
    <w:p w14:paraId="359937E1" w14:textId="77777777" w:rsidR="006B2327" w:rsidRPr="000755B4" w:rsidRDefault="006B2327" w:rsidP="00734E47">
      <w:pPr>
        <w:spacing w:before="240" w:after="0"/>
        <w:rPr>
          <w:rFonts w:ascii="Roboto Slab Black" w:hAnsi="Roboto Slab Black" w:cs="Roboto Slab Black"/>
          <w:b/>
          <w:bCs/>
        </w:rPr>
      </w:pPr>
      <w:r w:rsidRPr="000755B4">
        <w:rPr>
          <w:rFonts w:ascii="Roboto Slab Black" w:hAnsi="Roboto Slab Black" w:cs="Roboto Slab Black"/>
          <w:b/>
          <w:bCs/>
        </w:rPr>
        <w:t>AFD.511</w:t>
      </w:r>
      <w:r w:rsidRPr="000755B4">
        <w:rPr>
          <w:rFonts w:ascii="Roboto Slab Black" w:hAnsi="Roboto Slab Black" w:cs="Roboto Slab Black"/>
          <w:b/>
          <w:bCs/>
        </w:rPr>
        <w:tab/>
        <w:t>Vite vid försening</w:t>
      </w:r>
    </w:p>
    <w:p w14:paraId="52018742" w14:textId="77777777" w:rsidR="006B2327" w:rsidRPr="0010766B" w:rsidRDefault="006B2327" w:rsidP="001D5494">
      <w:pPr>
        <w:spacing w:after="0" w:line="240" w:lineRule="auto"/>
        <w:ind w:left="1276"/>
        <w:rPr>
          <w:b/>
          <w:bCs/>
        </w:rPr>
      </w:pPr>
      <w:r w:rsidRPr="0010766B">
        <w:rPr>
          <w:b/>
          <w:bCs/>
        </w:rPr>
        <w:t>Vite för entreprenaden som helhet</w:t>
      </w:r>
    </w:p>
    <w:p w14:paraId="1A6201BB" w14:textId="377C489C" w:rsidR="0010766B" w:rsidRDefault="006B2327" w:rsidP="0010766B">
      <w:pPr>
        <w:spacing w:after="120" w:line="240" w:lineRule="auto"/>
        <w:ind w:left="1276"/>
      </w:pPr>
      <w:r w:rsidRPr="001D5494">
        <w:t xml:space="preserve">Vid försening är beställaren berättigad att av entreprenören erhålla vite med ett belopp motsvarande 1% av kontraktssumman för varje påbörjad vecka varmed färdigställandet av kontraktsarbetena i deras helhet blivit fördröjt. </w:t>
      </w:r>
    </w:p>
    <w:p w14:paraId="09DA5C19" w14:textId="7E58D3D1" w:rsidR="006B2327" w:rsidRPr="000755B4" w:rsidRDefault="006B2327" w:rsidP="00734E47">
      <w:pPr>
        <w:spacing w:before="240" w:after="0"/>
        <w:rPr>
          <w:rFonts w:ascii="Roboto Slab Black" w:hAnsi="Roboto Slab Black" w:cs="Roboto Slab Black"/>
          <w:b/>
          <w:bCs/>
        </w:rPr>
      </w:pPr>
      <w:bookmarkStart w:id="36" w:name="_Hlk184807002"/>
      <w:r w:rsidRPr="000755B4">
        <w:rPr>
          <w:rFonts w:ascii="Roboto Slab Black" w:hAnsi="Roboto Slab Black" w:cs="Roboto Slab Black"/>
          <w:b/>
          <w:bCs/>
        </w:rPr>
        <w:t>AFD.51</w:t>
      </w:r>
      <w:r w:rsidR="000B1A84">
        <w:rPr>
          <w:rFonts w:ascii="Roboto Slab Black" w:hAnsi="Roboto Slab Black" w:cs="Roboto Slab Black"/>
          <w:b/>
          <w:bCs/>
        </w:rPr>
        <w:t>2</w:t>
      </w:r>
      <w:r w:rsidRPr="000755B4">
        <w:rPr>
          <w:rFonts w:ascii="Roboto Slab Black" w:hAnsi="Roboto Slab Black" w:cs="Roboto Slab Black"/>
          <w:b/>
          <w:bCs/>
        </w:rPr>
        <w:t xml:space="preserve"> </w:t>
      </w:r>
      <w:r w:rsidRPr="000755B4">
        <w:rPr>
          <w:rFonts w:ascii="Roboto Slab Black" w:hAnsi="Roboto Slab Black" w:cs="Roboto Slab Black"/>
          <w:b/>
          <w:bCs/>
        </w:rPr>
        <w:tab/>
        <w:t>Övriga viten</w:t>
      </w:r>
    </w:p>
    <w:bookmarkEnd w:id="36"/>
    <w:p w14:paraId="190BE454" w14:textId="2B300CC5" w:rsidR="006B2327" w:rsidRDefault="006B2327" w:rsidP="001B139E">
      <w:pPr>
        <w:spacing w:after="120" w:line="240" w:lineRule="auto"/>
        <w:ind w:left="1276"/>
      </w:pPr>
      <w:r w:rsidRPr="001D5494">
        <w:t xml:space="preserve">Med tillägg till ABT 06 kap 5 § 3 gäller att entreprenören </w:t>
      </w:r>
      <w:r w:rsidR="005636F4">
        <w:t>ska</w:t>
      </w:r>
      <w:r w:rsidRPr="001D5494">
        <w:t xml:space="preserve"> utge vite till beställaren i följande fall och med följande belopp:</w:t>
      </w:r>
    </w:p>
    <w:p w14:paraId="1566083B" w14:textId="5C91C1FA" w:rsidR="00972705" w:rsidRPr="001D5494" w:rsidRDefault="00972705" w:rsidP="00972705">
      <w:pPr>
        <w:spacing w:after="120" w:line="240" w:lineRule="auto"/>
        <w:ind w:left="1276"/>
      </w:pPr>
      <w:r w:rsidRPr="00972705">
        <w:rPr>
          <w:b/>
          <w:bCs/>
        </w:rPr>
        <w:t>Försening avhjälpande besiktningsanmärkningar</w:t>
      </w:r>
      <w:r>
        <w:t xml:space="preserve"> </w:t>
      </w:r>
      <w:r>
        <w:br/>
      </w:r>
      <w:r w:rsidRPr="001D5494">
        <w:t xml:space="preserve">Vid försening gällande avhjälpande av besiktningsanmärkningar, AFD.57, är beställaren berättigad att av entreprenören erhålla vite med 10 000 </w:t>
      </w:r>
      <w:r>
        <w:t xml:space="preserve">kr </w:t>
      </w:r>
      <w:r w:rsidRPr="001D5494">
        <w:t xml:space="preserve">för varje påbörjad vecka som avhjälpandet blivit fördröjt. </w:t>
      </w:r>
    </w:p>
    <w:p w14:paraId="06568CFD" w14:textId="2FA26BD5" w:rsidR="00972705" w:rsidRPr="001D5494" w:rsidRDefault="00972705" w:rsidP="00972705">
      <w:pPr>
        <w:spacing w:after="120" w:line="240" w:lineRule="auto"/>
        <w:ind w:left="1276"/>
      </w:pPr>
      <w:r w:rsidRPr="00972705">
        <w:rPr>
          <w:b/>
          <w:bCs/>
        </w:rPr>
        <w:t>Arbetstider</w:t>
      </w:r>
      <w:r>
        <w:br/>
      </w:r>
      <w:r w:rsidRPr="001D5494">
        <w:t xml:space="preserve">I händelse av att entreprenören inte uppfyller ställda krav enligt </w:t>
      </w:r>
      <w:r w:rsidRPr="001566EE">
        <w:t>AFD.132</w:t>
      </w:r>
      <w:r w:rsidRPr="001D5494">
        <w:t xml:space="preserve"> ska entreprenören utge vite med 10 000 </w:t>
      </w:r>
      <w:r>
        <w:t xml:space="preserve">kr </w:t>
      </w:r>
      <w:r w:rsidRPr="001D5494">
        <w:t>per kontrolltillfälle om det därvid visar sig att arbetstidskraven inte efterföljs.</w:t>
      </w:r>
    </w:p>
    <w:p w14:paraId="416B7950" w14:textId="7033260A" w:rsidR="00972705" w:rsidRDefault="00BC0C95" w:rsidP="00972705">
      <w:pPr>
        <w:spacing w:after="120" w:line="240" w:lineRule="auto"/>
        <w:ind w:left="1276"/>
      </w:pPr>
      <w:r w:rsidRPr="00224116">
        <w:rPr>
          <w:b/>
          <w:bCs/>
        </w:rPr>
        <w:t>Efterlevnad social</w:t>
      </w:r>
      <w:r w:rsidR="00224116">
        <w:rPr>
          <w:b/>
          <w:bCs/>
        </w:rPr>
        <w:t>a</w:t>
      </w:r>
      <w:r w:rsidRPr="00224116">
        <w:rPr>
          <w:b/>
          <w:bCs/>
        </w:rPr>
        <w:t xml:space="preserve"> krav</w:t>
      </w:r>
      <w:r>
        <w:t xml:space="preserve"> </w:t>
      </w:r>
      <w:r w:rsidR="00972705">
        <w:br/>
      </w:r>
      <w:r w:rsidR="00972705" w:rsidRPr="001D5494">
        <w:t xml:space="preserve">Om entreprenören inte redovisat efterlevnad av sociala </w:t>
      </w:r>
      <w:r w:rsidR="00972705">
        <w:t>ska</w:t>
      </w:r>
      <w:r w:rsidR="00972705" w:rsidRPr="001D5494">
        <w:t xml:space="preserve">-krav enligt AFD.34 har </w:t>
      </w:r>
      <w:r w:rsidR="00972705" w:rsidRPr="001D5494">
        <w:lastRenderedPageBreak/>
        <w:t xml:space="preserve">beställaren rätt att från entreprenören erhålla vite med ett belopp av 10 000 </w:t>
      </w:r>
      <w:r w:rsidR="00972705">
        <w:t xml:space="preserve">kr </w:t>
      </w:r>
      <w:r w:rsidR="00972705" w:rsidRPr="001D5494">
        <w:t>för varje utebliven redovisning.</w:t>
      </w:r>
    </w:p>
    <w:p w14:paraId="3A64ECA8" w14:textId="2EA7552D" w:rsidR="00972705" w:rsidRPr="00972705" w:rsidRDefault="00972705" w:rsidP="00836012">
      <w:pPr>
        <w:spacing w:after="120" w:line="240" w:lineRule="auto"/>
        <w:ind w:left="1276"/>
        <w:rPr>
          <w:b/>
          <w:bCs/>
        </w:rPr>
      </w:pPr>
      <w:r w:rsidRPr="00972705">
        <w:rPr>
          <w:b/>
          <w:bCs/>
        </w:rPr>
        <w:t xml:space="preserve">Befintlig vegetation och park </w:t>
      </w:r>
    </w:p>
    <w:p w14:paraId="7CC21128" w14:textId="775C92B1" w:rsidR="00836012" w:rsidRPr="00A97F5D" w:rsidRDefault="00836012" w:rsidP="00836012">
      <w:pPr>
        <w:spacing w:after="120" w:line="240" w:lineRule="auto"/>
        <w:ind w:left="1276"/>
      </w:pPr>
      <w:r w:rsidRPr="00A97F5D">
        <w:t>Naturreservat</w:t>
      </w:r>
    </w:p>
    <w:p w14:paraId="4AC67A54" w14:textId="77777777" w:rsidR="00DF13C5" w:rsidRPr="0084699B" w:rsidRDefault="00BC0C95" w:rsidP="00836012">
      <w:pPr>
        <w:spacing w:after="120" w:line="240" w:lineRule="auto"/>
        <w:ind w:left="1276"/>
      </w:pPr>
      <w:bookmarkStart w:id="37" w:name="_Hlk184807016"/>
      <w:r w:rsidRPr="0036184B">
        <w:t xml:space="preserve">Entreprenören </w:t>
      </w:r>
      <w:r w:rsidR="00836012" w:rsidRPr="0036184B">
        <w:t xml:space="preserve">förbinder sig att ej skada träd, rötter, och vegetation eller liknande </w:t>
      </w:r>
      <w:r w:rsidR="002A6C64" w:rsidRPr="0036184B">
        <w:t xml:space="preserve">inom </w:t>
      </w:r>
      <w:proofErr w:type="spellStart"/>
      <w:r w:rsidR="002A6C64" w:rsidRPr="0036184B">
        <w:t>Skeviks</w:t>
      </w:r>
      <w:proofErr w:type="spellEnd"/>
      <w:r w:rsidR="002A6C64" w:rsidRPr="0036184B">
        <w:t xml:space="preserve"> naturreservat</w:t>
      </w:r>
      <w:r w:rsidR="00FD5B52">
        <w:t xml:space="preserve"> </w:t>
      </w:r>
      <w:r w:rsidR="00FD5B52" w:rsidRPr="0084699B">
        <w:t>samt inom arbetsområdet för utegymmet och övrig kommunal mark</w:t>
      </w:r>
      <w:r w:rsidR="00836012" w:rsidRPr="0084699B">
        <w:t>, enligt markerat område</w:t>
      </w:r>
      <w:r w:rsidR="00557DAE" w:rsidRPr="0084699B">
        <w:t xml:space="preserve"> </w:t>
      </w:r>
      <w:r w:rsidR="005475DB" w:rsidRPr="0084699B">
        <w:t xml:space="preserve">i </w:t>
      </w:r>
      <w:r w:rsidR="00836012" w:rsidRPr="0084699B">
        <w:t xml:space="preserve">bilaga </w:t>
      </w:r>
      <w:r w:rsidR="005475DB" w:rsidRPr="0084699B">
        <w:t xml:space="preserve">7.6 Bilaga – </w:t>
      </w:r>
      <w:proofErr w:type="spellStart"/>
      <w:r w:rsidR="005475DB" w:rsidRPr="0084699B">
        <w:t>Skeviks</w:t>
      </w:r>
      <w:proofErr w:type="spellEnd"/>
      <w:r w:rsidR="005475DB" w:rsidRPr="0084699B">
        <w:t xml:space="preserve"> naturreservat</w:t>
      </w:r>
      <w:r w:rsidR="00FD5B52" w:rsidRPr="0084699B">
        <w:t xml:space="preserve"> samt markerat arbetsområde enligt handlingar L-31-1-001 och L-31-1-002</w:t>
      </w:r>
      <w:r w:rsidR="005475DB" w:rsidRPr="0084699B">
        <w:t>.</w:t>
      </w:r>
      <w:r w:rsidR="00836012" w:rsidRPr="0084699B">
        <w:t xml:space="preserve"> </w:t>
      </w:r>
      <w:r w:rsidR="00FD5B52" w:rsidRPr="0084699B">
        <w:t xml:space="preserve">Detta gäller alla träd och buskar om ej annat framgår av markritningar. </w:t>
      </w:r>
      <w:r w:rsidR="00B44AE8" w:rsidRPr="0084699B">
        <w:t>Entreprenören</w:t>
      </w:r>
      <w:r w:rsidR="00836012" w:rsidRPr="0084699B">
        <w:t xml:space="preserve"> ska under byggskedet avgränsa och skydda träd och annan vegetation inom </w:t>
      </w:r>
      <w:proofErr w:type="spellStart"/>
      <w:r w:rsidR="00836012" w:rsidRPr="0084699B">
        <w:t>Skeviks</w:t>
      </w:r>
      <w:proofErr w:type="spellEnd"/>
      <w:r w:rsidR="00836012" w:rsidRPr="0084699B">
        <w:t xml:space="preserve"> naturreservat</w:t>
      </w:r>
      <w:r w:rsidR="00FD5B52" w:rsidRPr="0084699B">
        <w:t xml:space="preserve"> och </w:t>
      </w:r>
      <w:r w:rsidR="00DF13C5" w:rsidRPr="0084699B">
        <w:t>arbetsområdet</w:t>
      </w:r>
      <w:r w:rsidR="00836012" w:rsidRPr="0084699B">
        <w:t xml:space="preserve">. </w:t>
      </w:r>
    </w:p>
    <w:bookmarkEnd w:id="37"/>
    <w:p w14:paraId="4B4EBEEF" w14:textId="2DB66ED4" w:rsidR="00836012" w:rsidRPr="0036184B" w:rsidRDefault="00836012" w:rsidP="00836012">
      <w:pPr>
        <w:spacing w:after="120" w:line="240" w:lineRule="auto"/>
        <w:ind w:left="1276"/>
      </w:pPr>
      <w:r w:rsidRPr="0084699B">
        <w:t>Inget arbete får utföras och inga maskiner eller upplag får placeras</w:t>
      </w:r>
      <w:r>
        <w:t xml:space="preserve"> inom naturreservatet. Om arbete sker invid </w:t>
      </w:r>
      <w:proofErr w:type="spellStart"/>
      <w:r>
        <w:t>Skeviks</w:t>
      </w:r>
      <w:proofErr w:type="spellEnd"/>
      <w:r>
        <w:t xml:space="preserve"> naturreservat ska skyddsåtgärder vidtas så att skada på rötter, grenar, stam eller liknande ej uppstår. Vid schaktarbeten angränsande till </w:t>
      </w:r>
      <w:proofErr w:type="spellStart"/>
      <w:r>
        <w:t>Skeviks</w:t>
      </w:r>
      <w:proofErr w:type="spellEnd"/>
      <w:r>
        <w:t xml:space="preserve"> Naturreservat, inom </w:t>
      </w:r>
      <w:r w:rsidR="00B44AE8">
        <w:t>o</w:t>
      </w:r>
      <w:r>
        <w:t xml:space="preserve">mrådet, ska arbete utföras med försiktighet så att skada på rötter, grenar eller liknande undviks. </w:t>
      </w:r>
      <w:r w:rsidR="00B44AE8" w:rsidRPr="0036184B">
        <w:t>Entreprenören</w:t>
      </w:r>
      <w:r w:rsidRPr="0036184B">
        <w:t xml:space="preserve"> ansvarar även för att </w:t>
      </w:r>
      <w:r w:rsidR="00B44AE8" w:rsidRPr="0036184B">
        <w:t>Entreprenören</w:t>
      </w:r>
      <w:r w:rsidRPr="0036184B">
        <w:t>, eller något företag som</w:t>
      </w:r>
      <w:r w:rsidR="00B44AE8" w:rsidRPr="0036184B">
        <w:t xml:space="preserve"> Entreprenören </w:t>
      </w:r>
      <w:r w:rsidRPr="0036184B">
        <w:t>anlitar, inte på något sätt nyttjar denna mark.</w:t>
      </w:r>
    </w:p>
    <w:p w14:paraId="7D55CDE7" w14:textId="77777777" w:rsidR="00DF13C5" w:rsidRDefault="00836012" w:rsidP="00DF13C5">
      <w:pPr>
        <w:spacing w:after="120" w:line="240" w:lineRule="auto"/>
        <w:ind w:left="1276"/>
      </w:pPr>
      <w:r w:rsidRPr="0036184B">
        <w:t xml:space="preserve">Innan byggstart ska </w:t>
      </w:r>
      <w:r w:rsidR="00E66C6E" w:rsidRPr="0036184B">
        <w:t>Beställaren</w:t>
      </w:r>
      <w:r w:rsidR="0047438C">
        <w:t xml:space="preserve">, </w:t>
      </w:r>
      <w:r w:rsidR="00E66C6E" w:rsidRPr="0036184B">
        <w:t>Entreprenören</w:t>
      </w:r>
      <w:r w:rsidR="0047438C">
        <w:t xml:space="preserve"> och Kommunen </w:t>
      </w:r>
      <w:r w:rsidRPr="0036184B">
        <w:t xml:space="preserve">gemensamt inspektera träd och annan vegetation som omfattas av denna paragraf. </w:t>
      </w:r>
      <w:r w:rsidR="00B44AE8" w:rsidRPr="0036184B">
        <w:t xml:space="preserve">Beställaren ansvarar för att kalla till inspektionen. </w:t>
      </w:r>
      <w:r w:rsidRPr="0036184B">
        <w:t>Vid denna inspektion ska status och eventuella skyddsåtgärder för berörda</w:t>
      </w:r>
      <w:r w:rsidR="006043D7" w:rsidRPr="0036184B">
        <w:t xml:space="preserve"> </w:t>
      </w:r>
      <w:r w:rsidRPr="0036184B">
        <w:t>träd och annan vegetation säkerställas. Inspektionen ska dokumenteras</w:t>
      </w:r>
      <w:r w:rsidR="004C185A" w:rsidRPr="0036184B">
        <w:t xml:space="preserve"> av Beställaren</w:t>
      </w:r>
      <w:r w:rsidR="0087708D" w:rsidRPr="0036184B">
        <w:t>. Om skada uppkommer under byggtiden ska Entreprenören omedelbart rapportera in skadan till Kommunens mark- och exploateringsavdelning samt dokumentera den</w:t>
      </w:r>
      <w:r w:rsidRPr="0036184B">
        <w:t xml:space="preserve">. </w:t>
      </w:r>
    </w:p>
    <w:p w14:paraId="1BE20A7D" w14:textId="0950D707" w:rsidR="00DF13C5" w:rsidRPr="0084699B" w:rsidRDefault="00DF13C5" w:rsidP="00DF13C5">
      <w:pPr>
        <w:spacing w:after="120" w:line="240" w:lineRule="auto"/>
        <w:ind w:left="1276"/>
      </w:pPr>
      <w:bookmarkStart w:id="38" w:name="_Hlk184807073"/>
      <w:r w:rsidRPr="0084699B">
        <w:t>Rotsystem som skadas vid schakten ska sågas eller klippas så att en jämn snittyta erhålls. Snittytor ska skäras rena intill frisk och oskadad rot. Rötter som friläggs ska alltid hållas fuktiga och vattnas. Vid friläggning mer än en timme ska rötter täckas med presenning, geotextil eller dylikt.</w:t>
      </w:r>
    </w:p>
    <w:bookmarkEnd w:id="38"/>
    <w:p w14:paraId="4F0B002E" w14:textId="49B9292A" w:rsidR="00836012" w:rsidRDefault="00836012" w:rsidP="00836012">
      <w:pPr>
        <w:spacing w:after="120" w:line="240" w:lineRule="auto"/>
        <w:ind w:left="1276"/>
      </w:pPr>
      <w:r w:rsidRPr="0036184B">
        <w:t>Vid en slutbesiktning</w:t>
      </w:r>
      <w:r w:rsidR="006043D7" w:rsidRPr="0036184B">
        <w:t xml:space="preserve"> </w:t>
      </w:r>
      <w:r w:rsidRPr="0036184B">
        <w:t xml:space="preserve">ska vegetation besiktas och bedömning av eventuella skador göras. </w:t>
      </w:r>
      <w:r w:rsidR="00B44AE8" w:rsidRPr="0036184B">
        <w:t>Entreprenören</w:t>
      </w:r>
      <w:r w:rsidRPr="0036184B">
        <w:t xml:space="preserve"> ansvarar för</w:t>
      </w:r>
      <w:r w:rsidR="006043D7" w:rsidRPr="0036184B">
        <w:t xml:space="preserve"> </w:t>
      </w:r>
      <w:r w:rsidRPr="0036184B">
        <w:t>att kalla till inspektionen. Vid schaktarbete angränsande till</w:t>
      </w:r>
      <w:r w:rsidR="006043D7" w:rsidRPr="0036184B">
        <w:t xml:space="preserve"> i</w:t>
      </w:r>
      <w:r w:rsidRPr="0036184B">
        <w:t xml:space="preserve"> det fall de träd eller annan vegetation inom </w:t>
      </w:r>
      <w:proofErr w:type="spellStart"/>
      <w:r w:rsidRPr="0036184B">
        <w:t>Skeviks</w:t>
      </w:r>
      <w:proofErr w:type="spellEnd"/>
      <w:r w:rsidRPr="0036184B">
        <w:t xml:space="preserve"> naturreservat skadas eller avverkas av</w:t>
      </w:r>
      <w:r w:rsidR="006043D7" w:rsidRPr="0036184B">
        <w:t xml:space="preserve"> </w:t>
      </w:r>
      <w:r w:rsidR="00B44AE8" w:rsidRPr="0036184B">
        <w:t>Entreprenören</w:t>
      </w:r>
      <w:r w:rsidRPr="0036184B">
        <w:t xml:space="preserve">, eller av </w:t>
      </w:r>
      <w:r w:rsidR="00B44AE8" w:rsidRPr="0036184B">
        <w:t>Entreprenören</w:t>
      </w:r>
      <w:r w:rsidRPr="0036184B">
        <w:t xml:space="preserve"> anlitad entreprenör, har </w:t>
      </w:r>
      <w:r w:rsidR="00B44AE8" w:rsidRPr="0036184B">
        <w:t xml:space="preserve">Beställaren </w:t>
      </w:r>
      <w:r w:rsidRPr="0036184B">
        <w:t xml:space="preserve">rätt att, av </w:t>
      </w:r>
      <w:r w:rsidR="00B44AE8" w:rsidRPr="0036184B">
        <w:t>Entreprenören</w:t>
      </w:r>
      <w:r w:rsidRPr="0036184B">
        <w:t>,</w:t>
      </w:r>
      <w:r w:rsidR="006043D7" w:rsidRPr="0036184B">
        <w:t xml:space="preserve"> </w:t>
      </w:r>
      <w:r w:rsidRPr="0036184B">
        <w:t xml:space="preserve">ta ut ett vite om max 1 000 000 kronor per skadat träd. </w:t>
      </w:r>
      <w:r w:rsidR="00607418" w:rsidRPr="0036184B">
        <w:t>Entreprenören</w:t>
      </w:r>
      <w:r w:rsidRPr="0036184B">
        <w:t xml:space="preserve"> är även skyldig att</w:t>
      </w:r>
      <w:r w:rsidR="006043D7" w:rsidRPr="0036184B">
        <w:t xml:space="preserve"> </w:t>
      </w:r>
      <w:r w:rsidRPr="0036184B">
        <w:t xml:space="preserve">bekosta och utföra återställande och återplantering av, av </w:t>
      </w:r>
      <w:r w:rsidR="00607418" w:rsidRPr="0036184B">
        <w:t>Beställaren</w:t>
      </w:r>
      <w:r w:rsidRPr="0036184B">
        <w:t xml:space="preserve"> godkänt</w:t>
      </w:r>
      <w:r>
        <w:t>,</w:t>
      </w:r>
      <w:r w:rsidR="006043D7">
        <w:t xml:space="preserve"> </w:t>
      </w:r>
      <w:r>
        <w:t>ersättningsträd eller vegetation.</w:t>
      </w:r>
    </w:p>
    <w:p w14:paraId="35639B71" w14:textId="7A5A963B" w:rsidR="006043D7" w:rsidRPr="0036184B" w:rsidRDefault="00836012" w:rsidP="00836012">
      <w:pPr>
        <w:spacing w:after="120" w:line="240" w:lineRule="auto"/>
        <w:ind w:left="1276"/>
      </w:pPr>
      <w:r>
        <w:t>Parterna ska, under en gemensam inspektion innan byggstart, inspektera och värdera träden</w:t>
      </w:r>
      <w:r w:rsidR="006043D7">
        <w:t xml:space="preserve"> </w:t>
      </w:r>
      <w:r>
        <w:t xml:space="preserve">inom </w:t>
      </w:r>
      <w:proofErr w:type="spellStart"/>
      <w:r>
        <w:t>Skeviks</w:t>
      </w:r>
      <w:proofErr w:type="spellEnd"/>
      <w:r>
        <w:t xml:space="preserve"> naturreservat. Vitesbeloppet för respektive träd ska sedan anpassas utifrån</w:t>
      </w:r>
      <w:r w:rsidR="006043D7">
        <w:t xml:space="preserve"> </w:t>
      </w:r>
      <w:r>
        <w:t>värderingen och därefter differentieras utifrån skadans karaktär och omfattning genom separat</w:t>
      </w:r>
      <w:r w:rsidR="006043D7">
        <w:t xml:space="preserve"> </w:t>
      </w:r>
      <w:r>
        <w:t xml:space="preserve">beräkningsmodell, </w:t>
      </w:r>
      <w:r w:rsidR="00E21B19" w:rsidRPr="0036184B">
        <w:t xml:space="preserve">enligt </w:t>
      </w:r>
      <w:r w:rsidRPr="007847BD">
        <w:t xml:space="preserve">bilaga </w:t>
      </w:r>
      <w:r w:rsidR="00E21B19" w:rsidRPr="007847BD">
        <w:t>7.</w:t>
      </w:r>
      <w:r w:rsidR="005475DB" w:rsidRPr="007847BD">
        <w:t>7</w:t>
      </w:r>
      <w:r w:rsidR="00E21B19" w:rsidRPr="007847BD">
        <w:t xml:space="preserve"> Bilaga – Beräkningsmodell träd Värmdö</w:t>
      </w:r>
      <w:r w:rsidRPr="007847BD">
        <w:t>.</w:t>
      </w:r>
      <w:r w:rsidR="00E66C6E" w:rsidRPr="007847BD">
        <w:t xml:space="preserve"> </w:t>
      </w:r>
      <w:r w:rsidR="00607418" w:rsidRPr="007847BD">
        <w:t>Beställaren</w:t>
      </w:r>
      <w:r w:rsidRPr="007847BD">
        <w:t xml:space="preserve"> fö</w:t>
      </w:r>
      <w:r w:rsidRPr="0036184B">
        <w:t>rbehåller sig rätten att uppdatera bilagd</w:t>
      </w:r>
      <w:r w:rsidR="006043D7" w:rsidRPr="0036184B">
        <w:t xml:space="preserve"> </w:t>
      </w:r>
      <w:r w:rsidRPr="0036184B">
        <w:lastRenderedPageBreak/>
        <w:t xml:space="preserve">beräkningsmodell. Om något eller några av dessa träd, på grund av </w:t>
      </w:r>
      <w:r w:rsidR="00607418" w:rsidRPr="0036184B">
        <w:t>Entreprenören</w:t>
      </w:r>
      <w:r w:rsidRPr="0036184B">
        <w:t>, eller något</w:t>
      </w:r>
      <w:r w:rsidR="006043D7" w:rsidRPr="0036184B">
        <w:t xml:space="preserve"> </w:t>
      </w:r>
      <w:r w:rsidRPr="0036184B">
        <w:t xml:space="preserve">företag som </w:t>
      </w:r>
      <w:r w:rsidR="00607418" w:rsidRPr="0036184B">
        <w:t>Entreprenören</w:t>
      </w:r>
      <w:r w:rsidRPr="0036184B">
        <w:t xml:space="preserve"> anlitar, allvarligt skadas, avlägsnas eller dör före tidigare än två år</w:t>
      </w:r>
      <w:r w:rsidR="006043D7" w:rsidRPr="0036184B">
        <w:t xml:space="preserve"> </w:t>
      </w:r>
      <w:r w:rsidRPr="0036184B">
        <w:t>efter slutbesiktning ska Exploatören återplantera nya likvärdiga träd.</w:t>
      </w:r>
    </w:p>
    <w:p w14:paraId="3617CB11" w14:textId="03207115" w:rsidR="00836012" w:rsidRDefault="00836012" w:rsidP="00836012">
      <w:pPr>
        <w:spacing w:after="120" w:line="240" w:lineRule="auto"/>
        <w:ind w:left="1276"/>
      </w:pPr>
      <w:r w:rsidRPr="0036184B">
        <w:t xml:space="preserve">Om </w:t>
      </w:r>
      <w:r w:rsidR="00607418" w:rsidRPr="0036184B">
        <w:t xml:space="preserve">Beställaren </w:t>
      </w:r>
      <w:r w:rsidRPr="0036184B">
        <w:t xml:space="preserve">bedömer att det, till följd av </w:t>
      </w:r>
      <w:r w:rsidR="00F23304" w:rsidRPr="0036184B">
        <w:t>Entreprenörens</w:t>
      </w:r>
      <w:r w:rsidRPr="0036184B">
        <w:t xml:space="preserve"> exploatering, finns risk för skada</w:t>
      </w:r>
      <w:r w:rsidR="006043D7" w:rsidRPr="0036184B">
        <w:t xml:space="preserve"> </w:t>
      </w:r>
      <w:r w:rsidRPr="0036184B">
        <w:t xml:space="preserve">på träd eller vegetation inom </w:t>
      </w:r>
      <w:proofErr w:type="spellStart"/>
      <w:r w:rsidRPr="0036184B">
        <w:t>Skeviks</w:t>
      </w:r>
      <w:proofErr w:type="spellEnd"/>
      <w:r w:rsidRPr="0036184B">
        <w:t xml:space="preserve"> naturreservat har </w:t>
      </w:r>
      <w:r w:rsidR="00F23304" w:rsidRPr="0036184B">
        <w:t xml:space="preserve">Beställaren </w:t>
      </w:r>
      <w:r w:rsidRPr="0036184B">
        <w:t>rätt att ta ner träd eller</w:t>
      </w:r>
      <w:r w:rsidR="006043D7" w:rsidRPr="0036184B">
        <w:t xml:space="preserve"> </w:t>
      </w:r>
      <w:r w:rsidRPr="0036184B">
        <w:t xml:space="preserve">utföra andra nödvändiga åtgärder på </w:t>
      </w:r>
      <w:r w:rsidR="00F23304" w:rsidRPr="0036184B">
        <w:t>Entreprenörens</w:t>
      </w:r>
      <w:r w:rsidRPr="0036184B">
        <w:t xml:space="preserve"> bekostnad. Om </w:t>
      </w:r>
      <w:r w:rsidR="005D195C" w:rsidRPr="0036184B">
        <w:t>Beställaren</w:t>
      </w:r>
      <w:r w:rsidRPr="0036184B">
        <w:t xml:space="preserve"> bedömer det</w:t>
      </w:r>
      <w:r w:rsidR="006043D7" w:rsidRPr="0036184B">
        <w:t xml:space="preserve"> </w:t>
      </w:r>
      <w:r w:rsidRPr="0036184B">
        <w:t xml:space="preserve">nödvändigt ska </w:t>
      </w:r>
      <w:r w:rsidR="005D195C" w:rsidRPr="0036184B">
        <w:t xml:space="preserve">Entreprenören, </w:t>
      </w:r>
      <w:r w:rsidRPr="0036184B">
        <w:t>även bekosta återplantering av ersättningsträd och vegetation.</w:t>
      </w:r>
      <w:r w:rsidR="005475DB">
        <w:br/>
      </w:r>
    </w:p>
    <w:p w14:paraId="49D60B8A" w14:textId="261A0C7E" w:rsidR="00836012" w:rsidRPr="00B36C59" w:rsidRDefault="00836012" w:rsidP="00836012">
      <w:pPr>
        <w:spacing w:after="120" w:line="240" w:lineRule="auto"/>
        <w:ind w:left="1276"/>
      </w:pPr>
      <w:r w:rsidRPr="00B36C59">
        <w:t>Kvartersmark</w:t>
      </w:r>
    </w:p>
    <w:p w14:paraId="00B24D86" w14:textId="6B722AE0" w:rsidR="00836012" w:rsidRDefault="00836012" w:rsidP="00836012">
      <w:pPr>
        <w:spacing w:after="120" w:line="240" w:lineRule="auto"/>
        <w:ind w:left="1276"/>
      </w:pPr>
      <w:r>
        <w:t xml:space="preserve">Under byggtiden ska </w:t>
      </w:r>
      <w:r w:rsidR="006546E2" w:rsidRPr="0036184B">
        <w:t xml:space="preserve">Entreprenören, </w:t>
      </w:r>
      <w:r w:rsidRPr="0036184B">
        <w:t>avgränsa</w:t>
      </w:r>
      <w:r w:rsidRPr="000F07CC">
        <w:t xml:space="preserve"> och skydda i Detaljplanen utpekad </w:t>
      </w:r>
      <w:r w:rsidR="006043D7" w:rsidRPr="000F07CC">
        <w:t>v</w:t>
      </w:r>
      <w:r w:rsidRPr="000F07CC">
        <w:t>egetation, så</w:t>
      </w:r>
      <w:r w:rsidR="006043D7" w:rsidRPr="000F07CC">
        <w:t xml:space="preserve"> </w:t>
      </w:r>
      <w:r w:rsidRPr="000F07CC">
        <w:t>som n1, n2, n3 och n4 enligt</w:t>
      </w:r>
      <w:r w:rsidRPr="005A16C3">
        <w:t xml:space="preserve"> </w:t>
      </w:r>
      <w:r w:rsidRPr="007847BD">
        <w:t>bilaga</w:t>
      </w:r>
      <w:r w:rsidR="00E66C6E" w:rsidRPr="007847BD">
        <w:t xml:space="preserve"> </w:t>
      </w:r>
      <w:r w:rsidR="005A16C3" w:rsidRPr="007847BD">
        <w:t>7.8 Bilaga – Detaljplan plankarta</w:t>
      </w:r>
      <w:r w:rsidRPr="007847BD">
        <w:t>.</w:t>
      </w:r>
      <w:r w:rsidR="000F07CC">
        <w:t xml:space="preserve"> </w:t>
      </w:r>
      <w:r>
        <w:t>Om arbete sker invid utpekad vegetation ska</w:t>
      </w:r>
      <w:r w:rsidR="006043D7">
        <w:t xml:space="preserve"> </w:t>
      </w:r>
      <w:r>
        <w:t xml:space="preserve">skyddsåtgärder vidtas så att skada på rötter, grenar eller stam ej </w:t>
      </w:r>
      <w:r w:rsidRPr="0036184B">
        <w:t xml:space="preserve">uppstår. </w:t>
      </w:r>
      <w:r w:rsidR="006546E2" w:rsidRPr="0036184B">
        <w:t xml:space="preserve">Entreprenören, </w:t>
      </w:r>
      <w:r w:rsidRPr="0036184B">
        <w:t>ansvarar</w:t>
      </w:r>
      <w:r w:rsidR="006043D7" w:rsidRPr="0036184B">
        <w:t xml:space="preserve"> </w:t>
      </w:r>
      <w:r w:rsidRPr="0036184B">
        <w:t xml:space="preserve">för att </w:t>
      </w:r>
      <w:r w:rsidR="006546E2" w:rsidRPr="0036184B">
        <w:t>Entreprenören,</w:t>
      </w:r>
      <w:r w:rsidRPr="0036184B">
        <w:t xml:space="preserve"> eller något annat företag som </w:t>
      </w:r>
      <w:r w:rsidR="006546E2" w:rsidRPr="0036184B">
        <w:t xml:space="preserve">Entreprenören, </w:t>
      </w:r>
      <w:r w:rsidRPr="0036184B">
        <w:t>anlitar, inte på något sätt nyttjar</w:t>
      </w:r>
      <w:r w:rsidR="006043D7" w:rsidRPr="0036184B">
        <w:t xml:space="preserve"> </w:t>
      </w:r>
      <w:r w:rsidRPr="0036184B">
        <w:t>denna mark.</w:t>
      </w:r>
    </w:p>
    <w:p w14:paraId="789A870D" w14:textId="3B490A18" w:rsidR="00836012" w:rsidRPr="0036184B" w:rsidRDefault="00836012" w:rsidP="00836012">
      <w:pPr>
        <w:spacing w:after="120" w:line="240" w:lineRule="auto"/>
        <w:ind w:left="1276"/>
      </w:pPr>
      <w:r w:rsidRPr="0036184B">
        <w:t xml:space="preserve">Innan byggstart ska </w:t>
      </w:r>
      <w:r w:rsidR="00E66C6E" w:rsidRPr="0036184B">
        <w:t>Beställaren</w:t>
      </w:r>
      <w:r w:rsidR="0047438C">
        <w:t xml:space="preserve">, </w:t>
      </w:r>
      <w:r w:rsidR="00E66C6E" w:rsidRPr="0036184B">
        <w:t>Entreprenören</w:t>
      </w:r>
      <w:r w:rsidR="0047438C">
        <w:t xml:space="preserve"> och Kommunen</w:t>
      </w:r>
      <w:r w:rsidR="00E66C6E" w:rsidRPr="0036184B">
        <w:t xml:space="preserve"> </w:t>
      </w:r>
      <w:r w:rsidRPr="0036184B">
        <w:t>gemensamt inspektera träd och annan vegetation som omfattas</w:t>
      </w:r>
      <w:r w:rsidR="006043D7" w:rsidRPr="0036184B">
        <w:t xml:space="preserve"> </w:t>
      </w:r>
      <w:r w:rsidRPr="0036184B">
        <w:t xml:space="preserve">av denna paragraf. </w:t>
      </w:r>
      <w:r w:rsidR="006546E2" w:rsidRPr="0036184B">
        <w:t xml:space="preserve">Beställaren ansvarar för att kalla till inspektionen. </w:t>
      </w:r>
      <w:r w:rsidRPr="0036184B">
        <w:t>Vid denna inspektion ska status och eventuella skyddsåtgärder för berörda</w:t>
      </w:r>
      <w:r w:rsidR="006043D7" w:rsidRPr="0036184B">
        <w:t xml:space="preserve"> </w:t>
      </w:r>
      <w:r w:rsidRPr="0036184B">
        <w:t>träd och annan vegetation säkerställas. Inspektionen ska dokumenteras</w:t>
      </w:r>
      <w:r w:rsidR="004C185A" w:rsidRPr="0036184B">
        <w:t xml:space="preserve"> av Beställaren</w:t>
      </w:r>
      <w:r w:rsidRPr="0036184B">
        <w:t>. Om skada</w:t>
      </w:r>
      <w:r w:rsidR="006043D7" w:rsidRPr="0036184B">
        <w:t xml:space="preserve"> </w:t>
      </w:r>
      <w:r w:rsidRPr="0036184B">
        <w:t xml:space="preserve">uppkommer under byggtiden ska </w:t>
      </w:r>
      <w:r w:rsidR="006546E2" w:rsidRPr="0036184B">
        <w:t>Entreprenören</w:t>
      </w:r>
      <w:r w:rsidRPr="0036184B">
        <w:t xml:space="preserve"> omedelbart rapportera in skadan till</w:t>
      </w:r>
      <w:r w:rsidR="006043D7" w:rsidRPr="0036184B">
        <w:t xml:space="preserve"> </w:t>
      </w:r>
      <w:r w:rsidRPr="0036184B">
        <w:t>Kommunens mark- och exploateringsavdelning samt dokumentera den. Vid en slutbesiktning</w:t>
      </w:r>
      <w:r w:rsidR="006043D7" w:rsidRPr="0036184B">
        <w:t xml:space="preserve"> </w:t>
      </w:r>
      <w:r w:rsidRPr="0036184B">
        <w:t xml:space="preserve">ska vegetation besiktas och bedömning av eventuella skador göras. </w:t>
      </w:r>
      <w:r w:rsidR="006546E2" w:rsidRPr="0036184B">
        <w:t>Entreprenören</w:t>
      </w:r>
      <w:r w:rsidRPr="0036184B">
        <w:t xml:space="preserve"> ansvarar för</w:t>
      </w:r>
      <w:r w:rsidR="006043D7" w:rsidRPr="0036184B">
        <w:t xml:space="preserve"> </w:t>
      </w:r>
      <w:r w:rsidRPr="0036184B">
        <w:t>att kalla till inspektionen.</w:t>
      </w:r>
    </w:p>
    <w:p w14:paraId="4237876B" w14:textId="07BA8C17" w:rsidR="00836012" w:rsidRPr="0036184B" w:rsidRDefault="00836012" w:rsidP="00836012">
      <w:pPr>
        <w:spacing w:after="120" w:line="240" w:lineRule="auto"/>
        <w:ind w:left="1276"/>
      </w:pPr>
      <w:r w:rsidRPr="0036184B">
        <w:t>I det fall träd eller annan vegetation utpekad i Detaljplanen skadas eller avverkas av</w:t>
      </w:r>
      <w:r w:rsidR="00AE66D7" w:rsidRPr="0036184B">
        <w:t xml:space="preserve"> </w:t>
      </w:r>
      <w:r w:rsidR="006546E2" w:rsidRPr="0036184B">
        <w:t>Entreprenören</w:t>
      </w:r>
      <w:r w:rsidRPr="0036184B">
        <w:t xml:space="preserve">, eller av </w:t>
      </w:r>
      <w:r w:rsidR="006546E2" w:rsidRPr="0036184B">
        <w:t>Entreprenören</w:t>
      </w:r>
      <w:r w:rsidRPr="0036184B">
        <w:t xml:space="preserve"> anlitad entreprenör, under byggtiden har </w:t>
      </w:r>
      <w:r w:rsidR="006546E2" w:rsidRPr="0036184B">
        <w:t>Beställaren</w:t>
      </w:r>
      <w:r w:rsidRPr="0036184B">
        <w:t xml:space="preserve"> rätt</w:t>
      </w:r>
      <w:r w:rsidR="00AE66D7" w:rsidRPr="0036184B">
        <w:t xml:space="preserve"> </w:t>
      </w:r>
      <w:r w:rsidRPr="0036184B">
        <w:t xml:space="preserve">att, av </w:t>
      </w:r>
      <w:r w:rsidR="006546E2" w:rsidRPr="0036184B">
        <w:t>Entreprenören</w:t>
      </w:r>
      <w:r w:rsidRPr="0036184B">
        <w:t xml:space="preserve">, ta ut ett vite om maximalt 50 000 kronor per skadat träd. </w:t>
      </w:r>
      <w:r w:rsidR="006546E2" w:rsidRPr="0036184B">
        <w:t>Entreprenören</w:t>
      </w:r>
      <w:r w:rsidRPr="0036184B">
        <w:t xml:space="preserve"> är</w:t>
      </w:r>
      <w:r w:rsidR="00AE66D7" w:rsidRPr="0036184B">
        <w:t xml:space="preserve"> </w:t>
      </w:r>
      <w:r w:rsidRPr="0036184B">
        <w:t xml:space="preserve">även skyldig att bekosta och utföra återställande och återplantering av, av </w:t>
      </w:r>
      <w:r w:rsidR="006546E2" w:rsidRPr="0036184B">
        <w:t>Beställaren</w:t>
      </w:r>
      <w:r w:rsidR="00AE66D7" w:rsidRPr="0036184B">
        <w:t xml:space="preserve"> </w:t>
      </w:r>
      <w:r w:rsidRPr="0036184B">
        <w:t>godkänt, ersättningsträd och vegetation inom Området.</w:t>
      </w:r>
    </w:p>
    <w:p w14:paraId="3D026762" w14:textId="1F0C4C2C" w:rsidR="00836012" w:rsidRDefault="00836012" w:rsidP="00AE66D7">
      <w:pPr>
        <w:spacing w:after="120" w:line="240" w:lineRule="auto"/>
        <w:ind w:left="1276"/>
        <w:rPr>
          <w:rFonts w:ascii="Roboto Slab Black" w:hAnsi="Roboto Slab Black" w:cs="Roboto Slab Black"/>
          <w:b/>
          <w:bCs/>
        </w:rPr>
      </w:pPr>
      <w:r w:rsidRPr="0036184B">
        <w:t>Parterna ska, under en gemensam inspektion innan byggstart inspektera och värdera de träden</w:t>
      </w:r>
      <w:r w:rsidR="00AE66D7" w:rsidRPr="0036184B">
        <w:t xml:space="preserve"> </w:t>
      </w:r>
      <w:r w:rsidRPr="0036184B">
        <w:t>som är utpekade i Detaljplanen. Vitesbeloppet för respektive träd ska sedan anpassas utifrån</w:t>
      </w:r>
      <w:r w:rsidR="00AE66D7" w:rsidRPr="0036184B">
        <w:t xml:space="preserve"> </w:t>
      </w:r>
      <w:r w:rsidRPr="0036184B">
        <w:t>värderingen och därefter differentieras utifrån skadans karaktär och omfattning genom separat</w:t>
      </w:r>
      <w:r w:rsidR="00AE66D7" w:rsidRPr="0036184B">
        <w:t xml:space="preserve"> </w:t>
      </w:r>
      <w:r w:rsidRPr="0036184B">
        <w:t xml:space="preserve">beräkningsmodell, </w:t>
      </w:r>
      <w:r w:rsidR="00E21B19" w:rsidRPr="0036184B">
        <w:t>enligt</w:t>
      </w:r>
      <w:r w:rsidR="00E21B19">
        <w:t xml:space="preserve"> </w:t>
      </w:r>
      <w:r w:rsidR="00E21B19" w:rsidRPr="007847BD">
        <w:t>bilaga 7.</w:t>
      </w:r>
      <w:r w:rsidR="007F747E" w:rsidRPr="007847BD">
        <w:t>7</w:t>
      </w:r>
      <w:r w:rsidR="00E21B19" w:rsidRPr="007847BD">
        <w:t xml:space="preserve"> Bilaga – Beräkningsmodell träd Värmdö.</w:t>
      </w:r>
      <w:r w:rsidR="00E21B19">
        <w:t xml:space="preserve"> </w:t>
      </w:r>
      <w:r w:rsidR="006546E2" w:rsidRPr="0036184B">
        <w:t xml:space="preserve">Beställaren </w:t>
      </w:r>
      <w:r w:rsidRPr="0036184B">
        <w:t>förbehåller sig rätten att uppdatera bilagd</w:t>
      </w:r>
      <w:r w:rsidR="00AE66D7" w:rsidRPr="0036184B">
        <w:t xml:space="preserve"> </w:t>
      </w:r>
      <w:r w:rsidRPr="0036184B">
        <w:t xml:space="preserve">beräkningsmodell. Om något eller några av dessa träd, på grund av </w:t>
      </w:r>
      <w:r w:rsidR="006546E2" w:rsidRPr="0036184B">
        <w:t>Entreprenörens</w:t>
      </w:r>
      <w:r w:rsidRPr="0036184B">
        <w:t>, eller något</w:t>
      </w:r>
      <w:r w:rsidR="00AE66D7" w:rsidRPr="0036184B">
        <w:t xml:space="preserve"> </w:t>
      </w:r>
      <w:r w:rsidRPr="0036184B">
        <w:t xml:space="preserve">företag som </w:t>
      </w:r>
      <w:r w:rsidR="006546E2" w:rsidRPr="0036184B">
        <w:t>Entreprenören</w:t>
      </w:r>
      <w:r w:rsidRPr="0036184B">
        <w:t xml:space="preserve"> anlitar, allvarligt skadas, avlägsnas eller dör tidigare än två år efter</w:t>
      </w:r>
      <w:r w:rsidR="00AE66D7" w:rsidRPr="0036184B">
        <w:t xml:space="preserve"> </w:t>
      </w:r>
      <w:r w:rsidRPr="0036184B">
        <w:t xml:space="preserve">slutbesiktning ska </w:t>
      </w:r>
      <w:r w:rsidR="00291B92" w:rsidRPr="0036184B">
        <w:t>Entreprenören</w:t>
      </w:r>
      <w:r w:rsidRPr="0036184B">
        <w:t xml:space="preserve"> återplantera nya likvärdiga träd.</w:t>
      </w:r>
    </w:p>
    <w:p w14:paraId="49DA6285" w14:textId="22E8188C" w:rsidR="006B2327" w:rsidRPr="000755B4" w:rsidRDefault="006B2327" w:rsidP="00734E47">
      <w:pPr>
        <w:spacing w:before="240" w:after="0"/>
        <w:rPr>
          <w:rFonts w:ascii="Roboto Slab Black" w:hAnsi="Roboto Slab Black" w:cs="Roboto Slab Black"/>
          <w:b/>
          <w:bCs/>
        </w:rPr>
      </w:pPr>
      <w:r w:rsidRPr="000755B4">
        <w:rPr>
          <w:rFonts w:ascii="Roboto Slab Black" w:hAnsi="Roboto Slab Black" w:cs="Roboto Slab Black"/>
          <w:b/>
          <w:bCs/>
        </w:rPr>
        <w:t>AFD.53</w:t>
      </w:r>
      <w:r w:rsidRPr="000755B4">
        <w:rPr>
          <w:rFonts w:ascii="Roboto Slab Black" w:hAnsi="Roboto Slab Black" w:cs="Roboto Slab Black"/>
          <w:b/>
          <w:bCs/>
        </w:rPr>
        <w:tab/>
        <w:t>Ansvar mot tredje man</w:t>
      </w:r>
    </w:p>
    <w:p w14:paraId="29BCEBD3" w14:textId="27441933" w:rsidR="006B2327" w:rsidRPr="001D5494" w:rsidRDefault="006B2327" w:rsidP="001B139E">
      <w:pPr>
        <w:spacing w:after="120" w:line="240" w:lineRule="auto"/>
        <w:ind w:left="1276"/>
      </w:pPr>
      <w:r w:rsidRPr="001D5494">
        <w:t>Med ändring av ABT 06 kap 5 § 13 gäller följande.</w:t>
      </w:r>
    </w:p>
    <w:p w14:paraId="4FAFB506" w14:textId="77777777" w:rsidR="006B2327" w:rsidRPr="001D5494" w:rsidRDefault="006B2327" w:rsidP="001D5494">
      <w:pPr>
        <w:spacing w:after="0" w:line="240" w:lineRule="auto"/>
        <w:ind w:left="1276"/>
      </w:pPr>
      <w:r w:rsidRPr="001D5494">
        <w:lastRenderedPageBreak/>
        <w:t>Entreprenören övertar fullt ut beställarens skadeståndsskyldighet gentemot tredje man inklusive för skador enligt miljöbalken till följd av entreprenaden.</w:t>
      </w:r>
    </w:p>
    <w:p w14:paraId="22C089F0" w14:textId="77777777" w:rsidR="006B2327" w:rsidRPr="00734E47" w:rsidRDefault="006B2327" w:rsidP="00734E47">
      <w:pPr>
        <w:spacing w:before="240" w:after="0"/>
        <w:rPr>
          <w:rFonts w:ascii="Roboto Slab Black" w:hAnsi="Roboto Slab Black" w:cs="Roboto Slab Black"/>
          <w:b/>
          <w:bCs/>
        </w:rPr>
      </w:pPr>
      <w:r w:rsidRPr="00734E47">
        <w:rPr>
          <w:rFonts w:ascii="Roboto Slab Black" w:hAnsi="Roboto Slab Black" w:cs="Roboto Slab Black"/>
          <w:b/>
          <w:bCs/>
        </w:rPr>
        <w:t>AFD.531</w:t>
      </w:r>
      <w:r w:rsidRPr="00734E47">
        <w:rPr>
          <w:rFonts w:ascii="Roboto Slab Black" w:hAnsi="Roboto Slab Black" w:cs="Roboto Slab Black"/>
          <w:b/>
          <w:bCs/>
        </w:rPr>
        <w:tab/>
        <w:t>Syn inom närliggande område</w:t>
      </w:r>
    </w:p>
    <w:p w14:paraId="4F787F19" w14:textId="574B3A6E" w:rsidR="006B2327" w:rsidRPr="001D5494" w:rsidRDefault="006B2327" w:rsidP="001D5494">
      <w:pPr>
        <w:spacing w:after="0" w:line="240" w:lineRule="auto"/>
        <w:ind w:left="1276"/>
      </w:pPr>
      <w:r w:rsidRPr="001D5494">
        <w:t xml:space="preserve">Med ändring och komplettering av AMA AF </w:t>
      </w:r>
      <w:r w:rsidR="001B139E">
        <w:t>21</w:t>
      </w:r>
      <w:r w:rsidRPr="001D5494">
        <w:t xml:space="preserve"> gäller att syn utförs gemensamt av parterna. Respektive part svarar för sina kostnader för detta. Beställaren för protokoll. Med närliggande område menas närliggande fastigheters fasader, gårdar, tillfartsvägar, omgivande tomt &amp; kvartersmark samt parkeringsytor. Syn ska ske innan byggstart</w:t>
      </w:r>
      <w:r w:rsidR="0052575B">
        <w:t xml:space="preserve">. </w:t>
      </w:r>
    </w:p>
    <w:p w14:paraId="6469DA56" w14:textId="77777777" w:rsidR="00EE362F" w:rsidRDefault="00EE362F" w:rsidP="009738E3">
      <w:pPr>
        <w:rPr>
          <w:rFonts w:ascii="Roboto Slab Black" w:hAnsi="Roboto Slab Black" w:cs="Roboto Slab Black"/>
          <w:b/>
          <w:bCs/>
        </w:rPr>
      </w:pPr>
    </w:p>
    <w:p w14:paraId="234AC3B1" w14:textId="2B3D2965" w:rsidR="006B2327" w:rsidRPr="00734E47" w:rsidRDefault="006B2327" w:rsidP="009738E3">
      <w:pPr>
        <w:rPr>
          <w:rFonts w:ascii="Roboto Slab Black" w:hAnsi="Roboto Slab Black" w:cs="Roboto Slab Black"/>
          <w:b/>
          <w:bCs/>
        </w:rPr>
      </w:pPr>
      <w:r w:rsidRPr="00734E47">
        <w:rPr>
          <w:rFonts w:ascii="Roboto Slab Black" w:hAnsi="Roboto Slab Black" w:cs="Roboto Slab Black"/>
          <w:b/>
          <w:bCs/>
        </w:rPr>
        <w:t>AFD.54</w:t>
      </w:r>
      <w:r w:rsidRPr="00734E47">
        <w:rPr>
          <w:rFonts w:ascii="Roboto Slab Black" w:hAnsi="Roboto Slab Black" w:cs="Roboto Slab Black"/>
          <w:b/>
          <w:bCs/>
        </w:rPr>
        <w:tab/>
        <w:t>Försäkringar</w:t>
      </w:r>
    </w:p>
    <w:p w14:paraId="33B2041E" w14:textId="22EFCE00" w:rsidR="006B2327" w:rsidRPr="001D5494" w:rsidRDefault="006B2327" w:rsidP="002B1072">
      <w:pPr>
        <w:spacing w:after="0" w:line="240" w:lineRule="auto"/>
        <w:ind w:left="1276"/>
      </w:pPr>
      <w:r w:rsidRPr="001D5494">
        <w:t>Med ändring av och komplettering till ABT 06 kap 5 § 23, gäller följande.</w:t>
      </w:r>
    </w:p>
    <w:p w14:paraId="7EE3F282" w14:textId="64BE8A99" w:rsidR="006B2327" w:rsidRPr="001D5494" w:rsidRDefault="006B2327" w:rsidP="002B1072">
      <w:pPr>
        <w:spacing w:after="120" w:line="240" w:lineRule="auto"/>
        <w:ind w:left="1276"/>
      </w:pPr>
      <w:r w:rsidRPr="001D5494">
        <w:t>Samtliga försäkringar nedan ska medföra skydd enligt gängse svenska försäkringsvillkor och med beställaren som medförsäkrad. I den mån beställaren är skyldig att svara för självrisk, ska beställarens ansvar för sådan självrisk gentemot entreprenören vara begränsad till tre (3) basbelopp.</w:t>
      </w:r>
    </w:p>
    <w:p w14:paraId="3EE654B2" w14:textId="7CD7FD0D" w:rsidR="006B2327" w:rsidRPr="001D5494" w:rsidRDefault="006B2327" w:rsidP="002B1072">
      <w:pPr>
        <w:spacing w:after="120" w:line="240" w:lineRule="auto"/>
        <w:ind w:left="1276"/>
      </w:pPr>
      <w:r w:rsidRPr="001D5494">
        <w:t>Försäkringarna ska tecknas och vidmakthållas, så att de gäller intill dess garanti-anmärkningarna har åtgärdats. Bevis, i form av certifikat, om att nedan nämnda försäkringar har tecknats ska överlämnas till beställaren senast enligt tidpunkt angiven under AFD.242. Bevis om att förnyad försäkring finns ska överlämnas till beställaren senast en vecka före det att försäkringen går ut. I annat fall äger beställaren rätt att teckna försäkringarna på entreprenörens bekostnad.</w:t>
      </w:r>
    </w:p>
    <w:p w14:paraId="254BF4B3" w14:textId="77777777" w:rsidR="006B2327" w:rsidRPr="002B1072" w:rsidRDefault="006B2327" w:rsidP="002B1072">
      <w:pPr>
        <w:spacing w:after="0" w:line="240" w:lineRule="auto"/>
        <w:ind w:left="1276"/>
        <w:rPr>
          <w:b/>
          <w:bCs/>
        </w:rPr>
      </w:pPr>
      <w:r w:rsidRPr="002B1072">
        <w:rPr>
          <w:b/>
          <w:bCs/>
        </w:rPr>
        <w:t>Allriskförsäkring</w:t>
      </w:r>
    </w:p>
    <w:p w14:paraId="437EAAFA" w14:textId="0513C407" w:rsidR="006B2327" w:rsidRPr="001D5494" w:rsidRDefault="006B2327" w:rsidP="002B1072">
      <w:pPr>
        <w:spacing w:after="120" w:line="240" w:lineRule="auto"/>
        <w:ind w:left="1276"/>
      </w:pPr>
      <w:r w:rsidRPr="001D5494">
        <w:t>Entreprenören ska teckna allriskförsäkring för skador på entreprenaden intill dess fulla värde inklusive indexpåslag.</w:t>
      </w:r>
    </w:p>
    <w:p w14:paraId="6D720D43" w14:textId="77777777" w:rsidR="006B2327" w:rsidRPr="002B1072" w:rsidRDefault="006B2327" w:rsidP="002B1072">
      <w:pPr>
        <w:spacing w:after="0" w:line="240" w:lineRule="auto"/>
        <w:ind w:left="1276"/>
        <w:rPr>
          <w:b/>
          <w:bCs/>
        </w:rPr>
      </w:pPr>
      <w:r w:rsidRPr="002B1072">
        <w:rPr>
          <w:b/>
          <w:bCs/>
        </w:rPr>
        <w:t>Försäkring för åtkomst- och återställandekostnader</w:t>
      </w:r>
    </w:p>
    <w:p w14:paraId="31753097" w14:textId="6253EE06" w:rsidR="006B2327" w:rsidRPr="001D5494" w:rsidRDefault="006B2327" w:rsidP="002B1072">
      <w:pPr>
        <w:spacing w:after="120" w:line="240" w:lineRule="auto"/>
        <w:ind w:left="1276"/>
      </w:pPr>
      <w:r w:rsidRPr="001D5494">
        <w:t>Entreprenören ska komplettera försäkringsskyddet att omfatta åtkomst och återställandekostnader. Försäkringsbeloppet per skada ska vara minst två (2) miljoner kronor.</w:t>
      </w:r>
    </w:p>
    <w:p w14:paraId="77D5D20A" w14:textId="77777777" w:rsidR="006B2327" w:rsidRPr="002B1072" w:rsidRDefault="006B2327" w:rsidP="002B1072">
      <w:pPr>
        <w:spacing w:after="0" w:line="240" w:lineRule="auto"/>
        <w:ind w:left="1276"/>
        <w:rPr>
          <w:b/>
          <w:bCs/>
        </w:rPr>
      </w:pPr>
      <w:r w:rsidRPr="002B1072">
        <w:rPr>
          <w:b/>
          <w:bCs/>
        </w:rPr>
        <w:t>Ansvarsförsäkring</w:t>
      </w:r>
    </w:p>
    <w:p w14:paraId="375F26AE" w14:textId="48DF3FD6" w:rsidR="006B2327" w:rsidRPr="001D5494" w:rsidRDefault="006B2327" w:rsidP="002B1072">
      <w:pPr>
        <w:spacing w:after="120" w:line="240" w:lineRule="auto"/>
        <w:ind w:left="1276"/>
      </w:pPr>
      <w:r w:rsidRPr="001D5494">
        <w:t>Entreprenören ska även teckna ansvarsförsäkring med försäkringsbelopp för personskada om minst tjugo (20) miljoner kronor och för sakskada tjugo (20) miljoner kronor samt för ren förmögenhetsskada två (2) miljoner kronor. Vid nyckelförlust ska försäkringsbeloppet vara minst en halv (0,5) miljoner kronor.</w:t>
      </w:r>
    </w:p>
    <w:p w14:paraId="50382982" w14:textId="37A0BE8C" w:rsidR="006B2327" w:rsidRPr="001D5494" w:rsidRDefault="006B2327" w:rsidP="002B1072">
      <w:pPr>
        <w:spacing w:after="120" w:line="240" w:lineRule="auto"/>
        <w:ind w:left="1276"/>
      </w:pPr>
      <w:r w:rsidRPr="001D5494">
        <w:t>Undantaget i ABT 06, 5 § 11 stycke 2 utgår enligt AFD.5, varvid försäkringen även ska omfatta det ansvaret.</w:t>
      </w:r>
    </w:p>
    <w:p w14:paraId="159D47C8" w14:textId="77777777" w:rsidR="006B2327" w:rsidRPr="001D5494" w:rsidRDefault="006B2327" w:rsidP="002B1072">
      <w:pPr>
        <w:spacing w:after="0" w:line="240" w:lineRule="auto"/>
        <w:ind w:left="1276"/>
      </w:pPr>
      <w:r w:rsidRPr="001D5494">
        <w:t>Ansvarsförsäkringen ska inkludera:</w:t>
      </w:r>
    </w:p>
    <w:p w14:paraId="4DD7782E" w14:textId="77777777" w:rsidR="006B2327" w:rsidRPr="001D5494" w:rsidRDefault="006B2327" w:rsidP="002B1072">
      <w:pPr>
        <w:pStyle w:val="Liststycke"/>
        <w:numPr>
          <w:ilvl w:val="0"/>
          <w:numId w:val="6"/>
        </w:numPr>
        <w:spacing w:after="0" w:line="240" w:lineRule="auto"/>
      </w:pPr>
      <w:r w:rsidRPr="001D5494">
        <w:t>skydd för skada genom levererad egendom (produktansvar),</w:t>
      </w:r>
    </w:p>
    <w:p w14:paraId="5E2A6336" w14:textId="77777777" w:rsidR="006B2327" w:rsidRPr="001D5494" w:rsidRDefault="006B2327" w:rsidP="002B1072">
      <w:pPr>
        <w:pStyle w:val="Liststycke"/>
        <w:numPr>
          <w:ilvl w:val="0"/>
          <w:numId w:val="6"/>
        </w:numPr>
        <w:spacing w:after="0" w:line="240" w:lineRule="auto"/>
      </w:pPr>
      <w:r w:rsidRPr="001D5494">
        <w:t>utökat skydd vid skada på omhändertagen egendom inklusive nyckel</w:t>
      </w:r>
      <w:r w:rsidRPr="001D5494">
        <w:softHyphen/>
        <w:t>förlust,</w:t>
      </w:r>
    </w:p>
    <w:p w14:paraId="1B2CFB0A" w14:textId="77777777" w:rsidR="006B2327" w:rsidRPr="001D5494" w:rsidRDefault="006B2327" w:rsidP="002B1072">
      <w:pPr>
        <w:pStyle w:val="Liststycke"/>
        <w:numPr>
          <w:ilvl w:val="0"/>
          <w:numId w:val="6"/>
        </w:numPr>
        <w:spacing w:after="0" w:line="240" w:lineRule="auto"/>
      </w:pPr>
      <w:r w:rsidRPr="001D5494">
        <w:t>utökat skydd för entreprenör,</w:t>
      </w:r>
    </w:p>
    <w:p w14:paraId="27A7821B" w14:textId="77777777" w:rsidR="006B2327" w:rsidRPr="001D5494" w:rsidRDefault="006B2327" w:rsidP="002B1072">
      <w:pPr>
        <w:pStyle w:val="Liststycke"/>
        <w:numPr>
          <w:ilvl w:val="0"/>
          <w:numId w:val="6"/>
        </w:numPr>
        <w:spacing w:after="0" w:line="240" w:lineRule="auto"/>
      </w:pPr>
      <w:r w:rsidRPr="001D5494">
        <w:lastRenderedPageBreak/>
        <w:t>Utökat skydd för skada genom samtliga arbeten som utförs och hjälpmedel</w:t>
      </w:r>
    </w:p>
    <w:p w14:paraId="3A05E02C" w14:textId="179F4F8C" w:rsidR="006B2327" w:rsidRPr="001D5494" w:rsidRDefault="006B2327" w:rsidP="002B1072">
      <w:pPr>
        <w:pStyle w:val="Liststycke"/>
        <w:numPr>
          <w:ilvl w:val="0"/>
          <w:numId w:val="6"/>
        </w:numPr>
        <w:spacing w:after="0" w:line="240" w:lineRule="auto"/>
      </w:pPr>
      <w:r w:rsidRPr="001D5494">
        <w:t xml:space="preserve">som används (ex lyft m lyftkran, sprängning </w:t>
      </w:r>
      <w:proofErr w:type="gramStart"/>
      <w:r w:rsidRPr="001D5494">
        <w:t>etc.</w:t>
      </w:r>
      <w:proofErr w:type="gramEnd"/>
      <w:r w:rsidRPr="001D5494">
        <w:t>).</w:t>
      </w:r>
    </w:p>
    <w:p w14:paraId="0E75CCBB" w14:textId="41CE04E4" w:rsidR="006B2327" w:rsidRPr="00734E47" w:rsidRDefault="006B2327" w:rsidP="00734E47">
      <w:pPr>
        <w:spacing w:before="240" w:after="0"/>
        <w:rPr>
          <w:rFonts w:ascii="Roboto Slab Black" w:hAnsi="Roboto Slab Black" w:cs="Roboto Slab Black"/>
          <w:b/>
          <w:bCs/>
        </w:rPr>
      </w:pPr>
      <w:r w:rsidRPr="00734E47">
        <w:rPr>
          <w:rFonts w:ascii="Roboto Slab Black" w:hAnsi="Roboto Slab Black" w:cs="Roboto Slab Black"/>
          <w:b/>
          <w:bCs/>
        </w:rPr>
        <w:t>AFD.541</w:t>
      </w:r>
      <w:r w:rsidRPr="00734E47">
        <w:rPr>
          <w:rFonts w:ascii="Roboto Slab Black" w:hAnsi="Roboto Slab Black" w:cs="Roboto Slab Black"/>
          <w:b/>
          <w:bCs/>
        </w:rPr>
        <w:tab/>
        <w:t>Försäkring</w:t>
      </w:r>
      <w:r w:rsidR="000B1A84">
        <w:rPr>
          <w:rFonts w:ascii="Roboto Slab Black" w:hAnsi="Roboto Slab Black" w:cs="Roboto Slab Black"/>
          <w:b/>
          <w:bCs/>
        </w:rPr>
        <w:t>ar</w:t>
      </w:r>
      <w:r w:rsidRPr="00734E47">
        <w:rPr>
          <w:rFonts w:ascii="Roboto Slab Black" w:hAnsi="Roboto Slab Black" w:cs="Roboto Slab Black"/>
          <w:b/>
          <w:bCs/>
        </w:rPr>
        <w:t xml:space="preserve"> under garantitiden</w:t>
      </w:r>
    </w:p>
    <w:p w14:paraId="583BE61E" w14:textId="77777777" w:rsidR="006B2327" w:rsidRPr="001D5494" w:rsidRDefault="006B2327" w:rsidP="001D5494">
      <w:pPr>
        <w:spacing w:after="0" w:line="240" w:lineRule="auto"/>
        <w:ind w:left="1276"/>
      </w:pPr>
      <w:r w:rsidRPr="001D5494">
        <w:t>Försäkringarna ska tecknas och vidmakthållas, så att de gäller intill dess garantianmärkningar har åtgärdats.</w:t>
      </w:r>
    </w:p>
    <w:p w14:paraId="0CF7F1FB" w14:textId="77777777" w:rsidR="006B2327" w:rsidRPr="00734E47" w:rsidRDefault="006B2327" w:rsidP="00734E47">
      <w:pPr>
        <w:spacing w:before="240" w:after="0"/>
        <w:rPr>
          <w:rFonts w:ascii="Roboto Slab Black" w:hAnsi="Roboto Slab Black" w:cs="Roboto Slab Black"/>
          <w:b/>
          <w:bCs/>
        </w:rPr>
      </w:pPr>
      <w:r w:rsidRPr="00734E47">
        <w:rPr>
          <w:rFonts w:ascii="Roboto Slab Black" w:hAnsi="Roboto Slab Black" w:cs="Roboto Slab Black"/>
          <w:b/>
          <w:bCs/>
        </w:rPr>
        <w:t>AFD.542</w:t>
      </w:r>
      <w:r w:rsidRPr="00734E47">
        <w:rPr>
          <w:rFonts w:ascii="Roboto Slab Black" w:hAnsi="Roboto Slab Black" w:cs="Roboto Slab Black"/>
          <w:b/>
          <w:bCs/>
        </w:rPr>
        <w:tab/>
        <w:t>Försäkring för särskilt riskfyllda arbeten</w:t>
      </w:r>
    </w:p>
    <w:p w14:paraId="7FF7582E" w14:textId="6B396719" w:rsidR="001639AD" w:rsidRDefault="001639AD">
      <w:pPr>
        <w:rPr>
          <w:rFonts w:ascii="Roboto Slab Black" w:hAnsi="Roboto Slab Black" w:cs="Roboto Slab Black"/>
          <w:b/>
          <w:bCs/>
        </w:rPr>
      </w:pPr>
    </w:p>
    <w:p w14:paraId="29B651B0" w14:textId="0604C49C" w:rsidR="006B2327" w:rsidRPr="00734E47" w:rsidRDefault="006B2327" w:rsidP="00734E47">
      <w:pPr>
        <w:spacing w:before="240" w:after="0"/>
        <w:rPr>
          <w:rFonts w:ascii="Roboto Slab Black" w:hAnsi="Roboto Slab Black" w:cs="Roboto Slab Black"/>
          <w:b/>
          <w:bCs/>
        </w:rPr>
      </w:pPr>
      <w:r w:rsidRPr="00734E47">
        <w:rPr>
          <w:rFonts w:ascii="Roboto Slab Black" w:hAnsi="Roboto Slab Black" w:cs="Roboto Slab Black"/>
          <w:b/>
          <w:bCs/>
        </w:rPr>
        <w:t>AFD.54</w:t>
      </w:r>
      <w:r w:rsidR="000B1A84">
        <w:rPr>
          <w:rFonts w:ascii="Roboto Slab Black" w:hAnsi="Roboto Slab Black" w:cs="Roboto Slab Black"/>
          <w:b/>
          <w:bCs/>
        </w:rPr>
        <w:t>4</w:t>
      </w:r>
      <w:r w:rsidRPr="00734E47">
        <w:rPr>
          <w:rFonts w:ascii="Roboto Slab Black" w:hAnsi="Roboto Slab Black" w:cs="Roboto Slab Black"/>
          <w:b/>
          <w:bCs/>
        </w:rPr>
        <w:tab/>
        <w:t>Byggherreansvarsförsäkring vid miljöskada</w:t>
      </w:r>
    </w:p>
    <w:p w14:paraId="52688BA7" w14:textId="77777777" w:rsidR="006B2327" w:rsidRPr="001D5494" w:rsidRDefault="006B2327" w:rsidP="001D5494">
      <w:pPr>
        <w:spacing w:after="0" w:line="240" w:lineRule="auto"/>
        <w:ind w:left="1276"/>
      </w:pPr>
      <w:r w:rsidRPr="001D5494">
        <w:t xml:space="preserve">Entreprenören ska för beställarens räkning ombesörja och bekosta </w:t>
      </w:r>
    </w:p>
    <w:p w14:paraId="0FC260C9" w14:textId="77777777" w:rsidR="006B2327" w:rsidRPr="001D5494" w:rsidRDefault="006B2327" w:rsidP="001D5494">
      <w:pPr>
        <w:spacing w:after="0" w:line="240" w:lineRule="auto"/>
        <w:ind w:left="1276"/>
      </w:pPr>
      <w:r w:rsidRPr="001D5494">
        <w:t>byggherreansvarsförsäkring vid miljöskada med ett försäkringsbelopp om minst tio (10) miljoner kronor avseende sak- och personskada och två (2) miljoner kronor avseende ren förmögenhetsskada till följd av miljöskada. Självrisken ska högst vara tre (3) basbelopp.</w:t>
      </w:r>
    </w:p>
    <w:p w14:paraId="2F07ADB4" w14:textId="77777777" w:rsidR="006B2327" w:rsidRPr="00734E47" w:rsidRDefault="006B2327" w:rsidP="00734E47">
      <w:pPr>
        <w:spacing w:before="240" w:after="0"/>
        <w:rPr>
          <w:rFonts w:ascii="Roboto Slab Black" w:hAnsi="Roboto Slab Black" w:cs="Roboto Slab Black"/>
          <w:b/>
          <w:bCs/>
        </w:rPr>
      </w:pPr>
      <w:r w:rsidRPr="00734E47">
        <w:rPr>
          <w:rFonts w:ascii="Roboto Slab Black" w:hAnsi="Roboto Slab Black" w:cs="Roboto Slab Black"/>
          <w:b/>
          <w:bCs/>
        </w:rPr>
        <w:t>AFD.55</w:t>
      </w:r>
      <w:r w:rsidRPr="00734E47">
        <w:rPr>
          <w:rFonts w:ascii="Roboto Slab Black" w:hAnsi="Roboto Slab Black" w:cs="Roboto Slab Black"/>
          <w:b/>
          <w:bCs/>
        </w:rPr>
        <w:tab/>
        <w:t>Ansvar för brandskydd</w:t>
      </w:r>
    </w:p>
    <w:p w14:paraId="549F8C16" w14:textId="77777777" w:rsidR="006B2327" w:rsidRPr="001D5494" w:rsidRDefault="006B2327" w:rsidP="001D5494">
      <w:pPr>
        <w:spacing w:after="0" w:line="240" w:lineRule="auto"/>
        <w:ind w:left="1276"/>
      </w:pPr>
      <w:r w:rsidRPr="001D5494">
        <w:t>Entreprenören övertar fullt ut beställarens brandskyddsansvar.</w:t>
      </w:r>
    </w:p>
    <w:p w14:paraId="07CDFC97" w14:textId="77F1B3FD" w:rsidR="006B2327" w:rsidRPr="00734E47" w:rsidRDefault="006B2327" w:rsidP="00734E47">
      <w:pPr>
        <w:spacing w:before="240" w:after="0"/>
        <w:rPr>
          <w:rFonts w:ascii="Roboto Slab Black" w:hAnsi="Roboto Slab Black" w:cs="Roboto Slab Black"/>
          <w:b/>
          <w:bCs/>
        </w:rPr>
      </w:pPr>
      <w:r w:rsidRPr="00734E47">
        <w:rPr>
          <w:rFonts w:ascii="Roboto Slab Black" w:hAnsi="Roboto Slab Black" w:cs="Roboto Slab Black"/>
          <w:b/>
          <w:bCs/>
        </w:rPr>
        <w:t>AFD.551</w:t>
      </w:r>
      <w:r w:rsidRPr="00734E47">
        <w:rPr>
          <w:rFonts w:ascii="Roboto Slab Black" w:hAnsi="Roboto Slab Black" w:cs="Roboto Slab Black"/>
          <w:b/>
          <w:bCs/>
        </w:rPr>
        <w:tab/>
        <w:t xml:space="preserve">Ansvar för brandfarliga heta arbeten </w:t>
      </w:r>
    </w:p>
    <w:p w14:paraId="045FE31C" w14:textId="77777777" w:rsidR="006B2327" w:rsidRPr="00734E47" w:rsidRDefault="006B2327" w:rsidP="00734E47">
      <w:pPr>
        <w:spacing w:before="240" w:after="0"/>
        <w:rPr>
          <w:rFonts w:ascii="Roboto Slab Black" w:hAnsi="Roboto Slab Black" w:cs="Roboto Slab Black"/>
          <w:b/>
          <w:bCs/>
        </w:rPr>
      </w:pPr>
      <w:r w:rsidRPr="00734E47">
        <w:rPr>
          <w:rFonts w:ascii="Roboto Slab Black" w:hAnsi="Roboto Slab Black" w:cs="Roboto Slab Black"/>
          <w:b/>
          <w:bCs/>
        </w:rPr>
        <w:t xml:space="preserve">AFD.5511 </w:t>
      </w:r>
      <w:r w:rsidRPr="00734E47">
        <w:rPr>
          <w:rFonts w:ascii="Roboto Slab Black" w:hAnsi="Roboto Slab Black" w:cs="Roboto Slab Black"/>
          <w:b/>
          <w:bCs/>
        </w:rPr>
        <w:tab/>
        <w:t>Beställarens tillståndsansvarige</w:t>
      </w:r>
    </w:p>
    <w:p w14:paraId="6D9849C3" w14:textId="77777777" w:rsidR="006B2327" w:rsidRPr="001D5494" w:rsidRDefault="006B2327" w:rsidP="001D5494">
      <w:pPr>
        <w:spacing w:after="0" w:line="240" w:lineRule="auto"/>
        <w:ind w:left="1276"/>
      </w:pPr>
      <w:r w:rsidRPr="001D5494">
        <w:t>Entreprenören övertar fullt ut byggherrens brandskyddsansvar.</w:t>
      </w:r>
    </w:p>
    <w:p w14:paraId="0652BE92" w14:textId="77777777" w:rsidR="006B2327" w:rsidRPr="00734E47" w:rsidRDefault="006B2327" w:rsidP="00734E47">
      <w:pPr>
        <w:spacing w:before="240" w:after="0"/>
        <w:rPr>
          <w:rFonts w:ascii="Roboto Slab Black" w:hAnsi="Roboto Slab Black" w:cs="Roboto Slab Black"/>
          <w:b/>
          <w:bCs/>
        </w:rPr>
      </w:pPr>
      <w:r w:rsidRPr="00734E47">
        <w:rPr>
          <w:rFonts w:ascii="Roboto Slab Black" w:hAnsi="Roboto Slab Black" w:cs="Roboto Slab Black"/>
          <w:b/>
          <w:bCs/>
        </w:rPr>
        <w:t>AFD.5512</w:t>
      </w:r>
      <w:r w:rsidRPr="00734E47">
        <w:rPr>
          <w:rFonts w:ascii="Roboto Slab Black" w:hAnsi="Roboto Slab Black" w:cs="Roboto Slab Black"/>
          <w:b/>
          <w:bCs/>
        </w:rPr>
        <w:tab/>
        <w:t>Entreprenörens tillståndsansvarige</w:t>
      </w:r>
    </w:p>
    <w:p w14:paraId="2F659CEA" w14:textId="77777777" w:rsidR="006B2327" w:rsidRPr="00734E47" w:rsidRDefault="006B2327" w:rsidP="00734E47">
      <w:pPr>
        <w:spacing w:before="240" w:after="0"/>
        <w:rPr>
          <w:rFonts w:ascii="Roboto Slab Black" w:hAnsi="Roboto Slab Black" w:cs="Roboto Slab Black"/>
          <w:b/>
          <w:bCs/>
        </w:rPr>
      </w:pPr>
      <w:r w:rsidRPr="00734E47">
        <w:rPr>
          <w:rFonts w:ascii="Roboto Slab Black" w:hAnsi="Roboto Slab Black" w:cs="Roboto Slab Black"/>
          <w:b/>
          <w:bCs/>
        </w:rPr>
        <w:t xml:space="preserve">AFD.5513 </w:t>
      </w:r>
      <w:r w:rsidRPr="00734E47">
        <w:rPr>
          <w:rFonts w:ascii="Roboto Slab Black" w:hAnsi="Roboto Slab Black" w:cs="Roboto Slab Black"/>
          <w:b/>
          <w:bCs/>
        </w:rPr>
        <w:tab/>
        <w:t>Samordning av tillståndsansvariga</w:t>
      </w:r>
    </w:p>
    <w:p w14:paraId="6841877C" w14:textId="77777777" w:rsidR="006B2327" w:rsidRPr="00734E47" w:rsidRDefault="006B2327" w:rsidP="00734E47">
      <w:pPr>
        <w:spacing w:before="240" w:after="0"/>
        <w:rPr>
          <w:rFonts w:ascii="Roboto Slab Black" w:hAnsi="Roboto Slab Black" w:cs="Roboto Slab Black"/>
          <w:b/>
          <w:bCs/>
        </w:rPr>
      </w:pPr>
      <w:r w:rsidRPr="00734E47">
        <w:rPr>
          <w:rFonts w:ascii="Roboto Slab Black" w:hAnsi="Roboto Slab Black" w:cs="Roboto Slab Black"/>
          <w:b/>
          <w:bCs/>
        </w:rPr>
        <w:t>AFD.57</w:t>
      </w:r>
      <w:r w:rsidRPr="00734E47">
        <w:rPr>
          <w:rFonts w:ascii="Roboto Slab Black" w:hAnsi="Roboto Slab Black" w:cs="Roboto Slab Black"/>
          <w:b/>
          <w:bCs/>
        </w:rPr>
        <w:tab/>
        <w:t>Avhjälpande</w:t>
      </w:r>
    </w:p>
    <w:p w14:paraId="34F78F04" w14:textId="77777777" w:rsidR="006B2327" w:rsidRPr="001D5494" w:rsidRDefault="006B2327" w:rsidP="001D5494">
      <w:pPr>
        <w:spacing w:after="0" w:line="240" w:lineRule="auto"/>
        <w:ind w:left="1276"/>
      </w:pPr>
      <w:r w:rsidRPr="001D5494">
        <w:t>Med ändring av ABT 06 kap 5 § 17 föreskrivs att:</w:t>
      </w:r>
    </w:p>
    <w:p w14:paraId="00D91E86" w14:textId="77777777" w:rsidR="002B1072" w:rsidRDefault="006B2327" w:rsidP="002B1072">
      <w:pPr>
        <w:spacing w:after="0" w:line="240" w:lineRule="auto"/>
        <w:ind w:left="1276"/>
      </w:pPr>
      <w:r w:rsidRPr="001D5494">
        <w:t>Samtliga i besiktningsutlåtandet påpekade fel för vilka entreprenören svarar ska vara åtgärdade och klara för efterbesiktning senast två (2) veckor räknat från det att besiktningsutlåtandet eller skriftlig underrättelse om fel tillställts entreprenören, eller sådan annan tidpunkt som parterna träffat överenskommelse om.</w:t>
      </w:r>
    </w:p>
    <w:p w14:paraId="7C7055FE" w14:textId="77777777" w:rsidR="006F1C2F" w:rsidRDefault="006F1C2F" w:rsidP="002B1072">
      <w:pPr>
        <w:spacing w:after="0" w:line="240" w:lineRule="auto"/>
        <w:rPr>
          <w:rFonts w:ascii="Roboto Slab Black" w:hAnsi="Roboto Slab Black" w:cs="Roboto Slab Black"/>
          <w:b/>
          <w:bCs/>
        </w:rPr>
      </w:pPr>
    </w:p>
    <w:p w14:paraId="475DC8FA" w14:textId="723F2B62" w:rsidR="002B1072" w:rsidRDefault="006B2327" w:rsidP="002B1072">
      <w:pPr>
        <w:spacing w:after="0" w:line="240" w:lineRule="auto"/>
        <w:rPr>
          <w:b/>
          <w:bCs/>
          <w:sz w:val="24"/>
          <w:szCs w:val="24"/>
        </w:rPr>
      </w:pPr>
      <w:r w:rsidRPr="00734E47">
        <w:rPr>
          <w:rFonts w:ascii="Roboto Slab Black" w:hAnsi="Roboto Slab Black" w:cs="Roboto Slab Black"/>
          <w:b/>
          <w:bCs/>
        </w:rPr>
        <w:t>AFD.6</w:t>
      </w:r>
      <w:r w:rsidRPr="00734E47">
        <w:rPr>
          <w:rFonts w:ascii="Roboto Slab Black" w:hAnsi="Roboto Slab Black" w:cs="Roboto Slab Black"/>
          <w:b/>
          <w:bCs/>
        </w:rPr>
        <w:tab/>
        <w:t>Ekonomi</w:t>
      </w:r>
    </w:p>
    <w:p w14:paraId="72654E36" w14:textId="0F338ABA" w:rsidR="006B2327" w:rsidRPr="002B1072" w:rsidRDefault="006B2327" w:rsidP="002B1072">
      <w:pPr>
        <w:spacing w:after="0" w:line="240" w:lineRule="auto"/>
        <w:ind w:left="1276"/>
      </w:pPr>
      <w:r w:rsidRPr="001D5494">
        <w:t>Med ändring av ABT 06 kap 6 § 3 föreskrivs att detta inte gäller avseende prisförändringar på material.</w:t>
      </w:r>
    </w:p>
    <w:p w14:paraId="3376643B" w14:textId="77777777" w:rsidR="006B2327" w:rsidRPr="00734E47" w:rsidRDefault="006B2327" w:rsidP="00734E47">
      <w:pPr>
        <w:spacing w:before="240" w:after="0"/>
        <w:rPr>
          <w:rFonts w:ascii="Roboto Slab Black" w:hAnsi="Roboto Slab Black" w:cs="Roboto Slab Black"/>
          <w:b/>
          <w:bCs/>
        </w:rPr>
      </w:pPr>
      <w:r w:rsidRPr="00734E47">
        <w:rPr>
          <w:rFonts w:ascii="Roboto Slab Black" w:hAnsi="Roboto Slab Black" w:cs="Roboto Slab Black"/>
          <w:b/>
          <w:bCs/>
        </w:rPr>
        <w:t>AFD.61</w:t>
      </w:r>
      <w:r w:rsidRPr="00734E47">
        <w:rPr>
          <w:rFonts w:ascii="Roboto Slab Black" w:hAnsi="Roboto Slab Black" w:cs="Roboto Slab Black"/>
          <w:b/>
          <w:bCs/>
        </w:rPr>
        <w:tab/>
        <w:t>Ersättning</w:t>
      </w:r>
    </w:p>
    <w:p w14:paraId="5D5EEBB8" w14:textId="4F94577F" w:rsidR="002B1072" w:rsidRDefault="002B1072" w:rsidP="002B1072">
      <w:pPr>
        <w:spacing w:after="120" w:line="240" w:lineRule="auto"/>
        <w:ind w:left="1276"/>
      </w:pPr>
      <w:r w:rsidRPr="002B1072">
        <w:t xml:space="preserve">Ersättning sker i enlighet med kontraktet samt upprättad och av båda parterna godkänd och prestationsbunden betalningsplan. Ersättning utgår dock först sedan de </w:t>
      </w:r>
      <w:r w:rsidRPr="002B1072">
        <w:lastRenderedPageBreak/>
        <w:t xml:space="preserve">överenskomna kontinuerligt återkommande kvalitetsdokumenten (egenkontroll) såsom checklistor, dagboksblad, rapporter, godkända provningsdokument </w:t>
      </w:r>
      <w:proofErr w:type="gramStart"/>
      <w:r w:rsidRPr="002B1072">
        <w:t>m.m.</w:t>
      </w:r>
      <w:proofErr w:type="gramEnd"/>
      <w:r w:rsidRPr="002B1072">
        <w:t xml:space="preserve"> överlämnats till beställaren.</w:t>
      </w:r>
    </w:p>
    <w:p w14:paraId="2076C550" w14:textId="55A9EF71" w:rsidR="001639AD" w:rsidRPr="002D1713" w:rsidRDefault="006B2327" w:rsidP="002D1713">
      <w:pPr>
        <w:spacing w:after="0" w:line="240" w:lineRule="auto"/>
        <w:ind w:left="1276"/>
      </w:pPr>
      <w:r w:rsidRPr="001D5494">
        <w:t xml:space="preserve">Om igångsättningstiden enligt AFD.42 förskjuts på grund av myndighetsbeslut är entreprenören berättigad till ersättning endast med indexreglering. Indexreglering ska ske med </w:t>
      </w:r>
      <w:r w:rsidRPr="002772FF">
        <w:t xml:space="preserve">ENTREPRENADINDEX, </w:t>
      </w:r>
      <w:proofErr w:type="spellStart"/>
      <w:r w:rsidRPr="002772FF">
        <w:t>litt</w:t>
      </w:r>
      <w:proofErr w:type="spellEnd"/>
      <w:r w:rsidRPr="002772FF">
        <w:t xml:space="preserve"> </w:t>
      </w:r>
      <w:proofErr w:type="gramStart"/>
      <w:r w:rsidR="002772FF" w:rsidRPr="002772FF">
        <w:t>121-123</w:t>
      </w:r>
      <w:proofErr w:type="gramEnd"/>
      <w:r w:rsidR="002772FF" w:rsidRPr="002772FF">
        <w:t>.</w:t>
      </w:r>
    </w:p>
    <w:p w14:paraId="1360BEA0" w14:textId="4EFECFCD" w:rsidR="006B2327" w:rsidRPr="00734E47" w:rsidRDefault="006B2327" w:rsidP="00734E47">
      <w:pPr>
        <w:spacing w:before="240" w:after="0"/>
        <w:rPr>
          <w:rFonts w:ascii="Roboto Slab Black" w:hAnsi="Roboto Slab Black" w:cs="Roboto Slab Black"/>
          <w:b/>
          <w:bCs/>
        </w:rPr>
      </w:pPr>
      <w:r w:rsidRPr="00734E47">
        <w:rPr>
          <w:rFonts w:ascii="Roboto Slab Black" w:hAnsi="Roboto Slab Black" w:cs="Roboto Slab Black"/>
          <w:b/>
          <w:bCs/>
        </w:rPr>
        <w:t>AFD.611</w:t>
      </w:r>
      <w:r w:rsidRPr="00734E47">
        <w:rPr>
          <w:rFonts w:ascii="Roboto Slab Black" w:hAnsi="Roboto Slab Black" w:cs="Roboto Slab Black"/>
          <w:b/>
          <w:bCs/>
        </w:rPr>
        <w:tab/>
        <w:t>Ersättning för ÄTA-arbeten</w:t>
      </w:r>
    </w:p>
    <w:p w14:paraId="017DC0A4" w14:textId="77777777" w:rsidR="006B2327" w:rsidRPr="001D5494" w:rsidRDefault="006B2327" w:rsidP="001D5494">
      <w:pPr>
        <w:spacing w:after="0" w:line="240" w:lineRule="auto"/>
        <w:ind w:left="1276"/>
      </w:pPr>
      <w:r w:rsidRPr="001D5494">
        <w:t>Vid ersättning för ändringar och tilläggsarbeten tillämpas någon av följande metoder för bestämning av ersättningens storlek:</w:t>
      </w:r>
    </w:p>
    <w:p w14:paraId="5054161D" w14:textId="79D3A157" w:rsidR="006B2327" w:rsidRPr="001D5494" w:rsidRDefault="006B2327" w:rsidP="00C31DFD">
      <w:pPr>
        <w:pStyle w:val="Liststycke"/>
        <w:numPr>
          <w:ilvl w:val="0"/>
          <w:numId w:val="7"/>
        </w:numPr>
        <w:spacing w:after="0" w:line="240" w:lineRule="auto"/>
      </w:pPr>
      <w:r w:rsidRPr="001D5494">
        <w:t>fast pris*</w:t>
      </w:r>
    </w:p>
    <w:p w14:paraId="44E13BC4" w14:textId="0270F2B2" w:rsidR="006B2327" w:rsidRPr="001D5494" w:rsidRDefault="006B2327" w:rsidP="00C31DFD">
      <w:pPr>
        <w:pStyle w:val="Liststycke"/>
        <w:numPr>
          <w:ilvl w:val="0"/>
          <w:numId w:val="7"/>
        </w:numPr>
        <w:spacing w:after="0" w:line="240" w:lineRule="auto"/>
      </w:pPr>
      <w:r w:rsidRPr="001D5494">
        <w:t>à-pris</w:t>
      </w:r>
    </w:p>
    <w:p w14:paraId="0FBE9C5B" w14:textId="62CE6B7F" w:rsidR="006B2327" w:rsidRPr="001D5494" w:rsidRDefault="001D5494" w:rsidP="001D5494">
      <w:pPr>
        <w:spacing w:after="0" w:line="240" w:lineRule="auto"/>
        <w:ind w:left="1276"/>
      </w:pPr>
      <w:r>
        <w:t xml:space="preserve">3. </w:t>
      </w:r>
      <w:r w:rsidR="00C644D8">
        <w:t xml:space="preserve">   </w:t>
      </w:r>
      <w:r w:rsidR="006B2327" w:rsidRPr="001D5494">
        <w:t xml:space="preserve">löpande räkning </w:t>
      </w:r>
    </w:p>
    <w:p w14:paraId="1A195C2C" w14:textId="3AA84B42" w:rsidR="00C644D8" w:rsidRDefault="006B2327" w:rsidP="00C644D8">
      <w:pPr>
        <w:spacing w:after="120" w:line="240" w:lineRule="auto"/>
        <w:ind w:left="1276"/>
      </w:pPr>
      <w:r w:rsidRPr="001D5494">
        <w:t>*)</w:t>
      </w:r>
      <w:r w:rsidR="001D5494">
        <w:t xml:space="preserve"> </w:t>
      </w:r>
      <w:r w:rsidRPr="001D5494">
        <w:t xml:space="preserve">För alla s.k. PM under entreprenadtiden </w:t>
      </w:r>
      <w:r w:rsidR="005636F4">
        <w:t>ska</w:t>
      </w:r>
      <w:r w:rsidRPr="001D5494">
        <w:t xml:space="preserve"> överenskommelse om ersättning träffas före utförandet. Vid fast pris </w:t>
      </w:r>
      <w:r w:rsidR="005636F4">
        <w:t>ska</w:t>
      </w:r>
      <w:r w:rsidRPr="001D5494">
        <w:t>, på anmodan från beställaren, kalkyl till anbud bifogas.</w:t>
      </w:r>
    </w:p>
    <w:p w14:paraId="3574AF1E" w14:textId="2ADE271B" w:rsidR="006B2327" w:rsidRPr="006B2327" w:rsidRDefault="006B2327" w:rsidP="00C644D8">
      <w:pPr>
        <w:spacing w:after="120" w:line="240" w:lineRule="auto"/>
        <w:ind w:left="1276"/>
        <w:rPr>
          <w:sz w:val="24"/>
          <w:szCs w:val="24"/>
        </w:rPr>
      </w:pPr>
      <w:r w:rsidRPr="001D5494">
        <w:t>Med ändring av ABT 06 kap 6 §§ 6 och 7 gäller att ersättning för ändring och tilläggs</w:t>
      </w:r>
      <w:r w:rsidRPr="001D5494">
        <w:softHyphen/>
        <w:t>arbeten regleras enligt följande.</w:t>
      </w:r>
    </w:p>
    <w:p w14:paraId="586ED5C8" w14:textId="77777777" w:rsidR="006B2327" w:rsidRPr="00C644D8" w:rsidRDefault="006B2327" w:rsidP="001D5494">
      <w:pPr>
        <w:spacing w:after="0" w:line="240" w:lineRule="auto"/>
        <w:ind w:left="1276"/>
        <w:rPr>
          <w:b/>
          <w:bCs/>
        </w:rPr>
      </w:pPr>
      <w:r w:rsidRPr="00C644D8">
        <w:rPr>
          <w:b/>
          <w:bCs/>
        </w:rPr>
        <w:t>À-pris</w:t>
      </w:r>
    </w:p>
    <w:p w14:paraId="0561FB4F" w14:textId="5121F925" w:rsidR="006B2327" w:rsidRPr="006B2327" w:rsidRDefault="006B2327" w:rsidP="00C644D8">
      <w:pPr>
        <w:spacing w:after="120" w:line="240" w:lineRule="auto"/>
        <w:ind w:left="1276"/>
        <w:rPr>
          <w:sz w:val="24"/>
          <w:szCs w:val="24"/>
        </w:rPr>
      </w:pPr>
      <w:r w:rsidRPr="001D5494">
        <w:t xml:space="preserve">Avgående och tillkommande arbeten som finns angivna som à-pris i anbudsformulär </w:t>
      </w:r>
      <w:r w:rsidR="005636F4">
        <w:t>ska</w:t>
      </w:r>
      <w:r w:rsidRPr="001D5494">
        <w:t xml:space="preserve"> regleras lika. À-priser för tilläggsarbeten </w:t>
      </w:r>
      <w:r w:rsidR="005636F4">
        <w:t>ska</w:t>
      </w:r>
      <w:r w:rsidRPr="001D5494">
        <w:t xml:space="preserve"> innefatta samtliga kostnader i enlighet med ABT 06 kap 6 § 9 punkt </w:t>
      </w:r>
      <w:proofErr w:type="gramStart"/>
      <w:r w:rsidRPr="001D5494">
        <w:t>1-7</w:t>
      </w:r>
      <w:proofErr w:type="gramEnd"/>
      <w:r w:rsidRPr="001D5494">
        <w:t xml:space="preserve"> + 8 a). À-pris för timtidsarbeten </w:t>
      </w:r>
      <w:r w:rsidR="005636F4">
        <w:t>ska</w:t>
      </w:r>
      <w:r w:rsidRPr="001D5494">
        <w:t xml:space="preserve"> innefatta kostnader i enlighet med ABT 06 kap 6 § 9 punkt 2, 3, 4, 6, 7 och 8 a).</w:t>
      </w:r>
    </w:p>
    <w:p w14:paraId="1AF2B2E2" w14:textId="77777777" w:rsidR="006B2327" w:rsidRPr="00C644D8" w:rsidRDefault="006B2327" w:rsidP="001D5494">
      <w:pPr>
        <w:spacing w:after="0" w:line="240" w:lineRule="auto"/>
        <w:ind w:left="1276"/>
        <w:rPr>
          <w:b/>
          <w:bCs/>
        </w:rPr>
      </w:pPr>
      <w:r w:rsidRPr="00C644D8">
        <w:rPr>
          <w:b/>
          <w:bCs/>
        </w:rPr>
        <w:t>Beräkningsbestämmelser då à-pris ej tillämpas (löpande räkning):</w:t>
      </w:r>
    </w:p>
    <w:p w14:paraId="0B966B65" w14:textId="369580F1" w:rsidR="006B2327" w:rsidRPr="001D5494" w:rsidRDefault="006B2327" w:rsidP="00C644D8">
      <w:pPr>
        <w:spacing w:after="120" w:line="240" w:lineRule="auto"/>
        <w:ind w:left="1276"/>
      </w:pPr>
      <w:r w:rsidRPr="001D5494">
        <w:t>Bestämmelser för beräkning av tillkommande och avgående arbeten.</w:t>
      </w:r>
    </w:p>
    <w:p w14:paraId="24A2B086" w14:textId="77777777" w:rsidR="006B2327" w:rsidRPr="00C644D8" w:rsidRDefault="006B2327" w:rsidP="001D5494">
      <w:pPr>
        <w:spacing w:after="0" w:line="240" w:lineRule="auto"/>
        <w:ind w:left="1276"/>
        <w:rPr>
          <w:b/>
          <w:bCs/>
        </w:rPr>
      </w:pPr>
      <w:r w:rsidRPr="00C644D8">
        <w:rPr>
          <w:b/>
          <w:bCs/>
        </w:rPr>
        <w:t>Material</w:t>
      </w:r>
    </w:p>
    <w:p w14:paraId="065CE56B" w14:textId="20807C56" w:rsidR="006B2327" w:rsidRPr="001D5494" w:rsidRDefault="006B2327" w:rsidP="00C644D8">
      <w:pPr>
        <w:spacing w:after="120" w:line="240" w:lineRule="auto"/>
        <w:ind w:left="1276"/>
      </w:pPr>
      <w:r w:rsidRPr="001D5494">
        <w:t>Vid utbyte av material pga. modelländring eller förändring av kulör ersätts endast mellanskillnad enligt gällande leverantörsprislista.</w:t>
      </w:r>
    </w:p>
    <w:p w14:paraId="34D9F0DF" w14:textId="77777777" w:rsidR="006B2327" w:rsidRPr="00C644D8" w:rsidRDefault="006B2327" w:rsidP="001D5494">
      <w:pPr>
        <w:spacing w:after="0" w:line="240" w:lineRule="auto"/>
        <w:ind w:left="1276"/>
        <w:rPr>
          <w:u w:val="single"/>
        </w:rPr>
      </w:pPr>
      <w:r w:rsidRPr="00C644D8">
        <w:rPr>
          <w:u w:val="single"/>
        </w:rPr>
        <w:t>Avgående:</w:t>
      </w:r>
    </w:p>
    <w:p w14:paraId="27FA5AED" w14:textId="77777777" w:rsidR="006B2327" w:rsidRPr="001D5494" w:rsidRDefault="006B2327" w:rsidP="001D5494">
      <w:pPr>
        <w:spacing w:after="0" w:line="240" w:lineRule="auto"/>
        <w:ind w:left="1276"/>
      </w:pPr>
      <w:r w:rsidRPr="001D5494">
        <w:t>Enligt vid anbudsdagen gällande priser (anbudskalkyl).</w:t>
      </w:r>
    </w:p>
    <w:p w14:paraId="073A1FDF" w14:textId="7C2EC076" w:rsidR="006B2327" w:rsidRPr="001D5494" w:rsidRDefault="006B2327" w:rsidP="00C644D8">
      <w:pPr>
        <w:spacing w:after="120" w:line="240" w:lineRule="auto"/>
        <w:ind w:left="1276"/>
      </w:pPr>
      <w:r w:rsidRPr="001D5494">
        <w:t>Vid levererat material enligt verifierad självkostnad.</w:t>
      </w:r>
    </w:p>
    <w:p w14:paraId="5BE56DB3" w14:textId="77777777" w:rsidR="006B2327" w:rsidRPr="00C644D8" w:rsidRDefault="006B2327" w:rsidP="001D5494">
      <w:pPr>
        <w:spacing w:after="0" w:line="240" w:lineRule="auto"/>
        <w:ind w:left="1276"/>
        <w:rPr>
          <w:u w:val="single"/>
        </w:rPr>
      </w:pPr>
      <w:r w:rsidRPr="00C644D8">
        <w:rPr>
          <w:u w:val="single"/>
        </w:rPr>
        <w:t>Tillkommande:</w:t>
      </w:r>
    </w:p>
    <w:p w14:paraId="39FFCD32" w14:textId="289A6B2D" w:rsidR="006B2327" w:rsidRPr="006B2327" w:rsidRDefault="006B2327" w:rsidP="00C644D8">
      <w:pPr>
        <w:spacing w:after="120" w:line="240" w:lineRule="auto"/>
        <w:ind w:left="1276"/>
        <w:rPr>
          <w:sz w:val="24"/>
          <w:szCs w:val="24"/>
        </w:rPr>
      </w:pPr>
      <w:r w:rsidRPr="001D5494">
        <w:t xml:space="preserve">Bygg- och installationsmaterial regleras mot verifierad självkostnad med procentpåslag enligt anbudsformulär. </w:t>
      </w:r>
    </w:p>
    <w:p w14:paraId="256FDC18" w14:textId="77777777" w:rsidR="006B2327" w:rsidRPr="00C644D8" w:rsidRDefault="006B2327" w:rsidP="001D5494">
      <w:pPr>
        <w:spacing w:after="0" w:line="240" w:lineRule="auto"/>
        <w:ind w:left="1276"/>
        <w:rPr>
          <w:b/>
          <w:bCs/>
        </w:rPr>
      </w:pPr>
      <w:r w:rsidRPr="00C644D8">
        <w:rPr>
          <w:b/>
          <w:bCs/>
        </w:rPr>
        <w:t>Arbete</w:t>
      </w:r>
    </w:p>
    <w:p w14:paraId="4F5B51E5" w14:textId="77777777" w:rsidR="006B2327" w:rsidRPr="00C644D8" w:rsidRDefault="006B2327" w:rsidP="001D5494">
      <w:pPr>
        <w:spacing w:after="0" w:line="240" w:lineRule="auto"/>
        <w:ind w:left="1276"/>
        <w:rPr>
          <w:u w:val="single"/>
        </w:rPr>
      </w:pPr>
      <w:r w:rsidRPr="00C644D8">
        <w:rPr>
          <w:u w:val="single"/>
        </w:rPr>
        <w:t>Avgående:</w:t>
      </w:r>
    </w:p>
    <w:p w14:paraId="249676A2" w14:textId="470E5E03" w:rsidR="006B2327" w:rsidRPr="001D5494" w:rsidRDefault="006B2327" w:rsidP="00C644D8">
      <w:pPr>
        <w:spacing w:after="120" w:line="240" w:lineRule="auto"/>
        <w:ind w:left="1276"/>
      </w:pPr>
      <w:r w:rsidRPr="001D5494">
        <w:t>Enligt vid anbudsdagen gällande priser (anbudskalkyl).</w:t>
      </w:r>
    </w:p>
    <w:p w14:paraId="3B51DA20" w14:textId="77777777" w:rsidR="006B2327" w:rsidRPr="00C644D8" w:rsidRDefault="006B2327" w:rsidP="001D5494">
      <w:pPr>
        <w:spacing w:after="0" w:line="240" w:lineRule="auto"/>
        <w:ind w:left="1276"/>
        <w:rPr>
          <w:u w:val="single"/>
        </w:rPr>
      </w:pPr>
      <w:r w:rsidRPr="00C644D8">
        <w:rPr>
          <w:u w:val="single"/>
        </w:rPr>
        <w:t>Tillkommande:</w:t>
      </w:r>
    </w:p>
    <w:p w14:paraId="37135834" w14:textId="1D02259B" w:rsidR="006B2327" w:rsidRPr="001D5494" w:rsidRDefault="006B2327" w:rsidP="001566EE">
      <w:pPr>
        <w:spacing w:after="120" w:line="240" w:lineRule="auto"/>
        <w:ind w:left="1276"/>
      </w:pPr>
      <w:r w:rsidRPr="001D5494">
        <w:t>Bygg- och installationsarbeten regleras med verifierad tid och à-pris för timtidsarbete, utan påslag.</w:t>
      </w:r>
    </w:p>
    <w:p w14:paraId="497188B0" w14:textId="6B7BD562" w:rsidR="001639AD" w:rsidRPr="002D1713" w:rsidRDefault="006B2327" w:rsidP="002D1713">
      <w:pPr>
        <w:spacing w:after="120" w:line="240" w:lineRule="auto"/>
        <w:ind w:left="1276"/>
      </w:pPr>
      <w:r w:rsidRPr="001D5494">
        <w:lastRenderedPageBreak/>
        <w:t>Rätt till påslag för underentreprenör (entreprenörarvode) enligt anbudsformulär föreligger endast i de fall de i anbudsformuläret uppgivna à-priserna inte är tillämpliga, dvs. endast för andra yrkeskategorier än de som framgår av anbudsformuläret. I annat fall gäller de i anbudet angivna à-priserna även vid eventuellt anlitande av underentreprenör.</w:t>
      </w:r>
    </w:p>
    <w:p w14:paraId="0F277858" w14:textId="077C5FBD" w:rsidR="006B2327" w:rsidRPr="00C644D8" w:rsidRDefault="006B2327" w:rsidP="001D5494">
      <w:pPr>
        <w:spacing w:after="0" w:line="240" w:lineRule="auto"/>
        <w:ind w:left="1276"/>
        <w:rPr>
          <w:b/>
          <w:bCs/>
        </w:rPr>
      </w:pPr>
      <w:r w:rsidRPr="00C644D8">
        <w:rPr>
          <w:b/>
          <w:bCs/>
        </w:rPr>
        <w:t>Underlag till ÄTA</w:t>
      </w:r>
    </w:p>
    <w:p w14:paraId="78408C9A" w14:textId="3E1A2D3D" w:rsidR="006B2327" w:rsidRPr="001D5494" w:rsidRDefault="006B2327" w:rsidP="001D5494">
      <w:pPr>
        <w:spacing w:after="0" w:line="240" w:lineRule="auto"/>
        <w:ind w:left="1276"/>
      </w:pPr>
      <w:r w:rsidRPr="001D5494">
        <w:t xml:space="preserve">Samtliga underlag för ändrings- och tilläggsarbeten </w:t>
      </w:r>
      <w:r w:rsidR="005636F4">
        <w:t>ska</w:t>
      </w:r>
      <w:r w:rsidRPr="001D5494">
        <w:t xml:space="preserve"> redovisas med följande:</w:t>
      </w:r>
    </w:p>
    <w:p w14:paraId="5F5ED878" w14:textId="77777777" w:rsidR="006B2327" w:rsidRPr="001D5494" w:rsidRDefault="006B2327" w:rsidP="00C31DFD">
      <w:pPr>
        <w:pStyle w:val="Liststycke"/>
        <w:numPr>
          <w:ilvl w:val="0"/>
          <w:numId w:val="8"/>
        </w:numPr>
        <w:spacing w:after="0" w:line="240" w:lineRule="auto"/>
      </w:pPr>
      <w:r w:rsidRPr="001D5494">
        <w:t>Skriftligt godkännande från beställarrepresentant.</w:t>
      </w:r>
    </w:p>
    <w:p w14:paraId="54A35C6B" w14:textId="77777777" w:rsidR="006B2327" w:rsidRPr="001D5494" w:rsidRDefault="006B2327" w:rsidP="00C31DFD">
      <w:pPr>
        <w:pStyle w:val="Liststycke"/>
        <w:numPr>
          <w:ilvl w:val="0"/>
          <w:numId w:val="8"/>
        </w:numPr>
        <w:spacing w:after="0" w:line="240" w:lineRule="auto"/>
      </w:pPr>
      <w:r w:rsidRPr="001D5494">
        <w:t xml:space="preserve">Verifikationer. </w:t>
      </w:r>
    </w:p>
    <w:p w14:paraId="1A1D5322" w14:textId="5E0BB21A" w:rsidR="006B2327" w:rsidRDefault="006B2327" w:rsidP="00C31DFD">
      <w:pPr>
        <w:pStyle w:val="Liststycke"/>
        <w:numPr>
          <w:ilvl w:val="0"/>
          <w:numId w:val="8"/>
        </w:numPr>
        <w:spacing w:after="0" w:line="240" w:lineRule="auto"/>
      </w:pPr>
      <w:r w:rsidRPr="001D5494">
        <w:t xml:space="preserve">Faktura med mängder, artikel nr, à-priser, påslag, arbetskostnad. Ingående poster på faktura </w:t>
      </w:r>
      <w:r w:rsidR="005636F4">
        <w:t>ska</w:t>
      </w:r>
      <w:r w:rsidRPr="001D5494">
        <w:t xml:space="preserve"> vara väl markerade för det avsedda arbetet.</w:t>
      </w:r>
    </w:p>
    <w:p w14:paraId="2EF9CB69" w14:textId="5452DD6F" w:rsidR="00C644D8" w:rsidRPr="00C644D8" w:rsidRDefault="00C644D8" w:rsidP="00C644D8">
      <w:pPr>
        <w:pStyle w:val="Liststycke"/>
        <w:numPr>
          <w:ilvl w:val="0"/>
          <w:numId w:val="8"/>
        </w:numPr>
        <w:autoSpaceDE w:val="0"/>
        <w:autoSpaceDN w:val="0"/>
        <w:adjustRightInd w:val="0"/>
        <w:spacing w:after="0" w:line="240" w:lineRule="auto"/>
        <w:rPr>
          <w:rFonts w:ascii="Calibri" w:hAnsi="Calibri" w:cs="Calibri"/>
          <w:color w:val="000000"/>
          <w:sz w:val="23"/>
          <w:szCs w:val="23"/>
        </w:rPr>
      </w:pPr>
      <w:r w:rsidRPr="00C644D8">
        <w:rPr>
          <w:rFonts w:ascii="Calibri" w:hAnsi="Calibri" w:cs="Calibri"/>
          <w:color w:val="000000"/>
          <w:sz w:val="23"/>
          <w:szCs w:val="23"/>
        </w:rPr>
        <w:t xml:space="preserve">I förekommande fall kalkyl. </w:t>
      </w:r>
    </w:p>
    <w:p w14:paraId="720B0628" w14:textId="77777777" w:rsidR="006B2327" w:rsidRPr="00734E47" w:rsidRDefault="006B2327" w:rsidP="00734E47">
      <w:pPr>
        <w:spacing w:before="240" w:after="0"/>
        <w:rPr>
          <w:rFonts w:ascii="Roboto Slab Black" w:hAnsi="Roboto Slab Black" w:cs="Roboto Slab Black"/>
          <w:b/>
          <w:bCs/>
        </w:rPr>
      </w:pPr>
      <w:r w:rsidRPr="00734E47">
        <w:rPr>
          <w:rFonts w:ascii="Roboto Slab Black" w:hAnsi="Roboto Slab Black" w:cs="Roboto Slab Black"/>
          <w:b/>
          <w:bCs/>
        </w:rPr>
        <w:t>AFD.612</w:t>
      </w:r>
      <w:r w:rsidRPr="00734E47">
        <w:rPr>
          <w:rFonts w:ascii="Roboto Slab Black" w:hAnsi="Roboto Slab Black" w:cs="Roboto Slab Black"/>
          <w:b/>
          <w:bCs/>
        </w:rPr>
        <w:tab/>
        <w:t>Ersättning för reglerbara mängder</w:t>
      </w:r>
    </w:p>
    <w:p w14:paraId="2BF81F53" w14:textId="1C18DA89" w:rsidR="006B2327" w:rsidRPr="001D5494" w:rsidRDefault="006B2327" w:rsidP="001D5494">
      <w:pPr>
        <w:spacing w:after="0" w:line="240" w:lineRule="auto"/>
        <w:ind w:left="1276"/>
      </w:pPr>
      <w:r w:rsidRPr="001D5494">
        <w:t xml:space="preserve">Mängder som i tekniska beskrivningar eller i andra handlingar anges som reglerbara ska regleras med </w:t>
      </w:r>
      <w:r w:rsidR="00C644D8">
        <w:t>à</w:t>
      </w:r>
      <w:r w:rsidRPr="001D5494">
        <w:t xml:space="preserve">-pris. </w:t>
      </w:r>
    </w:p>
    <w:p w14:paraId="68D6711E" w14:textId="77777777" w:rsidR="006B2327" w:rsidRPr="00734E47" w:rsidRDefault="006B2327" w:rsidP="00734E47">
      <w:pPr>
        <w:spacing w:before="240" w:after="0"/>
        <w:rPr>
          <w:rFonts w:ascii="Roboto Slab Black" w:hAnsi="Roboto Slab Black" w:cs="Roboto Slab Black"/>
          <w:b/>
          <w:bCs/>
        </w:rPr>
      </w:pPr>
      <w:r w:rsidRPr="00734E47">
        <w:rPr>
          <w:rFonts w:ascii="Roboto Slab Black" w:hAnsi="Roboto Slab Black" w:cs="Roboto Slab Black"/>
          <w:b/>
          <w:bCs/>
        </w:rPr>
        <w:t>AFD.614</w:t>
      </w:r>
      <w:r w:rsidRPr="00734E47">
        <w:rPr>
          <w:rFonts w:ascii="Roboto Slab Black" w:hAnsi="Roboto Slab Black" w:cs="Roboto Slab Black"/>
          <w:b/>
          <w:bCs/>
        </w:rPr>
        <w:tab/>
        <w:t>Ersättning för kostnadsändring (indexreglering)</w:t>
      </w:r>
    </w:p>
    <w:p w14:paraId="52F9E122" w14:textId="36FFC616" w:rsidR="006B2327" w:rsidRPr="001D5494" w:rsidRDefault="006B2327" w:rsidP="00075EB0">
      <w:pPr>
        <w:spacing w:after="0" w:line="240" w:lineRule="auto"/>
        <w:ind w:left="1276"/>
      </w:pPr>
      <w:r w:rsidRPr="001D5494">
        <w:t xml:space="preserve">Kontraktssumman är fast och </w:t>
      </w:r>
      <w:r w:rsidR="005636F4">
        <w:t>ska</w:t>
      </w:r>
      <w:r w:rsidRPr="001D5494">
        <w:t xml:space="preserve"> ej indexregleras. </w:t>
      </w:r>
    </w:p>
    <w:p w14:paraId="573EA6CC" w14:textId="77777777" w:rsidR="006B2327" w:rsidRPr="00734E47" w:rsidRDefault="006B2327" w:rsidP="00734E47">
      <w:pPr>
        <w:spacing w:before="240" w:after="0"/>
        <w:rPr>
          <w:rFonts w:ascii="Roboto Slab Black" w:hAnsi="Roboto Slab Black" w:cs="Roboto Slab Black"/>
          <w:b/>
          <w:bCs/>
        </w:rPr>
      </w:pPr>
      <w:r w:rsidRPr="00734E47">
        <w:rPr>
          <w:rFonts w:ascii="Roboto Slab Black" w:hAnsi="Roboto Slab Black" w:cs="Roboto Slab Black"/>
          <w:b/>
          <w:bCs/>
        </w:rPr>
        <w:t>AFD.622</w:t>
      </w:r>
      <w:r w:rsidRPr="00734E47">
        <w:rPr>
          <w:rFonts w:ascii="Roboto Slab Black" w:hAnsi="Roboto Slab Black" w:cs="Roboto Slab Black"/>
          <w:b/>
          <w:bCs/>
        </w:rPr>
        <w:tab/>
        <w:t>Betalningsplan</w:t>
      </w:r>
    </w:p>
    <w:p w14:paraId="0923F399" w14:textId="10979CF1" w:rsidR="006B2327" w:rsidRPr="001D5494" w:rsidRDefault="006B2327" w:rsidP="00DB7E29">
      <w:pPr>
        <w:spacing w:after="120" w:line="240" w:lineRule="auto"/>
        <w:ind w:left="1276"/>
      </w:pPr>
      <w:r w:rsidRPr="001D5494">
        <w:t xml:space="preserve">Betalning sker enligt entreprenörens betalningsplan som ska vara prestationsbunden. Entreprenören ska enligt tidpunkt angiven under AFD.242 avlämna betalningsplan. Betalningsplanen </w:t>
      </w:r>
      <w:r w:rsidR="005636F4">
        <w:t>ska</w:t>
      </w:r>
      <w:r w:rsidRPr="001D5494">
        <w:t xml:space="preserve"> godkännas av beställaren.</w:t>
      </w:r>
    </w:p>
    <w:p w14:paraId="433FD360" w14:textId="73F6D67F" w:rsidR="006B2327" w:rsidRPr="001D5494" w:rsidRDefault="006B2327" w:rsidP="00DB7E29">
      <w:pPr>
        <w:spacing w:after="120" w:line="240" w:lineRule="auto"/>
        <w:ind w:left="1276"/>
      </w:pPr>
      <w:r w:rsidRPr="001D5494">
        <w:t>ABT 06 kap 6 § 12 tillämpas med det förbehåll att 10 % av kontraktssumman ska innehållas tills vid slutbesiktning påpekade fel och brister har avhjälpts, inklusive eventuella fel och brister i dokumentationen.</w:t>
      </w:r>
    </w:p>
    <w:p w14:paraId="029CDBDA" w14:textId="77777777" w:rsidR="006B2327" w:rsidRPr="001D5494" w:rsidRDefault="006B2327" w:rsidP="001D5494">
      <w:pPr>
        <w:spacing w:after="0" w:line="240" w:lineRule="auto"/>
        <w:ind w:left="1276"/>
      </w:pPr>
      <w:r w:rsidRPr="001D5494">
        <w:t xml:space="preserve">Observera att beställaren inte omfattas av omvänd skattskyldighet. </w:t>
      </w:r>
    </w:p>
    <w:p w14:paraId="56AAE2BB" w14:textId="77777777" w:rsidR="006B2327" w:rsidRPr="001D5494" w:rsidRDefault="006B2327" w:rsidP="001D5494">
      <w:pPr>
        <w:spacing w:after="0" w:line="240" w:lineRule="auto"/>
        <w:ind w:left="1276"/>
      </w:pPr>
      <w:r w:rsidRPr="001D5494">
        <w:t>Beställaren är ett fastighetsbolag och inte ett byggbolag.</w:t>
      </w:r>
    </w:p>
    <w:p w14:paraId="74C9040A" w14:textId="77777777" w:rsidR="006B2327" w:rsidRPr="00734E47" w:rsidRDefault="006B2327" w:rsidP="00734E47">
      <w:pPr>
        <w:spacing w:before="240" w:after="0"/>
        <w:rPr>
          <w:rFonts w:ascii="Roboto Slab Black" w:hAnsi="Roboto Slab Black" w:cs="Roboto Slab Black"/>
          <w:b/>
          <w:bCs/>
        </w:rPr>
      </w:pPr>
      <w:r w:rsidRPr="00734E47">
        <w:rPr>
          <w:rFonts w:ascii="Roboto Slab Black" w:hAnsi="Roboto Slab Black" w:cs="Roboto Slab Black"/>
          <w:b/>
          <w:bCs/>
        </w:rPr>
        <w:t>AFD.623</w:t>
      </w:r>
      <w:r w:rsidRPr="00734E47">
        <w:rPr>
          <w:rFonts w:ascii="Roboto Slab Black" w:hAnsi="Roboto Slab Black" w:cs="Roboto Slab Black"/>
          <w:b/>
          <w:bCs/>
        </w:rPr>
        <w:tab/>
        <w:t>Förskott</w:t>
      </w:r>
    </w:p>
    <w:p w14:paraId="5EACD7E3" w14:textId="77777777" w:rsidR="006B2327" w:rsidRPr="001D5494" w:rsidRDefault="006B2327" w:rsidP="001D5494">
      <w:pPr>
        <w:spacing w:after="0" w:line="240" w:lineRule="auto"/>
        <w:ind w:left="1276"/>
      </w:pPr>
      <w:r w:rsidRPr="001D5494">
        <w:t>Förskott beviljas ej.</w:t>
      </w:r>
    </w:p>
    <w:p w14:paraId="27E2FACE" w14:textId="77777777" w:rsidR="006B2327" w:rsidRPr="00734E47" w:rsidRDefault="006B2327" w:rsidP="00734E47">
      <w:pPr>
        <w:spacing w:before="240" w:after="0"/>
        <w:rPr>
          <w:rFonts w:ascii="Roboto Slab Black" w:hAnsi="Roboto Slab Black" w:cs="Roboto Slab Black"/>
          <w:b/>
          <w:bCs/>
        </w:rPr>
      </w:pPr>
      <w:r w:rsidRPr="00A05E99">
        <w:rPr>
          <w:rFonts w:ascii="Roboto Slab Black" w:hAnsi="Roboto Slab Black" w:cs="Roboto Slab Black"/>
          <w:b/>
          <w:bCs/>
        </w:rPr>
        <w:t>AFD.624</w:t>
      </w:r>
      <w:r w:rsidRPr="00A05E99">
        <w:rPr>
          <w:rFonts w:ascii="Roboto Slab Black" w:hAnsi="Roboto Slab Black" w:cs="Roboto Slab Black"/>
          <w:b/>
          <w:bCs/>
        </w:rPr>
        <w:tab/>
        <w:t>Fakturering</w:t>
      </w:r>
    </w:p>
    <w:p w14:paraId="49BC746C" w14:textId="77777777" w:rsidR="006B2327" w:rsidRPr="001D5494" w:rsidRDefault="006B2327" w:rsidP="001D5494">
      <w:pPr>
        <w:spacing w:after="0" w:line="240" w:lineRule="auto"/>
        <w:ind w:left="1276"/>
      </w:pPr>
      <w:r w:rsidRPr="001D5494">
        <w:t>Fakturor ska inlämnas i ett original. Samtliga fakturor märkes med:</w:t>
      </w:r>
    </w:p>
    <w:p w14:paraId="5DCB26EE" w14:textId="664B0948" w:rsidR="006B2327" w:rsidRPr="001D5494" w:rsidRDefault="006B2327" w:rsidP="001D5494">
      <w:pPr>
        <w:spacing w:after="0" w:line="240" w:lineRule="auto"/>
        <w:ind w:left="1276"/>
      </w:pPr>
      <w:r w:rsidRPr="001D5494">
        <w:t>Projekt:</w:t>
      </w:r>
      <w:r w:rsidRPr="001D5494">
        <w:tab/>
      </w:r>
      <w:proofErr w:type="spellStart"/>
      <w:r w:rsidRPr="001D5494">
        <w:t>Proj</w:t>
      </w:r>
      <w:proofErr w:type="spellEnd"/>
      <w:r w:rsidRPr="001D5494">
        <w:t xml:space="preserve">-id </w:t>
      </w:r>
      <w:proofErr w:type="gramStart"/>
      <w:r w:rsidR="001F35C7" w:rsidRPr="002B4909">
        <w:t>18900</w:t>
      </w:r>
      <w:proofErr w:type="gramEnd"/>
    </w:p>
    <w:p w14:paraId="55A14E2E" w14:textId="26F61F69" w:rsidR="006B2327" w:rsidRPr="001D5494" w:rsidRDefault="00DB7E29" w:rsidP="001D5494">
      <w:pPr>
        <w:spacing w:after="0" w:line="240" w:lineRule="auto"/>
        <w:ind w:left="1276"/>
      </w:pPr>
      <w:r>
        <w:tab/>
      </w:r>
      <w:r w:rsidR="006B2327" w:rsidRPr="001D5494">
        <w:tab/>
      </w:r>
      <w:proofErr w:type="spellStart"/>
      <w:r w:rsidR="001566EE">
        <w:t>Skevik</w:t>
      </w:r>
      <w:proofErr w:type="spellEnd"/>
      <w:r w:rsidR="001566EE">
        <w:t xml:space="preserve"> 1:190, nyproduktion bostäder </w:t>
      </w:r>
      <w:r>
        <w:t xml:space="preserve"> </w:t>
      </w:r>
    </w:p>
    <w:p w14:paraId="28410CC2" w14:textId="2800B289" w:rsidR="006B2327" w:rsidRPr="001D5494" w:rsidRDefault="00DB7E29" w:rsidP="001D5494">
      <w:pPr>
        <w:spacing w:after="0" w:line="240" w:lineRule="auto"/>
        <w:ind w:left="1276"/>
      </w:pPr>
      <w:r>
        <w:tab/>
      </w:r>
      <w:r w:rsidR="006B2327" w:rsidRPr="001D5494">
        <w:tab/>
        <w:t>Kontosträng (enligt senare besked)</w:t>
      </w:r>
    </w:p>
    <w:p w14:paraId="62934458" w14:textId="4B1FC726" w:rsidR="006B2327" w:rsidRPr="001D5494" w:rsidRDefault="006B2327" w:rsidP="001D5494">
      <w:pPr>
        <w:spacing w:after="0" w:line="240" w:lineRule="auto"/>
        <w:ind w:left="1276"/>
      </w:pPr>
      <w:r w:rsidRPr="001D5494">
        <w:t>Vår referens:</w:t>
      </w:r>
      <w:r w:rsidRPr="001D5494">
        <w:tab/>
      </w:r>
      <w:r w:rsidR="00DB7E29">
        <w:t xml:space="preserve">Stefan Paulato </w:t>
      </w:r>
    </w:p>
    <w:p w14:paraId="46B1C3F4" w14:textId="77777777" w:rsidR="006B2327" w:rsidRPr="001D5494" w:rsidRDefault="006B2327" w:rsidP="001D5494">
      <w:pPr>
        <w:spacing w:after="0" w:line="240" w:lineRule="auto"/>
        <w:ind w:left="1276"/>
      </w:pPr>
    </w:p>
    <w:p w14:paraId="0B835270" w14:textId="57C4BF13" w:rsidR="006B2327" w:rsidRPr="001D5494" w:rsidRDefault="006B2327" w:rsidP="00141BB6">
      <w:pPr>
        <w:spacing w:after="120" w:line="240" w:lineRule="auto"/>
        <w:ind w:left="1276"/>
      </w:pPr>
      <w:r w:rsidRPr="001D5494">
        <w:t xml:space="preserve">Faktura ska vara ställd enligt </w:t>
      </w:r>
      <w:r w:rsidR="00E70DDC">
        <w:t>”Information E-faktura</w:t>
      </w:r>
      <w:r w:rsidRPr="001D5494">
        <w:t>”</w:t>
      </w:r>
    </w:p>
    <w:p w14:paraId="03B389F5" w14:textId="00AD4B83" w:rsidR="006B2327" w:rsidRPr="001D5494" w:rsidRDefault="006B2327" w:rsidP="00141BB6">
      <w:pPr>
        <w:spacing w:after="120" w:line="240" w:lineRule="auto"/>
        <w:ind w:left="1276"/>
      </w:pPr>
      <w:r w:rsidRPr="001D5494">
        <w:lastRenderedPageBreak/>
        <w:t>Faktura får ej utan beställarens medgivande överlåtas på factoringbolag eller liknande företag.</w:t>
      </w:r>
    </w:p>
    <w:p w14:paraId="19C01FF9" w14:textId="77777777" w:rsidR="006B2327" w:rsidRPr="001D5494" w:rsidRDefault="006B2327" w:rsidP="001D5494">
      <w:pPr>
        <w:spacing w:after="0" w:line="240" w:lineRule="auto"/>
        <w:ind w:left="1276"/>
      </w:pPr>
      <w:r w:rsidRPr="001D5494">
        <w:t>Faktura ska innehålla uppgift om:</w:t>
      </w:r>
    </w:p>
    <w:p w14:paraId="7A974E1F" w14:textId="170D30F5" w:rsidR="006B2327" w:rsidRPr="001D5494" w:rsidRDefault="006B2327" w:rsidP="00DB7E29">
      <w:pPr>
        <w:pStyle w:val="Liststycke"/>
        <w:numPr>
          <w:ilvl w:val="0"/>
          <w:numId w:val="23"/>
        </w:numPr>
        <w:spacing w:after="0" w:line="240" w:lineRule="auto"/>
      </w:pPr>
      <w:r w:rsidRPr="001D5494">
        <w:t xml:space="preserve">kontraktssummans storlek </w:t>
      </w:r>
    </w:p>
    <w:p w14:paraId="199D0415" w14:textId="4B81AF18" w:rsidR="006B2327" w:rsidRPr="001D5494" w:rsidRDefault="006B2327" w:rsidP="00DB7E29">
      <w:pPr>
        <w:pStyle w:val="Liststycke"/>
        <w:numPr>
          <w:ilvl w:val="0"/>
          <w:numId w:val="23"/>
        </w:numPr>
        <w:spacing w:after="0" w:line="240" w:lineRule="auto"/>
      </w:pPr>
      <w:r w:rsidRPr="001D5494">
        <w:t>tidigare fakturerat lyftningsbelopp</w:t>
      </w:r>
    </w:p>
    <w:p w14:paraId="37B2672E" w14:textId="7E0D1123" w:rsidR="006B2327" w:rsidRPr="001D5494" w:rsidRDefault="006B2327" w:rsidP="00DB7E29">
      <w:pPr>
        <w:pStyle w:val="Liststycke"/>
        <w:numPr>
          <w:ilvl w:val="0"/>
          <w:numId w:val="23"/>
        </w:numPr>
        <w:spacing w:after="0" w:line="240" w:lineRule="auto"/>
      </w:pPr>
      <w:r w:rsidRPr="001D5494">
        <w:t>aktuellt lyftningsbelopp</w:t>
      </w:r>
    </w:p>
    <w:p w14:paraId="522D2979" w14:textId="4863D724" w:rsidR="006B2327" w:rsidRPr="001D5494" w:rsidRDefault="006B2327" w:rsidP="00DB7E29">
      <w:pPr>
        <w:pStyle w:val="Liststycke"/>
        <w:numPr>
          <w:ilvl w:val="0"/>
          <w:numId w:val="23"/>
        </w:numPr>
        <w:spacing w:after="0" w:line="240" w:lineRule="auto"/>
      </w:pPr>
      <w:r w:rsidRPr="001D5494">
        <w:t>innehållna medel</w:t>
      </w:r>
    </w:p>
    <w:p w14:paraId="299CF807" w14:textId="5D61FB59" w:rsidR="006B2327" w:rsidRPr="001D5494" w:rsidRDefault="006B2327" w:rsidP="00141BB6">
      <w:pPr>
        <w:pStyle w:val="Liststycke"/>
        <w:numPr>
          <w:ilvl w:val="0"/>
          <w:numId w:val="23"/>
        </w:numPr>
        <w:spacing w:after="120" w:line="240" w:lineRule="auto"/>
      </w:pPr>
      <w:r w:rsidRPr="001D5494">
        <w:t>resterande belopp av kontraktssumman att fakturera</w:t>
      </w:r>
    </w:p>
    <w:p w14:paraId="116FE328" w14:textId="424D2440" w:rsidR="006B2327" w:rsidRDefault="006B2327" w:rsidP="00141BB6">
      <w:pPr>
        <w:spacing w:after="120" w:line="240" w:lineRule="auto"/>
        <w:ind w:left="1276"/>
      </w:pPr>
      <w:r w:rsidRPr="001D5494">
        <w:t xml:space="preserve">Innan första fakturan skickas </w:t>
      </w:r>
      <w:r w:rsidR="005636F4">
        <w:t>ska</w:t>
      </w:r>
      <w:r w:rsidRPr="001D5494">
        <w:t xml:space="preserve"> samtliga </w:t>
      </w:r>
      <w:r w:rsidR="00BA05F7">
        <w:t>enligt nedan öv</w:t>
      </w:r>
      <w:r w:rsidRPr="001D5494">
        <w:t>erlämnas och godkännas av beställaren.</w:t>
      </w:r>
    </w:p>
    <w:p w14:paraId="5059C9A6" w14:textId="743278BD" w:rsidR="00BA05F7" w:rsidRDefault="00BA05F7" w:rsidP="00BA05F7">
      <w:pPr>
        <w:pStyle w:val="Liststycke"/>
        <w:numPr>
          <w:ilvl w:val="0"/>
          <w:numId w:val="5"/>
        </w:numPr>
        <w:spacing w:after="0" w:line="240" w:lineRule="auto"/>
      </w:pPr>
      <w:r w:rsidRPr="00CC461B">
        <w:t>APD-plan</w:t>
      </w:r>
    </w:p>
    <w:p w14:paraId="1FA68847" w14:textId="3B51391C" w:rsidR="00E70DDC" w:rsidRPr="00CC461B" w:rsidRDefault="00E70DDC" w:rsidP="00BA05F7">
      <w:pPr>
        <w:pStyle w:val="Liststycke"/>
        <w:numPr>
          <w:ilvl w:val="0"/>
          <w:numId w:val="5"/>
        </w:numPr>
        <w:spacing w:after="0" w:line="240" w:lineRule="auto"/>
      </w:pPr>
      <w:r>
        <w:t>TA-plan</w:t>
      </w:r>
    </w:p>
    <w:p w14:paraId="1F99C3A4" w14:textId="77777777" w:rsidR="00BA05F7" w:rsidRPr="00CC461B" w:rsidRDefault="00BA05F7" w:rsidP="00BA05F7">
      <w:pPr>
        <w:pStyle w:val="Liststycke"/>
        <w:numPr>
          <w:ilvl w:val="0"/>
          <w:numId w:val="5"/>
        </w:numPr>
        <w:spacing w:after="0" w:line="240" w:lineRule="auto"/>
      </w:pPr>
      <w:r w:rsidRPr="00CC461B">
        <w:t>Arbetsmiljöplan</w:t>
      </w:r>
    </w:p>
    <w:p w14:paraId="68F3385A" w14:textId="77777777" w:rsidR="00BA05F7" w:rsidRPr="00CC461B" w:rsidRDefault="00BA05F7" w:rsidP="00BA05F7">
      <w:pPr>
        <w:pStyle w:val="Liststycke"/>
        <w:numPr>
          <w:ilvl w:val="0"/>
          <w:numId w:val="5"/>
        </w:numPr>
        <w:spacing w:after="0" w:line="240" w:lineRule="auto"/>
      </w:pPr>
      <w:r w:rsidRPr="00CC461B">
        <w:t>Kvalitetsplan enligt AFD.224</w:t>
      </w:r>
    </w:p>
    <w:p w14:paraId="55C5C35D" w14:textId="77777777" w:rsidR="00BA05F7" w:rsidRDefault="00BA05F7" w:rsidP="00BA05F7">
      <w:pPr>
        <w:pStyle w:val="Liststycke"/>
        <w:numPr>
          <w:ilvl w:val="0"/>
          <w:numId w:val="5"/>
        </w:numPr>
        <w:spacing w:after="0" w:line="240" w:lineRule="auto"/>
      </w:pPr>
      <w:r w:rsidRPr="00CC461B">
        <w:t>Miljöplan enligt AFD.224</w:t>
      </w:r>
    </w:p>
    <w:p w14:paraId="1EE4AB7E" w14:textId="77777777" w:rsidR="00BA05F7" w:rsidRPr="00CC461B" w:rsidRDefault="00BA05F7" w:rsidP="00BA05F7">
      <w:pPr>
        <w:pStyle w:val="Liststycke"/>
        <w:numPr>
          <w:ilvl w:val="0"/>
          <w:numId w:val="5"/>
        </w:numPr>
        <w:spacing w:after="0" w:line="240" w:lineRule="auto"/>
      </w:pPr>
      <w:r w:rsidRPr="00CC461B">
        <w:t>Huvudtidplan</w:t>
      </w:r>
    </w:p>
    <w:p w14:paraId="4593B90B" w14:textId="77777777" w:rsidR="00BA05F7" w:rsidRPr="00CC461B" w:rsidRDefault="00BA05F7" w:rsidP="00BA05F7">
      <w:pPr>
        <w:pStyle w:val="Liststycke"/>
        <w:numPr>
          <w:ilvl w:val="0"/>
          <w:numId w:val="5"/>
        </w:numPr>
        <w:spacing w:after="0" w:line="240" w:lineRule="auto"/>
      </w:pPr>
      <w:r w:rsidRPr="00CC461B">
        <w:t>Detaljerad produktionstidplan</w:t>
      </w:r>
    </w:p>
    <w:p w14:paraId="4F2EC4A5" w14:textId="77777777" w:rsidR="00BA05F7" w:rsidRPr="00CC461B" w:rsidRDefault="00BA05F7" w:rsidP="00BA05F7">
      <w:pPr>
        <w:pStyle w:val="Liststycke"/>
        <w:numPr>
          <w:ilvl w:val="0"/>
          <w:numId w:val="5"/>
        </w:numPr>
        <w:spacing w:after="0" w:line="240" w:lineRule="auto"/>
      </w:pPr>
      <w:r w:rsidRPr="00CC461B">
        <w:t xml:space="preserve">Försäkringsbevis </w:t>
      </w:r>
      <w:r>
        <w:t xml:space="preserve">enligt </w:t>
      </w:r>
      <w:r w:rsidRPr="00CC461B">
        <w:t>AFD.54</w:t>
      </w:r>
    </w:p>
    <w:p w14:paraId="503ACC20" w14:textId="77777777" w:rsidR="00BA05F7" w:rsidRPr="00CC461B" w:rsidRDefault="00BA05F7" w:rsidP="00BA05F7">
      <w:pPr>
        <w:pStyle w:val="Liststycke"/>
        <w:numPr>
          <w:ilvl w:val="0"/>
          <w:numId w:val="5"/>
        </w:numPr>
        <w:spacing w:after="0" w:line="240" w:lineRule="auto"/>
      </w:pPr>
      <w:r w:rsidRPr="00CC461B">
        <w:t>Betalningsplan enligt AFD.622</w:t>
      </w:r>
    </w:p>
    <w:p w14:paraId="7AB5CDD3" w14:textId="77777777" w:rsidR="00BA05F7" w:rsidRDefault="00BA05F7" w:rsidP="00BA05F7">
      <w:pPr>
        <w:pStyle w:val="Liststycke"/>
        <w:numPr>
          <w:ilvl w:val="0"/>
          <w:numId w:val="5"/>
        </w:numPr>
        <w:spacing w:after="0" w:line="240" w:lineRule="auto"/>
      </w:pPr>
      <w:r w:rsidRPr="00CC461B">
        <w:t>Säkerhet enligt AFD.631</w:t>
      </w:r>
    </w:p>
    <w:p w14:paraId="064641DF" w14:textId="77777777" w:rsidR="00BA05F7" w:rsidRPr="001D5494" w:rsidRDefault="00BA05F7" w:rsidP="00141BB6">
      <w:pPr>
        <w:spacing w:after="120" w:line="240" w:lineRule="auto"/>
        <w:ind w:left="1276"/>
      </w:pPr>
    </w:p>
    <w:p w14:paraId="5E1EB5A2" w14:textId="77777777" w:rsidR="006B2327" w:rsidRPr="001D5494" w:rsidRDefault="006B2327" w:rsidP="00DB7E29">
      <w:pPr>
        <w:spacing w:after="120" w:line="240" w:lineRule="auto"/>
        <w:ind w:left="1276"/>
      </w:pPr>
      <w:r w:rsidRPr="001D5494">
        <w:t xml:space="preserve">Av beställaren godkända tilläggs- och ändringsarbeten ska faktureras separat en gång per månad och ges särskilt nummer för identifiering. </w:t>
      </w:r>
    </w:p>
    <w:p w14:paraId="52CA8A0C" w14:textId="77777777" w:rsidR="006B2327" w:rsidRPr="001D5494" w:rsidRDefault="006B2327" w:rsidP="00DB7E29">
      <w:pPr>
        <w:spacing w:after="120" w:line="240" w:lineRule="auto"/>
        <w:ind w:left="1276"/>
      </w:pPr>
      <w:r w:rsidRPr="001D5494">
        <w:t>Faktura betalas inom trettio (30) dagar efter ankomstdagen. Vid semester och jul-/nyårs</w:t>
      </w:r>
      <w:r w:rsidRPr="001D5494">
        <w:softHyphen/>
      </w:r>
      <w:r w:rsidRPr="001D5494">
        <w:softHyphen/>
      </w:r>
      <w:r w:rsidRPr="001D5494">
        <w:softHyphen/>
        <w:t>helger sker betalning inom fyrtiofem (45) dagar efter ankomstdagen.</w:t>
      </w:r>
    </w:p>
    <w:p w14:paraId="1CAAEA6A" w14:textId="77777777" w:rsidR="006B2327" w:rsidRPr="006B2327" w:rsidRDefault="006B2327" w:rsidP="00DB7E29">
      <w:pPr>
        <w:spacing w:after="120" w:line="240" w:lineRule="auto"/>
        <w:ind w:left="1276"/>
        <w:rPr>
          <w:rFonts w:cs="Calibri"/>
          <w:sz w:val="24"/>
          <w:szCs w:val="24"/>
        </w:rPr>
      </w:pPr>
      <w:r w:rsidRPr="001D5494">
        <w:t>Med ändring av ABT 06 kap 6 § 19 första-, andra- och tredje stycket föreskrivs att preskriptionstiden tre (3) månader gäller.</w:t>
      </w:r>
    </w:p>
    <w:p w14:paraId="63EFAD30" w14:textId="77777777" w:rsidR="006B2327" w:rsidRPr="00734E47" w:rsidRDefault="006B2327" w:rsidP="00734E47">
      <w:pPr>
        <w:spacing w:before="240" w:after="0"/>
        <w:rPr>
          <w:rFonts w:ascii="Roboto Slab Black" w:hAnsi="Roboto Slab Black" w:cs="Roboto Slab Black"/>
          <w:b/>
          <w:bCs/>
        </w:rPr>
      </w:pPr>
      <w:r w:rsidRPr="00734E47">
        <w:rPr>
          <w:rFonts w:ascii="Roboto Slab Black" w:hAnsi="Roboto Slab Black" w:cs="Roboto Slab Black"/>
          <w:b/>
          <w:bCs/>
        </w:rPr>
        <w:t>AFD.625</w:t>
      </w:r>
      <w:r w:rsidRPr="00734E47">
        <w:rPr>
          <w:rFonts w:ascii="Roboto Slab Black" w:hAnsi="Roboto Slab Black" w:cs="Roboto Slab Black"/>
          <w:b/>
          <w:bCs/>
        </w:rPr>
        <w:tab/>
        <w:t>Dröjsmålsränta</w:t>
      </w:r>
    </w:p>
    <w:p w14:paraId="7CD3EB9E" w14:textId="77777777" w:rsidR="006B2327" w:rsidRPr="001D5494" w:rsidRDefault="006B2327" w:rsidP="001D5494">
      <w:pPr>
        <w:spacing w:after="0" w:line="240" w:lineRule="auto"/>
        <w:ind w:left="1276"/>
      </w:pPr>
      <w:r w:rsidRPr="001D5494">
        <w:t xml:space="preserve">Dröjsmålsränta under etthundra (100) kronor accepteras ej.  </w:t>
      </w:r>
    </w:p>
    <w:p w14:paraId="6902FCCA" w14:textId="77777777" w:rsidR="006B2327" w:rsidRPr="00734E47" w:rsidRDefault="006B2327" w:rsidP="00734E47">
      <w:pPr>
        <w:spacing w:before="240" w:after="0"/>
        <w:rPr>
          <w:rFonts w:ascii="Roboto Slab Black" w:hAnsi="Roboto Slab Black" w:cs="Roboto Slab Black"/>
          <w:b/>
          <w:bCs/>
        </w:rPr>
      </w:pPr>
      <w:r w:rsidRPr="00734E47">
        <w:rPr>
          <w:rFonts w:ascii="Roboto Slab Black" w:hAnsi="Roboto Slab Black" w:cs="Roboto Slab Black"/>
          <w:b/>
          <w:bCs/>
        </w:rPr>
        <w:t>AFD.631</w:t>
      </w:r>
      <w:r w:rsidRPr="00734E47">
        <w:rPr>
          <w:rFonts w:ascii="Roboto Slab Black" w:hAnsi="Roboto Slab Black" w:cs="Roboto Slab Black"/>
          <w:b/>
          <w:bCs/>
        </w:rPr>
        <w:tab/>
        <w:t>Säkerhet till beställaren</w:t>
      </w:r>
    </w:p>
    <w:p w14:paraId="0E63DCDC" w14:textId="537181D5" w:rsidR="006B2327" w:rsidRPr="001D5494" w:rsidRDefault="006B2327" w:rsidP="001D5494">
      <w:pPr>
        <w:spacing w:after="0" w:line="240" w:lineRule="auto"/>
        <w:ind w:left="1276"/>
      </w:pPr>
      <w:r w:rsidRPr="001D5494">
        <w:t xml:space="preserve">Säkerhet ska utgöras av bankgaranti, försäkringsgaranti eller likvärdigt. Även moderbolagsborgen kan accepteras av beställaren. </w:t>
      </w:r>
    </w:p>
    <w:p w14:paraId="281CAFD3" w14:textId="77777777" w:rsidR="006B2327" w:rsidRPr="00734E47" w:rsidRDefault="006B2327" w:rsidP="00734E47">
      <w:pPr>
        <w:spacing w:before="240" w:after="0"/>
        <w:rPr>
          <w:rFonts w:ascii="Roboto Slab Black" w:hAnsi="Roboto Slab Black" w:cs="Roboto Slab Black"/>
          <w:b/>
          <w:bCs/>
        </w:rPr>
      </w:pPr>
      <w:r w:rsidRPr="00734E47">
        <w:rPr>
          <w:rFonts w:ascii="Roboto Slab Black" w:hAnsi="Roboto Slab Black" w:cs="Roboto Slab Black"/>
          <w:b/>
          <w:bCs/>
        </w:rPr>
        <w:t>AFD.7</w:t>
      </w:r>
      <w:r w:rsidRPr="00734E47">
        <w:rPr>
          <w:rFonts w:ascii="Roboto Slab Black" w:hAnsi="Roboto Slab Black" w:cs="Roboto Slab Black"/>
          <w:b/>
          <w:bCs/>
        </w:rPr>
        <w:tab/>
        <w:t>Besiktning</w:t>
      </w:r>
    </w:p>
    <w:p w14:paraId="6F920B90" w14:textId="77777777" w:rsidR="006B2327" w:rsidRPr="00734E47" w:rsidRDefault="006B2327" w:rsidP="00734E47">
      <w:pPr>
        <w:spacing w:before="240" w:after="0"/>
        <w:rPr>
          <w:rFonts w:ascii="Roboto Slab Black" w:hAnsi="Roboto Slab Black" w:cs="Roboto Slab Black"/>
          <w:b/>
          <w:bCs/>
        </w:rPr>
      </w:pPr>
      <w:r w:rsidRPr="00734E47">
        <w:rPr>
          <w:rFonts w:ascii="Roboto Slab Black" w:hAnsi="Roboto Slab Black" w:cs="Roboto Slab Black"/>
          <w:b/>
          <w:bCs/>
        </w:rPr>
        <w:t>AFD.71</w:t>
      </w:r>
      <w:r w:rsidRPr="00734E47">
        <w:rPr>
          <w:rFonts w:ascii="Roboto Slab Black" w:hAnsi="Roboto Slab Black" w:cs="Roboto Slab Black"/>
          <w:b/>
          <w:bCs/>
        </w:rPr>
        <w:tab/>
        <w:t>Entreprenadbesiktningar</w:t>
      </w:r>
    </w:p>
    <w:p w14:paraId="50D29251" w14:textId="77777777" w:rsidR="006B2327" w:rsidRPr="00734E47" w:rsidRDefault="006B2327" w:rsidP="00734E47">
      <w:pPr>
        <w:spacing w:before="240" w:after="0"/>
        <w:rPr>
          <w:rFonts w:ascii="Roboto Slab Black" w:hAnsi="Roboto Slab Black" w:cs="Roboto Slab Black"/>
          <w:b/>
          <w:bCs/>
        </w:rPr>
      </w:pPr>
      <w:r w:rsidRPr="00734E47">
        <w:rPr>
          <w:rFonts w:ascii="Roboto Slab Black" w:hAnsi="Roboto Slab Black" w:cs="Roboto Slab Black"/>
          <w:b/>
          <w:bCs/>
        </w:rPr>
        <w:t>AFD.711</w:t>
      </w:r>
      <w:r w:rsidRPr="00734E47">
        <w:rPr>
          <w:rFonts w:ascii="Roboto Slab Black" w:hAnsi="Roboto Slab Black" w:cs="Roboto Slab Black"/>
          <w:b/>
          <w:bCs/>
        </w:rPr>
        <w:tab/>
        <w:t>Besiktningsplan</w:t>
      </w:r>
    </w:p>
    <w:p w14:paraId="394402C5" w14:textId="77777777" w:rsidR="006B2327" w:rsidRPr="001D5494" w:rsidRDefault="006B2327" w:rsidP="008B246E">
      <w:pPr>
        <w:spacing w:after="120" w:line="240" w:lineRule="auto"/>
        <w:ind w:left="1276"/>
      </w:pPr>
      <w:r w:rsidRPr="001D5494">
        <w:lastRenderedPageBreak/>
        <w:t>Entreprenören ska upprätta besiktningsplan i samråd med beställaren på basis av godkänd tidplan.</w:t>
      </w:r>
    </w:p>
    <w:p w14:paraId="6CD6A3D2" w14:textId="77777777" w:rsidR="006B2327" w:rsidRPr="001D5494" w:rsidRDefault="006B2327" w:rsidP="008B246E">
      <w:pPr>
        <w:spacing w:after="120" w:line="240" w:lineRule="auto"/>
        <w:ind w:left="1276"/>
      </w:pPr>
      <w:r w:rsidRPr="001D5494">
        <w:t>Tidplanen för slutbesiktning i besiktningsplanen ska överensstämma med den i kontraktet överenskomna färdigställandetidpunkten.</w:t>
      </w:r>
    </w:p>
    <w:p w14:paraId="1C982A9D" w14:textId="77777777" w:rsidR="006B2327" w:rsidRPr="001D5494" w:rsidRDefault="006B2327" w:rsidP="008B246E">
      <w:pPr>
        <w:spacing w:after="120" w:line="240" w:lineRule="auto"/>
        <w:ind w:left="1276"/>
      </w:pPr>
      <w:r w:rsidRPr="001D5494">
        <w:t>I besiktningsplanen ska även egenkontroller, myndighetskontroller och provningar anges. Intyg över godkända kontroller och provningar ska föreligga innan förbesiktning.</w:t>
      </w:r>
    </w:p>
    <w:p w14:paraId="7D31B347" w14:textId="77777777" w:rsidR="006B2327" w:rsidRPr="001D5494" w:rsidRDefault="006B2327" w:rsidP="008B246E">
      <w:pPr>
        <w:spacing w:after="120" w:line="240" w:lineRule="auto"/>
        <w:ind w:left="1276"/>
      </w:pPr>
      <w:r w:rsidRPr="001D5494">
        <w:t>Entreprenörens egenkontroll samt syner som utföres tillsammans med beställarens kontrollorganisation förutsätts utgöra underlag till besiktningarna.</w:t>
      </w:r>
    </w:p>
    <w:p w14:paraId="00CCE767" w14:textId="77777777" w:rsidR="006B2327" w:rsidRPr="001D5494" w:rsidRDefault="006B2327" w:rsidP="008B246E">
      <w:pPr>
        <w:spacing w:after="120" w:line="240" w:lineRule="auto"/>
        <w:ind w:left="1276"/>
      </w:pPr>
      <w:r w:rsidRPr="001D5494">
        <w:t>Entreprenören ska redovisa dokumenterad slutkontroll före besiktningar i enlighet med överenskommen besiktningsplan.</w:t>
      </w:r>
    </w:p>
    <w:p w14:paraId="4FD61B15" w14:textId="77777777" w:rsidR="006B2327" w:rsidRDefault="006B2327" w:rsidP="00734E47">
      <w:pPr>
        <w:spacing w:before="240" w:after="0"/>
        <w:rPr>
          <w:rFonts w:ascii="Roboto Slab Black" w:hAnsi="Roboto Slab Black" w:cs="Roboto Slab Black"/>
          <w:b/>
          <w:bCs/>
        </w:rPr>
      </w:pPr>
      <w:r w:rsidRPr="00734E47">
        <w:rPr>
          <w:rFonts w:ascii="Roboto Slab Black" w:hAnsi="Roboto Slab Black" w:cs="Roboto Slab Black"/>
          <w:b/>
          <w:bCs/>
        </w:rPr>
        <w:t>AFD.712</w:t>
      </w:r>
      <w:r w:rsidRPr="00734E47">
        <w:rPr>
          <w:rFonts w:ascii="Roboto Slab Black" w:hAnsi="Roboto Slab Black" w:cs="Roboto Slab Black"/>
          <w:b/>
          <w:bCs/>
        </w:rPr>
        <w:tab/>
        <w:t>Förbesiktning</w:t>
      </w:r>
    </w:p>
    <w:p w14:paraId="6D6DF270" w14:textId="1932FE99" w:rsidR="008B246E" w:rsidRPr="008B246E" w:rsidRDefault="008B246E" w:rsidP="008B246E">
      <w:pPr>
        <w:spacing w:after="120" w:line="240" w:lineRule="auto"/>
        <w:ind w:left="1276"/>
      </w:pPr>
      <w:r w:rsidRPr="008B246E">
        <w:t>Det åligger entreprenören att i samråd med beställaren kalla till förbesiktning av sådana anläggnin</w:t>
      </w:r>
      <w:r>
        <w:t>g</w:t>
      </w:r>
      <w:r w:rsidRPr="008B246E">
        <w:t>sdelar som inte är möjliga att inspektera under slutbesiktnin</w:t>
      </w:r>
      <w:r w:rsidRPr="008B246E">
        <w:rPr>
          <w:rFonts w:hint="eastAsia"/>
        </w:rPr>
        <w:t>g</w:t>
      </w:r>
      <w:r w:rsidRPr="008B246E">
        <w:t xml:space="preserve"> eller </w:t>
      </w:r>
      <w:r>
        <w:t>sådana</w:t>
      </w:r>
      <w:r w:rsidRPr="008B246E">
        <w:t xml:space="preserve"> delar som </w:t>
      </w:r>
      <w:r w:rsidR="005636F4">
        <w:t>ska</w:t>
      </w:r>
      <w:r w:rsidRPr="008B246E">
        <w:t xml:space="preserve"> tas i drift före färdigställandetiden</w:t>
      </w:r>
      <w:r w:rsidR="004416E9">
        <w:t xml:space="preserve">. </w:t>
      </w:r>
    </w:p>
    <w:p w14:paraId="63D9C51A" w14:textId="77777777" w:rsidR="006B2327" w:rsidRPr="00734E47" w:rsidRDefault="006B2327" w:rsidP="00734E47">
      <w:pPr>
        <w:spacing w:before="240" w:after="0"/>
        <w:rPr>
          <w:rFonts w:ascii="Roboto Slab Black" w:hAnsi="Roboto Slab Black" w:cs="Roboto Slab Black"/>
          <w:b/>
          <w:bCs/>
        </w:rPr>
      </w:pPr>
      <w:r w:rsidRPr="00734E47">
        <w:rPr>
          <w:rFonts w:ascii="Roboto Slab Black" w:hAnsi="Roboto Slab Black" w:cs="Roboto Slab Black"/>
          <w:b/>
          <w:bCs/>
        </w:rPr>
        <w:t>AFD.713</w:t>
      </w:r>
      <w:r w:rsidRPr="00734E47">
        <w:rPr>
          <w:rFonts w:ascii="Roboto Slab Black" w:hAnsi="Roboto Slab Black" w:cs="Roboto Slab Black"/>
          <w:b/>
          <w:bCs/>
        </w:rPr>
        <w:tab/>
        <w:t>Slutbesiktning</w:t>
      </w:r>
    </w:p>
    <w:p w14:paraId="06372DE6" w14:textId="31399ED7" w:rsidR="00AC6FB6" w:rsidRDefault="00AC6FB6" w:rsidP="00AC6FB6">
      <w:pPr>
        <w:spacing w:after="120" w:line="240" w:lineRule="auto"/>
        <w:ind w:left="1276"/>
      </w:pPr>
      <w:r>
        <w:t xml:space="preserve">Entreprenören </w:t>
      </w:r>
      <w:r w:rsidR="005636F4">
        <w:t>ska</w:t>
      </w:r>
      <w:r>
        <w:t xml:space="preserve"> skriftligen i god tid göra anmälan om slutbesiktning. Underlag som ska ligga till grund för slutbesiktning ska levereras senast 2 veckor innan slutbesiktning. </w:t>
      </w:r>
    </w:p>
    <w:p w14:paraId="742DDB57" w14:textId="77777777" w:rsidR="006B2327" w:rsidRPr="00734E47" w:rsidRDefault="006B2327" w:rsidP="00734E47">
      <w:pPr>
        <w:spacing w:before="240" w:after="0"/>
        <w:rPr>
          <w:rFonts w:ascii="Roboto Slab Black" w:hAnsi="Roboto Slab Black" w:cs="Roboto Slab Black"/>
          <w:b/>
          <w:bCs/>
        </w:rPr>
      </w:pPr>
      <w:r w:rsidRPr="00734E47">
        <w:rPr>
          <w:rFonts w:ascii="Roboto Slab Black" w:hAnsi="Roboto Slab Black" w:cs="Roboto Slab Black"/>
          <w:b/>
          <w:bCs/>
        </w:rPr>
        <w:t>AFD.716</w:t>
      </w:r>
      <w:r w:rsidRPr="00734E47">
        <w:rPr>
          <w:rFonts w:ascii="Roboto Slab Black" w:hAnsi="Roboto Slab Black" w:cs="Roboto Slab Black"/>
          <w:b/>
          <w:bCs/>
        </w:rPr>
        <w:tab/>
        <w:t>Efterbesiktning</w:t>
      </w:r>
    </w:p>
    <w:p w14:paraId="1E448D7F" w14:textId="38A0E2A3" w:rsidR="006B2327" w:rsidRPr="001D5494" w:rsidRDefault="006B2327" w:rsidP="001D5494">
      <w:pPr>
        <w:spacing w:after="0" w:line="240" w:lineRule="auto"/>
        <w:ind w:left="1276"/>
      </w:pPr>
      <w:r w:rsidRPr="001D5494">
        <w:t xml:space="preserve">Beställaren kommer att vidarefakturera kostnader för efterbesiktning varvid beställaren </w:t>
      </w:r>
      <w:r w:rsidR="005636F4">
        <w:t>ska</w:t>
      </w:r>
      <w:r w:rsidRPr="001D5494">
        <w:t xml:space="preserve"> äga rätt till ett administrationspåslag om 8 % på verifierade självkostnad.</w:t>
      </w:r>
    </w:p>
    <w:p w14:paraId="46F50266" w14:textId="77777777" w:rsidR="006B2327" w:rsidRPr="00734E47" w:rsidRDefault="006B2327" w:rsidP="00734E47">
      <w:pPr>
        <w:spacing w:before="240" w:after="0"/>
        <w:rPr>
          <w:rFonts w:ascii="Roboto Slab Black" w:hAnsi="Roboto Slab Black" w:cs="Roboto Slab Black"/>
          <w:b/>
          <w:bCs/>
        </w:rPr>
      </w:pPr>
      <w:r w:rsidRPr="00734E47">
        <w:rPr>
          <w:rFonts w:ascii="Roboto Slab Black" w:hAnsi="Roboto Slab Black" w:cs="Roboto Slab Black"/>
          <w:b/>
          <w:bCs/>
        </w:rPr>
        <w:t>AFD.718</w:t>
      </w:r>
      <w:r w:rsidRPr="00734E47">
        <w:rPr>
          <w:rFonts w:ascii="Roboto Slab Black" w:hAnsi="Roboto Slab Black" w:cs="Roboto Slab Black"/>
          <w:b/>
          <w:bCs/>
        </w:rPr>
        <w:tab/>
        <w:t>Besiktningsman</w:t>
      </w:r>
    </w:p>
    <w:p w14:paraId="4A83CFC2" w14:textId="77777777" w:rsidR="00337C3E" w:rsidRDefault="006B2327" w:rsidP="00337C3E">
      <w:pPr>
        <w:spacing w:after="0" w:line="240" w:lineRule="auto"/>
        <w:ind w:left="1276"/>
      </w:pPr>
      <w:r w:rsidRPr="001D5494">
        <w:t>Besiktningsman utses av beställaren.</w:t>
      </w:r>
    </w:p>
    <w:p w14:paraId="7A75F9C4" w14:textId="3DC632CC" w:rsidR="006B2327" w:rsidRPr="00337C3E" w:rsidRDefault="006B2327" w:rsidP="00337C3E">
      <w:pPr>
        <w:spacing w:before="240" w:after="0"/>
        <w:rPr>
          <w:rFonts w:ascii="Roboto Slab Black" w:hAnsi="Roboto Slab Black" w:cs="Roboto Slab Black"/>
          <w:b/>
          <w:bCs/>
        </w:rPr>
      </w:pPr>
      <w:r w:rsidRPr="00734E47">
        <w:rPr>
          <w:rFonts w:ascii="Roboto Slab Black" w:hAnsi="Roboto Slab Black" w:cs="Roboto Slab Black"/>
          <w:b/>
          <w:bCs/>
        </w:rPr>
        <w:t>AFD.8</w:t>
      </w:r>
      <w:r w:rsidRPr="00734E47">
        <w:rPr>
          <w:rFonts w:ascii="Roboto Slab Black" w:hAnsi="Roboto Slab Black" w:cs="Roboto Slab Black"/>
          <w:b/>
          <w:bCs/>
        </w:rPr>
        <w:tab/>
        <w:t>Hävning</w:t>
      </w:r>
    </w:p>
    <w:p w14:paraId="1AFBCD37" w14:textId="77777777" w:rsidR="006B2327" w:rsidRPr="001D5494" w:rsidRDefault="006B2327" w:rsidP="0072286E">
      <w:pPr>
        <w:spacing w:after="120" w:line="240" w:lineRule="auto"/>
        <w:ind w:left="1276"/>
      </w:pPr>
      <w:r w:rsidRPr="001D5494">
        <w:t>Med ändring av ABT 06 kap 8 § 3 föreskrivs att detta inte gäller.</w:t>
      </w:r>
    </w:p>
    <w:p w14:paraId="189244E6" w14:textId="77777777" w:rsidR="006B2327" w:rsidRPr="001D5494" w:rsidRDefault="006B2327" w:rsidP="0072286E">
      <w:pPr>
        <w:spacing w:after="120" w:line="240" w:lineRule="auto"/>
        <w:ind w:left="1276"/>
      </w:pPr>
      <w:r w:rsidRPr="001D5494">
        <w:t>Med ändring av ABT 06 kap 8 § 1, punkt 7 föreskrivs att avtalet eller del därav inte får överlåtas utan beställarens godkännande, vid äventyr att beställaren häver avtalet.</w:t>
      </w:r>
    </w:p>
    <w:p w14:paraId="025E1C63" w14:textId="77777777" w:rsidR="006B2327" w:rsidRPr="006B2327" w:rsidRDefault="006B2327" w:rsidP="0072286E">
      <w:pPr>
        <w:spacing w:after="120" w:line="240" w:lineRule="auto"/>
        <w:ind w:left="1276"/>
      </w:pPr>
      <w:r w:rsidRPr="006B2327">
        <w:t xml:space="preserve">Utöver vad som anges i ABT 06 kap 8 § 1 har beställaren även rätt att häva detta avtal om: </w:t>
      </w:r>
    </w:p>
    <w:p w14:paraId="6F73B9A2" w14:textId="77777777" w:rsidR="006B2327" w:rsidRPr="006B2327" w:rsidRDefault="006B2327" w:rsidP="0072286E">
      <w:pPr>
        <w:spacing w:after="120" w:line="240" w:lineRule="auto"/>
        <w:ind w:left="1276"/>
      </w:pPr>
      <w:r w:rsidRPr="001D5494">
        <w:t xml:space="preserve">- </w:t>
      </w:r>
      <w:r w:rsidRPr="006B2327">
        <w:t xml:space="preserve">företrädare för eller anställd hos entreprenören under avtalstiden, och i sin roll som företrädare för eller anställd hos entreprenören, blir dömd för olaga diskriminering eller om entreprenören tvingas betala diskrimineringsersättning enligt gällande lagstiftning mot diskriminering. </w:t>
      </w:r>
    </w:p>
    <w:p w14:paraId="7858B08C" w14:textId="77777777" w:rsidR="006B2327" w:rsidRPr="006B2327" w:rsidRDefault="006B2327" w:rsidP="0072286E">
      <w:pPr>
        <w:spacing w:after="120" w:line="240" w:lineRule="auto"/>
        <w:ind w:left="1276"/>
      </w:pPr>
      <w:r w:rsidRPr="001D5494">
        <w:lastRenderedPageBreak/>
        <w:t xml:space="preserve">- </w:t>
      </w:r>
      <w:r w:rsidRPr="006B2327">
        <w:t xml:space="preserve">entreprenören under avtalstiden omfattas av omständigheter som enligt 13 kap. </w:t>
      </w:r>
      <w:proofErr w:type="gramStart"/>
      <w:r w:rsidRPr="006B2327">
        <w:t>1-2</w:t>
      </w:r>
      <w:proofErr w:type="gramEnd"/>
      <w:r w:rsidRPr="006B2327">
        <w:t xml:space="preserve"> § LOU ska medföra uteslutning av entreprenören. </w:t>
      </w:r>
    </w:p>
    <w:p w14:paraId="4A5269F0" w14:textId="77777777" w:rsidR="006B2327" w:rsidRPr="006B2327" w:rsidRDefault="006B2327" w:rsidP="0072286E">
      <w:pPr>
        <w:spacing w:after="120" w:line="240" w:lineRule="auto"/>
        <w:ind w:left="1276"/>
      </w:pPr>
      <w:r w:rsidRPr="006B2327">
        <w:t>- Europeiska unionens domstol i ett förfarande enligt artikel 258 i fördraget om Europeiska unionens funktionssätt (EUF-fördraget) finner att Sverige, genom att låta den upphandlande myndigheten ingå avtalet, allvarligt har åsidosatt sina skyldigheter enligt fördraget avseende Europeiska unionen, EUF-fördraget eller Europaparlamentets och rådets direktiv 2014/24/EU av den 26 februari 2014 om offentlig upphandling och om upphävande av direktiv 2004/18/EG.</w:t>
      </w:r>
    </w:p>
    <w:p w14:paraId="47509674" w14:textId="77777777" w:rsidR="006B2327" w:rsidRPr="001D5494" w:rsidRDefault="006B2327" w:rsidP="0072286E">
      <w:pPr>
        <w:spacing w:after="120" w:line="240" w:lineRule="auto"/>
        <w:ind w:left="1276"/>
      </w:pPr>
      <w:r w:rsidRPr="001D5494">
        <w:t xml:space="preserve">Utöver vad som anges i ABT 06 kap 8 § 1 äger beställaren häva såväl detta kontrakt som enskilt optionsavrop om entreprenören inte fullgör sin betalningsskyldighet beträffande skatter, sociala avgifter </w:t>
      </w:r>
      <w:proofErr w:type="gramStart"/>
      <w:r w:rsidRPr="001D5494">
        <w:t>m.m.</w:t>
      </w:r>
      <w:proofErr w:type="gramEnd"/>
      <w:r w:rsidRPr="001D5494">
        <w:t xml:space="preserve"> som enligt lag åvilar arbetsgivare/uppdrags</w:t>
      </w:r>
      <w:r w:rsidRPr="001D5494">
        <w:softHyphen/>
        <w:t>tagare.</w:t>
      </w:r>
    </w:p>
    <w:p w14:paraId="79A8AB71" w14:textId="77777777" w:rsidR="006B2327" w:rsidRPr="00734E47" w:rsidRDefault="006B2327" w:rsidP="00734E47">
      <w:pPr>
        <w:spacing w:before="240" w:after="0"/>
        <w:rPr>
          <w:rFonts w:ascii="Roboto Slab Black" w:hAnsi="Roboto Slab Black" w:cs="Roboto Slab Black"/>
          <w:b/>
          <w:bCs/>
        </w:rPr>
      </w:pPr>
      <w:r w:rsidRPr="00734E47">
        <w:rPr>
          <w:rFonts w:ascii="Roboto Slab Black" w:hAnsi="Roboto Slab Black" w:cs="Roboto Slab Black"/>
          <w:b/>
          <w:bCs/>
        </w:rPr>
        <w:t>AFD.9</w:t>
      </w:r>
      <w:r w:rsidRPr="00734E47">
        <w:rPr>
          <w:rFonts w:ascii="Roboto Slab Black" w:hAnsi="Roboto Slab Black" w:cs="Roboto Slab Black"/>
          <w:b/>
          <w:bCs/>
        </w:rPr>
        <w:tab/>
        <w:t>Tvist</w:t>
      </w:r>
    </w:p>
    <w:p w14:paraId="56C5FCF2" w14:textId="0732350A" w:rsidR="006B2327" w:rsidRPr="001D5494" w:rsidRDefault="006B2327" w:rsidP="001D5494">
      <w:pPr>
        <w:spacing w:after="0" w:line="240" w:lineRule="auto"/>
        <w:ind w:left="1276"/>
      </w:pPr>
      <w:r w:rsidRPr="001D5494">
        <w:t xml:space="preserve">Med ändring av ABT 06 kap 9 § 1 ska tvist på grund av kontraktet avgöras av svensk domstol, </w:t>
      </w:r>
      <w:r w:rsidR="000B1388" w:rsidRPr="001D5494">
        <w:t>med</w:t>
      </w:r>
      <w:r w:rsidR="00256CDA">
        <w:t xml:space="preserve"> </w:t>
      </w:r>
      <w:r w:rsidR="00256CDA" w:rsidRPr="00D2531C">
        <w:t>Nacka</w:t>
      </w:r>
      <w:r w:rsidR="000B1388" w:rsidRPr="001D5494">
        <w:t xml:space="preserve"> Tingsrätt </w:t>
      </w:r>
      <w:r w:rsidRPr="001D5494">
        <w:t>som första instans, såvida parterna inte kommer överens om annat.</w:t>
      </w:r>
    </w:p>
    <w:p w14:paraId="0485A32A" w14:textId="77777777" w:rsidR="006B2327" w:rsidRPr="006B2327" w:rsidRDefault="006B2327" w:rsidP="006F01E9">
      <w:pPr>
        <w:pStyle w:val="Rubrik2"/>
        <w:spacing w:before="240"/>
        <w:rPr>
          <w:rFonts w:asciiTheme="minorHAnsi" w:hAnsiTheme="minorHAnsi"/>
          <w:sz w:val="24"/>
          <w:szCs w:val="24"/>
        </w:rPr>
      </w:pPr>
      <w:r w:rsidRPr="006B2327">
        <w:rPr>
          <w:rFonts w:asciiTheme="minorHAnsi" w:hAnsiTheme="minorHAnsi"/>
          <w:sz w:val="24"/>
          <w:szCs w:val="24"/>
        </w:rPr>
        <w:br w:type="page"/>
      </w:r>
      <w:bookmarkStart w:id="39" w:name="_Toc410805790"/>
      <w:bookmarkStart w:id="40" w:name="_Toc444328343"/>
      <w:bookmarkStart w:id="41" w:name="_Toc398036901"/>
      <w:bookmarkStart w:id="42" w:name="_Toc163031630"/>
      <w:bookmarkEnd w:id="13"/>
      <w:bookmarkEnd w:id="14"/>
      <w:r w:rsidRPr="006F01E9">
        <w:lastRenderedPageBreak/>
        <w:t>AFG</w:t>
      </w:r>
      <w:r w:rsidRPr="006F01E9">
        <w:tab/>
        <w:t>ALLMÄNNA ARBETEN OCH HJÄLPMEDEL</w:t>
      </w:r>
      <w:bookmarkEnd w:id="39"/>
      <w:bookmarkEnd w:id="40"/>
      <w:bookmarkEnd w:id="41"/>
      <w:bookmarkEnd w:id="42"/>
    </w:p>
    <w:p w14:paraId="14E4EC09" w14:textId="58C864DB" w:rsidR="006B2327" w:rsidRPr="001D5494" w:rsidRDefault="006B2327" w:rsidP="00842C13">
      <w:pPr>
        <w:spacing w:after="120" w:line="240" w:lineRule="auto"/>
        <w:ind w:left="1276"/>
      </w:pPr>
      <w:r w:rsidRPr="001D5494">
        <w:t xml:space="preserve">Entreprenören </w:t>
      </w:r>
      <w:r w:rsidR="005636F4">
        <w:t>ska</w:t>
      </w:r>
      <w:r w:rsidRPr="001D5494">
        <w:t xml:space="preserve"> på egen bekostnad anskaffa erforderliga allmänna hjälpmedel för den egna entreprenaden, där inte annat anges i detta avsnitt.</w:t>
      </w:r>
    </w:p>
    <w:p w14:paraId="2D3FC287" w14:textId="77777777" w:rsidR="006B2327" w:rsidRPr="001D5494" w:rsidRDefault="006B2327" w:rsidP="001D5494">
      <w:pPr>
        <w:spacing w:after="0" w:line="240" w:lineRule="auto"/>
        <w:ind w:left="1276"/>
      </w:pPr>
      <w:r w:rsidRPr="001D5494">
        <w:t>Värmdöbostäder AB ställer följande krav på anlitade entreprenörer gällande mer energieffektiv byggarbetsplats:</w:t>
      </w:r>
    </w:p>
    <w:p w14:paraId="021683CC" w14:textId="77777777" w:rsidR="006B2327" w:rsidRPr="001D5494" w:rsidRDefault="006B2327" w:rsidP="00C31DFD">
      <w:pPr>
        <w:pStyle w:val="Liststycke"/>
        <w:numPr>
          <w:ilvl w:val="0"/>
          <w:numId w:val="9"/>
        </w:numPr>
        <w:spacing w:after="0" w:line="240" w:lineRule="auto"/>
      </w:pPr>
      <w:r w:rsidRPr="001D5494">
        <w:t>välisolerade manskapsbodar med dörrstängare på ytterdörrar nyttjas</w:t>
      </w:r>
    </w:p>
    <w:p w14:paraId="34CAD8EA" w14:textId="77777777" w:rsidR="006B2327" w:rsidRPr="001D5494" w:rsidRDefault="006B2327" w:rsidP="00C31DFD">
      <w:pPr>
        <w:pStyle w:val="Liststycke"/>
        <w:numPr>
          <w:ilvl w:val="0"/>
          <w:numId w:val="9"/>
        </w:numPr>
        <w:spacing w:after="0" w:line="240" w:lineRule="auto"/>
      </w:pPr>
      <w:r w:rsidRPr="001D5494">
        <w:t>minskad energianvändning för uppvärmning av containrar för förvaring av verktyg och material genom att de kylkänsliga verktygen förvaras för sig och containrar med god värmeisoleringsförmåga nyttjas</w:t>
      </w:r>
    </w:p>
    <w:p w14:paraId="64F05E80" w14:textId="77777777" w:rsidR="006B2327" w:rsidRPr="001D5494" w:rsidRDefault="006B2327" w:rsidP="00C31DFD">
      <w:pPr>
        <w:pStyle w:val="Liststycke"/>
        <w:numPr>
          <w:ilvl w:val="0"/>
          <w:numId w:val="9"/>
        </w:numPr>
        <w:spacing w:after="0" w:line="240" w:lineRule="auto"/>
      </w:pPr>
      <w:r w:rsidRPr="001D5494">
        <w:t xml:space="preserve">styrning av mastbelysning för att spara el </w:t>
      </w:r>
    </w:p>
    <w:p w14:paraId="74664F01" w14:textId="3C5F64C6" w:rsidR="006B2327" w:rsidRPr="00734E47" w:rsidRDefault="006B2327" w:rsidP="00734E47">
      <w:pPr>
        <w:spacing w:before="240" w:after="0"/>
        <w:rPr>
          <w:rFonts w:ascii="Roboto Slab Black" w:hAnsi="Roboto Slab Black" w:cs="Roboto Slab Black"/>
          <w:b/>
          <w:bCs/>
        </w:rPr>
      </w:pPr>
      <w:r w:rsidRPr="00734E47">
        <w:rPr>
          <w:rFonts w:ascii="Roboto Slab Black" w:hAnsi="Roboto Slab Black" w:cs="Roboto Slab Black"/>
          <w:b/>
          <w:bCs/>
        </w:rPr>
        <w:t>AFG.111</w:t>
      </w:r>
      <w:r w:rsidRPr="00734E47">
        <w:rPr>
          <w:rFonts w:ascii="Roboto Slab Black" w:hAnsi="Roboto Slab Black" w:cs="Roboto Slab Black"/>
          <w:b/>
          <w:bCs/>
        </w:rPr>
        <w:tab/>
      </w:r>
      <w:r w:rsidR="008A49D1">
        <w:rPr>
          <w:rFonts w:ascii="Roboto Slab Black" w:hAnsi="Roboto Slab Black" w:cs="Roboto Slab Black"/>
          <w:b/>
          <w:bCs/>
        </w:rPr>
        <w:t xml:space="preserve">APD-plan </w:t>
      </w:r>
      <w:r w:rsidRPr="00734E47">
        <w:rPr>
          <w:rFonts w:ascii="Roboto Slab Black" w:hAnsi="Roboto Slab Black" w:cs="Roboto Slab Black"/>
          <w:b/>
          <w:bCs/>
        </w:rPr>
        <w:t>som upprättas av entreprenören</w:t>
      </w:r>
    </w:p>
    <w:p w14:paraId="13F1D8E5" w14:textId="06289341" w:rsidR="006B2327" w:rsidRDefault="006B2327" w:rsidP="001D5494">
      <w:pPr>
        <w:spacing w:after="0" w:line="240" w:lineRule="auto"/>
        <w:ind w:left="1276"/>
      </w:pPr>
      <w:r w:rsidRPr="001D5494">
        <w:t xml:space="preserve">Innan arbetet påbörjas </w:t>
      </w:r>
      <w:r w:rsidR="005636F4">
        <w:t>ska</w:t>
      </w:r>
      <w:r w:rsidRPr="001D5494">
        <w:t xml:space="preserve"> entreprenören efter samråd med beställaren upprätt</w:t>
      </w:r>
      <w:r w:rsidR="00842C13">
        <w:t>a en</w:t>
      </w:r>
      <w:r w:rsidRPr="001D5494">
        <w:t xml:space="preserve"> APD-plan över arbetsområdet, utvisande placering av bodar, verkstäder, materialupplag, tillfälliga vägar, lyftanordningar </w:t>
      </w:r>
      <w:proofErr w:type="gramStart"/>
      <w:r w:rsidRPr="001D5494">
        <w:t>m </w:t>
      </w:r>
      <w:proofErr w:type="spellStart"/>
      <w:r w:rsidRPr="001D5494">
        <w:t>m</w:t>
      </w:r>
      <w:proofErr w:type="spellEnd"/>
      <w:r w:rsidRPr="001D5494">
        <w:t>.</w:t>
      </w:r>
      <w:proofErr w:type="gramEnd"/>
    </w:p>
    <w:p w14:paraId="1AE28C79" w14:textId="57175255" w:rsidR="000C45CC" w:rsidRPr="000C45CC" w:rsidRDefault="000C45CC" w:rsidP="000C45CC">
      <w:pPr>
        <w:spacing w:before="240" w:after="0"/>
        <w:rPr>
          <w:rFonts w:ascii="Roboto Slab Black" w:hAnsi="Roboto Slab Black" w:cs="Roboto Slab Black"/>
          <w:b/>
          <w:bCs/>
        </w:rPr>
      </w:pPr>
      <w:r w:rsidRPr="000C45CC">
        <w:rPr>
          <w:rFonts w:ascii="Roboto Slab Black" w:hAnsi="Roboto Slab Black" w:cs="Roboto Slab Black" w:hint="eastAsia"/>
          <w:b/>
          <w:bCs/>
        </w:rPr>
        <w:t>AFG.12</w:t>
      </w:r>
      <w:r w:rsidR="003818AF">
        <w:rPr>
          <w:rFonts w:ascii="Roboto Slab Black" w:hAnsi="Roboto Slab Black" w:cs="Roboto Slab Black"/>
          <w:b/>
          <w:bCs/>
        </w:rPr>
        <w:t>4</w:t>
      </w:r>
      <w:r w:rsidRPr="000C45CC">
        <w:rPr>
          <w:rFonts w:ascii="Roboto Slab Black" w:hAnsi="Roboto Slab Black" w:cs="Roboto Slab Black" w:hint="eastAsia"/>
          <w:b/>
          <w:bCs/>
        </w:rPr>
        <w:tab/>
      </w:r>
      <w:r w:rsidR="003818AF">
        <w:rPr>
          <w:rFonts w:ascii="Roboto Slab Black" w:hAnsi="Roboto Slab Black" w:cs="Roboto Slab Black"/>
          <w:b/>
          <w:bCs/>
        </w:rPr>
        <w:t>Övriga b</w:t>
      </w:r>
      <w:r w:rsidRPr="000C45CC">
        <w:rPr>
          <w:rFonts w:ascii="Roboto Slab Black" w:hAnsi="Roboto Slab Black" w:cs="Roboto Slab Black" w:hint="eastAsia"/>
          <w:b/>
          <w:bCs/>
        </w:rPr>
        <w:t xml:space="preserve">odar </w:t>
      </w:r>
    </w:p>
    <w:p w14:paraId="0D118521" w14:textId="5B61560B" w:rsidR="000C45CC" w:rsidRPr="00106A30" w:rsidRDefault="000C45CC" w:rsidP="00106A30">
      <w:pPr>
        <w:spacing w:after="120" w:line="240" w:lineRule="auto"/>
        <w:ind w:left="1276"/>
      </w:pPr>
      <w:r w:rsidRPr="00106A30">
        <w:rPr>
          <w:rFonts w:hint="eastAsia"/>
        </w:rPr>
        <w:t xml:space="preserve">Entreprenören håller </w:t>
      </w:r>
      <w:r w:rsidR="001B242C">
        <w:t>material</w:t>
      </w:r>
      <w:r w:rsidR="005E5588">
        <w:t>-</w:t>
      </w:r>
      <w:r w:rsidR="001B242C">
        <w:t xml:space="preserve"> och verktygsbodar </w:t>
      </w:r>
      <w:r w:rsidRPr="00106A30">
        <w:rPr>
          <w:rFonts w:hint="eastAsia"/>
        </w:rPr>
        <w:t xml:space="preserve">för eget arbete </w:t>
      </w:r>
      <w:r w:rsidR="00EA3347">
        <w:t xml:space="preserve">i den omfattning som krävs. </w:t>
      </w:r>
    </w:p>
    <w:p w14:paraId="7B234E78" w14:textId="77777777" w:rsidR="000C45CC" w:rsidRDefault="000C45CC" w:rsidP="000C45CC">
      <w:pPr>
        <w:spacing w:after="120" w:line="240" w:lineRule="auto"/>
        <w:ind w:left="1276"/>
      </w:pPr>
      <w:r w:rsidRPr="00106A30">
        <w:rPr>
          <w:rFonts w:hint="eastAsia"/>
        </w:rPr>
        <w:t>Entreprenören svarar för drift och underhåll samt städning av bodar.</w:t>
      </w:r>
      <w:r>
        <w:rPr>
          <w:rFonts w:hint="eastAsia"/>
        </w:rPr>
        <w:t xml:space="preserve"> </w:t>
      </w:r>
    </w:p>
    <w:p w14:paraId="39C95BB8" w14:textId="7A9D6A09" w:rsidR="003A327F" w:rsidRPr="00560704" w:rsidRDefault="003A327F" w:rsidP="003A327F">
      <w:pPr>
        <w:spacing w:before="240" w:after="0"/>
        <w:rPr>
          <w:rFonts w:ascii="Roboto Slab Black" w:hAnsi="Roboto Slab Black" w:cs="Roboto Slab Black"/>
          <w:b/>
          <w:bCs/>
        </w:rPr>
      </w:pPr>
      <w:r w:rsidRPr="00560704">
        <w:rPr>
          <w:rFonts w:ascii="Roboto Slab Black" w:hAnsi="Roboto Slab Black" w:cs="Roboto Slab Black"/>
          <w:b/>
          <w:bCs/>
        </w:rPr>
        <w:t xml:space="preserve">AFG.1252 </w:t>
      </w:r>
      <w:r w:rsidRPr="00560704">
        <w:rPr>
          <w:rFonts w:ascii="Roboto Slab Black" w:hAnsi="Roboto Slab Black" w:cs="Roboto Slab Black"/>
          <w:b/>
          <w:bCs/>
        </w:rPr>
        <w:tab/>
      </w:r>
      <w:r w:rsidR="00A05E99" w:rsidRPr="00560704">
        <w:rPr>
          <w:rFonts w:ascii="Roboto Slab Black" w:hAnsi="Roboto Slab Black" w:cs="Roboto Slab Black"/>
          <w:b/>
          <w:bCs/>
        </w:rPr>
        <w:t xml:space="preserve">Utrymme i befintlig byggnad vilket tillhandahålls </w:t>
      </w:r>
    </w:p>
    <w:p w14:paraId="5A671F84" w14:textId="79D9121B" w:rsidR="00167C56" w:rsidRDefault="00167C56" w:rsidP="00167C56">
      <w:pPr>
        <w:spacing w:after="120" w:line="240" w:lineRule="auto"/>
        <w:ind w:left="1276"/>
      </w:pPr>
      <w:r w:rsidRPr="00560704">
        <w:t>Beställaren tillhandahåller utrymme i</w:t>
      </w:r>
      <w:r w:rsidR="00BC0960" w:rsidRPr="00560704">
        <w:t xml:space="preserve"> en befintlig lokal där det tidigare varit en </w:t>
      </w:r>
      <w:r w:rsidRPr="00560704">
        <w:t xml:space="preserve">förskola. </w:t>
      </w:r>
      <w:r w:rsidR="00BC0960" w:rsidRPr="00560704">
        <w:t>Lokalen är c</w:t>
      </w:r>
      <w:r w:rsidRPr="00560704">
        <w:t>a 400 kvm. Entreprenören står för inredning</w:t>
      </w:r>
      <w:r w:rsidR="00BC0960" w:rsidRPr="00560704">
        <w:t xml:space="preserve"> </w:t>
      </w:r>
      <w:proofErr w:type="spellStart"/>
      <w:r w:rsidR="00BC0960" w:rsidRPr="00560704">
        <w:t>etc</w:t>
      </w:r>
      <w:proofErr w:type="spellEnd"/>
      <w:r w:rsidRPr="00560704">
        <w:t xml:space="preserve"> för att uppfylla </w:t>
      </w:r>
      <w:r w:rsidR="00BC0960" w:rsidRPr="00560704">
        <w:t xml:space="preserve">gällande </w:t>
      </w:r>
      <w:r w:rsidRPr="00560704">
        <w:t>arbetsmiljökrav</w:t>
      </w:r>
      <w:r w:rsidR="00BC0960" w:rsidRPr="00560704">
        <w:t xml:space="preserve">. </w:t>
      </w:r>
      <w:r w:rsidR="00BC0960" w:rsidRPr="00560704">
        <w:rPr>
          <w:rFonts w:hint="eastAsia"/>
        </w:rPr>
        <w:t xml:space="preserve">Entreprenören svarar för drift och underhåll samt städning av </w:t>
      </w:r>
      <w:r w:rsidR="00BC0960" w:rsidRPr="00560704">
        <w:t xml:space="preserve">utrymmet. </w:t>
      </w:r>
      <w:r w:rsidR="001B242C">
        <w:t xml:space="preserve">Beställaren tillhandahåller uppvärmning och vatten. </w:t>
      </w:r>
    </w:p>
    <w:p w14:paraId="01DD9452" w14:textId="317FAF79" w:rsidR="00917D90" w:rsidRPr="009B7388" w:rsidRDefault="00917D90" w:rsidP="00917D90">
      <w:pPr>
        <w:spacing w:after="120" w:line="240" w:lineRule="auto"/>
        <w:ind w:left="1276"/>
      </w:pPr>
      <w:r w:rsidRPr="009B7388">
        <w:t xml:space="preserve">Innan tillträde till lokalen ska gemensam syn av Beställaren och Entreprenören utföras. Beställaren kallar till syn och protokollför och dokumenterar med foto. Efter </w:t>
      </w:r>
      <w:proofErr w:type="spellStart"/>
      <w:r w:rsidRPr="009B7388">
        <w:t>avetablering</w:t>
      </w:r>
      <w:proofErr w:type="spellEnd"/>
      <w:r w:rsidRPr="009B7388">
        <w:t xml:space="preserve"> </w:t>
      </w:r>
      <w:r w:rsidR="00587A32" w:rsidRPr="009B7388">
        <w:t xml:space="preserve">kallar Beställaren till en </w:t>
      </w:r>
      <w:r w:rsidRPr="009B7388">
        <w:t xml:space="preserve">gemensam syn av Beställare och Entreprenören. </w:t>
      </w:r>
      <w:r w:rsidR="00DC49E2" w:rsidRPr="009B7388">
        <w:t>S</w:t>
      </w:r>
      <w:r w:rsidRPr="009B7388">
        <w:t>kador</w:t>
      </w:r>
      <w:r w:rsidR="00734DED" w:rsidRPr="009B7388">
        <w:t xml:space="preserve"> som uppstått</w:t>
      </w:r>
      <w:r w:rsidRPr="009B7388">
        <w:t xml:space="preserve"> </w:t>
      </w:r>
      <w:r w:rsidR="00F43AC5" w:rsidRPr="009B7388">
        <w:t>i lokalen</w:t>
      </w:r>
      <w:r w:rsidR="00734DED" w:rsidRPr="009B7388">
        <w:t xml:space="preserve"> under entreprenadtiden</w:t>
      </w:r>
      <w:r w:rsidR="00F43AC5" w:rsidRPr="009B7388">
        <w:t xml:space="preserve"> </w:t>
      </w:r>
      <w:r w:rsidRPr="009B7388">
        <w:t xml:space="preserve">ska åtgärdas och bekostas av Entreprenören.  </w:t>
      </w:r>
    </w:p>
    <w:p w14:paraId="0AAA32AF" w14:textId="23C76053" w:rsidR="00A05E99" w:rsidRPr="00917D90" w:rsidRDefault="00917D90" w:rsidP="00917D90">
      <w:pPr>
        <w:spacing w:after="120" w:line="240" w:lineRule="auto"/>
        <w:ind w:left="1276"/>
        <w:rPr>
          <w:highlight w:val="yellow"/>
        </w:rPr>
      </w:pPr>
      <w:r w:rsidRPr="00F233F9">
        <w:t xml:space="preserve">För ritningar och planlösning se </w:t>
      </w:r>
      <w:r w:rsidRPr="007847BD">
        <w:t>Övriga handlingar 7.1</w:t>
      </w:r>
      <w:r w:rsidR="00523B5C" w:rsidRPr="007847BD">
        <w:t>3</w:t>
      </w:r>
      <w:r w:rsidRPr="007847BD">
        <w:t xml:space="preserve">. </w:t>
      </w:r>
      <w:r w:rsidR="00743E6B">
        <w:rPr>
          <w:rFonts w:ascii="Roboto Slab Black" w:hAnsi="Roboto Slab Black" w:cs="Roboto Slab Black"/>
          <w:b/>
          <w:bCs/>
        </w:rPr>
        <w:tab/>
        <w:t xml:space="preserve"> </w:t>
      </w:r>
    </w:p>
    <w:p w14:paraId="0655FF3D" w14:textId="298224DC" w:rsidR="005830BC" w:rsidRPr="005830BC" w:rsidRDefault="005830BC" w:rsidP="005830BC">
      <w:pPr>
        <w:spacing w:before="240" w:after="0"/>
        <w:rPr>
          <w:rFonts w:ascii="Roboto Slab Black" w:hAnsi="Roboto Slab Black" w:cs="Roboto Slab Black"/>
          <w:b/>
          <w:bCs/>
        </w:rPr>
      </w:pPr>
      <w:r w:rsidRPr="005830BC">
        <w:rPr>
          <w:rFonts w:ascii="Roboto Slab Black" w:hAnsi="Roboto Slab Black" w:cs="Roboto Slab Black"/>
          <w:b/>
          <w:bCs/>
        </w:rPr>
        <w:t>AFG.13</w:t>
      </w:r>
      <w:r w:rsidRPr="005830BC">
        <w:rPr>
          <w:rFonts w:ascii="Roboto Slab Black" w:hAnsi="Roboto Slab Black" w:cs="Roboto Slab Black"/>
          <w:b/>
          <w:bCs/>
        </w:rPr>
        <w:tab/>
        <w:t>Tillfälli</w:t>
      </w:r>
      <w:r>
        <w:rPr>
          <w:rFonts w:ascii="Roboto Slab Black" w:hAnsi="Roboto Slab Black" w:cs="Roboto Slab Black"/>
          <w:b/>
          <w:bCs/>
        </w:rPr>
        <w:t>g</w:t>
      </w:r>
      <w:r w:rsidRPr="005830BC">
        <w:rPr>
          <w:rFonts w:ascii="Roboto Slab Black" w:hAnsi="Roboto Slab Black" w:cs="Roboto Slab Black"/>
          <w:b/>
          <w:bCs/>
        </w:rPr>
        <w:t xml:space="preserve"> väg och plan </w:t>
      </w:r>
    </w:p>
    <w:p w14:paraId="36933BCC" w14:textId="516AC7C6" w:rsidR="005830BC" w:rsidRDefault="005830BC" w:rsidP="005830BC">
      <w:pPr>
        <w:spacing w:after="120" w:line="240" w:lineRule="auto"/>
      </w:pPr>
      <w:r>
        <w:tab/>
      </w:r>
      <w:r w:rsidRPr="00442BFC">
        <w:t>Entreprenören ska upprätta TA-plan.</w:t>
      </w:r>
      <w:r>
        <w:t xml:space="preserve"> </w:t>
      </w:r>
    </w:p>
    <w:p w14:paraId="3CAE9503" w14:textId="77777777" w:rsidR="001639AD" w:rsidRDefault="001639AD">
      <w:pPr>
        <w:rPr>
          <w:rFonts w:ascii="Roboto Slab Black" w:hAnsi="Roboto Slab Black" w:cs="Roboto Slab Black"/>
          <w:b/>
          <w:bCs/>
        </w:rPr>
      </w:pPr>
      <w:r>
        <w:rPr>
          <w:rFonts w:ascii="Roboto Slab Black" w:hAnsi="Roboto Slab Black" w:cs="Roboto Slab Black"/>
          <w:b/>
          <w:bCs/>
        </w:rPr>
        <w:br w:type="page"/>
      </w:r>
    </w:p>
    <w:p w14:paraId="401A82A9" w14:textId="2395962A" w:rsidR="006B2327" w:rsidRPr="00734E47" w:rsidRDefault="006B2327" w:rsidP="00734E47">
      <w:pPr>
        <w:spacing w:before="240" w:after="0"/>
        <w:rPr>
          <w:rFonts w:ascii="Roboto Slab Black" w:hAnsi="Roboto Slab Black" w:cs="Roboto Slab Black"/>
          <w:b/>
          <w:bCs/>
        </w:rPr>
      </w:pPr>
      <w:r w:rsidRPr="00734E47">
        <w:rPr>
          <w:rFonts w:ascii="Roboto Slab Black" w:hAnsi="Roboto Slab Black" w:cs="Roboto Slab Black"/>
          <w:b/>
          <w:bCs/>
        </w:rPr>
        <w:lastRenderedPageBreak/>
        <w:t>AFG.141</w:t>
      </w:r>
      <w:r w:rsidRPr="00734E47">
        <w:rPr>
          <w:rFonts w:ascii="Roboto Slab Black" w:hAnsi="Roboto Slab Black" w:cs="Roboto Slab Black"/>
          <w:b/>
          <w:bCs/>
        </w:rPr>
        <w:tab/>
        <w:t>Tillfällig elförsörjning</w:t>
      </w:r>
      <w:r w:rsidR="008A49D1">
        <w:rPr>
          <w:rFonts w:ascii="Roboto Slab Black" w:hAnsi="Roboto Slab Black" w:cs="Roboto Slab Black"/>
          <w:b/>
          <w:bCs/>
        </w:rPr>
        <w:t xml:space="preserve"> och belysning </w:t>
      </w:r>
    </w:p>
    <w:p w14:paraId="18DF6C0D" w14:textId="62B95321" w:rsidR="00842C13" w:rsidRPr="00AC3117" w:rsidRDefault="006B2327" w:rsidP="00842C13">
      <w:pPr>
        <w:spacing w:after="120" w:line="240" w:lineRule="auto"/>
        <w:ind w:left="1276"/>
      </w:pPr>
      <w:r w:rsidRPr="001D5494">
        <w:t xml:space="preserve">Entreprenören </w:t>
      </w:r>
      <w:r w:rsidR="005636F4">
        <w:t>ska</w:t>
      </w:r>
      <w:r w:rsidRPr="001D5494">
        <w:t xml:space="preserve"> under entreprenaden ombesörja och bekosta all tillfällig el- och </w:t>
      </w:r>
      <w:r w:rsidRPr="00AC3117">
        <w:t xml:space="preserve">teleförsörjning </w:t>
      </w:r>
      <w:r w:rsidR="007C26C0" w:rsidRPr="00AC3117">
        <w:t xml:space="preserve">och arbetsbelysning </w:t>
      </w:r>
      <w:r w:rsidRPr="00AC3117">
        <w:t xml:space="preserve">inklusive förbrukningskostnader, för eget och underentreprenörers behov och </w:t>
      </w:r>
      <w:r w:rsidR="005636F4">
        <w:t>ska</w:t>
      </w:r>
      <w:r w:rsidRPr="00AC3117">
        <w:t xml:space="preserve"> förvissa sig om ser</w:t>
      </w:r>
      <w:r w:rsidRPr="00AC3117">
        <w:softHyphen/>
        <w:t>vis- och anslutnings</w:t>
      </w:r>
      <w:r w:rsidRPr="00AC3117">
        <w:softHyphen/>
        <w:t>möj</w:t>
      </w:r>
      <w:r w:rsidRPr="00AC3117">
        <w:softHyphen/>
        <w:t>ligheter och deras dimensio</w:t>
      </w:r>
      <w:r w:rsidRPr="00AC3117">
        <w:softHyphen/>
        <w:t>ne</w:t>
      </w:r>
      <w:r w:rsidRPr="00AC3117">
        <w:softHyphen/>
        <w:t>ring.</w:t>
      </w:r>
    </w:p>
    <w:p w14:paraId="6E8C2D00" w14:textId="78E17027" w:rsidR="00AC6FB6" w:rsidRPr="001D5494" w:rsidRDefault="00D90435" w:rsidP="001D5494">
      <w:pPr>
        <w:spacing w:after="0" w:line="240" w:lineRule="auto"/>
        <w:ind w:left="1276"/>
      </w:pPr>
      <w:r w:rsidRPr="00BD6F31">
        <w:t>Kostnaden r</w:t>
      </w:r>
      <w:r w:rsidR="003B551A" w:rsidRPr="00BD6F31">
        <w:t>egleras efter godkänd slutbesiktning</w:t>
      </w:r>
      <w:r w:rsidR="008C2501" w:rsidRPr="00BD6F31">
        <w:t>.</w:t>
      </w:r>
      <w:r w:rsidR="008C2501">
        <w:t xml:space="preserve"> </w:t>
      </w:r>
    </w:p>
    <w:p w14:paraId="234030D3" w14:textId="77777777" w:rsidR="006B2327" w:rsidRPr="00734E47" w:rsidRDefault="006B2327" w:rsidP="00734E47">
      <w:pPr>
        <w:spacing w:before="240" w:after="0"/>
        <w:rPr>
          <w:rFonts w:ascii="Roboto Slab Black" w:hAnsi="Roboto Slab Black" w:cs="Roboto Slab Black"/>
          <w:b/>
          <w:bCs/>
        </w:rPr>
      </w:pPr>
      <w:r w:rsidRPr="00734E47">
        <w:rPr>
          <w:rFonts w:ascii="Roboto Slab Black" w:hAnsi="Roboto Slab Black" w:cs="Roboto Slab Black"/>
          <w:b/>
          <w:bCs/>
        </w:rPr>
        <w:t>AFG.1422</w:t>
      </w:r>
      <w:r w:rsidRPr="00734E47">
        <w:rPr>
          <w:rFonts w:ascii="Roboto Slab Black" w:hAnsi="Roboto Slab Black" w:cs="Roboto Slab Black"/>
          <w:b/>
          <w:bCs/>
        </w:rPr>
        <w:tab/>
        <w:t xml:space="preserve">Tillfällig </w:t>
      </w:r>
      <w:proofErr w:type="spellStart"/>
      <w:r w:rsidRPr="00734E47">
        <w:rPr>
          <w:rFonts w:ascii="Roboto Slab Black" w:hAnsi="Roboto Slab Black" w:cs="Roboto Slab Black"/>
          <w:b/>
          <w:bCs/>
        </w:rPr>
        <w:t>va-försörjning</w:t>
      </w:r>
      <w:proofErr w:type="spellEnd"/>
      <w:r w:rsidRPr="00734E47">
        <w:rPr>
          <w:rFonts w:ascii="Roboto Slab Black" w:hAnsi="Roboto Slab Black" w:cs="Roboto Slab Black"/>
          <w:b/>
          <w:bCs/>
        </w:rPr>
        <w:t xml:space="preserve"> som tillhandahålls</w:t>
      </w:r>
    </w:p>
    <w:p w14:paraId="709DDBD3" w14:textId="4784F105" w:rsidR="006B2327" w:rsidRPr="001D5494" w:rsidRDefault="006B2327" w:rsidP="001D5494">
      <w:pPr>
        <w:spacing w:after="0" w:line="240" w:lineRule="auto"/>
        <w:ind w:left="1276"/>
      </w:pPr>
      <w:r w:rsidRPr="001D5494">
        <w:t xml:space="preserve">Beställaren tillhandahåller tillfälliga va-anslutningsmöjligheter </w:t>
      </w:r>
      <w:r w:rsidRPr="00B11A9E">
        <w:t xml:space="preserve">inom arbetsplatsområdet under arbetets gång. Anslutningsmöjligheterna är de befintliga </w:t>
      </w:r>
      <w:r w:rsidR="008B497D">
        <w:t>VA</w:t>
      </w:r>
      <w:r w:rsidRPr="00B11A9E">
        <w:t>-installationerna inom arbetsområdet</w:t>
      </w:r>
      <w:r w:rsidR="00201589">
        <w:t xml:space="preserve">, enligt ritning R-51-1-02. </w:t>
      </w:r>
      <w:r w:rsidRPr="00986D1C">
        <w:t xml:space="preserve">Entreprenören ska förvissa sig om att de befintliga </w:t>
      </w:r>
      <w:r w:rsidR="008B497D">
        <w:t>VA</w:t>
      </w:r>
      <w:r w:rsidRPr="00986D1C">
        <w:t>-anslutningar</w:t>
      </w:r>
      <w:r w:rsidR="008B497D">
        <w:t>na</w:t>
      </w:r>
      <w:r w:rsidRPr="00986D1C">
        <w:t xml:space="preserve"> har adekvat dimension för behoven.</w:t>
      </w:r>
    </w:p>
    <w:p w14:paraId="416123BD" w14:textId="77777777" w:rsidR="006B2327" w:rsidRPr="00734E47" w:rsidRDefault="006B2327" w:rsidP="00734E47">
      <w:pPr>
        <w:spacing w:before="240" w:after="0"/>
        <w:rPr>
          <w:rFonts w:ascii="Roboto Slab Black" w:hAnsi="Roboto Slab Black" w:cs="Roboto Slab Black"/>
          <w:b/>
          <w:bCs/>
        </w:rPr>
      </w:pPr>
      <w:bookmarkStart w:id="43" w:name="_Toc410805800"/>
      <w:r w:rsidRPr="00734E47">
        <w:rPr>
          <w:rFonts w:ascii="Roboto Slab Black" w:hAnsi="Roboto Slab Black" w:cs="Roboto Slab Black"/>
          <w:b/>
          <w:bCs/>
        </w:rPr>
        <w:t>AFG.2</w:t>
      </w:r>
      <w:r w:rsidRPr="00734E47">
        <w:rPr>
          <w:rFonts w:ascii="Roboto Slab Black" w:hAnsi="Roboto Slab Black" w:cs="Roboto Slab Black"/>
          <w:b/>
          <w:bCs/>
        </w:rPr>
        <w:tab/>
        <w:t>Inmätning och utsättning</w:t>
      </w:r>
      <w:bookmarkEnd w:id="43"/>
    </w:p>
    <w:p w14:paraId="4532BDC4" w14:textId="77777777" w:rsidR="00B97153" w:rsidRDefault="00B97153" w:rsidP="00B97153">
      <w:pPr>
        <w:spacing w:after="120" w:line="240" w:lineRule="auto"/>
        <w:ind w:left="1276"/>
      </w:pPr>
      <w:r w:rsidRPr="00B97153">
        <w:t xml:space="preserve">Entreprenören ansvarar för all inmätning och utsättning. </w:t>
      </w:r>
    </w:p>
    <w:p w14:paraId="25B5D950" w14:textId="660E146E" w:rsidR="00B97153" w:rsidRPr="00B97153" w:rsidRDefault="00B97153" w:rsidP="00B97153">
      <w:pPr>
        <w:spacing w:after="120" w:line="240" w:lineRule="auto"/>
        <w:ind w:left="1276"/>
      </w:pPr>
      <w:r>
        <w:t>Märkning och markering av utgångspunkter eller utsättninga</w:t>
      </w:r>
      <w:r>
        <w:rPr>
          <w:rFonts w:hint="eastAsia"/>
        </w:rPr>
        <w:t>r</w:t>
      </w:r>
      <w:r>
        <w:t xml:space="preserve"> får inte utföras på sådant sätt och med sådant material att anläggning, byggnad, byggnadsdel, enskild komponent eller färdigt ytskikt skadas eller missfärgas. </w:t>
      </w:r>
    </w:p>
    <w:p w14:paraId="4000286E" w14:textId="3D10616C" w:rsidR="006B2327" w:rsidRDefault="006B2327" w:rsidP="00734E47">
      <w:pPr>
        <w:spacing w:before="240" w:after="0"/>
        <w:rPr>
          <w:rFonts w:ascii="Roboto Slab Black" w:hAnsi="Roboto Slab Black" w:cs="Roboto Slab Black"/>
          <w:b/>
          <w:bCs/>
        </w:rPr>
      </w:pPr>
      <w:r w:rsidRPr="00734E47">
        <w:rPr>
          <w:rFonts w:ascii="Roboto Slab Black" w:hAnsi="Roboto Slab Black" w:cs="Roboto Slab Black"/>
          <w:b/>
          <w:bCs/>
        </w:rPr>
        <w:t xml:space="preserve">AFG.311 </w:t>
      </w:r>
      <w:r w:rsidRPr="00734E47">
        <w:rPr>
          <w:rFonts w:ascii="Roboto Slab Black" w:hAnsi="Roboto Slab Black" w:cs="Roboto Slab Black"/>
          <w:b/>
          <w:bCs/>
        </w:rPr>
        <w:tab/>
        <w:t>Skydd av arbete</w:t>
      </w:r>
    </w:p>
    <w:p w14:paraId="1990E84D" w14:textId="77777777" w:rsidR="00E8714A" w:rsidRPr="00E8714A" w:rsidRDefault="00E8714A" w:rsidP="00E8714A">
      <w:pPr>
        <w:spacing w:after="120" w:line="240" w:lineRule="auto"/>
        <w:ind w:left="1276"/>
      </w:pPr>
      <w:r w:rsidRPr="00E8714A">
        <w:t>Arbete får inte utan betryggande skyddsåtgärder bedrivas under väder som kan orsaka skada.</w:t>
      </w:r>
    </w:p>
    <w:p w14:paraId="672C9362" w14:textId="77777777" w:rsidR="00E8714A" w:rsidRPr="00E8714A" w:rsidRDefault="00E8714A" w:rsidP="00E8714A">
      <w:pPr>
        <w:spacing w:after="120" w:line="240" w:lineRule="auto"/>
        <w:ind w:left="1276"/>
      </w:pPr>
      <w:r w:rsidRPr="00E8714A">
        <w:t>Eget färdigt arbete ska skyddas om det kan skadas genom förslitning under entreprenadtiden.</w:t>
      </w:r>
    </w:p>
    <w:p w14:paraId="341F0665" w14:textId="77777777" w:rsidR="00E8714A" w:rsidRPr="00E8714A" w:rsidRDefault="00E8714A" w:rsidP="00E8714A">
      <w:pPr>
        <w:spacing w:after="120" w:line="240" w:lineRule="auto"/>
        <w:ind w:left="1276"/>
      </w:pPr>
      <w:r w:rsidRPr="00E8714A">
        <w:t>Öppna rörändar, kanaler och dylikt ska proppas eller skyddstäckas till skydd mot damm, främmande föremål eller skada.</w:t>
      </w:r>
    </w:p>
    <w:p w14:paraId="0A8DFD18" w14:textId="67E72074" w:rsidR="00E8714A" w:rsidRPr="00734E47" w:rsidRDefault="00E8714A" w:rsidP="00CE3EB0">
      <w:pPr>
        <w:spacing w:after="120" w:line="240" w:lineRule="auto"/>
        <w:ind w:left="1276"/>
        <w:rPr>
          <w:rFonts w:ascii="Roboto Slab Black" w:hAnsi="Roboto Slab Black" w:cs="Roboto Slab Black"/>
          <w:b/>
          <w:bCs/>
        </w:rPr>
      </w:pPr>
      <w:r w:rsidRPr="00E8714A">
        <w:t xml:space="preserve">Entreprenören ska tillse att av denne upplagda varor eller uppställda hjälpmedel inte hindrar tillträde till eller döljer avstängnings- och inspektionsanordning, brandpost, brandskåp, brunn, </w:t>
      </w:r>
      <w:proofErr w:type="spellStart"/>
      <w:r w:rsidRPr="00E8714A">
        <w:t>elcentral</w:t>
      </w:r>
      <w:proofErr w:type="spellEnd"/>
      <w:r w:rsidRPr="00E8714A">
        <w:t>, mätpunkt och dylikt</w:t>
      </w:r>
      <w:r w:rsidR="00CE3EB0">
        <w:t>.</w:t>
      </w:r>
    </w:p>
    <w:p w14:paraId="611BD3E8" w14:textId="77777777" w:rsidR="006B2327" w:rsidRDefault="006B2327" w:rsidP="00734E47">
      <w:pPr>
        <w:spacing w:before="240" w:after="0"/>
        <w:rPr>
          <w:rFonts w:ascii="Roboto Slab Black" w:hAnsi="Roboto Slab Black" w:cs="Roboto Slab Black"/>
          <w:b/>
          <w:bCs/>
        </w:rPr>
      </w:pPr>
      <w:r w:rsidRPr="00734E47">
        <w:rPr>
          <w:rFonts w:ascii="Roboto Slab Black" w:hAnsi="Roboto Slab Black" w:cs="Roboto Slab Black"/>
          <w:b/>
          <w:bCs/>
        </w:rPr>
        <w:t>AFG.312</w:t>
      </w:r>
      <w:r w:rsidRPr="00734E47">
        <w:rPr>
          <w:rFonts w:ascii="Roboto Slab Black" w:hAnsi="Roboto Slab Black" w:cs="Roboto Slab Black"/>
          <w:b/>
          <w:bCs/>
        </w:rPr>
        <w:tab/>
        <w:t xml:space="preserve">Skydd av ledning, mätpunkt </w:t>
      </w:r>
      <w:proofErr w:type="gramStart"/>
      <w:r w:rsidRPr="00734E47">
        <w:rPr>
          <w:rFonts w:ascii="Roboto Slab Black" w:hAnsi="Roboto Slab Black" w:cs="Roboto Slab Black"/>
          <w:b/>
          <w:bCs/>
        </w:rPr>
        <w:t>m </w:t>
      </w:r>
      <w:proofErr w:type="spellStart"/>
      <w:r w:rsidRPr="00734E47">
        <w:rPr>
          <w:rFonts w:ascii="Roboto Slab Black" w:hAnsi="Roboto Slab Black" w:cs="Roboto Slab Black"/>
          <w:b/>
          <w:bCs/>
        </w:rPr>
        <w:t>m</w:t>
      </w:r>
      <w:proofErr w:type="spellEnd"/>
      <w:proofErr w:type="gramEnd"/>
    </w:p>
    <w:p w14:paraId="05FC29A7" w14:textId="77777777" w:rsidR="00184819" w:rsidRPr="00184819" w:rsidRDefault="00184819" w:rsidP="00184819">
      <w:pPr>
        <w:spacing w:after="120" w:line="240" w:lineRule="auto"/>
        <w:ind w:left="1276"/>
      </w:pPr>
      <w:r w:rsidRPr="00184819">
        <w:rPr>
          <w:rFonts w:hint="eastAsia"/>
        </w:rPr>
        <w:t>Entreprenören ska skydda angiven ledning, brunn, brandpost, mätpunkt och dylikt mot skada till följd av eget arbete.</w:t>
      </w:r>
    </w:p>
    <w:p w14:paraId="0675F6AD" w14:textId="77777777" w:rsidR="00184819" w:rsidRPr="00184819" w:rsidRDefault="00184819" w:rsidP="00184819">
      <w:pPr>
        <w:spacing w:after="120" w:line="240" w:lineRule="auto"/>
        <w:ind w:left="1276"/>
      </w:pPr>
      <w:r w:rsidRPr="00184819">
        <w:rPr>
          <w:rFonts w:hint="eastAsia"/>
        </w:rPr>
        <w:t>Entreprenören ska begära av ägare till angiven ledning att på platsen ange dess läge före arbete som kan skada ledningen och samråda om lämplig skyddsåtgärd.</w:t>
      </w:r>
    </w:p>
    <w:p w14:paraId="67F51E1F" w14:textId="77777777" w:rsidR="00184819" w:rsidRPr="00184819" w:rsidRDefault="00184819" w:rsidP="00184819">
      <w:pPr>
        <w:spacing w:after="120" w:line="240" w:lineRule="auto"/>
        <w:ind w:left="1276"/>
      </w:pPr>
      <w:r w:rsidRPr="00184819">
        <w:rPr>
          <w:rFonts w:hint="eastAsia"/>
        </w:rPr>
        <w:t>Om ledning eller dylikt påträffas som inte angetts, ska entreprenören rådgöra med beställaren och i förekommande fall med vederbörande ägare till ledning om erforderlig åtgärd.</w:t>
      </w:r>
    </w:p>
    <w:p w14:paraId="1C5AA9E4" w14:textId="4505DB5D" w:rsidR="00314F4B" w:rsidRDefault="00184819" w:rsidP="00314F4B">
      <w:pPr>
        <w:spacing w:after="120" w:line="240" w:lineRule="auto"/>
        <w:ind w:left="1276"/>
      </w:pPr>
      <w:r w:rsidRPr="00184819">
        <w:rPr>
          <w:rFonts w:hint="eastAsia"/>
        </w:rPr>
        <w:lastRenderedPageBreak/>
        <w:t>Om fixpunkt ingående i riksnät, kommunalt nät eller av beställaren upprättat stomnät måste flyttas, ska meddelande skriftligen tillställas huvudman för fixpunkt. Denne ska meddela åtgärd innan flyttning vidtas.</w:t>
      </w:r>
    </w:p>
    <w:p w14:paraId="039D6438" w14:textId="5CF77544" w:rsidR="006B2327" w:rsidRDefault="006B2327" w:rsidP="00314F4B">
      <w:pPr>
        <w:spacing w:before="240" w:after="0"/>
        <w:rPr>
          <w:rFonts w:ascii="Roboto Slab Black" w:hAnsi="Roboto Slab Black" w:cs="Roboto Slab Black"/>
          <w:b/>
          <w:bCs/>
        </w:rPr>
      </w:pPr>
      <w:r w:rsidRPr="00734E47">
        <w:rPr>
          <w:rFonts w:ascii="Roboto Slab Black" w:hAnsi="Roboto Slab Black" w:cs="Roboto Slab Black"/>
          <w:b/>
          <w:bCs/>
        </w:rPr>
        <w:t>AFG.313</w:t>
      </w:r>
      <w:r w:rsidRPr="00734E47">
        <w:rPr>
          <w:rFonts w:ascii="Roboto Slab Black" w:hAnsi="Roboto Slab Black" w:cs="Roboto Slab Black"/>
          <w:b/>
          <w:bCs/>
        </w:rPr>
        <w:tab/>
        <w:t>Skydd av vegetation</w:t>
      </w:r>
    </w:p>
    <w:p w14:paraId="36C9D3B3" w14:textId="0DC49A18" w:rsidR="00002F44" w:rsidRDefault="00002F44" w:rsidP="00002F44">
      <w:pPr>
        <w:spacing w:after="120" w:line="240" w:lineRule="auto"/>
        <w:ind w:left="1276"/>
      </w:pPr>
      <w:r w:rsidRPr="00002F44">
        <w:t>För undvikande av skada ska entreprenören skydda specificerade träd, buskar och andra växter som ska behållas.</w:t>
      </w:r>
      <w:r w:rsidR="00986D1C">
        <w:t xml:space="preserve"> </w:t>
      </w:r>
      <w:r w:rsidR="00986D1C" w:rsidRPr="002B793A">
        <w:t>Se även AFD.</w:t>
      </w:r>
      <w:r w:rsidR="002B793A" w:rsidRPr="002B793A">
        <w:t>512.</w:t>
      </w:r>
      <w:r w:rsidR="002B793A">
        <w:t xml:space="preserve"> </w:t>
      </w:r>
    </w:p>
    <w:p w14:paraId="481A7243" w14:textId="699D29E6" w:rsidR="006B2327" w:rsidRPr="00002F44" w:rsidRDefault="006B2327" w:rsidP="00002F44">
      <w:pPr>
        <w:spacing w:before="240" w:after="0"/>
        <w:rPr>
          <w:rFonts w:ascii="Roboto Slab Black" w:hAnsi="Roboto Slab Black" w:cs="Roboto Slab Black"/>
          <w:b/>
          <w:bCs/>
        </w:rPr>
      </w:pPr>
      <w:r w:rsidRPr="00734E47">
        <w:rPr>
          <w:rFonts w:ascii="Roboto Slab Black" w:hAnsi="Roboto Slab Black" w:cs="Roboto Slab Black"/>
          <w:b/>
          <w:bCs/>
        </w:rPr>
        <w:t>AFG.315</w:t>
      </w:r>
      <w:r w:rsidRPr="00734E47">
        <w:rPr>
          <w:rFonts w:ascii="Roboto Slab Black" w:hAnsi="Roboto Slab Black" w:cs="Roboto Slab Black"/>
          <w:b/>
          <w:bCs/>
        </w:rPr>
        <w:tab/>
        <w:t>Skydd av egendom</w:t>
      </w:r>
    </w:p>
    <w:p w14:paraId="399E5DD7" w14:textId="77777777" w:rsidR="006B2327" w:rsidRDefault="006B2327" w:rsidP="00CE3EB0">
      <w:pPr>
        <w:spacing w:after="120" w:line="240" w:lineRule="auto"/>
        <w:ind w:left="1276"/>
      </w:pPr>
      <w:r w:rsidRPr="001D5494">
        <w:t>Entreprenören svarar för låsningen av de utrymmen där entreprenadarbeten pågår intill tidpunkten då samtliga fel åtgärdats.</w:t>
      </w:r>
    </w:p>
    <w:p w14:paraId="0CCA9524" w14:textId="2CD293EC" w:rsidR="00F937DF" w:rsidRDefault="00CE3EB0" w:rsidP="00F937DF">
      <w:pPr>
        <w:spacing w:after="120" w:line="240" w:lineRule="auto"/>
        <w:ind w:left="1276"/>
      </w:pPr>
      <w:r w:rsidRPr="00CE3EB0">
        <w:t xml:space="preserve">Entreprenören ska vidta åtgärder för att minimera </w:t>
      </w:r>
      <w:proofErr w:type="spellStart"/>
      <w:r w:rsidRPr="00CE3EB0">
        <w:t>dammstörningar</w:t>
      </w:r>
      <w:proofErr w:type="spellEnd"/>
      <w:r w:rsidRPr="00CE3EB0">
        <w:t xml:space="preserve"> till omgivningen.</w:t>
      </w:r>
    </w:p>
    <w:p w14:paraId="31D60359" w14:textId="7A4B4478" w:rsidR="00B92082" w:rsidRDefault="00B92082" w:rsidP="00B92082">
      <w:pPr>
        <w:spacing w:before="240" w:after="0"/>
        <w:rPr>
          <w:rFonts w:ascii="Roboto Slab Black" w:hAnsi="Roboto Slab Black" w:cs="Roboto Slab Black"/>
          <w:b/>
          <w:bCs/>
        </w:rPr>
      </w:pPr>
      <w:r w:rsidRPr="00B92082">
        <w:rPr>
          <w:rFonts w:ascii="Roboto Slab Black" w:hAnsi="Roboto Slab Black" w:cs="Roboto Slab Black"/>
          <w:b/>
          <w:bCs/>
        </w:rPr>
        <w:t xml:space="preserve">AFG.316 </w:t>
      </w:r>
      <w:r w:rsidRPr="00B92082">
        <w:rPr>
          <w:rFonts w:ascii="Roboto Slab Black" w:hAnsi="Roboto Slab Black" w:cs="Roboto Slab Black"/>
          <w:b/>
          <w:bCs/>
        </w:rPr>
        <w:tab/>
        <w:t xml:space="preserve">Tillfällig inhägnad </w:t>
      </w:r>
    </w:p>
    <w:p w14:paraId="38606FB2" w14:textId="3EC66557" w:rsidR="00B92082" w:rsidRPr="00B92082" w:rsidRDefault="00F97951" w:rsidP="00B92082">
      <w:pPr>
        <w:spacing w:after="120" w:line="240" w:lineRule="auto"/>
        <w:ind w:left="1276"/>
      </w:pPr>
      <w:r>
        <w:t>Arbets</w:t>
      </w:r>
      <w:r w:rsidR="00B92082" w:rsidRPr="00B92082">
        <w:rPr>
          <w:rFonts w:hint="eastAsia"/>
        </w:rPr>
        <w:t>området ska vara inhägnat under hela entreprenadtiden.</w:t>
      </w:r>
      <w:r w:rsidR="00B92082">
        <w:t xml:space="preserve"> Entreprenören </w:t>
      </w:r>
      <w:r w:rsidR="00B92082" w:rsidRPr="00B92082">
        <w:rPr>
          <w:rFonts w:hint="eastAsia"/>
        </w:rPr>
        <w:t>anordnar inhägnad i form av dubbelklamrat byggstaket.</w:t>
      </w:r>
      <w:r w:rsidR="00B92082">
        <w:t xml:space="preserve"> </w:t>
      </w:r>
    </w:p>
    <w:p w14:paraId="194426FE" w14:textId="27B8FCC8" w:rsidR="00B92082" w:rsidRDefault="00B92082" w:rsidP="00B92082">
      <w:pPr>
        <w:spacing w:after="120" w:line="240" w:lineRule="auto"/>
        <w:ind w:left="1276"/>
      </w:pPr>
      <w:r w:rsidRPr="00B92082">
        <w:rPr>
          <w:rFonts w:hint="eastAsia"/>
        </w:rPr>
        <w:t>Inhägnaden anpassas så att kör- och gångvägar hålls öppna till</w:t>
      </w:r>
      <w:r>
        <w:t xml:space="preserve"> o</w:t>
      </w:r>
      <w:r w:rsidRPr="00B92082">
        <w:rPr>
          <w:rFonts w:hint="eastAsia"/>
        </w:rPr>
        <w:t>mkringliggande verksamheter. In- och ut</w:t>
      </w:r>
      <w:r>
        <w:t xml:space="preserve">passering </w:t>
      </w:r>
      <w:r w:rsidRPr="00B92082">
        <w:rPr>
          <w:rFonts w:hint="eastAsia"/>
        </w:rPr>
        <w:t>ska förses med lås.</w:t>
      </w:r>
    </w:p>
    <w:p w14:paraId="2F0D8350" w14:textId="34735DCB" w:rsidR="00B92082" w:rsidRPr="00B92082" w:rsidRDefault="00B92082" w:rsidP="00B92082">
      <w:pPr>
        <w:spacing w:after="120" w:line="240" w:lineRule="auto"/>
        <w:ind w:left="1276"/>
      </w:pPr>
      <w:r w:rsidRPr="00B92082">
        <w:rPr>
          <w:rFonts w:hint="eastAsia"/>
        </w:rPr>
        <w:t xml:space="preserve">Under </w:t>
      </w:r>
      <w:r>
        <w:t>entreprenadtiden</w:t>
      </w:r>
      <w:r w:rsidRPr="00B92082">
        <w:rPr>
          <w:rFonts w:hint="eastAsia"/>
        </w:rPr>
        <w:t xml:space="preserve"> ska daglig tillsyn av staket och säkerhet kring arbetsplatsen utföras. Brister ska</w:t>
      </w:r>
      <w:r>
        <w:t xml:space="preserve"> </w:t>
      </w:r>
      <w:r w:rsidRPr="00B92082">
        <w:rPr>
          <w:rFonts w:hint="eastAsia"/>
        </w:rPr>
        <w:t>åtgärdas omgående.</w:t>
      </w:r>
    </w:p>
    <w:p w14:paraId="73EAE1F1" w14:textId="2927B127" w:rsidR="00B92082" w:rsidRPr="00B92082" w:rsidRDefault="00B92082" w:rsidP="00B92082">
      <w:pPr>
        <w:spacing w:after="120" w:line="240" w:lineRule="auto"/>
        <w:ind w:left="1276"/>
      </w:pPr>
      <w:r w:rsidRPr="00B92082">
        <w:rPr>
          <w:rFonts w:hint="eastAsia"/>
        </w:rPr>
        <w:t xml:space="preserve">Reklam och affischering får ej förekomma annat än med </w:t>
      </w:r>
      <w:r>
        <w:t xml:space="preserve">beställarens </w:t>
      </w:r>
      <w:r w:rsidRPr="00B92082">
        <w:rPr>
          <w:rFonts w:hint="eastAsia"/>
        </w:rPr>
        <w:t>tillstånd och godkännande. Undantag gäller skyltning för arbetsplatsens</w:t>
      </w:r>
      <w:r>
        <w:t xml:space="preserve"> </w:t>
      </w:r>
      <w:r w:rsidRPr="00B92082">
        <w:rPr>
          <w:rFonts w:hint="eastAsia"/>
        </w:rPr>
        <w:t>arbetarskydd.</w:t>
      </w:r>
    </w:p>
    <w:p w14:paraId="0B82D15B" w14:textId="05099EF5" w:rsidR="006B2327" w:rsidRDefault="006B2327" w:rsidP="00734E47">
      <w:pPr>
        <w:spacing w:before="240" w:after="0"/>
        <w:rPr>
          <w:rFonts w:ascii="Roboto Slab Black" w:hAnsi="Roboto Slab Black" w:cs="Roboto Slab Black"/>
          <w:b/>
          <w:bCs/>
        </w:rPr>
      </w:pPr>
      <w:r w:rsidRPr="00734E47">
        <w:rPr>
          <w:rFonts w:ascii="Roboto Slab Black" w:hAnsi="Roboto Slab Black" w:cs="Roboto Slab Black"/>
          <w:b/>
          <w:bCs/>
        </w:rPr>
        <w:t>AFG.32</w:t>
      </w:r>
      <w:r w:rsidRPr="00734E47">
        <w:rPr>
          <w:rFonts w:ascii="Roboto Slab Black" w:hAnsi="Roboto Slab Black" w:cs="Roboto Slab Black"/>
          <w:b/>
          <w:bCs/>
        </w:rPr>
        <w:tab/>
        <w:t>Skyddsanordningar</w:t>
      </w:r>
    </w:p>
    <w:p w14:paraId="2BA08EAD" w14:textId="77777777" w:rsidR="004D6077" w:rsidRPr="004D6077" w:rsidRDefault="004D6077" w:rsidP="004D6077">
      <w:pPr>
        <w:spacing w:after="120" w:line="240" w:lineRule="auto"/>
        <w:ind w:left="1276"/>
      </w:pPr>
      <w:r w:rsidRPr="004D6077">
        <w:t>Om entreprenören på grund av eget arbete demonterar gemensam skyddsanordning eller del därav, ska denne</w:t>
      </w:r>
    </w:p>
    <w:p w14:paraId="498E40E3" w14:textId="77777777" w:rsidR="004D6077" w:rsidRPr="004D6077" w:rsidRDefault="004D6077" w:rsidP="004D6077">
      <w:pPr>
        <w:pStyle w:val="Liststycke"/>
        <w:numPr>
          <w:ilvl w:val="0"/>
          <w:numId w:val="25"/>
        </w:numPr>
        <w:spacing w:after="120" w:line="240" w:lineRule="auto"/>
      </w:pPr>
      <w:r w:rsidRPr="004D6077">
        <w:t>rapportera detta till byggarbetsmiljösamordnaren (BAS-U)</w:t>
      </w:r>
    </w:p>
    <w:p w14:paraId="715C2D96" w14:textId="77777777" w:rsidR="004D6077" w:rsidRPr="004D6077" w:rsidRDefault="004D6077" w:rsidP="004D6077">
      <w:pPr>
        <w:pStyle w:val="Liststycke"/>
        <w:numPr>
          <w:ilvl w:val="0"/>
          <w:numId w:val="25"/>
        </w:numPr>
        <w:spacing w:after="120" w:line="240" w:lineRule="auto"/>
      </w:pPr>
      <w:r w:rsidRPr="004D6077">
        <w:t>vid behov se till att tillfällig skyddsanordning monteras</w:t>
      </w:r>
    </w:p>
    <w:p w14:paraId="784DCD9F" w14:textId="77777777" w:rsidR="004D6077" w:rsidRPr="004D6077" w:rsidRDefault="004D6077" w:rsidP="004D6077">
      <w:pPr>
        <w:pStyle w:val="Liststycke"/>
        <w:numPr>
          <w:ilvl w:val="0"/>
          <w:numId w:val="25"/>
        </w:numPr>
        <w:spacing w:after="120" w:line="240" w:lineRule="auto"/>
      </w:pPr>
      <w:r w:rsidRPr="004D6077">
        <w:t>återställa skydd omedelbart efter avslutat arbete.</w:t>
      </w:r>
    </w:p>
    <w:p w14:paraId="34A65824" w14:textId="67E4FC30" w:rsidR="006B2327" w:rsidRPr="00734E47" w:rsidRDefault="006B2327" w:rsidP="00734E47">
      <w:pPr>
        <w:spacing w:before="240" w:after="0"/>
        <w:rPr>
          <w:rFonts w:ascii="Roboto Slab Black" w:hAnsi="Roboto Slab Black" w:cs="Roboto Slab Black"/>
          <w:b/>
          <w:bCs/>
        </w:rPr>
      </w:pPr>
      <w:r w:rsidRPr="00734E47">
        <w:rPr>
          <w:rFonts w:ascii="Roboto Slab Black" w:hAnsi="Roboto Slab Black" w:cs="Roboto Slab Black"/>
          <w:b/>
          <w:bCs/>
        </w:rPr>
        <w:t>AFG.34</w:t>
      </w:r>
      <w:r w:rsidRPr="00734E47">
        <w:rPr>
          <w:rFonts w:ascii="Roboto Slab Black" w:hAnsi="Roboto Slab Black" w:cs="Roboto Slab Black"/>
          <w:b/>
          <w:bCs/>
        </w:rPr>
        <w:tab/>
      </w:r>
      <w:r w:rsidR="008A49D1">
        <w:rPr>
          <w:rFonts w:ascii="Roboto Slab Black" w:hAnsi="Roboto Slab Black" w:cs="Roboto Slab Black"/>
          <w:b/>
          <w:bCs/>
        </w:rPr>
        <w:t xml:space="preserve">Skydd mot buller </w:t>
      </w:r>
    </w:p>
    <w:p w14:paraId="6C902CE0" w14:textId="23F0518C" w:rsidR="006B2327" w:rsidRPr="001D5494" w:rsidRDefault="006B2327" w:rsidP="008B7937">
      <w:pPr>
        <w:spacing w:after="120" w:line="240" w:lineRule="auto"/>
        <w:ind w:left="1276"/>
      </w:pPr>
      <w:r w:rsidRPr="001D5494">
        <w:t xml:space="preserve">Ansvar för bullerskydd åvilar entreprenören. Ljudnivån på maskiner och arbeten </w:t>
      </w:r>
      <w:r w:rsidR="005636F4">
        <w:t>ska</w:t>
      </w:r>
      <w:r w:rsidRPr="001D5494">
        <w:t xml:space="preserve"> med hänsyn till omgivningen hållas inom av miljö- och hälsoskyddsmyndigheter accepterade värden.</w:t>
      </w:r>
    </w:p>
    <w:p w14:paraId="6314BD09" w14:textId="77777777" w:rsidR="006B2327" w:rsidRDefault="006B2327" w:rsidP="008B7937">
      <w:pPr>
        <w:spacing w:after="120" w:line="240" w:lineRule="auto"/>
        <w:ind w:left="1276"/>
      </w:pPr>
      <w:r w:rsidRPr="001D5494">
        <w:t>Naturvårdsverkets allmänna råd om buller från byggplatser, NFS 2004:15 gäller för entreprenaden.</w:t>
      </w:r>
    </w:p>
    <w:p w14:paraId="1A4D4D10" w14:textId="4981D9AC" w:rsidR="001639AD" w:rsidRDefault="005931B7" w:rsidP="002D1713">
      <w:pPr>
        <w:spacing w:before="240" w:after="0"/>
        <w:rPr>
          <w:rFonts w:ascii="Roboto Slab Black" w:hAnsi="Roboto Slab Black" w:cs="Roboto Slab Black"/>
          <w:b/>
          <w:bCs/>
        </w:rPr>
      </w:pPr>
      <w:r w:rsidRPr="005931B7">
        <w:rPr>
          <w:rFonts w:ascii="Roboto Slab Black" w:hAnsi="Roboto Slab Black" w:cs="Roboto Slab Black"/>
          <w:b/>
          <w:bCs/>
        </w:rPr>
        <w:t xml:space="preserve">AFG.35 </w:t>
      </w:r>
      <w:r>
        <w:rPr>
          <w:rFonts w:ascii="Roboto Slab Black" w:hAnsi="Roboto Slab Black" w:cs="Roboto Slab Black"/>
          <w:b/>
          <w:bCs/>
        </w:rPr>
        <w:tab/>
      </w:r>
      <w:r w:rsidRPr="005931B7">
        <w:rPr>
          <w:rFonts w:ascii="Roboto Slab Black" w:hAnsi="Roboto Slab Black" w:cs="Roboto Slab Black"/>
          <w:b/>
          <w:bCs/>
        </w:rPr>
        <w:t>Begränsning av och skydd mot miljöstörande utsläpp</w:t>
      </w:r>
    </w:p>
    <w:p w14:paraId="2F18222E" w14:textId="77777777" w:rsidR="002D1713" w:rsidRDefault="002D1713" w:rsidP="002D1713">
      <w:pPr>
        <w:spacing w:before="240" w:after="0"/>
        <w:rPr>
          <w:rFonts w:ascii="Roboto Slab Black" w:hAnsi="Roboto Slab Black" w:cs="Roboto Slab Black"/>
          <w:b/>
          <w:bCs/>
        </w:rPr>
      </w:pPr>
    </w:p>
    <w:p w14:paraId="4EACC4FE" w14:textId="10976012" w:rsidR="006B2327" w:rsidRDefault="006B2327" w:rsidP="00734E47">
      <w:pPr>
        <w:spacing w:before="240" w:after="0"/>
        <w:rPr>
          <w:rFonts w:ascii="Roboto Slab Black" w:hAnsi="Roboto Slab Black" w:cs="Roboto Slab Black"/>
          <w:b/>
          <w:bCs/>
        </w:rPr>
      </w:pPr>
      <w:r w:rsidRPr="00734E47">
        <w:rPr>
          <w:rFonts w:ascii="Roboto Slab Black" w:hAnsi="Roboto Slab Black" w:cs="Roboto Slab Black"/>
          <w:b/>
          <w:bCs/>
        </w:rPr>
        <w:lastRenderedPageBreak/>
        <w:t>AFG.36</w:t>
      </w:r>
      <w:r w:rsidRPr="00734E47">
        <w:rPr>
          <w:rFonts w:ascii="Roboto Slab Black" w:hAnsi="Roboto Slab Black" w:cs="Roboto Slab Black"/>
          <w:b/>
          <w:bCs/>
        </w:rPr>
        <w:tab/>
        <w:t>Be</w:t>
      </w:r>
      <w:r w:rsidR="005931B7">
        <w:rPr>
          <w:rFonts w:ascii="Roboto Slab Black" w:hAnsi="Roboto Slab Black" w:cs="Roboto Slab Black"/>
          <w:b/>
          <w:bCs/>
        </w:rPr>
        <w:t>kämpning</w:t>
      </w:r>
      <w:r w:rsidRPr="00734E47">
        <w:rPr>
          <w:rFonts w:ascii="Roboto Slab Black" w:hAnsi="Roboto Slab Black" w:cs="Roboto Slab Black"/>
          <w:b/>
          <w:bCs/>
        </w:rPr>
        <w:t xml:space="preserve"> av </w:t>
      </w:r>
      <w:r w:rsidR="005931B7">
        <w:rPr>
          <w:rFonts w:ascii="Roboto Slab Black" w:hAnsi="Roboto Slab Black" w:cs="Roboto Slab Black"/>
          <w:b/>
          <w:bCs/>
        </w:rPr>
        <w:t xml:space="preserve">skadedjur och skadeinsekter </w:t>
      </w:r>
    </w:p>
    <w:p w14:paraId="1D68EB86" w14:textId="4A5B54ED" w:rsidR="00730D1F" w:rsidRDefault="00511D3C" w:rsidP="00730D1F">
      <w:pPr>
        <w:spacing w:after="120" w:line="240" w:lineRule="auto"/>
        <w:ind w:left="1276"/>
      </w:pPr>
      <w:r w:rsidRPr="00511D3C">
        <w:t>Om skadedjur eller skadeinsekter påträffas ska entreprenören anmäla förhållandet till beställaren. Med tillägg till AMA</w:t>
      </w:r>
      <w:r w:rsidR="00AD22A3">
        <w:t xml:space="preserve"> </w:t>
      </w:r>
      <w:r w:rsidRPr="00511D3C">
        <w:t xml:space="preserve">AF 21 gäller att beställarens skadedjurssanerare ska beredas möjlighet att genomföra </w:t>
      </w:r>
      <w:proofErr w:type="spellStart"/>
      <w:r w:rsidRPr="00511D3C">
        <w:t>ohyres</w:t>
      </w:r>
      <w:proofErr w:type="spellEnd"/>
      <w:r w:rsidRPr="00511D3C">
        <w:t xml:space="preserve">- och insektsbekämpning vid behov. </w:t>
      </w:r>
    </w:p>
    <w:p w14:paraId="550E10B3" w14:textId="03EC5AED" w:rsidR="006B2327" w:rsidRPr="00730D1F" w:rsidRDefault="006B2327" w:rsidP="00730D1F">
      <w:pPr>
        <w:spacing w:before="240" w:after="0"/>
        <w:rPr>
          <w:rFonts w:ascii="Roboto Slab Black" w:hAnsi="Roboto Slab Black" w:cs="Roboto Slab Black"/>
          <w:b/>
          <w:bCs/>
        </w:rPr>
      </w:pPr>
      <w:r w:rsidRPr="00E8714A">
        <w:rPr>
          <w:rFonts w:ascii="Roboto Slab Black" w:hAnsi="Roboto Slab Black" w:cs="Roboto Slab Black"/>
          <w:b/>
          <w:bCs/>
        </w:rPr>
        <w:t>AFG.41</w:t>
      </w:r>
      <w:r w:rsidR="00E8714A" w:rsidRPr="00E8714A">
        <w:rPr>
          <w:rFonts w:ascii="Roboto Slab Black" w:hAnsi="Roboto Slab Black" w:cs="Roboto Slab Black"/>
          <w:b/>
          <w:bCs/>
        </w:rPr>
        <w:t>5</w:t>
      </w:r>
      <w:r w:rsidRPr="00E8714A">
        <w:rPr>
          <w:rFonts w:ascii="Roboto Slab Black" w:hAnsi="Roboto Slab Black" w:cs="Roboto Slab Black"/>
          <w:b/>
          <w:bCs/>
        </w:rPr>
        <w:tab/>
      </w:r>
      <w:r w:rsidR="00E8714A" w:rsidRPr="00E8714A">
        <w:rPr>
          <w:rFonts w:ascii="Roboto Slab Black" w:hAnsi="Roboto Slab Black" w:cs="Roboto Slab Black"/>
          <w:b/>
          <w:bCs/>
        </w:rPr>
        <w:t xml:space="preserve">Förpackningar och </w:t>
      </w:r>
      <w:proofErr w:type="spellStart"/>
      <w:r w:rsidR="00E8714A" w:rsidRPr="00E8714A">
        <w:rPr>
          <w:rFonts w:ascii="Roboto Slab Black" w:hAnsi="Roboto Slab Black" w:cs="Roboto Slab Black"/>
          <w:b/>
          <w:bCs/>
        </w:rPr>
        <w:t>lastbärare</w:t>
      </w:r>
      <w:proofErr w:type="spellEnd"/>
    </w:p>
    <w:p w14:paraId="17A3875C" w14:textId="77777777" w:rsidR="006B2327" w:rsidRPr="00E8714A" w:rsidRDefault="006B2327" w:rsidP="001D5494">
      <w:pPr>
        <w:spacing w:after="0" w:line="240" w:lineRule="auto"/>
        <w:ind w:left="1276"/>
      </w:pPr>
      <w:r w:rsidRPr="00E8714A">
        <w:t>I första hand ska returemballage användas. Om returemballage inte kan användas ska emballaget vara anpassat till byggplatsens källsorteringssystem. Eventuella s.k. REPA-kostnader ska bekostas av entreprenören. Beställarens mål är att minimera emballagevolym och engångslastbärare.</w:t>
      </w:r>
    </w:p>
    <w:p w14:paraId="778C9036" w14:textId="77777777" w:rsidR="006B2327" w:rsidRPr="00734E47" w:rsidRDefault="006B2327" w:rsidP="00734E47">
      <w:pPr>
        <w:spacing w:before="240" w:after="0"/>
        <w:rPr>
          <w:rFonts w:ascii="Roboto Slab Black" w:hAnsi="Roboto Slab Black" w:cs="Roboto Slab Black"/>
          <w:b/>
          <w:bCs/>
        </w:rPr>
      </w:pPr>
      <w:r w:rsidRPr="00734E47">
        <w:rPr>
          <w:rFonts w:ascii="Roboto Slab Black" w:hAnsi="Roboto Slab Black" w:cs="Roboto Slab Black"/>
          <w:b/>
          <w:bCs/>
        </w:rPr>
        <w:t>AFG.43</w:t>
      </w:r>
      <w:r w:rsidRPr="00734E47">
        <w:rPr>
          <w:rFonts w:ascii="Roboto Slab Black" w:hAnsi="Roboto Slab Black" w:cs="Roboto Slab Black"/>
          <w:b/>
          <w:bCs/>
        </w:rPr>
        <w:tab/>
        <w:t>Transport inom arbetsområde</w:t>
      </w:r>
    </w:p>
    <w:p w14:paraId="668565DF" w14:textId="6625995C" w:rsidR="006B2327" w:rsidRPr="001D5494" w:rsidRDefault="006B2327" w:rsidP="001D5494">
      <w:pPr>
        <w:spacing w:before="240" w:after="0"/>
        <w:rPr>
          <w:rFonts w:ascii="Roboto Slab Black" w:hAnsi="Roboto Slab Black" w:cs="Roboto Slab Black"/>
          <w:b/>
          <w:bCs/>
        </w:rPr>
      </w:pPr>
      <w:r w:rsidRPr="001D5494">
        <w:rPr>
          <w:rFonts w:ascii="Roboto Slab Black" w:hAnsi="Roboto Slab Black" w:cs="Roboto Slab Black"/>
          <w:b/>
          <w:bCs/>
        </w:rPr>
        <w:t>AFG.43</w:t>
      </w:r>
      <w:r w:rsidR="005931B7">
        <w:rPr>
          <w:rFonts w:ascii="Roboto Slab Black" w:hAnsi="Roboto Slab Black" w:cs="Roboto Slab Black"/>
          <w:b/>
          <w:bCs/>
        </w:rPr>
        <w:t>1</w:t>
      </w:r>
      <w:r w:rsidRPr="001D5494">
        <w:rPr>
          <w:rFonts w:ascii="Roboto Slab Black" w:hAnsi="Roboto Slab Black" w:cs="Roboto Slab Black"/>
          <w:b/>
          <w:bCs/>
        </w:rPr>
        <w:tab/>
        <w:t>Transportöppningar</w:t>
      </w:r>
    </w:p>
    <w:p w14:paraId="26A1F866" w14:textId="2D1D80F9" w:rsidR="006B2327" w:rsidRPr="001D5494" w:rsidRDefault="006B2327" w:rsidP="001D5494">
      <w:pPr>
        <w:spacing w:after="0" w:line="240" w:lineRule="auto"/>
        <w:ind w:left="1276"/>
      </w:pPr>
      <w:r w:rsidRPr="001D5494">
        <w:t xml:space="preserve">Transportöppningar får ej utföras utan beställarens tillstånd. </w:t>
      </w:r>
    </w:p>
    <w:p w14:paraId="6A39FFC0" w14:textId="77258C48" w:rsidR="006B2327" w:rsidRDefault="006B2327" w:rsidP="00734E47">
      <w:pPr>
        <w:spacing w:before="240" w:after="0"/>
        <w:rPr>
          <w:rFonts w:ascii="Roboto Slab Black" w:hAnsi="Roboto Slab Black" w:cs="Roboto Slab Black"/>
          <w:b/>
          <w:bCs/>
        </w:rPr>
      </w:pPr>
      <w:r w:rsidRPr="00734E47">
        <w:rPr>
          <w:rFonts w:ascii="Roboto Slab Black" w:hAnsi="Roboto Slab Black" w:cs="Roboto Slab Black"/>
          <w:b/>
          <w:bCs/>
        </w:rPr>
        <w:t>AFG.51</w:t>
      </w:r>
      <w:r w:rsidRPr="00734E47">
        <w:rPr>
          <w:rFonts w:ascii="Roboto Slab Black" w:hAnsi="Roboto Slab Black" w:cs="Roboto Slab Black"/>
          <w:b/>
          <w:bCs/>
        </w:rPr>
        <w:tab/>
      </w:r>
      <w:r w:rsidR="005931B7">
        <w:rPr>
          <w:rFonts w:ascii="Roboto Slab Black" w:hAnsi="Roboto Slab Black" w:cs="Roboto Slab Black"/>
          <w:b/>
          <w:bCs/>
        </w:rPr>
        <w:t xml:space="preserve">Ställningar </w:t>
      </w:r>
    </w:p>
    <w:p w14:paraId="4ADF4CB1" w14:textId="721D958C" w:rsidR="00B469B0" w:rsidRPr="00B469B0" w:rsidRDefault="00B469B0" w:rsidP="00B469B0">
      <w:pPr>
        <w:spacing w:after="0" w:line="240" w:lineRule="auto"/>
        <w:ind w:left="1276"/>
      </w:pPr>
      <w:r w:rsidRPr="00B469B0">
        <w:t xml:space="preserve">Entreprenören ska för eget bruk och eventuella underentreprenörer tillhandahålla erforderliga ställningar som krävs för arbetets utförande. </w:t>
      </w:r>
    </w:p>
    <w:p w14:paraId="4E155638" w14:textId="77777777" w:rsidR="006B2327" w:rsidRPr="00734E47" w:rsidRDefault="006B2327" w:rsidP="00734E47">
      <w:pPr>
        <w:spacing w:before="240" w:after="0"/>
        <w:rPr>
          <w:rFonts w:ascii="Roboto Slab Black" w:hAnsi="Roboto Slab Black" w:cs="Roboto Slab Black"/>
          <w:b/>
          <w:bCs/>
        </w:rPr>
      </w:pPr>
      <w:r w:rsidRPr="00734E47">
        <w:rPr>
          <w:rFonts w:ascii="Roboto Slab Black" w:hAnsi="Roboto Slab Black" w:cs="Roboto Slab Black"/>
          <w:b/>
          <w:bCs/>
        </w:rPr>
        <w:t>AFG.6</w:t>
      </w:r>
      <w:r w:rsidRPr="00734E47">
        <w:rPr>
          <w:rFonts w:ascii="Roboto Slab Black" w:hAnsi="Roboto Slab Black" w:cs="Roboto Slab Black"/>
          <w:b/>
          <w:bCs/>
        </w:rPr>
        <w:tab/>
        <w:t>Ursparning, håltagning, igensättning och tätning</w:t>
      </w:r>
    </w:p>
    <w:p w14:paraId="23998AA5" w14:textId="0ABA4BFE" w:rsidR="006B2327" w:rsidRPr="001D5494" w:rsidRDefault="006B2327" w:rsidP="001D5494">
      <w:pPr>
        <w:spacing w:after="0" w:line="240" w:lineRule="auto"/>
        <w:ind w:left="1276"/>
      </w:pPr>
      <w:r w:rsidRPr="001D5494">
        <w:t xml:space="preserve">Entreprenören </w:t>
      </w:r>
      <w:r w:rsidR="005636F4">
        <w:t>ska</w:t>
      </w:r>
      <w:r w:rsidRPr="001D5494">
        <w:t xml:space="preserve"> utföra erforderlig ursparning, håltagning och igensättning. Särskild ritning för detta upprättas ej.</w:t>
      </w:r>
    </w:p>
    <w:p w14:paraId="5468AFC9" w14:textId="77777777" w:rsidR="006B2327" w:rsidRPr="00734E47" w:rsidRDefault="006B2327" w:rsidP="00734E47">
      <w:pPr>
        <w:spacing w:before="240" w:after="0"/>
        <w:rPr>
          <w:rFonts w:ascii="Roboto Slab Black" w:hAnsi="Roboto Slab Black" w:cs="Roboto Slab Black"/>
          <w:b/>
          <w:bCs/>
        </w:rPr>
      </w:pPr>
      <w:r w:rsidRPr="00734E47">
        <w:rPr>
          <w:rFonts w:ascii="Roboto Slab Black" w:hAnsi="Roboto Slab Black" w:cs="Roboto Slab Black"/>
          <w:b/>
          <w:bCs/>
        </w:rPr>
        <w:t>AFG.71</w:t>
      </w:r>
      <w:r w:rsidRPr="00734E47">
        <w:rPr>
          <w:rFonts w:ascii="Roboto Slab Black" w:hAnsi="Roboto Slab Black" w:cs="Roboto Slab Black"/>
          <w:b/>
          <w:bCs/>
        </w:rPr>
        <w:tab/>
        <w:t>Uppvärmning och uttorkning</w:t>
      </w:r>
    </w:p>
    <w:p w14:paraId="7C76D7A6" w14:textId="70D9E9CA" w:rsidR="006B2327" w:rsidRPr="006B2327" w:rsidRDefault="006B2327" w:rsidP="00B469B0">
      <w:pPr>
        <w:spacing w:after="120" w:line="240" w:lineRule="auto"/>
        <w:ind w:left="1276"/>
        <w:rPr>
          <w:sz w:val="24"/>
          <w:szCs w:val="24"/>
        </w:rPr>
      </w:pPr>
      <w:r w:rsidRPr="001D5494">
        <w:t xml:space="preserve">Entreprenören </w:t>
      </w:r>
      <w:r w:rsidR="005636F4">
        <w:t>ska</w:t>
      </w:r>
      <w:r w:rsidRPr="001D5494">
        <w:t xml:space="preserve"> värma upp byggnad så att den inte skadas av kyla samt ombesörja nödvändig uttorkning.</w:t>
      </w:r>
    </w:p>
    <w:p w14:paraId="01B3E312" w14:textId="5645CDCA" w:rsidR="008B7937" w:rsidRPr="001D5494" w:rsidRDefault="006B2327" w:rsidP="00B469B0">
      <w:pPr>
        <w:spacing w:after="0" w:line="240" w:lineRule="auto"/>
        <w:ind w:left="1276"/>
      </w:pPr>
      <w:r w:rsidRPr="001D5494">
        <w:t xml:space="preserve">Entreprenören </w:t>
      </w:r>
      <w:r w:rsidR="005636F4">
        <w:t>ska</w:t>
      </w:r>
      <w:r w:rsidRPr="001D5494">
        <w:t xml:space="preserve"> under entreprenadtiden ombesörja och bekosta all nödvändig till</w:t>
      </w:r>
      <w:r w:rsidRPr="001D5494">
        <w:softHyphen/>
        <w:t>fällig värmeförsörj</w:t>
      </w:r>
      <w:r w:rsidRPr="001D5494">
        <w:softHyphen/>
        <w:t xml:space="preserve">ning, inklusive förbrukningskostnader, för eget och underentreprenörers behov och </w:t>
      </w:r>
      <w:r w:rsidR="005636F4">
        <w:t>ska</w:t>
      </w:r>
      <w:r w:rsidRPr="001D5494">
        <w:t xml:space="preserve"> för</w:t>
      </w:r>
      <w:r w:rsidRPr="001D5494">
        <w:softHyphen/>
        <w:t>vissa sig om ser</w:t>
      </w:r>
      <w:r w:rsidRPr="001D5494">
        <w:softHyphen/>
        <w:t>vis- och anslutnings</w:t>
      </w:r>
      <w:r w:rsidRPr="001D5494">
        <w:softHyphen/>
        <w:t>möj</w:t>
      </w:r>
      <w:r w:rsidRPr="001D5494">
        <w:softHyphen/>
        <w:t>ligheter och deras dimensio</w:t>
      </w:r>
      <w:r w:rsidRPr="001D5494">
        <w:softHyphen/>
        <w:t>ne</w:t>
      </w:r>
      <w:r w:rsidRPr="001D5494">
        <w:softHyphen/>
        <w:t>ring.</w:t>
      </w:r>
    </w:p>
    <w:p w14:paraId="75B0E175" w14:textId="77777777" w:rsidR="006B2327" w:rsidRPr="00734E47" w:rsidRDefault="006B2327" w:rsidP="00734E47">
      <w:pPr>
        <w:spacing w:before="240" w:after="0"/>
        <w:rPr>
          <w:rFonts w:ascii="Roboto Slab Black" w:hAnsi="Roboto Slab Black" w:cs="Roboto Slab Black"/>
          <w:b/>
          <w:bCs/>
        </w:rPr>
      </w:pPr>
      <w:r w:rsidRPr="00734E47">
        <w:rPr>
          <w:rFonts w:ascii="Roboto Slab Black" w:hAnsi="Roboto Slab Black" w:cs="Roboto Slab Black"/>
          <w:b/>
          <w:bCs/>
        </w:rPr>
        <w:t>AFG.73</w:t>
      </w:r>
      <w:r w:rsidRPr="00734E47">
        <w:rPr>
          <w:rFonts w:ascii="Roboto Slab Black" w:hAnsi="Roboto Slab Black" w:cs="Roboto Slab Black"/>
          <w:b/>
          <w:bCs/>
        </w:rPr>
        <w:tab/>
        <w:t>Skötsel av permanent värmeanläggning</w:t>
      </w:r>
    </w:p>
    <w:p w14:paraId="1DC636B9" w14:textId="77777777" w:rsidR="006B2327" w:rsidRPr="00734E47" w:rsidRDefault="006B2327" w:rsidP="00734E47">
      <w:pPr>
        <w:spacing w:before="240" w:after="0"/>
        <w:rPr>
          <w:rFonts w:ascii="Roboto Slab Black" w:hAnsi="Roboto Slab Black" w:cs="Roboto Slab Black"/>
          <w:b/>
          <w:bCs/>
        </w:rPr>
      </w:pPr>
      <w:bookmarkStart w:id="44" w:name="_Toc410805798"/>
      <w:r w:rsidRPr="00734E47">
        <w:rPr>
          <w:rFonts w:ascii="Roboto Slab Black" w:hAnsi="Roboto Slab Black" w:cs="Roboto Slab Black"/>
          <w:b/>
          <w:bCs/>
        </w:rPr>
        <w:t>AFG.751</w:t>
      </w:r>
      <w:r w:rsidRPr="00734E47">
        <w:rPr>
          <w:rFonts w:ascii="Roboto Slab Black" w:hAnsi="Roboto Slab Black" w:cs="Roboto Slab Black"/>
          <w:b/>
          <w:bCs/>
        </w:rPr>
        <w:tab/>
        <w:t>Väderskydd</w:t>
      </w:r>
    </w:p>
    <w:p w14:paraId="582E1C5D" w14:textId="77777777" w:rsidR="006B2327" w:rsidRPr="001D5494" w:rsidRDefault="006B2327" w:rsidP="001D5494">
      <w:pPr>
        <w:spacing w:after="0" w:line="240" w:lineRule="auto"/>
        <w:ind w:left="1276"/>
      </w:pPr>
      <w:r w:rsidRPr="001D5494">
        <w:t xml:space="preserve">Entreprenören ansvarar för att alla delar </w:t>
      </w:r>
      <w:proofErr w:type="spellStart"/>
      <w:r w:rsidRPr="001D5494">
        <w:t>väderskyddas</w:t>
      </w:r>
      <w:proofErr w:type="spellEnd"/>
      <w:r w:rsidRPr="001D5494">
        <w:t xml:space="preserve"> under hela entreprenadtiden.</w:t>
      </w:r>
    </w:p>
    <w:p w14:paraId="7C030EB9" w14:textId="77777777" w:rsidR="006B2327" w:rsidRPr="00734E47" w:rsidRDefault="006B2327" w:rsidP="00734E47">
      <w:pPr>
        <w:spacing w:before="240" w:after="0"/>
        <w:rPr>
          <w:rFonts w:ascii="Roboto Slab Black" w:hAnsi="Roboto Slab Black" w:cs="Roboto Slab Black"/>
          <w:b/>
          <w:bCs/>
        </w:rPr>
      </w:pPr>
      <w:r w:rsidRPr="00734E47">
        <w:rPr>
          <w:rFonts w:ascii="Roboto Slab Black" w:hAnsi="Roboto Slab Black" w:cs="Roboto Slab Black"/>
          <w:b/>
          <w:bCs/>
        </w:rPr>
        <w:t>AFG.752</w:t>
      </w:r>
      <w:r w:rsidRPr="00734E47">
        <w:rPr>
          <w:rFonts w:ascii="Roboto Slab Black" w:hAnsi="Roboto Slab Black" w:cs="Roboto Slab Black"/>
          <w:b/>
          <w:bCs/>
        </w:rPr>
        <w:tab/>
        <w:t>Snöröjning</w:t>
      </w:r>
    </w:p>
    <w:p w14:paraId="1C58C17A" w14:textId="77777777" w:rsidR="006B2327" w:rsidRPr="001D5494" w:rsidRDefault="006B2327" w:rsidP="001D5494">
      <w:pPr>
        <w:spacing w:after="0" w:line="240" w:lineRule="auto"/>
        <w:ind w:left="1276"/>
      </w:pPr>
      <w:r w:rsidRPr="001D5494">
        <w:t>Entreprenören tillhandahåller snöröjning och halkbekämpning av vägar inom arbetsområdet. Entreprenören har ansvaret för skottning av tak och borttagning av istappar fram t.o.m. godkänd slutbesiktning och överlämnande till beställaren.</w:t>
      </w:r>
    </w:p>
    <w:bookmarkEnd w:id="44"/>
    <w:p w14:paraId="140318F3" w14:textId="77777777" w:rsidR="006B2327" w:rsidRPr="00734E47" w:rsidRDefault="006B2327" w:rsidP="00734E47">
      <w:pPr>
        <w:spacing w:before="240" w:after="0"/>
        <w:rPr>
          <w:rFonts w:ascii="Roboto Slab Black" w:hAnsi="Roboto Slab Black" w:cs="Roboto Slab Black"/>
          <w:b/>
          <w:bCs/>
        </w:rPr>
      </w:pPr>
      <w:r w:rsidRPr="00734E47">
        <w:rPr>
          <w:rFonts w:ascii="Roboto Slab Black" w:hAnsi="Roboto Slab Black" w:cs="Roboto Slab Black"/>
          <w:b/>
          <w:bCs/>
        </w:rPr>
        <w:lastRenderedPageBreak/>
        <w:t>AFG.81</w:t>
      </w:r>
      <w:r w:rsidRPr="00734E47">
        <w:rPr>
          <w:rFonts w:ascii="Roboto Slab Black" w:hAnsi="Roboto Slab Black" w:cs="Roboto Slab Black"/>
          <w:b/>
          <w:bCs/>
        </w:rPr>
        <w:tab/>
        <w:t>Länshållning</w:t>
      </w:r>
    </w:p>
    <w:p w14:paraId="55E0DB86" w14:textId="77777777" w:rsidR="006B2327" w:rsidRPr="001D5494" w:rsidRDefault="006B2327" w:rsidP="001D5494">
      <w:pPr>
        <w:spacing w:after="0" w:line="240" w:lineRule="auto"/>
        <w:ind w:left="1276"/>
      </w:pPr>
      <w:r w:rsidRPr="001D5494">
        <w:t>Om länshållning krävs ska det genomföras i samråd med beställaren.</w:t>
      </w:r>
    </w:p>
    <w:p w14:paraId="2E5274D4" w14:textId="77777777" w:rsidR="006B2327" w:rsidRPr="00734E47" w:rsidRDefault="006B2327" w:rsidP="00734E47">
      <w:pPr>
        <w:spacing w:before="240" w:after="0"/>
        <w:rPr>
          <w:rFonts w:ascii="Roboto Slab Black" w:hAnsi="Roboto Slab Black" w:cs="Roboto Slab Black"/>
          <w:b/>
          <w:bCs/>
        </w:rPr>
      </w:pPr>
      <w:r w:rsidRPr="00734E47">
        <w:rPr>
          <w:rFonts w:ascii="Roboto Slab Black" w:hAnsi="Roboto Slab Black" w:cs="Roboto Slab Black"/>
          <w:b/>
          <w:bCs/>
        </w:rPr>
        <w:t>AFG.82</w:t>
      </w:r>
      <w:r w:rsidRPr="00734E47">
        <w:rPr>
          <w:rFonts w:ascii="Roboto Slab Black" w:hAnsi="Roboto Slab Black" w:cs="Roboto Slab Black"/>
          <w:b/>
          <w:bCs/>
        </w:rPr>
        <w:tab/>
        <w:t>Renhållning</w:t>
      </w:r>
    </w:p>
    <w:p w14:paraId="2C58B7FE" w14:textId="30DCD1D3" w:rsidR="006B2327" w:rsidRPr="001D5494" w:rsidRDefault="006B2327" w:rsidP="00511D3C">
      <w:pPr>
        <w:spacing w:after="120" w:line="240" w:lineRule="auto"/>
        <w:ind w:left="1276"/>
      </w:pPr>
      <w:r w:rsidRPr="001D5494">
        <w:t>Med tillägg till AMA</w:t>
      </w:r>
      <w:r w:rsidR="00511D3C">
        <w:t xml:space="preserve"> AF 21 </w:t>
      </w:r>
      <w:r w:rsidRPr="001D5494">
        <w:t xml:space="preserve">gäller att entreprenören </w:t>
      </w:r>
      <w:r w:rsidR="005636F4">
        <w:t>ska</w:t>
      </w:r>
      <w:r w:rsidRPr="001D5494">
        <w:t xml:space="preserve"> dagligen hålla arbetsplatsen och arbetsområdet rent från av honom orsakad nerskräpning, spill o d. </w:t>
      </w:r>
    </w:p>
    <w:p w14:paraId="61E43FAD" w14:textId="77777777" w:rsidR="006B2327" w:rsidRPr="001D5494" w:rsidRDefault="006B2327" w:rsidP="00511D3C">
      <w:pPr>
        <w:spacing w:after="120" w:line="240" w:lineRule="auto"/>
        <w:ind w:left="1276"/>
      </w:pPr>
      <w:r w:rsidRPr="001D5494">
        <w:t>Om entreprenör ej kontinuerligt håller egen arbetsplats "ren" i enlighet med anvisningar enligt ovanstående kommer städning att utföras genom beställarens försorg på entreprenörens bekostnad.</w:t>
      </w:r>
    </w:p>
    <w:p w14:paraId="1AF783FD" w14:textId="668FAD0D" w:rsidR="006B2327" w:rsidRDefault="003E53D8" w:rsidP="00511D3C">
      <w:pPr>
        <w:spacing w:after="120" w:line="240" w:lineRule="auto"/>
        <w:ind w:left="1276"/>
      </w:pPr>
      <w:r>
        <w:t>En avfallsplan för sortering och omhändertagande av byggavfal</w:t>
      </w:r>
      <w:r>
        <w:rPr>
          <w:rFonts w:hint="eastAsia"/>
        </w:rPr>
        <w:t>l</w:t>
      </w:r>
      <w:r>
        <w:t xml:space="preserve"> ska upprättas, avfallsplanen ska uppfylla kraven i Resurs- och avfallsriktlinjer vid byggande och rivning (Byggföretagen). Avfall ska lägst sorteras enligt basnivå. </w:t>
      </w:r>
      <w:r w:rsidR="006B2327" w:rsidRPr="001D5494">
        <w:t>En plan för sortering av byggavfall ska upprättas</w:t>
      </w:r>
      <w:r w:rsidR="007E1719">
        <w:t xml:space="preserve">. </w:t>
      </w:r>
    </w:p>
    <w:p w14:paraId="6D7ADEE7" w14:textId="5025A87C" w:rsidR="003E53D8" w:rsidRPr="002107DD" w:rsidRDefault="003E53D8" w:rsidP="003E53D8">
      <w:pPr>
        <w:spacing w:after="120" w:line="240" w:lineRule="auto"/>
        <w:ind w:left="1276"/>
      </w:pPr>
      <w:bookmarkStart w:id="45" w:name="_Hlk81389763"/>
      <w:r w:rsidRPr="002107DD">
        <w:t xml:space="preserve">Entreprenören ansvarar för att allt farligt avfall som uppstår i samband med </w:t>
      </w:r>
      <w:r w:rsidR="00B8300D" w:rsidRPr="002107DD">
        <w:t xml:space="preserve">entreprenaden </w:t>
      </w:r>
      <w:r w:rsidRPr="002107DD">
        <w:t xml:space="preserve">hanteras enligt gällande regler och föreskrifter samt rapporteras in till avfallsregistret hos Naturvårdsverket. Detta görs antingen via Naturvårdsverkets e-tjänst eller genom eget verksamhetssystem till ett API. Länk till vägledning för rapporteringen: </w:t>
      </w:r>
      <w:hyperlink r:id="rId14" w:history="1">
        <w:r w:rsidR="00D24F06" w:rsidRPr="00ED1BC6">
          <w:rPr>
            <w:rStyle w:val="Hyperlnk"/>
          </w:rPr>
          <w:t>https://www.naturvardsverket.se/Stod-i-miljoarbetet/Vagledningar/Avfall/Farligt-avfall/Rapportera-uppgifter-till-avfallsregistret/</w:t>
        </w:r>
      </w:hyperlink>
      <w:r w:rsidRPr="002107DD">
        <w:t>.</w:t>
      </w:r>
    </w:p>
    <w:bookmarkEnd w:id="45"/>
    <w:p w14:paraId="56405FAC" w14:textId="3DEE1FB6" w:rsidR="00C70B1B" w:rsidRPr="00D831A9" w:rsidRDefault="009F0665" w:rsidP="00D831A9">
      <w:pPr>
        <w:spacing w:after="120" w:line="240" w:lineRule="auto"/>
        <w:ind w:left="1276"/>
      </w:pPr>
      <w:r>
        <w:t>Om f</w:t>
      </w:r>
      <w:r w:rsidR="003E53D8" w:rsidRPr="002107DD">
        <w:t xml:space="preserve">arligt avfall </w:t>
      </w:r>
      <w:r>
        <w:t xml:space="preserve">förekommer </w:t>
      </w:r>
      <w:r w:rsidR="003E53D8" w:rsidRPr="002107DD">
        <w:t>ska</w:t>
      </w:r>
      <w:r>
        <w:t xml:space="preserve"> det</w:t>
      </w:r>
      <w:r w:rsidR="003E53D8" w:rsidRPr="002107DD">
        <w:t xml:space="preserve"> hanteras enligt resurs- och avfallsriktlinjerna (Lista över farligt avfall), i vilken framgår vilken lagstiftning som gäller och hur avfallet ska hanteras och tas om hand (även branschnormer).</w:t>
      </w:r>
      <w:r w:rsidR="007658A6">
        <w:rPr>
          <w:color w:val="FF0000"/>
        </w:rPr>
        <w:t xml:space="preserve"> </w:t>
      </w:r>
    </w:p>
    <w:p w14:paraId="248F4852" w14:textId="77777777" w:rsidR="006B2327" w:rsidRPr="00734E47" w:rsidRDefault="006B2327" w:rsidP="00734E47">
      <w:pPr>
        <w:spacing w:before="240" w:after="0"/>
        <w:rPr>
          <w:rFonts w:ascii="Roboto Slab Black" w:hAnsi="Roboto Slab Black" w:cs="Roboto Slab Black"/>
          <w:b/>
          <w:bCs/>
        </w:rPr>
      </w:pPr>
      <w:r w:rsidRPr="00734E47">
        <w:rPr>
          <w:rFonts w:ascii="Roboto Slab Black" w:hAnsi="Roboto Slab Black" w:cs="Roboto Slab Black"/>
          <w:b/>
          <w:bCs/>
        </w:rPr>
        <w:t>AFG.831</w:t>
      </w:r>
      <w:r w:rsidRPr="00734E47">
        <w:rPr>
          <w:rFonts w:ascii="Roboto Slab Black" w:hAnsi="Roboto Slab Black" w:cs="Roboto Slab Black"/>
          <w:b/>
          <w:bCs/>
        </w:rPr>
        <w:tab/>
        <w:t>Städning</w:t>
      </w:r>
    </w:p>
    <w:p w14:paraId="7D058AA9" w14:textId="74346CF7" w:rsidR="007C5D05" w:rsidRPr="001357F5" w:rsidRDefault="006B2327" w:rsidP="001357F5">
      <w:pPr>
        <w:spacing w:after="0" w:line="240" w:lineRule="auto"/>
        <w:ind w:left="1276"/>
      </w:pPr>
      <w:r w:rsidRPr="001D5494">
        <w:t>Byggstädning ska utföras dagligen under hela entreprenadtiden.</w:t>
      </w:r>
    </w:p>
    <w:p w14:paraId="5DF8CC85" w14:textId="50238080" w:rsidR="006B2327" w:rsidRPr="00734E47" w:rsidRDefault="006B2327" w:rsidP="00734E47">
      <w:pPr>
        <w:spacing w:before="240" w:after="0"/>
        <w:rPr>
          <w:rFonts w:ascii="Roboto Slab Black" w:hAnsi="Roboto Slab Black" w:cs="Roboto Slab Black"/>
          <w:b/>
          <w:bCs/>
        </w:rPr>
      </w:pPr>
      <w:r w:rsidRPr="00734E47">
        <w:rPr>
          <w:rFonts w:ascii="Roboto Slab Black" w:hAnsi="Roboto Slab Black" w:cs="Roboto Slab Black"/>
          <w:b/>
          <w:bCs/>
        </w:rPr>
        <w:t>AFG.832</w:t>
      </w:r>
      <w:r w:rsidRPr="00734E47">
        <w:rPr>
          <w:rFonts w:ascii="Roboto Slab Black" w:hAnsi="Roboto Slab Black" w:cs="Roboto Slab Black"/>
          <w:b/>
          <w:bCs/>
        </w:rPr>
        <w:tab/>
        <w:t>Slutrengöring</w:t>
      </w:r>
    </w:p>
    <w:p w14:paraId="2CCAEF79" w14:textId="3F0EE10B" w:rsidR="006B2327" w:rsidRPr="001D5494" w:rsidRDefault="006B2327" w:rsidP="001D5494">
      <w:pPr>
        <w:spacing w:after="0" w:line="240" w:lineRule="auto"/>
        <w:ind w:left="1276"/>
      </w:pPr>
      <w:r w:rsidRPr="001D5494">
        <w:t>Med ändring och tillägg till AMA</w:t>
      </w:r>
      <w:r w:rsidR="00511D3C">
        <w:t xml:space="preserve"> </w:t>
      </w:r>
      <w:r w:rsidRPr="001D5494">
        <w:t xml:space="preserve">AF </w:t>
      </w:r>
      <w:r w:rsidR="00511D3C">
        <w:t>21</w:t>
      </w:r>
      <w:r w:rsidRPr="001D5494">
        <w:t xml:space="preserve"> gäller att entreprenörens kvarvarande varor och hjälpmedel </w:t>
      </w:r>
      <w:r w:rsidR="005636F4">
        <w:t>ska</w:t>
      </w:r>
      <w:r w:rsidRPr="001D5494">
        <w:t xml:space="preserve"> föras bort i den mån de inte erfordras för slutbesiktning. </w:t>
      </w:r>
      <w:r w:rsidR="005E5588">
        <w:t>Inför slutbesiktning ska finstädning utföras</w:t>
      </w:r>
      <w:r w:rsidR="004B1924">
        <w:t xml:space="preserve"> inklusive fönsterputsning på alla fönstersidor. E</w:t>
      </w:r>
      <w:r w:rsidRPr="001D5494">
        <w:t xml:space="preserve">fter slutbesiktning </w:t>
      </w:r>
      <w:r w:rsidR="005636F4">
        <w:t>ska</w:t>
      </w:r>
      <w:r w:rsidRPr="001D5494">
        <w:t xml:space="preserve"> entreprenören avtorka alla golvytor ytterligare en gång innan hyresgästerna </w:t>
      </w:r>
      <w:r w:rsidR="00C50FDE">
        <w:t xml:space="preserve">flyttar in. </w:t>
      </w:r>
    </w:p>
    <w:p w14:paraId="175E3F01" w14:textId="4B495A88" w:rsidR="006B2327" w:rsidRPr="00734E47" w:rsidRDefault="006B2327" w:rsidP="00734E47">
      <w:pPr>
        <w:spacing w:before="240" w:after="0"/>
        <w:rPr>
          <w:rFonts w:ascii="Roboto Slab Black" w:hAnsi="Roboto Slab Black" w:cs="Roboto Slab Black"/>
          <w:b/>
          <w:bCs/>
        </w:rPr>
      </w:pPr>
      <w:r w:rsidRPr="00734E47">
        <w:rPr>
          <w:rFonts w:ascii="Roboto Slab Black" w:hAnsi="Roboto Slab Black" w:cs="Roboto Slab Black"/>
          <w:b/>
          <w:bCs/>
        </w:rPr>
        <w:t>AFG.8</w:t>
      </w:r>
      <w:r w:rsidR="00236375">
        <w:rPr>
          <w:rFonts w:ascii="Roboto Slab Black" w:hAnsi="Roboto Slab Black" w:cs="Roboto Slab Black"/>
          <w:b/>
          <w:bCs/>
        </w:rPr>
        <w:t>4</w:t>
      </w:r>
      <w:r w:rsidRPr="00734E47">
        <w:rPr>
          <w:rFonts w:ascii="Roboto Slab Black" w:hAnsi="Roboto Slab Black" w:cs="Roboto Slab Black"/>
          <w:b/>
          <w:bCs/>
        </w:rPr>
        <w:tab/>
      </w:r>
      <w:proofErr w:type="spellStart"/>
      <w:r w:rsidR="00236375">
        <w:rPr>
          <w:rFonts w:ascii="Roboto Slab Black" w:hAnsi="Roboto Slab Black" w:cs="Roboto Slab Black"/>
          <w:b/>
          <w:bCs/>
        </w:rPr>
        <w:t>Avetablering</w:t>
      </w:r>
      <w:proofErr w:type="spellEnd"/>
      <w:r w:rsidR="00236375">
        <w:rPr>
          <w:rFonts w:ascii="Roboto Slab Black" w:hAnsi="Roboto Slab Black" w:cs="Roboto Slab Black"/>
          <w:b/>
          <w:bCs/>
        </w:rPr>
        <w:t xml:space="preserve"> och återställande av mark och väg </w:t>
      </w:r>
    </w:p>
    <w:p w14:paraId="4667EC14" w14:textId="5B8ACF35" w:rsidR="006B2327" w:rsidRPr="006B2327" w:rsidRDefault="00821740" w:rsidP="00821740">
      <w:pPr>
        <w:spacing w:after="0" w:line="240" w:lineRule="auto"/>
        <w:ind w:left="1276"/>
      </w:pPr>
      <w:r w:rsidRPr="00821740">
        <w:t>Entreprenören ska återställa ianspråktagen mark och väg. Tillfällig väg och plan ska tas bort. Entreprenören ska laga väg, plan eller annan anläggningsdel som denne skadat genom åverkan.</w:t>
      </w:r>
    </w:p>
    <w:p w14:paraId="4B626647" w14:textId="77777777" w:rsidR="00CA2C39" w:rsidRPr="006B2327" w:rsidRDefault="00CA2C39" w:rsidP="00821740">
      <w:pPr>
        <w:spacing w:after="0" w:line="240" w:lineRule="auto"/>
        <w:ind w:left="1276"/>
      </w:pPr>
    </w:p>
    <w:sectPr w:rsidR="00CA2C39" w:rsidRPr="006B2327" w:rsidSect="008A13D9">
      <w:headerReference w:type="even" r:id="rId15"/>
      <w:headerReference w:type="default" r:id="rId16"/>
      <w:footerReference w:type="default" r:id="rId17"/>
      <w:headerReference w:type="first" r:id="rId18"/>
      <w:footerReference w:type="first" r:id="rId19"/>
      <w:pgSz w:w="11906" w:h="16838"/>
      <w:pgMar w:top="1985" w:right="1418" w:bottom="1418" w:left="1418" w:header="624" w:footer="53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879FBE" w14:textId="77777777" w:rsidR="00816953" w:rsidRDefault="00816953" w:rsidP="00ED6C6F">
      <w:pPr>
        <w:spacing w:after="0" w:line="240" w:lineRule="auto"/>
      </w:pPr>
      <w:r>
        <w:separator/>
      </w:r>
    </w:p>
  </w:endnote>
  <w:endnote w:type="continuationSeparator" w:id="0">
    <w:p w14:paraId="646F231E" w14:textId="77777777" w:rsidR="00816953" w:rsidRDefault="00816953" w:rsidP="00ED6C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rimson Text">
    <w:altName w:val="Calibri"/>
    <w:charset w:val="00"/>
    <w:family w:val="auto"/>
    <w:pitch w:val="variable"/>
    <w:sig w:usb0="80000047" w:usb1="00000062" w:usb2="00000000" w:usb3="00000000" w:csb0="00000093"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utch">
    <w:altName w:val="Cambria"/>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Roboto Slab Black">
    <w:charset w:val="00"/>
    <w:family w:val="auto"/>
    <w:pitch w:val="variable"/>
    <w:sig w:usb0="000004FF" w:usb1="8000405F" w:usb2="00000022" w:usb3="00000000" w:csb0="0000019F" w:csb1="00000000"/>
  </w:font>
  <w:font w:name="SimHei">
    <w:altName w:val="黑体"/>
    <w:panose1 w:val="02010600030101010101"/>
    <w:charset w:val="86"/>
    <w:family w:val="modern"/>
    <w:pitch w:val="fixed"/>
    <w:sig w:usb0="800002BF" w:usb1="38CF7CFA" w:usb2="00000016" w:usb3="00000000" w:csb0="00040001" w:csb1="00000000"/>
  </w:font>
  <w:font w:name="Roboto Slab Light">
    <w:charset w:val="00"/>
    <w:family w:val="auto"/>
    <w:pitch w:val="variable"/>
    <w:sig w:usb0="000004FF" w:usb1="8000405F" w:usb2="00000022"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EA374E0" w14:textId="00E687E0" w:rsidR="00C13113" w:rsidRDefault="007815D6">
    <w:pPr>
      <w:pStyle w:val="Sidfot"/>
    </w:pPr>
    <w:r>
      <w:t>Administrativa föreskrifter</w:t>
    </w:r>
    <w:r>
      <w:tab/>
    </w:r>
    <w:r>
      <w:tab/>
    </w:r>
  </w:p>
  <w:p w14:paraId="230BC61D" w14:textId="77777777" w:rsidR="00C13113" w:rsidRPr="00C13113" w:rsidRDefault="00C13113">
    <w:pPr>
      <w:pStyle w:val="Sidfot"/>
      <w:rPr>
        <w:sz w:val="22"/>
        <w:szCs w:val="3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DF5B7E" w14:textId="77777777" w:rsidR="00D17D8A" w:rsidRDefault="00D17D8A" w:rsidP="00D17D8A">
    <w:pPr>
      <w:pStyle w:val="Sidfot"/>
      <w:rPr>
        <w:rFonts w:asciiTheme="majorHAnsi" w:hAnsiTheme="majorHAnsi"/>
      </w:rPr>
    </w:pPr>
    <w:proofErr w:type="spellStart"/>
    <w:r>
      <w:rPr>
        <w:rFonts w:asciiTheme="majorHAnsi" w:hAnsiTheme="majorHAnsi"/>
      </w:rPr>
      <w:t>VärmdöBostäder</w:t>
    </w:r>
    <w:proofErr w:type="spellEnd"/>
    <w:r>
      <w:rPr>
        <w:rFonts w:asciiTheme="majorHAnsi" w:hAnsiTheme="majorHAnsi"/>
      </w:rPr>
      <w:t xml:space="preserve"> AB</w:t>
    </w:r>
  </w:p>
  <w:p w14:paraId="6CC5B88D" w14:textId="77777777" w:rsidR="00DE17BF" w:rsidRPr="00D17D8A" w:rsidRDefault="00D17D8A" w:rsidP="00D17D8A">
    <w:pPr>
      <w:pStyle w:val="Sidfot"/>
      <w:spacing w:before="80"/>
      <w:rPr>
        <w:szCs w:val="14"/>
      </w:rPr>
    </w:pPr>
    <w:r>
      <w:rPr>
        <w:szCs w:val="14"/>
      </w:rPr>
      <w:t xml:space="preserve">Box 23, 134 21 </w:t>
    </w:r>
    <w:proofErr w:type="gramStart"/>
    <w:r>
      <w:rPr>
        <w:szCs w:val="14"/>
      </w:rPr>
      <w:t xml:space="preserve">Gustavsberg  </w:t>
    </w:r>
    <w:r>
      <w:rPr>
        <w:rFonts w:ascii="Arial" w:hAnsi="Arial" w:cs="Arial"/>
        <w:szCs w:val="14"/>
      </w:rPr>
      <w:t>│</w:t>
    </w:r>
    <w:proofErr w:type="gramEnd"/>
    <w:r>
      <w:rPr>
        <w:rFonts w:ascii="Arial" w:hAnsi="Arial" w:cs="Arial"/>
        <w:szCs w:val="14"/>
      </w:rPr>
      <w:t xml:space="preserve">  </w:t>
    </w:r>
    <w:r>
      <w:rPr>
        <w:szCs w:val="14"/>
      </w:rPr>
      <w:t xml:space="preserve">Besök: Skogsbovägen 15  </w:t>
    </w:r>
    <w:r>
      <w:rPr>
        <w:rFonts w:ascii="Arial" w:hAnsi="Arial" w:cs="Arial"/>
        <w:szCs w:val="14"/>
      </w:rPr>
      <w:t xml:space="preserve">│  </w:t>
    </w:r>
    <w:r>
      <w:rPr>
        <w:szCs w:val="14"/>
      </w:rPr>
      <w:t xml:space="preserve">Tel: 08-570 399 00  </w:t>
    </w:r>
    <w:r>
      <w:rPr>
        <w:rFonts w:ascii="Arial" w:hAnsi="Arial" w:cs="Arial"/>
        <w:szCs w:val="14"/>
      </w:rPr>
      <w:t xml:space="preserve">│  </w:t>
    </w:r>
    <w:r>
      <w:rPr>
        <w:szCs w:val="14"/>
      </w:rPr>
      <w:t>E-post</w:t>
    </w:r>
    <w:r w:rsidRPr="00B75953">
      <w:t xml:space="preserve">: </w:t>
    </w:r>
    <w:hyperlink r:id="rId1" w:history="1">
      <w:r w:rsidRPr="00B75953">
        <w:t>info@varmdobo.se</w:t>
      </w:r>
    </w:hyperlink>
    <w:r>
      <w:rPr>
        <w:szCs w:val="14"/>
      </w:rPr>
      <w:t xml:space="preserve"> </w:t>
    </w:r>
    <w:r>
      <w:rPr>
        <w:rFonts w:ascii="Arial" w:hAnsi="Arial" w:cs="Arial"/>
        <w:szCs w:val="14"/>
      </w:rPr>
      <w:t xml:space="preserve"> │  </w:t>
    </w:r>
    <w:r>
      <w:rPr>
        <w:szCs w:val="14"/>
      </w:rPr>
      <w:t>Org.nr: 556476-2176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3DC186" w14:textId="77777777" w:rsidR="00816953" w:rsidRDefault="00816953" w:rsidP="00ED6C6F">
      <w:pPr>
        <w:spacing w:after="0" w:line="240" w:lineRule="auto"/>
      </w:pPr>
      <w:r>
        <w:separator/>
      </w:r>
    </w:p>
  </w:footnote>
  <w:footnote w:type="continuationSeparator" w:id="0">
    <w:p w14:paraId="6F4D6900" w14:textId="77777777" w:rsidR="00816953" w:rsidRDefault="00816953" w:rsidP="00ED6C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266304A" w14:textId="587B92BC" w:rsidR="00D17D8A" w:rsidRDefault="00974203">
    <w:pPr>
      <w:pStyle w:val="Sidhuvud"/>
    </w:pPr>
    <w:r>
      <w:rPr>
        <w:noProof/>
      </w:rPr>
      <mc:AlternateContent>
        <mc:Choice Requires="wps">
          <w:drawing>
            <wp:anchor distT="0" distB="0" distL="0" distR="0" simplePos="0" relativeHeight="251656192" behindDoc="0" locked="0" layoutInCell="1" allowOverlap="1" wp14:anchorId="17B9268B" wp14:editId="249D1708">
              <wp:simplePos x="635" y="635"/>
              <wp:positionH relativeFrom="page">
                <wp:align>left</wp:align>
              </wp:positionH>
              <wp:positionV relativeFrom="page">
                <wp:align>top</wp:align>
              </wp:positionV>
              <wp:extent cx="443865" cy="443865"/>
              <wp:effectExtent l="0" t="0" r="10795" b="3810"/>
              <wp:wrapNone/>
              <wp:docPr id="2135700415" name="Textruta 2" descr="Värmdö kommun - Internt">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C6090EA" w14:textId="0FA41B9B" w:rsidR="00974203" w:rsidRPr="00974203" w:rsidRDefault="00974203" w:rsidP="00974203">
                          <w:pPr>
                            <w:spacing w:after="0"/>
                            <w:rPr>
                              <w:rFonts w:ascii="Calibri" w:eastAsia="Calibri" w:hAnsi="Calibri" w:cs="Calibri"/>
                              <w:noProof/>
                              <w:color w:val="000000"/>
                              <w:sz w:val="18"/>
                              <w:szCs w:val="18"/>
                            </w:rPr>
                          </w:pPr>
                          <w:r w:rsidRPr="00974203">
                            <w:rPr>
                              <w:rFonts w:ascii="Calibri" w:eastAsia="Calibri" w:hAnsi="Calibri" w:cs="Calibri"/>
                              <w:noProof/>
                              <w:color w:val="000000"/>
                              <w:sz w:val="18"/>
                              <w:szCs w:val="18"/>
                            </w:rPr>
                            <w:t>Värmdö kommun - Internt</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17B9268B" id="_x0000_t202" coordsize="21600,21600" o:spt="202" path="m,l,21600r21600,l21600,xe">
              <v:stroke joinstyle="miter"/>
              <v:path gradientshapeok="t" o:connecttype="rect"/>
            </v:shapetype>
            <v:shape id="Textruta 2" o:spid="_x0000_s1026" type="#_x0000_t202" alt="Värmdö kommun - Internt" style="position:absolute;margin-left:0;margin-top:0;width:34.95pt;height:34.95pt;z-index:251656192;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" filled="f" stroked="f">
              <v:textbox style="mso-fit-shape-to-text:t" inset="20pt,15pt,0,0">
                <w:txbxContent>
                  <w:p w14:paraId="2C6090EA" w14:textId="0FA41B9B" w:rsidR="00974203" w:rsidRPr="00974203" w:rsidRDefault="00974203" w:rsidP="00974203">
                    <w:pPr>
                      <w:spacing w:after="0"/>
                      <w:rPr>
                        <w:rFonts w:ascii="Calibri" w:eastAsia="Calibri" w:hAnsi="Calibri" w:cs="Calibri"/>
                        <w:noProof/>
                        <w:color w:val="000000"/>
                        <w:sz w:val="18"/>
                        <w:szCs w:val="18"/>
                      </w:rPr>
                    </w:pPr>
                    <w:r w:rsidRPr="00974203">
                      <w:rPr>
                        <w:rFonts w:ascii="Calibri" w:eastAsia="Calibri" w:hAnsi="Calibri" w:cs="Calibri"/>
                        <w:noProof/>
                        <w:color w:val="000000"/>
                        <w:sz w:val="18"/>
                        <w:szCs w:val="18"/>
                      </w:rPr>
                      <w:t>Värmdö kommun - Internt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ellrutnt"/>
      <w:tblW w:w="0" w:type="auto"/>
      <w:tblLook w:val="04A0" w:firstRow="1" w:lastRow="0" w:firstColumn="1" w:lastColumn="0" w:noHBand="0" w:noVBand="1"/>
    </w:tblPr>
    <w:tblGrid>
      <w:gridCol w:w="3020"/>
      <w:gridCol w:w="4205"/>
      <w:gridCol w:w="1275"/>
      <w:gridCol w:w="560"/>
    </w:tblGrid>
    <w:tr w:rsidR="005B3B88" w14:paraId="0318CB78" w14:textId="77777777" w:rsidTr="00213F7B">
      <w:trPr>
        <w:trHeight w:val="132"/>
      </w:trPr>
      <w:tc>
        <w:tcPr>
          <w:tcW w:w="3020" w:type="dxa"/>
          <w:tcBorders>
            <w:bottom w:val="nil"/>
            <w:right w:val="single" w:sz="4" w:space="0" w:color="auto"/>
          </w:tcBorders>
        </w:tcPr>
        <w:p w14:paraId="6448685E" w14:textId="77777777" w:rsidR="005B3B88" w:rsidRPr="001B7500" w:rsidRDefault="005B3B88" w:rsidP="005B3B88">
          <w:pPr>
            <w:pStyle w:val="Sidhuvud"/>
            <w:tabs>
              <w:tab w:val="clear" w:pos="4536"/>
              <w:tab w:val="clear" w:pos="9072"/>
              <w:tab w:val="left" w:pos="2535"/>
            </w:tabs>
            <w:rPr>
              <w:noProof/>
              <w:sz w:val="12"/>
              <w:szCs w:val="12"/>
            </w:rPr>
          </w:pPr>
        </w:p>
      </w:tc>
      <w:tc>
        <w:tcPr>
          <w:tcW w:w="4205" w:type="dxa"/>
          <w:tcBorders>
            <w:left w:val="single" w:sz="4" w:space="0" w:color="auto"/>
            <w:bottom w:val="nil"/>
            <w:right w:val="single" w:sz="4" w:space="0" w:color="auto"/>
          </w:tcBorders>
        </w:tcPr>
        <w:p w14:paraId="48D8C879" w14:textId="77777777" w:rsidR="005B3B88" w:rsidRPr="005B08CC" w:rsidRDefault="005B3B88" w:rsidP="005B3B88">
          <w:pPr>
            <w:pStyle w:val="Sidhuvud"/>
            <w:tabs>
              <w:tab w:val="clear" w:pos="4536"/>
              <w:tab w:val="clear" w:pos="9072"/>
              <w:tab w:val="left" w:pos="2535"/>
            </w:tabs>
            <w:spacing w:before="20"/>
            <w:rPr>
              <w:sz w:val="12"/>
              <w:szCs w:val="12"/>
            </w:rPr>
          </w:pPr>
          <w:r w:rsidRPr="005B08CC">
            <w:rPr>
              <w:sz w:val="12"/>
              <w:szCs w:val="12"/>
            </w:rPr>
            <w:t>Dokument</w:t>
          </w:r>
        </w:p>
      </w:tc>
      <w:tc>
        <w:tcPr>
          <w:tcW w:w="1835" w:type="dxa"/>
          <w:gridSpan w:val="2"/>
          <w:tcBorders>
            <w:left w:val="single" w:sz="4" w:space="0" w:color="auto"/>
            <w:bottom w:val="nil"/>
          </w:tcBorders>
        </w:tcPr>
        <w:p w14:paraId="3F8F9A21" w14:textId="77777777" w:rsidR="005B3B88" w:rsidRPr="005B08CC" w:rsidRDefault="005B3B88" w:rsidP="005B3B88">
          <w:pPr>
            <w:pStyle w:val="Sidhuvud"/>
            <w:tabs>
              <w:tab w:val="clear" w:pos="4536"/>
              <w:tab w:val="clear" w:pos="9072"/>
              <w:tab w:val="left" w:pos="2535"/>
            </w:tabs>
            <w:spacing w:before="20"/>
            <w:rPr>
              <w:sz w:val="12"/>
              <w:szCs w:val="12"/>
            </w:rPr>
          </w:pPr>
          <w:proofErr w:type="spellStart"/>
          <w:r w:rsidRPr="005B08CC">
            <w:rPr>
              <w:sz w:val="12"/>
              <w:szCs w:val="12"/>
            </w:rPr>
            <w:t>Sidnr</w:t>
          </w:r>
          <w:proofErr w:type="spellEnd"/>
        </w:p>
      </w:tc>
    </w:tr>
    <w:tr w:rsidR="005B3B88" w14:paraId="5A332A3B" w14:textId="77777777" w:rsidTr="00213F7B">
      <w:tc>
        <w:tcPr>
          <w:tcW w:w="3020" w:type="dxa"/>
          <w:vMerge w:val="restart"/>
          <w:tcBorders>
            <w:top w:val="nil"/>
          </w:tcBorders>
        </w:tcPr>
        <w:p w14:paraId="69426826" w14:textId="77777777" w:rsidR="005B3B88" w:rsidRDefault="005B3B88" w:rsidP="005B3B88">
          <w:pPr>
            <w:pStyle w:val="Sidhuvud"/>
            <w:tabs>
              <w:tab w:val="clear" w:pos="4536"/>
              <w:tab w:val="clear" w:pos="9072"/>
              <w:tab w:val="left" w:pos="2535"/>
            </w:tabs>
          </w:pPr>
          <w:r>
            <w:rPr>
              <w:noProof/>
            </w:rPr>
            <w:drawing>
              <wp:anchor distT="0" distB="0" distL="114300" distR="114300" simplePos="0" relativeHeight="251658240" behindDoc="1" locked="1" layoutInCell="1" allowOverlap="1" wp14:anchorId="4487B2F5" wp14:editId="24E93A2C">
                <wp:simplePos x="0" y="0"/>
                <wp:positionH relativeFrom="page">
                  <wp:posOffset>107950</wp:posOffset>
                </wp:positionH>
                <wp:positionV relativeFrom="page">
                  <wp:posOffset>168275</wp:posOffset>
                </wp:positionV>
                <wp:extent cx="1709420" cy="741045"/>
                <wp:effectExtent l="0" t="0" r="5080" b="1905"/>
                <wp:wrapNone/>
                <wp:docPr id="2036084353" name="Bildobjekt 2036084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ildobjekt 9"/>
                        <pic:cNvPicPr/>
                      </pic:nvPicPr>
                      <pic:blipFill>
                        <a:blip r:embed="rId1">
                          <a:extLst>
                            <a:ext uri="{28A0092B-C50C-407E-A947-70E740481C1C}">
                              <a14:useLocalDpi xmlns:a14="http://schemas.microsoft.com/office/drawing/2010/main" val="0"/>
                            </a:ext>
                          </a:extLst>
                        </a:blip>
                        <a:stretch>
                          <a:fillRect/>
                        </a:stretch>
                      </pic:blipFill>
                      <pic:spPr>
                        <a:xfrm>
                          <a:off x="0" y="0"/>
                          <a:ext cx="1709420" cy="741045"/>
                        </a:xfrm>
                        <a:prstGeom prst="rect">
                          <a:avLst/>
                        </a:prstGeom>
                      </pic:spPr>
                    </pic:pic>
                  </a:graphicData>
                </a:graphic>
                <wp14:sizeRelH relativeFrom="margin">
                  <wp14:pctWidth>0</wp14:pctWidth>
                </wp14:sizeRelH>
                <wp14:sizeRelV relativeFrom="margin">
                  <wp14:pctHeight>0</wp14:pctHeight>
                </wp14:sizeRelV>
              </wp:anchor>
            </w:drawing>
          </w:r>
        </w:p>
      </w:tc>
      <w:tc>
        <w:tcPr>
          <w:tcW w:w="4205" w:type="dxa"/>
          <w:vMerge w:val="restart"/>
          <w:tcBorders>
            <w:top w:val="nil"/>
          </w:tcBorders>
        </w:tcPr>
        <w:p w14:paraId="33A2646E" w14:textId="610DC192" w:rsidR="005B3B88" w:rsidRPr="001B7500" w:rsidRDefault="005B3B88" w:rsidP="005B3B88">
          <w:pPr>
            <w:pStyle w:val="Sidhuvud"/>
            <w:tabs>
              <w:tab w:val="clear" w:pos="4536"/>
              <w:tab w:val="clear" w:pos="9072"/>
              <w:tab w:val="left" w:pos="2535"/>
            </w:tabs>
            <w:spacing w:before="60"/>
            <w:rPr>
              <w:rFonts w:asciiTheme="majorHAnsi" w:hAnsiTheme="majorHAnsi" w:cstheme="majorHAnsi"/>
            </w:rPr>
          </w:pPr>
          <w:r>
            <w:rPr>
              <w:rFonts w:asciiTheme="majorHAnsi" w:hAnsiTheme="majorHAnsi" w:cstheme="majorHAnsi"/>
              <w:sz w:val="18"/>
              <w:szCs w:val="18"/>
            </w:rPr>
            <w:t xml:space="preserve">ADMINISTRATIVA FÖRESKFITER </w:t>
          </w:r>
          <w:r w:rsidRPr="001B7500">
            <w:rPr>
              <w:rFonts w:asciiTheme="majorHAnsi" w:hAnsiTheme="majorHAnsi" w:cstheme="majorHAnsi"/>
              <w:sz w:val="18"/>
              <w:szCs w:val="18"/>
            </w:rPr>
            <w:t xml:space="preserve">  </w:t>
          </w:r>
          <w:r w:rsidRPr="001B7500">
            <w:rPr>
              <w:rFonts w:asciiTheme="majorHAnsi" w:hAnsiTheme="majorHAnsi" w:cstheme="majorHAnsi"/>
              <w:sz w:val="12"/>
              <w:szCs w:val="12"/>
            </w:rPr>
            <w:br/>
          </w:r>
        </w:p>
      </w:tc>
      <w:tc>
        <w:tcPr>
          <w:tcW w:w="1835" w:type="dxa"/>
          <w:gridSpan w:val="2"/>
          <w:tcBorders>
            <w:top w:val="nil"/>
            <w:bottom w:val="single" w:sz="4" w:space="0" w:color="auto"/>
          </w:tcBorders>
        </w:tcPr>
        <w:p w14:paraId="77F3ACA5" w14:textId="77777777" w:rsidR="005B3B88" w:rsidRPr="005B08CC" w:rsidRDefault="005B3B88" w:rsidP="005B3B88">
          <w:pPr>
            <w:pStyle w:val="Sidhuvud"/>
            <w:tabs>
              <w:tab w:val="clear" w:pos="4536"/>
              <w:tab w:val="clear" w:pos="9072"/>
              <w:tab w:val="left" w:pos="2535"/>
            </w:tabs>
            <w:spacing w:before="60"/>
          </w:pPr>
          <w:r w:rsidRPr="001B7500">
            <w:rPr>
              <w:sz w:val="18"/>
              <w:szCs w:val="18"/>
            </w:rPr>
            <w:fldChar w:fldCharType="begin"/>
          </w:r>
          <w:r w:rsidRPr="001B7500">
            <w:rPr>
              <w:sz w:val="18"/>
              <w:szCs w:val="18"/>
            </w:rPr>
            <w:instrText xml:space="preserve"> PAGE </w:instrText>
          </w:r>
          <w:r w:rsidRPr="001B7500">
            <w:rPr>
              <w:sz w:val="18"/>
              <w:szCs w:val="18"/>
            </w:rPr>
            <w:fldChar w:fldCharType="separate"/>
          </w:r>
          <w:r w:rsidRPr="001B7500">
            <w:rPr>
              <w:sz w:val="18"/>
              <w:szCs w:val="18"/>
            </w:rPr>
            <w:t>1</w:t>
          </w:r>
          <w:r w:rsidRPr="001B7500">
            <w:rPr>
              <w:sz w:val="18"/>
              <w:szCs w:val="18"/>
            </w:rPr>
            <w:fldChar w:fldCharType="end"/>
          </w:r>
          <w:r w:rsidRPr="001B7500">
            <w:rPr>
              <w:sz w:val="18"/>
              <w:szCs w:val="18"/>
            </w:rPr>
            <w:t>(</w:t>
          </w:r>
          <w:r w:rsidRPr="001B7500">
            <w:rPr>
              <w:sz w:val="18"/>
              <w:szCs w:val="18"/>
            </w:rPr>
            <w:fldChar w:fldCharType="begin"/>
          </w:r>
          <w:r w:rsidRPr="001B7500">
            <w:rPr>
              <w:sz w:val="18"/>
              <w:szCs w:val="18"/>
            </w:rPr>
            <w:instrText xml:space="preserve"> NUMPAGES  </w:instrText>
          </w:r>
          <w:r w:rsidRPr="001B7500">
            <w:rPr>
              <w:sz w:val="18"/>
              <w:szCs w:val="18"/>
            </w:rPr>
            <w:fldChar w:fldCharType="separate"/>
          </w:r>
          <w:r w:rsidRPr="001B7500">
            <w:rPr>
              <w:sz w:val="18"/>
              <w:szCs w:val="18"/>
            </w:rPr>
            <w:t>45</w:t>
          </w:r>
          <w:r w:rsidRPr="001B7500">
            <w:rPr>
              <w:sz w:val="18"/>
              <w:szCs w:val="18"/>
            </w:rPr>
            <w:fldChar w:fldCharType="end"/>
          </w:r>
          <w:r w:rsidRPr="001B7500">
            <w:rPr>
              <w:sz w:val="18"/>
              <w:szCs w:val="18"/>
            </w:rPr>
            <w:t>)</w:t>
          </w:r>
        </w:p>
      </w:tc>
    </w:tr>
    <w:tr w:rsidR="005B3B88" w14:paraId="102C61FB" w14:textId="77777777" w:rsidTr="00213F7B">
      <w:trPr>
        <w:trHeight w:val="136"/>
      </w:trPr>
      <w:tc>
        <w:tcPr>
          <w:tcW w:w="3020" w:type="dxa"/>
          <w:vMerge/>
        </w:tcPr>
        <w:p w14:paraId="77E7EFAC" w14:textId="77777777" w:rsidR="005B3B88" w:rsidRDefault="005B3B88" w:rsidP="005B3B88">
          <w:pPr>
            <w:pStyle w:val="Sidhuvud"/>
            <w:tabs>
              <w:tab w:val="clear" w:pos="4536"/>
              <w:tab w:val="clear" w:pos="9072"/>
              <w:tab w:val="left" w:pos="2535"/>
            </w:tabs>
          </w:pPr>
        </w:p>
      </w:tc>
      <w:tc>
        <w:tcPr>
          <w:tcW w:w="4205" w:type="dxa"/>
          <w:vMerge/>
        </w:tcPr>
        <w:p w14:paraId="17E29C50" w14:textId="77777777" w:rsidR="005B3B88" w:rsidRDefault="005B3B88" w:rsidP="005B3B88">
          <w:pPr>
            <w:pStyle w:val="Sidhuvud"/>
            <w:tabs>
              <w:tab w:val="clear" w:pos="4536"/>
              <w:tab w:val="clear" w:pos="9072"/>
              <w:tab w:val="left" w:pos="2535"/>
            </w:tabs>
          </w:pPr>
        </w:p>
      </w:tc>
      <w:tc>
        <w:tcPr>
          <w:tcW w:w="1835" w:type="dxa"/>
          <w:gridSpan w:val="2"/>
          <w:tcBorders>
            <w:bottom w:val="nil"/>
          </w:tcBorders>
        </w:tcPr>
        <w:p w14:paraId="6B93623B" w14:textId="77777777" w:rsidR="005B3B88" w:rsidRPr="005B08CC" w:rsidRDefault="005B3B88" w:rsidP="005B3B88">
          <w:pPr>
            <w:pStyle w:val="Sidhuvud"/>
            <w:tabs>
              <w:tab w:val="clear" w:pos="4536"/>
              <w:tab w:val="clear" w:pos="9072"/>
              <w:tab w:val="left" w:pos="2535"/>
            </w:tabs>
            <w:spacing w:before="20"/>
          </w:pPr>
          <w:r w:rsidRPr="005B08CC">
            <w:rPr>
              <w:sz w:val="12"/>
              <w:szCs w:val="12"/>
            </w:rPr>
            <w:t>Handläggare</w:t>
          </w:r>
        </w:p>
      </w:tc>
    </w:tr>
    <w:tr w:rsidR="005B3B88" w14:paraId="217E760F" w14:textId="77777777" w:rsidTr="00213F7B">
      <w:trPr>
        <w:trHeight w:val="150"/>
      </w:trPr>
      <w:tc>
        <w:tcPr>
          <w:tcW w:w="3020" w:type="dxa"/>
          <w:vMerge/>
        </w:tcPr>
        <w:p w14:paraId="11B78712" w14:textId="77777777" w:rsidR="005B3B88" w:rsidRDefault="005B3B88" w:rsidP="005B3B88">
          <w:pPr>
            <w:pStyle w:val="Sidhuvud"/>
            <w:tabs>
              <w:tab w:val="clear" w:pos="4536"/>
              <w:tab w:val="clear" w:pos="9072"/>
              <w:tab w:val="left" w:pos="2535"/>
            </w:tabs>
          </w:pPr>
        </w:p>
      </w:tc>
      <w:tc>
        <w:tcPr>
          <w:tcW w:w="4205" w:type="dxa"/>
          <w:vMerge/>
          <w:tcBorders>
            <w:bottom w:val="single" w:sz="4" w:space="0" w:color="auto"/>
          </w:tcBorders>
        </w:tcPr>
        <w:p w14:paraId="48C56972" w14:textId="77777777" w:rsidR="005B3B88" w:rsidRDefault="005B3B88" w:rsidP="005B3B88">
          <w:pPr>
            <w:pStyle w:val="Sidhuvud"/>
            <w:tabs>
              <w:tab w:val="clear" w:pos="4536"/>
              <w:tab w:val="clear" w:pos="9072"/>
              <w:tab w:val="left" w:pos="2535"/>
            </w:tabs>
          </w:pPr>
        </w:p>
      </w:tc>
      <w:tc>
        <w:tcPr>
          <w:tcW w:w="1835" w:type="dxa"/>
          <w:gridSpan w:val="2"/>
          <w:tcBorders>
            <w:top w:val="nil"/>
            <w:bottom w:val="single" w:sz="4" w:space="0" w:color="auto"/>
          </w:tcBorders>
        </w:tcPr>
        <w:p w14:paraId="586B2530" w14:textId="77777777" w:rsidR="005B3B88" w:rsidRPr="00636380" w:rsidRDefault="005B3B88" w:rsidP="00971A67">
          <w:pPr>
            <w:pStyle w:val="Sidhuvud"/>
            <w:tabs>
              <w:tab w:val="clear" w:pos="4536"/>
              <w:tab w:val="clear" w:pos="9072"/>
              <w:tab w:val="left" w:pos="2535"/>
            </w:tabs>
            <w:spacing w:before="60"/>
            <w:rPr>
              <w:sz w:val="18"/>
              <w:szCs w:val="18"/>
            </w:rPr>
          </w:pPr>
        </w:p>
      </w:tc>
    </w:tr>
    <w:tr w:rsidR="005B3B88" w14:paraId="0AD2820A" w14:textId="77777777" w:rsidTr="00213F7B">
      <w:trPr>
        <w:trHeight w:val="100"/>
      </w:trPr>
      <w:tc>
        <w:tcPr>
          <w:tcW w:w="3020" w:type="dxa"/>
          <w:vMerge/>
        </w:tcPr>
        <w:p w14:paraId="0B83EC34" w14:textId="77777777" w:rsidR="005B3B88" w:rsidRDefault="005B3B88" w:rsidP="005B3B88">
          <w:pPr>
            <w:pStyle w:val="Sidhuvud"/>
            <w:tabs>
              <w:tab w:val="clear" w:pos="4536"/>
              <w:tab w:val="clear" w:pos="9072"/>
              <w:tab w:val="left" w:pos="2535"/>
            </w:tabs>
          </w:pPr>
        </w:p>
      </w:tc>
      <w:tc>
        <w:tcPr>
          <w:tcW w:w="4205" w:type="dxa"/>
          <w:tcBorders>
            <w:bottom w:val="nil"/>
            <w:right w:val="single" w:sz="4" w:space="0" w:color="auto"/>
          </w:tcBorders>
        </w:tcPr>
        <w:p w14:paraId="5F0936B1" w14:textId="77777777" w:rsidR="005B3B88" w:rsidRPr="005B08CC" w:rsidRDefault="005B3B88" w:rsidP="005B3B88">
          <w:pPr>
            <w:pStyle w:val="Sidhuvud"/>
            <w:tabs>
              <w:tab w:val="clear" w:pos="4536"/>
              <w:tab w:val="clear" w:pos="9072"/>
              <w:tab w:val="left" w:pos="2535"/>
            </w:tabs>
            <w:spacing w:before="20"/>
          </w:pPr>
          <w:r w:rsidRPr="005B08CC">
            <w:rPr>
              <w:sz w:val="12"/>
              <w:szCs w:val="12"/>
            </w:rPr>
            <w:t xml:space="preserve">Projektnamn </w:t>
          </w:r>
        </w:p>
      </w:tc>
      <w:tc>
        <w:tcPr>
          <w:tcW w:w="1835" w:type="dxa"/>
          <w:gridSpan w:val="2"/>
          <w:tcBorders>
            <w:left w:val="single" w:sz="4" w:space="0" w:color="auto"/>
            <w:bottom w:val="nil"/>
          </w:tcBorders>
        </w:tcPr>
        <w:p w14:paraId="7F842027" w14:textId="77777777" w:rsidR="005B3B88" w:rsidRDefault="005B3B88" w:rsidP="005B3B88">
          <w:pPr>
            <w:pStyle w:val="Sidhuvud"/>
            <w:tabs>
              <w:tab w:val="clear" w:pos="4536"/>
              <w:tab w:val="clear" w:pos="9072"/>
              <w:tab w:val="left" w:pos="2535"/>
            </w:tabs>
            <w:spacing w:before="20"/>
          </w:pPr>
          <w:proofErr w:type="spellStart"/>
          <w:r w:rsidRPr="005B08CC">
            <w:rPr>
              <w:sz w:val="12"/>
              <w:szCs w:val="12"/>
            </w:rPr>
            <w:t>Projekt</w:t>
          </w:r>
          <w:r>
            <w:rPr>
              <w:sz w:val="12"/>
              <w:szCs w:val="12"/>
            </w:rPr>
            <w:t>nr</w:t>
          </w:r>
          <w:proofErr w:type="spellEnd"/>
        </w:p>
      </w:tc>
    </w:tr>
    <w:tr w:rsidR="005B3B88" w14:paraId="5DB7BFC1" w14:textId="77777777" w:rsidTr="00213F7B">
      <w:trPr>
        <w:trHeight w:val="82"/>
      </w:trPr>
      <w:tc>
        <w:tcPr>
          <w:tcW w:w="3020" w:type="dxa"/>
          <w:vMerge/>
        </w:tcPr>
        <w:p w14:paraId="48D37580" w14:textId="77777777" w:rsidR="005B3B88" w:rsidRDefault="005B3B88" w:rsidP="005B3B88">
          <w:pPr>
            <w:pStyle w:val="Sidhuvud"/>
            <w:tabs>
              <w:tab w:val="clear" w:pos="4536"/>
              <w:tab w:val="clear" w:pos="9072"/>
              <w:tab w:val="left" w:pos="2535"/>
            </w:tabs>
          </w:pPr>
        </w:p>
      </w:tc>
      <w:tc>
        <w:tcPr>
          <w:tcW w:w="4205" w:type="dxa"/>
          <w:vMerge w:val="restart"/>
          <w:tcBorders>
            <w:top w:val="nil"/>
          </w:tcBorders>
        </w:tcPr>
        <w:p w14:paraId="734F8E5B" w14:textId="77777777" w:rsidR="005B3B88" w:rsidRDefault="005B3B88" w:rsidP="005B3B88">
          <w:pPr>
            <w:pStyle w:val="Sidhuvud"/>
            <w:tabs>
              <w:tab w:val="clear" w:pos="4536"/>
              <w:tab w:val="clear" w:pos="9072"/>
              <w:tab w:val="left" w:pos="2535"/>
            </w:tabs>
            <w:spacing w:before="60"/>
            <w:rPr>
              <w:sz w:val="18"/>
              <w:szCs w:val="18"/>
            </w:rPr>
          </w:pPr>
          <w:proofErr w:type="spellStart"/>
          <w:r w:rsidRPr="001B7500">
            <w:rPr>
              <w:sz w:val="18"/>
              <w:szCs w:val="18"/>
            </w:rPr>
            <w:t>Skevik</w:t>
          </w:r>
          <w:proofErr w:type="spellEnd"/>
          <w:r w:rsidRPr="001B7500">
            <w:rPr>
              <w:sz w:val="18"/>
              <w:szCs w:val="18"/>
            </w:rPr>
            <w:t xml:space="preserve"> 1:190</w:t>
          </w:r>
        </w:p>
        <w:p w14:paraId="4E15379D" w14:textId="77777777" w:rsidR="005B3B88" w:rsidRPr="001B7500" w:rsidRDefault="005B3B88" w:rsidP="005B3B88">
          <w:pPr>
            <w:pStyle w:val="Sidhuvud"/>
            <w:tabs>
              <w:tab w:val="clear" w:pos="4536"/>
              <w:tab w:val="clear" w:pos="9072"/>
              <w:tab w:val="left" w:pos="2535"/>
            </w:tabs>
            <w:spacing w:before="60"/>
            <w:rPr>
              <w:sz w:val="18"/>
              <w:szCs w:val="18"/>
            </w:rPr>
          </w:pPr>
          <w:r w:rsidRPr="001B7500">
            <w:rPr>
              <w:sz w:val="18"/>
              <w:szCs w:val="18"/>
            </w:rPr>
            <w:t xml:space="preserve">Nyproduktion bostäder  </w:t>
          </w:r>
        </w:p>
      </w:tc>
      <w:tc>
        <w:tcPr>
          <w:tcW w:w="1835" w:type="dxa"/>
          <w:gridSpan w:val="2"/>
          <w:tcBorders>
            <w:top w:val="nil"/>
            <w:bottom w:val="single" w:sz="4" w:space="0" w:color="auto"/>
          </w:tcBorders>
        </w:tcPr>
        <w:p w14:paraId="1F0353EF" w14:textId="77777777" w:rsidR="005B3B88" w:rsidRPr="005B08CC" w:rsidRDefault="005B3B88" w:rsidP="005B3B88">
          <w:pPr>
            <w:pStyle w:val="Sidhuvud"/>
            <w:tabs>
              <w:tab w:val="clear" w:pos="4536"/>
              <w:tab w:val="clear" w:pos="9072"/>
              <w:tab w:val="left" w:pos="2535"/>
            </w:tabs>
            <w:spacing w:before="60"/>
            <w:rPr>
              <w:sz w:val="12"/>
              <w:szCs w:val="12"/>
            </w:rPr>
          </w:pPr>
          <w:proofErr w:type="gramStart"/>
          <w:r w:rsidRPr="002B4909">
            <w:rPr>
              <w:sz w:val="18"/>
              <w:szCs w:val="18"/>
            </w:rPr>
            <w:t>18900</w:t>
          </w:r>
          <w:proofErr w:type="gramEnd"/>
        </w:p>
      </w:tc>
    </w:tr>
    <w:tr w:rsidR="005B3B88" w14:paraId="62DE8F1D" w14:textId="77777777" w:rsidTr="00213F7B">
      <w:trPr>
        <w:trHeight w:val="86"/>
      </w:trPr>
      <w:tc>
        <w:tcPr>
          <w:tcW w:w="3020" w:type="dxa"/>
          <w:vMerge/>
        </w:tcPr>
        <w:p w14:paraId="6D443756" w14:textId="77777777" w:rsidR="005B3B88" w:rsidRDefault="005B3B88" w:rsidP="005B3B88">
          <w:pPr>
            <w:pStyle w:val="Sidhuvud"/>
            <w:tabs>
              <w:tab w:val="clear" w:pos="4536"/>
              <w:tab w:val="clear" w:pos="9072"/>
              <w:tab w:val="left" w:pos="2535"/>
            </w:tabs>
          </w:pPr>
        </w:p>
      </w:tc>
      <w:tc>
        <w:tcPr>
          <w:tcW w:w="4205" w:type="dxa"/>
          <w:vMerge/>
        </w:tcPr>
        <w:p w14:paraId="6D0BD17B" w14:textId="77777777" w:rsidR="005B3B88" w:rsidRPr="004E41B7" w:rsidRDefault="005B3B88" w:rsidP="005B3B88">
          <w:pPr>
            <w:pStyle w:val="Sidhuvud"/>
            <w:tabs>
              <w:tab w:val="clear" w:pos="4536"/>
              <w:tab w:val="clear" w:pos="9072"/>
              <w:tab w:val="left" w:pos="2535"/>
            </w:tabs>
          </w:pPr>
        </w:p>
      </w:tc>
      <w:tc>
        <w:tcPr>
          <w:tcW w:w="1835" w:type="dxa"/>
          <w:gridSpan w:val="2"/>
          <w:tcBorders>
            <w:bottom w:val="nil"/>
          </w:tcBorders>
        </w:tcPr>
        <w:p w14:paraId="7970439B" w14:textId="77777777" w:rsidR="005B3B88" w:rsidRDefault="005B3B88" w:rsidP="005B3B88">
          <w:pPr>
            <w:pStyle w:val="Sidhuvud"/>
            <w:tabs>
              <w:tab w:val="clear" w:pos="4536"/>
              <w:tab w:val="clear" w:pos="9072"/>
              <w:tab w:val="left" w:pos="2535"/>
            </w:tabs>
            <w:spacing w:before="20"/>
          </w:pPr>
          <w:r w:rsidRPr="005B08CC">
            <w:rPr>
              <w:sz w:val="12"/>
              <w:szCs w:val="12"/>
            </w:rPr>
            <w:t xml:space="preserve">Datum </w:t>
          </w:r>
        </w:p>
      </w:tc>
    </w:tr>
    <w:tr w:rsidR="005B3B88" w14:paraId="4DA6340B" w14:textId="77777777" w:rsidTr="00213F7B">
      <w:trPr>
        <w:trHeight w:val="85"/>
      </w:trPr>
      <w:tc>
        <w:tcPr>
          <w:tcW w:w="3020" w:type="dxa"/>
          <w:vMerge/>
          <w:tcBorders>
            <w:bottom w:val="single" w:sz="4" w:space="0" w:color="auto"/>
          </w:tcBorders>
        </w:tcPr>
        <w:p w14:paraId="0F25247A" w14:textId="77777777" w:rsidR="005B3B88" w:rsidRDefault="005B3B88" w:rsidP="005B3B88">
          <w:pPr>
            <w:pStyle w:val="Sidhuvud"/>
            <w:tabs>
              <w:tab w:val="clear" w:pos="4536"/>
              <w:tab w:val="clear" w:pos="9072"/>
              <w:tab w:val="left" w:pos="2535"/>
            </w:tabs>
          </w:pPr>
        </w:p>
      </w:tc>
      <w:tc>
        <w:tcPr>
          <w:tcW w:w="4205" w:type="dxa"/>
          <w:vMerge/>
        </w:tcPr>
        <w:p w14:paraId="1EF5271A" w14:textId="77777777" w:rsidR="005B3B88" w:rsidRPr="004E41B7" w:rsidRDefault="005B3B88" w:rsidP="005B3B88">
          <w:pPr>
            <w:pStyle w:val="Sidhuvud"/>
            <w:tabs>
              <w:tab w:val="clear" w:pos="4536"/>
              <w:tab w:val="clear" w:pos="9072"/>
              <w:tab w:val="left" w:pos="2535"/>
            </w:tabs>
          </w:pPr>
        </w:p>
      </w:tc>
      <w:tc>
        <w:tcPr>
          <w:tcW w:w="1835" w:type="dxa"/>
          <w:gridSpan w:val="2"/>
          <w:tcBorders>
            <w:top w:val="nil"/>
            <w:bottom w:val="single" w:sz="4" w:space="0" w:color="auto"/>
          </w:tcBorders>
        </w:tcPr>
        <w:p w14:paraId="3DE9CE90" w14:textId="677876A4" w:rsidR="005B3B88" w:rsidRPr="005B08CC" w:rsidRDefault="005B3B88" w:rsidP="005B3B88">
          <w:pPr>
            <w:pStyle w:val="Sidhuvud"/>
            <w:tabs>
              <w:tab w:val="clear" w:pos="4536"/>
              <w:tab w:val="clear" w:pos="9072"/>
              <w:tab w:val="left" w:pos="2535"/>
            </w:tabs>
            <w:spacing w:before="60"/>
            <w:rPr>
              <w:sz w:val="12"/>
              <w:szCs w:val="12"/>
            </w:rPr>
          </w:pPr>
          <w:r w:rsidRPr="001B7500">
            <w:rPr>
              <w:sz w:val="18"/>
              <w:szCs w:val="18"/>
            </w:rPr>
            <w:t>2024</w:t>
          </w:r>
          <w:r w:rsidR="0036416D">
            <w:rPr>
              <w:sz w:val="18"/>
              <w:szCs w:val="18"/>
            </w:rPr>
            <w:t>-12-09</w:t>
          </w:r>
        </w:p>
      </w:tc>
    </w:tr>
    <w:tr w:rsidR="005B3B88" w14:paraId="22825429" w14:textId="77777777" w:rsidTr="00213F7B">
      <w:trPr>
        <w:trHeight w:val="76"/>
      </w:trPr>
      <w:tc>
        <w:tcPr>
          <w:tcW w:w="3020" w:type="dxa"/>
          <w:tcBorders>
            <w:bottom w:val="nil"/>
          </w:tcBorders>
        </w:tcPr>
        <w:p w14:paraId="7C2759A4" w14:textId="77777777" w:rsidR="005B3B88" w:rsidRPr="001B7500" w:rsidRDefault="005B3B88" w:rsidP="005B3B88">
          <w:pPr>
            <w:pStyle w:val="Sidhuvud"/>
            <w:tabs>
              <w:tab w:val="clear" w:pos="4536"/>
              <w:tab w:val="clear" w:pos="9072"/>
              <w:tab w:val="left" w:pos="2535"/>
            </w:tabs>
            <w:spacing w:before="20"/>
            <w:rPr>
              <w:sz w:val="12"/>
              <w:szCs w:val="12"/>
            </w:rPr>
          </w:pPr>
          <w:r>
            <w:rPr>
              <w:sz w:val="12"/>
              <w:szCs w:val="12"/>
            </w:rPr>
            <w:t>Status</w:t>
          </w:r>
        </w:p>
      </w:tc>
      <w:tc>
        <w:tcPr>
          <w:tcW w:w="4205" w:type="dxa"/>
          <w:vMerge/>
        </w:tcPr>
        <w:p w14:paraId="0CA6EC01" w14:textId="77777777" w:rsidR="005B3B88" w:rsidRPr="005B08CC" w:rsidRDefault="005B3B88" w:rsidP="005B3B88">
          <w:pPr>
            <w:pStyle w:val="Sidhuvud"/>
            <w:tabs>
              <w:tab w:val="clear" w:pos="4536"/>
              <w:tab w:val="clear" w:pos="9072"/>
              <w:tab w:val="left" w:pos="2535"/>
            </w:tabs>
            <w:rPr>
              <w:sz w:val="12"/>
              <w:szCs w:val="12"/>
            </w:rPr>
          </w:pPr>
        </w:p>
      </w:tc>
      <w:tc>
        <w:tcPr>
          <w:tcW w:w="1275" w:type="dxa"/>
          <w:tcBorders>
            <w:bottom w:val="nil"/>
          </w:tcBorders>
        </w:tcPr>
        <w:p w14:paraId="7AB8ACEA" w14:textId="77777777" w:rsidR="005B3B88" w:rsidRPr="005B08CC" w:rsidRDefault="005B3B88" w:rsidP="005B3B88">
          <w:pPr>
            <w:pStyle w:val="Sidhuvud"/>
            <w:tabs>
              <w:tab w:val="clear" w:pos="4536"/>
              <w:tab w:val="clear" w:pos="9072"/>
              <w:tab w:val="left" w:pos="2535"/>
            </w:tabs>
            <w:spacing w:before="20"/>
            <w:rPr>
              <w:sz w:val="12"/>
              <w:szCs w:val="12"/>
            </w:rPr>
          </w:pPr>
          <w:r>
            <w:rPr>
              <w:sz w:val="12"/>
              <w:szCs w:val="12"/>
            </w:rPr>
            <w:t>Ändr.</w:t>
          </w:r>
          <w:r w:rsidRPr="005B08CC">
            <w:rPr>
              <w:sz w:val="12"/>
              <w:szCs w:val="12"/>
            </w:rPr>
            <w:t xml:space="preserve"> </w:t>
          </w:r>
          <w:r>
            <w:rPr>
              <w:sz w:val="12"/>
              <w:szCs w:val="12"/>
            </w:rPr>
            <w:t>d</w:t>
          </w:r>
          <w:r w:rsidRPr="005B08CC">
            <w:rPr>
              <w:sz w:val="12"/>
              <w:szCs w:val="12"/>
            </w:rPr>
            <w:t>at</w:t>
          </w:r>
        </w:p>
      </w:tc>
      <w:tc>
        <w:tcPr>
          <w:tcW w:w="560" w:type="dxa"/>
          <w:tcBorders>
            <w:bottom w:val="nil"/>
          </w:tcBorders>
        </w:tcPr>
        <w:p w14:paraId="19CE82F3" w14:textId="77777777" w:rsidR="005B3B88" w:rsidRPr="005B08CC" w:rsidRDefault="005B3B88" w:rsidP="005B3B88">
          <w:pPr>
            <w:pStyle w:val="Sidhuvud"/>
            <w:tabs>
              <w:tab w:val="clear" w:pos="4536"/>
              <w:tab w:val="clear" w:pos="9072"/>
              <w:tab w:val="left" w:pos="2535"/>
            </w:tabs>
            <w:spacing w:before="20"/>
            <w:rPr>
              <w:sz w:val="12"/>
              <w:szCs w:val="12"/>
            </w:rPr>
          </w:pPr>
          <w:r>
            <w:rPr>
              <w:sz w:val="12"/>
              <w:szCs w:val="12"/>
            </w:rPr>
            <w:t>Bet</w:t>
          </w:r>
        </w:p>
      </w:tc>
    </w:tr>
    <w:tr w:rsidR="005B3B88" w14:paraId="09C0CD11" w14:textId="77777777" w:rsidTr="00213F7B">
      <w:trPr>
        <w:trHeight w:val="150"/>
      </w:trPr>
      <w:tc>
        <w:tcPr>
          <w:tcW w:w="3020" w:type="dxa"/>
          <w:tcBorders>
            <w:top w:val="nil"/>
            <w:bottom w:val="single" w:sz="4" w:space="0" w:color="auto"/>
          </w:tcBorders>
        </w:tcPr>
        <w:p w14:paraId="7CE35EFD" w14:textId="0EF2B027" w:rsidR="005B3B88" w:rsidRPr="007713F3" w:rsidRDefault="002B5CF5" w:rsidP="005B3B88">
          <w:pPr>
            <w:pStyle w:val="Sidhuvud"/>
            <w:tabs>
              <w:tab w:val="clear" w:pos="4536"/>
              <w:tab w:val="clear" w:pos="9072"/>
              <w:tab w:val="left" w:pos="2535"/>
            </w:tabs>
            <w:spacing w:before="60"/>
            <w:rPr>
              <w:sz w:val="18"/>
              <w:szCs w:val="18"/>
            </w:rPr>
          </w:pPr>
          <w:r>
            <w:rPr>
              <w:sz w:val="18"/>
              <w:szCs w:val="18"/>
            </w:rPr>
            <w:t>FÖRFRÅGNINGSUNDERLAG</w:t>
          </w:r>
        </w:p>
      </w:tc>
      <w:tc>
        <w:tcPr>
          <w:tcW w:w="4205" w:type="dxa"/>
          <w:vMerge/>
          <w:tcBorders>
            <w:bottom w:val="single" w:sz="4" w:space="0" w:color="auto"/>
          </w:tcBorders>
        </w:tcPr>
        <w:p w14:paraId="39C015A8" w14:textId="77777777" w:rsidR="005B3B88" w:rsidRPr="005B08CC" w:rsidRDefault="005B3B88" w:rsidP="005B3B88">
          <w:pPr>
            <w:pStyle w:val="Sidhuvud"/>
            <w:tabs>
              <w:tab w:val="clear" w:pos="4536"/>
              <w:tab w:val="clear" w:pos="9072"/>
              <w:tab w:val="left" w:pos="2535"/>
            </w:tabs>
            <w:rPr>
              <w:sz w:val="12"/>
              <w:szCs w:val="12"/>
            </w:rPr>
          </w:pPr>
        </w:p>
      </w:tc>
      <w:tc>
        <w:tcPr>
          <w:tcW w:w="1275" w:type="dxa"/>
          <w:tcBorders>
            <w:top w:val="nil"/>
            <w:bottom w:val="single" w:sz="4" w:space="0" w:color="auto"/>
          </w:tcBorders>
        </w:tcPr>
        <w:p w14:paraId="190BB0B7" w14:textId="77777777" w:rsidR="005B3B88" w:rsidRPr="00C679D3" w:rsidRDefault="005B3B88" w:rsidP="005B3B88">
          <w:pPr>
            <w:pStyle w:val="Sidhuvud"/>
            <w:tabs>
              <w:tab w:val="clear" w:pos="4536"/>
              <w:tab w:val="clear" w:pos="9072"/>
              <w:tab w:val="left" w:pos="2535"/>
            </w:tabs>
            <w:spacing w:before="60"/>
            <w:rPr>
              <w:sz w:val="18"/>
              <w:szCs w:val="18"/>
            </w:rPr>
          </w:pPr>
        </w:p>
      </w:tc>
      <w:tc>
        <w:tcPr>
          <w:tcW w:w="560" w:type="dxa"/>
          <w:tcBorders>
            <w:top w:val="nil"/>
            <w:bottom w:val="single" w:sz="4" w:space="0" w:color="auto"/>
          </w:tcBorders>
        </w:tcPr>
        <w:p w14:paraId="7087186C" w14:textId="77777777" w:rsidR="005B3B88" w:rsidRPr="007713F3" w:rsidRDefault="005B3B88" w:rsidP="005B3B88">
          <w:pPr>
            <w:pStyle w:val="Sidhuvud"/>
            <w:tabs>
              <w:tab w:val="clear" w:pos="4536"/>
              <w:tab w:val="clear" w:pos="9072"/>
              <w:tab w:val="left" w:pos="2535"/>
            </w:tabs>
            <w:spacing w:before="60"/>
            <w:rPr>
              <w:sz w:val="18"/>
              <w:szCs w:val="18"/>
            </w:rPr>
          </w:pPr>
        </w:p>
      </w:tc>
    </w:tr>
  </w:tbl>
  <w:p w14:paraId="77A74287" w14:textId="00C41391" w:rsidR="00ED6C6F" w:rsidRPr="00DF19B1" w:rsidRDefault="00ED6C6F" w:rsidP="00684B52">
    <w:pPr>
      <w:pStyle w:val="Sidhuvud"/>
      <w:tabs>
        <w:tab w:val="clear" w:pos="4536"/>
        <w:tab w:val="clear" w:pos="9072"/>
        <w:tab w:val="left" w:pos="2905"/>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94265A" w14:textId="5A41FBB0" w:rsidR="00960B0B" w:rsidRDefault="00960B0B" w:rsidP="00960B0B">
    <w:pPr>
      <w:pStyle w:val="Sidhuvud"/>
      <w:tabs>
        <w:tab w:val="clear" w:pos="4536"/>
        <w:tab w:val="clear" w:pos="9072"/>
        <w:tab w:val="left" w:pos="1848"/>
      </w:tabs>
      <w:spacing w:after="3840"/>
    </w:pPr>
    <w:r>
      <w:rPr>
        <w:noProof/>
      </w:rPr>
      <w:drawing>
        <wp:anchor distT="0" distB="0" distL="114300" distR="114300" simplePos="0" relativeHeight="251657216" behindDoc="1" locked="1" layoutInCell="1" allowOverlap="1" wp14:anchorId="1A9CD762" wp14:editId="3B0BA4EA">
          <wp:simplePos x="0" y="0"/>
          <wp:positionH relativeFrom="margin">
            <wp:align>center</wp:align>
          </wp:positionH>
          <wp:positionV relativeFrom="page">
            <wp:align>top</wp:align>
          </wp:positionV>
          <wp:extent cx="1709420" cy="741045"/>
          <wp:effectExtent l="0" t="0" r="5080" b="1905"/>
          <wp:wrapNone/>
          <wp:docPr id="1"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ildobjekt 9"/>
                  <pic:cNvPicPr/>
                </pic:nvPicPr>
                <pic:blipFill>
                  <a:blip r:embed="rId1">
                    <a:extLst>
                      <a:ext uri="{28A0092B-C50C-407E-A947-70E740481C1C}">
                        <a14:useLocalDpi xmlns:a14="http://schemas.microsoft.com/office/drawing/2010/main" val="0"/>
                      </a:ext>
                    </a:extLst>
                  </a:blip>
                  <a:stretch>
                    <a:fillRect/>
                  </a:stretch>
                </pic:blipFill>
                <pic:spPr>
                  <a:xfrm>
                    <a:off x="0" y="0"/>
                    <a:ext cx="1709420" cy="741045"/>
                  </a:xfrm>
                  <a:prstGeom prst="rect">
                    <a:avLst/>
                  </a:prstGeom>
                </pic:spPr>
              </pic:pic>
            </a:graphicData>
          </a:graphic>
          <wp14:sizeRelH relativeFrom="margin">
            <wp14:pctWidth>0</wp14:pctWidth>
          </wp14:sizeRelH>
          <wp14:sizeRelV relativeFrom="margin">
            <wp14:pctHeight>0</wp14:pctHeight>
          </wp14:sizeRelV>
        </wp:anchor>
      </w:drawing>
    </w:r>
    <w:r>
      <w:rPr>
        <w:rFonts w:hint="eastAsia"/>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29335C"/>
    <w:multiLevelType w:val="hybridMultilevel"/>
    <w:tmpl w:val="3C70F5D2"/>
    <w:lvl w:ilvl="0" w:tplc="04E6673E">
      <w:start w:val="1"/>
      <w:numFmt w:val="bullet"/>
      <w:lvlText w:val=""/>
      <w:lvlJc w:val="left"/>
      <w:pPr>
        <w:ind w:left="2160" w:hanging="360"/>
      </w:pPr>
      <w:rPr>
        <w:rFonts w:ascii="Symbol" w:hAnsi="Symbol"/>
      </w:rPr>
    </w:lvl>
    <w:lvl w:ilvl="1" w:tplc="1DD26112">
      <w:start w:val="1"/>
      <w:numFmt w:val="bullet"/>
      <w:lvlText w:val=""/>
      <w:lvlJc w:val="left"/>
      <w:pPr>
        <w:ind w:left="2160" w:hanging="360"/>
      </w:pPr>
      <w:rPr>
        <w:rFonts w:ascii="Symbol" w:hAnsi="Symbol"/>
      </w:rPr>
    </w:lvl>
    <w:lvl w:ilvl="2" w:tplc="8EC0D9D4">
      <w:start w:val="1"/>
      <w:numFmt w:val="bullet"/>
      <w:lvlText w:val=""/>
      <w:lvlJc w:val="left"/>
      <w:pPr>
        <w:ind w:left="2160" w:hanging="360"/>
      </w:pPr>
      <w:rPr>
        <w:rFonts w:ascii="Symbol" w:hAnsi="Symbol"/>
      </w:rPr>
    </w:lvl>
    <w:lvl w:ilvl="3" w:tplc="3F8EB7D8">
      <w:start w:val="1"/>
      <w:numFmt w:val="bullet"/>
      <w:lvlText w:val=""/>
      <w:lvlJc w:val="left"/>
      <w:pPr>
        <w:ind w:left="2160" w:hanging="360"/>
      </w:pPr>
      <w:rPr>
        <w:rFonts w:ascii="Symbol" w:hAnsi="Symbol"/>
      </w:rPr>
    </w:lvl>
    <w:lvl w:ilvl="4" w:tplc="4D58C074">
      <w:start w:val="1"/>
      <w:numFmt w:val="bullet"/>
      <w:lvlText w:val=""/>
      <w:lvlJc w:val="left"/>
      <w:pPr>
        <w:ind w:left="2160" w:hanging="360"/>
      </w:pPr>
      <w:rPr>
        <w:rFonts w:ascii="Symbol" w:hAnsi="Symbol"/>
      </w:rPr>
    </w:lvl>
    <w:lvl w:ilvl="5" w:tplc="999EA756">
      <w:start w:val="1"/>
      <w:numFmt w:val="bullet"/>
      <w:lvlText w:val=""/>
      <w:lvlJc w:val="left"/>
      <w:pPr>
        <w:ind w:left="2160" w:hanging="360"/>
      </w:pPr>
      <w:rPr>
        <w:rFonts w:ascii="Symbol" w:hAnsi="Symbol"/>
      </w:rPr>
    </w:lvl>
    <w:lvl w:ilvl="6" w:tplc="1550E376">
      <w:start w:val="1"/>
      <w:numFmt w:val="bullet"/>
      <w:lvlText w:val=""/>
      <w:lvlJc w:val="left"/>
      <w:pPr>
        <w:ind w:left="2160" w:hanging="360"/>
      </w:pPr>
      <w:rPr>
        <w:rFonts w:ascii="Symbol" w:hAnsi="Symbol"/>
      </w:rPr>
    </w:lvl>
    <w:lvl w:ilvl="7" w:tplc="C988F4AC">
      <w:start w:val="1"/>
      <w:numFmt w:val="bullet"/>
      <w:lvlText w:val=""/>
      <w:lvlJc w:val="left"/>
      <w:pPr>
        <w:ind w:left="2160" w:hanging="360"/>
      </w:pPr>
      <w:rPr>
        <w:rFonts w:ascii="Symbol" w:hAnsi="Symbol"/>
      </w:rPr>
    </w:lvl>
    <w:lvl w:ilvl="8" w:tplc="0BBEC89A">
      <w:start w:val="1"/>
      <w:numFmt w:val="bullet"/>
      <w:lvlText w:val=""/>
      <w:lvlJc w:val="left"/>
      <w:pPr>
        <w:ind w:left="2160" w:hanging="360"/>
      </w:pPr>
      <w:rPr>
        <w:rFonts w:ascii="Symbol" w:hAnsi="Symbol"/>
      </w:rPr>
    </w:lvl>
  </w:abstractNum>
  <w:abstractNum w:abstractNumId="1" w15:restartNumberingAfterBreak="0">
    <w:nsid w:val="0530227A"/>
    <w:multiLevelType w:val="multilevel"/>
    <w:tmpl w:val="B456EC32"/>
    <w:lvl w:ilvl="0">
      <w:start w:val="1"/>
      <w:numFmt w:val="bullet"/>
      <w:pStyle w:val="Punktlista"/>
      <w:lvlText w:val="•"/>
      <w:lvlJc w:val="left"/>
      <w:pPr>
        <w:ind w:left="360" w:hanging="360"/>
      </w:pPr>
      <w:rPr>
        <w:rFonts w:ascii="Calibri" w:hAnsi="Calibri" w:hint="default"/>
        <w:color w:val="auto"/>
      </w:rPr>
    </w:lvl>
    <w:lvl w:ilvl="1">
      <w:start w:val="1"/>
      <w:numFmt w:val="bullet"/>
      <w:pStyle w:val="Punktlista2"/>
      <w:lvlText w:val="–"/>
      <w:lvlJc w:val="left"/>
      <w:pPr>
        <w:ind w:left="720" w:hanging="360"/>
      </w:pPr>
      <w:rPr>
        <w:rFonts w:ascii="Calibri" w:hAnsi="Calibri" w:hint="default"/>
        <w:color w:val="auto"/>
      </w:rPr>
    </w:lvl>
    <w:lvl w:ilvl="2">
      <w:start w:val="1"/>
      <w:numFmt w:val="bullet"/>
      <w:pStyle w:val="Punktlista3"/>
      <w:lvlText w:val="•"/>
      <w:lvlJc w:val="left"/>
      <w:pPr>
        <w:ind w:left="1080" w:hanging="360"/>
      </w:pPr>
      <w:rPr>
        <w:rFonts w:ascii="Calibri" w:hAnsi="Calibri" w:hint="default"/>
        <w:color w:val="auto"/>
      </w:rPr>
    </w:lvl>
    <w:lvl w:ilvl="3">
      <w:start w:val="1"/>
      <w:numFmt w:val="bullet"/>
      <w:pStyle w:val="Punktlista4"/>
      <w:lvlText w:val="–"/>
      <w:lvlJc w:val="left"/>
      <w:pPr>
        <w:ind w:left="1440" w:hanging="360"/>
      </w:pPr>
      <w:rPr>
        <w:rFonts w:ascii="Calibri" w:hAnsi="Calibri" w:hint="default"/>
        <w:color w:val="auto"/>
      </w:rPr>
    </w:lvl>
    <w:lvl w:ilvl="4">
      <w:start w:val="1"/>
      <w:numFmt w:val="bullet"/>
      <w:pStyle w:val="Punktlista5"/>
      <w:lvlText w:val="•"/>
      <w:lvlJc w:val="left"/>
      <w:pPr>
        <w:ind w:left="1800" w:hanging="360"/>
      </w:pPr>
      <w:rPr>
        <w:rFonts w:ascii="Calibri" w:hAnsi="Calibri" w:hint="default"/>
        <w:color w:val="auto"/>
      </w:rPr>
    </w:lvl>
    <w:lvl w:ilvl="5">
      <w:start w:val="1"/>
      <w:numFmt w:val="bullet"/>
      <w:lvlText w:val="–"/>
      <w:lvlJc w:val="left"/>
      <w:pPr>
        <w:ind w:left="2160" w:hanging="360"/>
      </w:pPr>
      <w:rPr>
        <w:rFonts w:ascii="Calibri" w:hAnsi="Calibri" w:hint="default"/>
        <w:color w:val="auto"/>
      </w:rPr>
    </w:lvl>
    <w:lvl w:ilvl="6">
      <w:start w:val="1"/>
      <w:numFmt w:val="bullet"/>
      <w:lvlText w:val="•"/>
      <w:lvlJc w:val="left"/>
      <w:pPr>
        <w:ind w:left="2520" w:hanging="360"/>
      </w:pPr>
      <w:rPr>
        <w:rFonts w:ascii="Calibri" w:hAnsi="Calibri" w:hint="default"/>
        <w:color w:val="auto"/>
      </w:rPr>
    </w:lvl>
    <w:lvl w:ilvl="7">
      <w:start w:val="1"/>
      <w:numFmt w:val="bullet"/>
      <w:lvlText w:val="–"/>
      <w:lvlJc w:val="left"/>
      <w:pPr>
        <w:ind w:left="2880" w:hanging="360"/>
      </w:pPr>
      <w:rPr>
        <w:rFonts w:ascii="Calibri" w:hAnsi="Calibri" w:hint="default"/>
        <w:color w:val="auto"/>
      </w:rPr>
    </w:lvl>
    <w:lvl w:ilvl="8">
      <w:start w:val="1"/>
      <w:numFmt w:val="bullet"/>
      <w:lvlText w:val="•"/>
      <w:lvlJc w:val="left"/>
      <w:pPr>
        <w:ind w:left="3240" w:hanging="360"/>
      </w:pPr>
      <w:rPr>
        <w:rFonts w:ascii="Calibri" w:hAnsi="Calibri" w:hint="default"/>
        <w:color w:val="auto"/>
      </w:rPr>
    </w:lvl>
  </w:abstractNum>
  <w:abstractNum w:abstractNumId="2" w15:restartNumberingAfterBreak="0">
    <w:nsid w:val="061508EA"/>
    <w:multiLevelType w:val="hybridMultilevel"/>
    <w:tmpl w:val="71ECD414"/>
    <w:lvl w:ilvl="0" w:tplc="69AA1A6A">
      <w:numFmt w:val="bullet"/>
      <w:lvlText w:val="-"/>
      <w:lvlJc w:val="left"/>
      <w:pPr>
        <w:ind w:left="1996" w:hanging="360"/>
      </w:pPr>
      <w:rPr>
        <w:rFonts w:ascii="Crimson Text" w:eastAsiaTheme="minorEastAsia" w:hAnsi="Crimson Text" w:cstheme="minorBidi" w:hint="default"/>
      </w:rPr>
    </w:lvl>
    <w:lvl w:ilvl="1" w:tplc="041D0003" w:tentative="1">
      <w:start w:val="1"/>
      <w:numFmt w:val="bullet"/>
      <w:lvlText w:val="o"/>
      <w:lvlJc w:val="left"/>
      <w:pPr>
        <w:ind w:left="2716" w:hanging="360"/>
      </w:pPr>
      <w:rPr>
        <w:rFonts w:ascii="Courier New" w:hAnsi="Courier New" w:cs="Courier New" w:hint="default"/>
      </w:rPr>
    </w:lvl>
    <w:lvl w:ilvl="2" w:tplc="041D0005" w:tentative="1">
      <w:start w:val="1"/>
      <w:numFmt w:val="bullet"/>
      <w:lvlText w:val=""/>
      <w:lvlJc w:val="left"/>
      <w:pPr>
        <w:ind w:left="3436" w:hanging="360"/>
      </w:pPr>
      <w:rPr>
        <w:rFonts w:ascii="Wingdings" w:hAnsi="Wingdings" w:hint="default"/>
      </w:rPr>
    </w:lvl>
    <w:lvl w:ilvl="3" w:tplc="041D0001" w:tentative="1">
      <w:start w:val="1"/>
      <w:numFmt w:val="bullet"/>
      <w:lvlText w:val=""/>
      <w:lvlJc w:val="left"/>
      <w:pPr>
        <w:ind w:left="4156" w:hanging="360"/>
      </w:pPr>
      <w:rPr>
        <w:rFonts w:ascii="Symbol" w:hAnsi="Symbol" w:hint="default"/>
      </w:rPr>
    </w:lvl>
    <w:lvl w:ilvl="4" w:tplc="041D0003" w:tentative="1">
      <w:start w:val="1"/>
      <w:numFmt w:val="bullet"/>
      <w:lvlText w:val="o"/>
      <w:lvlJc w:val="left"/>
      <w:pPr>
        <w:ind w:left="4876" w:hanging="360"/>
      </w:pPr>
      <w:rPr>
        <w:rFonts w:ascii="Courier New" w:hAnsi="Courier New" w:cs="Courier New" w:hint="default"/>
      </w:rPr>
    </w:lvl>
    <w:lvl w:ilvl="5" w:tplc="041D0005" w:tentative="1">
      <w:start w:val="1"/>
      <w:numFmt w:val="bullet"/>
      <w:lvlText w:val=""/>
      <w:lvlJc w:val="left"/>
      <w:pPr>
        <w:ind w:left="5596" w:hanging="360"/>
      </w:pPr>
      <w:rPr>
        <w:rFonts w:ascii="Wingdings" w:hAnsi="Wingdings" w:hint="default"/>
      </w:rPr>
    </w:lvl>
    <w:lvl w:ilvl="6" w:tplc="041D0001" w:tentative="1">
      <w:start w:val="1"/>
      <w:numFmt w:val="bullet"/>
      <w:lvlText w:val=""/>
      <w:lvlJc w:val="left"/>
      <w:pPr>
        <w:ind w:left="6316" w:hanging="360"/>
      </w:pPr>
      <w:rPr>
        <w:rFonts w:ascii="Symbol" w:hAnsi="Symbol" w:hint="default"/>
      </w:rPr>
    </w:lvl>
    <w:lvl w:ilvl="7" w:tplc="041D0003" w:tentative="1">
      <w:start w:val="1"/>
      <w:numFmt w:val="bullet"/>
      <w:lvlText w:val="o"/>
      <w:lvlJc w:val="left"/>
      <w:pPr>
        <w:ind w:left="7036" w:hanging="360"/>
      </w:pPr>
      <w:rPr>
        <w:rFonts w:ascii="Courier New" w:hAnsi="Courier New" w:cs="Courier New" w:hint="default"/>
      </w:rPr>
    </w:lvl>
    <w:lvl w:ilvl="8" w:tplc="041D0005" w:tentative="1">
      <w:start w:val="1"/>
      <w:numFmt w:val="bullet"/>
      <w:lvlText w:val=""/>
      <w:lvlJc w:val="left"/>
      <w:pPr>
        <w:ind w:left="7756" w:hanging="360"/>
      </w:pPr>
      <w:rPr>
        <w:rFonts w:ascii="Wingdings" w:hAnsi="Wingdings" w:hint="default"/>
      </w:rPr>
    </w:lvl>
  </w:abstractNum>
  <w:abstractNum w:abstractNumId="3" w15:restartNumberingAfterBreak="0">
    <w:nsid w:val="0690754C"/>
    <w:multiLevelType w:val="hybridMultilevel"/>
    <w:tmpl w:val="75A0ECEC"/>
    <w:lvl w:ilvl="0" w:tplc="041D0001">
      <w:start w:val="1"/>
      <w:numFmt w:val="bullet"/>
      <w:lvlText w:val=""/>
      <w:lvlJc w:val="left"/>
      <w:pPr>
        <w:ind w:left="1996" w:hanging="360"/>
      </w:pPr>
      <w:rPr>
        <w:rFonts w:ascii="Symbol" w:hAnsi="Symbol" w:hint="default"/>
      </w:rPr>
    </w:lvl>
    <w:lvl w:ilvl="1" w:tplc="041D0003" w:tentative="1">
      <w:start w:val="1"/>
      <w:numFmt w:val="bullet"/>
      <w:lvlText w:val="o"/>
      <w:lvlJc w:val="left"/>
      <w:pPr>
        <w:ind w:left="2716" w:hanging="360"/>
      </w:pPr>
      <w:rPr>
        <w:rFonts w:ascii="Courier New" w:hAnsi="Courier New" w:cs="Courier New" w:hint="default"/>
      </w:rPr>
    </w:lvl>
    <w:lvl w:ilvl="2" w:tplc="041D0005" w:tentative="1">
      <w:start w:val="1"/>
      <w:numFmt w:val="bullet"/>
      <w:lvlText w:val=""/>
      <w:lvlJc w:val="left"/>
      <w:pPr>
        <w:ind w:left="3436" w:hanging="360"/>
      </w:pPr>
      <w:rPr>
        <w:rFonts w:ascii="Wingdings" w:hAnsi="Wingdings" w:hint="default"/>
      </w:rPr>
    </w:lvl>
    <w:lvl w:ilvl="3" w:tplc="041D0001" w:tentative="1">
      <w:start w:val="1"/>
      <w:numFmt w:val="bullet"/>
      <w:lvlText w:val=""/>
      <w:lvlJc w:val="left"/>
      <w:pPr>
        <w:ind w:left="4156" w:hanging="360"/>
      </w:pPr>
      <w:rPr>
        <w:rFonts w:ascii="Symbol" w:hAnsi="Symbol" w:hint="default"/>
      </w:rPr>
    </w:lvl>
    <w:lvl w:ilvl="4" w:tplc="041D0003" w:tentative="1">
      <w:start w:val="1"/>
      <w:numFmt w:val="bullet"/>
      <w:lvlText w:val="o"/>
      <w:lvlJc w:val="left"/>
      <w:pPr>
        <w:ind w:left="4876" w:hanging="360"/>
      </w:pPr>
      <w:rPr>
        <w:rFonts w:ascii="Courier New" w:hAnsi="Courier New" w:cs="Courier New" w:hint="default"/>
      </w:rPr>
    </w:lvl>
    <w:lvl w:ilvl="5" w:tplc="041D0005" w:tentative="1">
      <w:start w:val="1"/>
      <w:numFmt w:val="bullet"/>
      <w:lvlText w:val=""/>
      <w:lvlJc w:val="left"/>
      <w:pPr>
        <w:ind w:left="5596" w:hanging="360"/>
      </w:pPr>
      <w:rPr>
        <w:rFonts w:ascii="Wingdings" w:hAnsi="Wingdings" w:hint="default"/>
      </w:rPr>
    </w:lvl>
    <w:lvl w:ilvl="6" w:tplc="041D0001" w:tentative="1">
      <w:start w:val="1"/>
      <w:numFmt w:val="bullet"/>
      <w:lvlText w:val=""/>
      <w:lvlJc w:val="left"/>
      <w:pPr>
        <w:ind w:left="6316" w:hanging="360"/>
      </w:pPr>
      <w:rPr>
        <w:rFonts w:ascii="Symbol" w:hAnsi="Symbol" w:hint="default"/>
      </w:rPr>
    </w:lvl>
    <w:lvl w:ilvl="7" w:tplc="041D0003" w:tentative="1">
      <w:start w:val="1"/>
      <w:numFmt w:val="bullet"/>
      <w:lvlText w:val="o"/>
      <w:lvlJc w:val="left"/>
      <w:pPr>
        <w:ind w:left="7036" w:hanging="360"/>
      </w:pPr>
      <w:rPr>
        <w:rFonts w:ascii="Courier New" w:hAnsi="Courier New" w:cs="Courier New" w:hint="default"/>
      </w:rPr>
    </w:lvl>
    <w:lvl w:ilvl="8" w:tplc="041D0005" w:tentative="1">
      <w:start w:val="1"/>
      <w:numFmt w:val="bullet"/>
      <w:lvlText w:val=""/>
      <w:lvlJc w:val="left"/>
      <w:pPr>
        <w:ind w:left="7756" w:hanging="360"/>
      </w:pPr>
      <w:rPr>
        <w:rFonts w:ascii="Wingdings" w:hAnsi="Wingdings" w:hint="default"/>
      </w:rPr>
    </w:lvl>
  </w:abstractNum>
  <w:abstractNum w:abstractNumId="4" w15:restartNumberingAfterBreak="0">
    <w:nsid w:val="0A7907FF"/>
    <w:multiLevelType w:val="hybridMultilevel"/>
    <w:tmpl w:val="EBF600DA"/>
    <w:lvl w:ilvl="0" w:tplc="69AA1A6A">
      <w:numFmt w:val="bullet"/>
      <w:lvlText w:val="-"/>
      <w:lvlJc w:val="left"/>
      <w:pPr>
        <w:ind w:left="1996" w:hanging="360"/>
      </w:pPr>
      <w:rPr>
        <w:rFonts w:ascii="Crimson Text" w:eastAsiaTheme="minorEastAsia" w:hAnsi="Crimson Text" w:cstheme="minorBidi" w:hint="default"/>
      </w:rPr>
    </w:lvl>
    <w:lvl w:ilvl="1" w:tplc="041D0003" w:tentative="1">
      <w:start w:val="1"/>
      <w:numFmt w:val="bullet"/>
      <w:lvlText w:val="o"/>
      <w:lvlJc w:val="left"/>
      <w:pPr>
        <w:ind w:left="2716" w:hanging="360"/>
      </w:pPr>
      <w:rPr>
        <w:rFonts w:ascii="Courier New" w:hAnsi="Courier New" w:cs="Courier New" w:hint="default"/>
      </w:rPr>
    </w:lvl>
    <w:lvl w:ilvl="2" w:tplc="041D0005" w:tentative="1">
      <w:start w:val="1"/>
      <w:numFmt w:val="bullet"/>
      <w:lvlText w:val=""/>
      <w:lvlJc w:val="left"/>
      <w:pPr>
        <w:ind w:left="3436" w:hanging="360"/>
      </w:pPr>
      <w:rPr>
        <w:rFonts w:ascii="Wingdings" w:hAnsi="Wingdings" w:hint="default"/>
      </w:rPr>
    </w:lvl>
    <w:lvl w:ilvl="3" w:tplc="041D0001" w:tentative="1">
      <w:start w:val="1"/>
      <w:numFmt w:val="bullet"/>
      <w:lvlText w:val=""/>
      <w:lvlJc w:val="left"/>
      <w:pPr>
        <w:ind w:left="4156" w:hanging="360"/>
      </w:pPr>
      <w:rPr>
        <w:rFonts w:ascii="Symbol" w:hAnsi="Symbol" w:hint="default"/>
      </w:rPr>
    </w:lvl>
    <w:lvl w:ilvl="4" w:tplc="041D0003" w:tentative="1">
      <w:start w:val="1"/>
      <w:numFmt w:val="bullet"/>
      <w:lvlText w:val="o"/>
      <w:lvlJc w:val="left"/>
      <w:pPr>
        <w:ind w:left="4876" w:hanging="360"/>
      </w:pPr>
      <w:rPr>
        <w:rFonts w:ascii="Courier New" w:hAnsi="Courier New" w:cs="Courier New" w:hint="default"/>
      </w:rPr>
    </w:lvl>
    <w:lvl w:ilvl="5" w:tplc="041D0005" w:tentative="1">
      <w:start w:val="1"/>
      <w:numFmt w:val="bullet"/>
      <w:lvlText w:val=""/>
      <w:lvlJc w:val="left"/>
      <w:pPr>
        <w:ind w:left="5596" w:hanging="360"/>
      </w:pPr>
      <w:rPr>
        <w:rFonts w:ascii="Wingdings" w:hAnsi="Wingdings" w:hint="default"/>
      </w:rPr>
    </w:lvl>
    <w:lvl w:ilvl="6" w:tplc="041D0001" w:tentative="1">
      <w:start w:val="1"/>
      <w:numFmt w:val="bullet"/>
      <w:lvlText w:val=""/>
      <w:lvlJc w:val="left"/>
      <w:pPr>
        <w:ind w:left="6316" w:hanging="360"/>
      </w:pPr>
      <w:rPr>
        <w:rFonts w:ascii="Symbol" w:hAnsi="Symbol" w:hint="default"/>
      </w:rPr>
    </w:lvl>
    <w:lvl w:ilvl="7" w:tplc="041D0003" w:tentative="1">
      <w:start w:val="1"/>
      <w:numFmt w:val="bullet"/>
      <w:lvlText w:val="o"/>
      <w:lvlJc w:val="left"/>
      <w:pPr>
        <w:ind w:left="7036" w:hanging="360"/>
      </w:pPr>
      <w:rPr>
        <w:rFonts w:ascii="Courier New" w:hAnsi="Courier New" w:cs="Courier New" w:hint="default"/>
      </w:rPr>
    </w:lvl>
    <w:lvl w:ilvl="8" w:tplc="041D0005" w:tentative="1">
      <w:start w:val="1"/>
      <w:numFmt w:val="bullet"/>
      <w:lvlText w:val=""/>
      <w:lvlJc w:val="left"/>
      <w:pPr>
        <w:ind w:left="7756" w:hanging="360"/>
      </w:pPr>
      <w:rPr>
        <w:rFonts w:ascii="Wingdings" w:hAnsi="Wingdings" w:hint="default"/>
      </w:rPr>
    </w:lvl>
  </w:abstractNum>
  <w:abstractNum w:abstractNumId="5" w15:restartNumberingAfterBreak="0">
    <w:nsid w:val="0C4569C8"/>
    <w:multiLevelType w:val="hybridMultilevel"/>
    <w:tmpl w:val="E320E680"/>
    <w:lvl w:ilvl="0" w:tplc="69AA1A6A">
      <w:numFmt w:val="bullet"/>
      <w:lvlText w:val="-"/>
      <w:lvlJc w:val="left"/>
      <w:pPr>
        <w:ind w:left="1996" w:hanging="360"/>
      </w:pPr>
      <w:rPr>
        <w:rFonts w:ascii="Crimson Text" w:eastAsiaTheme="minorEastAsia" w:hAnsi="Crimson Text" w:cstheme="minorBidi" w:hint="default"/>
      </w:rPr>
    </w:lvl>
    <w:lvl w:ilvl="1" w:tplc="041D0003" w:tentative="1">
      <w:start w:val="1"/>
      <w:numFmt w:val="bullet"/>
      <w:lvlText w:val="o"/>
      <w:lvlJc w:val="left"/>
      <w:pPr>
        <w:ind w:left="2716" w:hanging="360"/>
      </w:pPr>
      <w:rPr>
        <w:rFonts w:ascii="Courier New" w:hAnsi="Courier New" w:cs="Courier New" w:hint="default"/>
      </w:rPr>
    </w:lvl>
    <w:lvl w:ilvl="2" w:tplc="041D0005" w:tentative="1">
      <w:start w:val="1"/>
      <w:numFmt w:val="bullet"/>
      <w:lvlText w:val=""/>
      <w:lvlJc w:val="left"/>
      <w:pPr>
        <w:ind w:left="3436" w:hanging="360"/>
      </w:pPr>
      <w:rPr>
        <w:rFonts w:ascii="Wingdings" w:hAnsi="Wingdings" w:hint="default"/>
      </w:rPr>
    </w:lvl>
    <w:lvl w:ilvl="3" w:tplc="041D0001" w:tentative="1">
      <w:start w:val="1"/>
      <w:numFmt w:val="bullet"/>
      <w:lvlText w:val=""/>
      <w:lvlJc w:val="left"/>
      <w:pPr>
        <w:ind w:left="4156" w:hanging="360"/>
      </w:pPr>
      <w:rPr>
        <w:rFonts w:ascii="Symbol" w:hAnsi="Symbol" w:hint="default"/>
      </w:rPr>
    </w:lvl>
    <w:lvl w:ilvl="4" w:tplc="041D0003" w:tentative="1">
      <w:start w:val="1"/>
      <w:numFmt w:val="bullet"/>
      <w:lvlText w:val="o"/>
      <w:lvlJc w:val="left"/>
      <w:pPr>
        <w:ind w:left="4876" w:hanging="360"/>
      </w:pPr>
      <w:rPr>
        <w:rFonts w:ascii="Courier New" w:hAnsi="Courier New" w:cs="Courier New" w:hint="default"/>
      </w:rPr>
    </w:lvl>
    <w:lvl w:ilvl="5" w:tplc="041D0005" w:tentative="1">
      <w:start w:val="1"/>
      <w:numFmt w:val="bullet"/>
      <w:lvlText w:val=""/>
      <w:lvlJc w:val="left"/>
      <w:pPr>
        <w:ind w:left="5596" w:hanging="360"/>
      </w:pPr>
      <w:rPr>
        <w:rFonts w:ascii="Wingdings" w:hAnsi="Wingdings" w:hint="default"/>
      </w:rPr>
    </w:lvl>
    <w:lvl w:ilvl="6" w:tplc="041D0001" w:tentative="1">
      <w:start w:val="1"/>
      <w:numFmt w:val="bullet"/>
      <w:lvlText w:val=""/>
      <w:lvlJc w:val="left"/>
      <w:pPr>
        <w:ind w:left="6316" w:hanging="360"/>
      </w:pPr>
      <w:rPr>
        <w:rFonts w:ascii="Symbol" w:hAnsi="Symbol" w:hint="default"/>
      </w:rPr>
    </w:lvl>
    <w:lvl w:ilvl="7" w:tplc="041D0003" w:tentative="1">
      <w:start w:val="1"/>
      <w:numFmt w:val="bullet"/>
      <w:lvlText w:val="o"/>
      <w:lvlJc w:val="left"/>
      <w:pPr>
        <w:ind w:left="7036" w:hanging="360"/>
      </w:pPr>
      <w:rPr>
        <w:rFonts w:ascii="Courier New" w:hAnsi="Courier New" w:cs="Courier New" w:hint="default"/>
      </w:rPr>
    </w:lvl>
    <w:lvl w:ilvl="8" w:tplc="041D0005" w:tentative="1">
      <w:start w:val="1"/>
      <w:numFmt w:val="bullet"/>
      <w:lvlText w:val=""/>
      <w:lvlJc w:val="left"/>
      <w:pPr>
        <w:ind w:left="7756" w:hanging="360"/>
      </w:pPr>
      <w:rPr>
        <w:rFonts w:ascii="Wingdings" w:hAnsi="Wingdings" w:hint="default"/>
      </w:rPr>
    </w:lvl>
  </w:abstractNum>
  <w:abstractNum w:abstractNumId="6" w15:restartNumberingAfterBreak="0">
    <w:nsid w:val="17443A7C"/>
    <w:multiLevelType w:val="hybridMultilevel"/>
    <w:tmpl w:val="7E504B50"/>
    <w:lvl w:ilvl="0" w:tplc="69AA1A6A">
      <w:numFmt w:val="bullet"/>
      <w:lvlText w:val="-"/>
      <w:lvlJc w:val="left"/>
      <w:pPr>
        <w:ind w:left="1996" w:hanging="360"/>
      </w:pPr>
      <w:rPr>
        <w:rFonts w:ascii="Crimson Text" w:eastAsiaTheme="minorEastAsia" w:hAnsi="Crimson Text" w:cstheme="minorBidi" w:hint="default"/>
      </w:rPr>
    </w:lvl>
    <w:lvl w:ilvl="1" w:tplc="041D0003" w:tentative="1">
      <w:start w:val="1"/>
      <w:numFmt w:val="bullet"/>
      <w:lvlText w:val="o"/>
      <w:lvlJc w:val="left"/>
      <w:pPr>
        <w:ind w:left="2716" w:hanging="360"/>
      </w:pPr>
      <w:rPr>
        <w:rFonts w:ascii="Courier New" w:hAnsi="Courier New" w:cs="Courier New" w:hint="default"/>
      </w:rPr>
    </w:lvl>
    <w:lvl w:ilvl="2" w:tplc="041D0005" w:tentative="1">
      <w:start w:val="1"/>
      <w:numFmt w:val="bullet"/>
      <w:lvlText w:val=""/>
      <w:lvlJc w:val="left"/>
      <w:pPr>
        <w:ind w:left="3436" w:hanging="360"/>
      </w:pPr>
      <w:rPr>
        <w:rFonts w:ascii="Wingdings" w:hAnsi="Wingdings" w:hint="default"/>
      </w:rPr>
    </w:lvl>
    <w:lvl w:ilvl="3" w:tplc="041D0001" w:tentative="1">
      <w:start w:val="1"/>
      <w:numFmt w:val="bullet"/>
      <w:lvlText w:val=""/>
      <w:lvlJc w:val="left"/>
      <w:pPr>
        <w:ind w:left="4156" w:hanging="360"/>
      </w:pPr>
      <w:rPr>
        <w:rFonts w:ascii="Symbol" w:hAnsi="Symbol" w:hint="default"/>
      </w:rPr>
    </w:lvl>
    <w:lvl w:ilvl="4" w:tplc="041D0003" w:tentative="1">
      <w:start w:val="1"/>
      <w:numFmt w:val="bullet"/>
      <w:lvlText w:val="o"/>
      <w:lvlJc w:val="left"/>
      <w:pPr>
        <w:ind w:left="4876" w:hanging="360"/>
      </w:pPr>
      <w:rPr>
        <w:rFonts w:ascii="Courier New" w:hAnsi="Courier New" w:cs="Courier New" w:hint="default"/>
      </w:rPr>
    </w:lvl>
    <w:lvl w:ilvl="5" w:tplc="041D0005" w:tentative="1">
      <w:start w:val="1"/>
      <w:numFmt w:val="bullet"/>
      <w:lvlText w:val=""/>
      <w:lvlJc w:val="left"/>
      <w:pPr>
        <w:ind w:left="5596" w:hanging="360"/>
      </w:pPr>
      <w:rPr>
        <w:rFonts w:ascii="Wingdings" w:hAnsi="Wingdings" w:hint="default"/>
      </w:rPr>
    </w:lvl>
    <w:lvl w:ilvl="6" w:tplc="041D0001" w:tentative="1">
      <w:start w:val="1"/>
      <w:numFmt w:val="bullet"/>
      <w:lvlText w:val=""/>
      <w:lvlJc w:val="left"/>
      <w:pPr>
        <w:ind w:left="6316" w:hanging="360"/>
      </w:pPr>
      <w:rPr>
        <w:rFonts w:ascii="Symbol" w:hAnsi="Symbol" w:hint="default"/>
      </w:rPr>
    </w:lvl>
    <w:lvl w:ilvl="7" w:tplc="041D0003" w:tentative="1">
      <w:start w:val="1"/>
      <w:numFmt w:val="bullet"/>
      <w:lvlText w:val="o"/>
      <w:lvlJc w:val="left"/>
      <w:pPr>
        <w:ind w:left="7036" w:hanging="360"/>
      </w:pPr>
      <w:rPr>
        <w:rFonts w:ascii="Courier New" w:hAnsi="Courier New" w:cs="Courier New" w:hint="default"/>
      </w:rPr>
    </w:lvl>
    <w:lvl w:ilvl="8" w:tplc="041D0005" w:tentative="1">
      <w:start w:val="1"/>
      <w:numFmt w:val="bullet"/>
      <w:lvlText w:val=""/>
      <w:lvlJc w:val="left"/>
      <w:pPr>
        <w:ind w:left="7756" w:hanging="360"/>
      </w:pPr>
      <w:rPr>
        <w:rFonts w:ascii="Wingdings" w:hAnsi="Wingdings" w:hint="default"/>
      </w:rPr>
    </w:lvl>
  </w:abstractNum>
  <w:abstractNum w:abstractNumId="7" w15:restartNumberingAfterBreak="0">
    <w:nsid w:val="18E779B0"/>
    <w:multiLevelType w:val="hybridMultilevel"/>
    <w:tmpl w:val="694AA030"/>
    <w:lvl w:ilvl="0" w:tplc="ED36D302">
      <w:start w:val="162"/>
      <w:numFmt w:val="bullet"/>
      <w:lvlText w:val="-"/>
      <w:lvlJc w:val="left"/>
      <w:pPr>
        <w:ind w:left="1996" w:hanging="360"/>
      </w:pPr>
      <w:rPr>
        <w:rFonts w:ascii="Dutch" w:eastAsia="Times New Roman" w:hAnsi="Dutch" w:cs="Times New Roman" w:hint="default"/>
      </w:rPr>
    </w:lvl>
    <w:lvl w:ilvl="1" w:tplc="041D0003" w:tentative="1">
      <w:start w:val="1"/>
      <w:numFmt w:val="bullet"/>
      <w:lvlText w:val="o"/>
      <w:lvlJc w:val="left"/>
      <w:pPr>
        <w:ind w:left="2716" w:hanging="360"/>
      </w:pPr>
      <w:rPr>
        <w:rFonts w:ascii="Courier New" w:hAnsi="Courier New" w:cs="Courier New" w:hint="default"/>
      </w:rPr>
    </w:lvl>
    <w:lvl w:ilvl="2" w:tplc="041D0005" w:tentative="1">
      <w:start w:val="1"/>
      <w:numFmt w:val="bullet"/>
      <w:lvlText w:val=""/>
      <w:lvlJc w:val="left"/>
      <w:pPr>
        <w:ind w:left="3436" w:hanging="360"/>
      </w:pPr>
      <w:rPr>
        <w:rFonts w:ascii="Wingdings" w:hAnsi="Wingdings" w:hint="default"/>
      </w:rPr>
    </w:lvl>
    <w:lvl w:ilvl="3" w:tplc="041D0001" w:tentative="1">
      <w:start w:val="1"/>
      <w:numFmt w:val="bullet"/>
      <w:lvlText w:val=""/>
      <w:lvlJc w:val="left"/>
      <w:pPr>
        <w:ind w:left="4156" w:hanging="360"/>
      </w:pPr>
      <w:rPr>
        <w:rFonts w:ascii="Symbol" w:hAnsi="Symbol" w:hint="default"/>
      </w:rPr>
    </w:lvl>
    <w:lvl w:ilvl="4" w:tplc="041D0003" w:tentative="1">
      <w:start w:val="1"/>
      <w:numFmt w:val="bullet"/>
      <w:lvlText w:val="o"/>
      <w:lvlJc w:val="left"/>
      <w:pPr>
        <w:ind w:left="4876" w:hanging="360"/>
      </w:pPr>
      <w:rPr>
        <w:rFonts w:ascii="Courier New" w:hAnsi="Courier New" w:cs="Courier New" w:hint="default"/>
      </w:rPr>
    </w:lvl>
    <w:lvl w:ilvl="5" w:tplc="041D0005" w:tentative="1">
      <w:start w:val="1"/>
      <w:numFmt w:val="bullet"/>
      <w:lvlText w:val=""/>
      <w:lvlJc w:val="left"/>
      <w:pPr>
        <w:ind w:left="5596" w:hanging="360"/>
      </w:pPr>
      <w:rPr>
        <w:rFonts w:ascii="Wingdings" w:hAnsi="Wingdings" w:hint="default"/>
      </w:rPr>
    </w:lvl>
    <w:lvl w:ilvl="6" w:tplc="041D0001" w:tentative="1">
      <w:start w:val="1"/>
      <w:numFmt w:val="bullet"/>
      <w:lvlText w:val=""/>
      <w:lvlJc w:val="left"/>
      <w:pPr>
        <w:ind w:left="6316" w:hanging="360"/>
      </w:pPr>
      <w:rPr>
        <w:rFonts w:ascii="Symbol" w:hAnsi="Symbol" w:hint="default"/>
      </w:rPr>
    </w:lvl>
    <w:lvl w:ilvl="7" w:tplc="041D0003" w:tentative="1">
      <w:start w:val="1"/>
      <w:numFmt w:val="bullet"/>
      <w:lvlText w:val="o"/>
      <w:lvlJc w:val="left"/>
      <w:pPr>
        <w:ind w:left="7036" w:hanging="360"/>
      </w:pPr>
      <w:rPr>
        <w:rFonts w:ascii="Courier New" w:hAnsi="Courier New" w:cs="Courier New" w:hint="default"/>
      </w:rPr>
    </w:lvl>
    <w:lvl w:ilvl="8" w:tplc="041D0005" w:tentative="1">
      <w:start w:val="1"/>
      <w:numFmt w:val="bullet"/>
      <w:lvlText w:val=""/>
      <w:lvlJc w:val="left"/>
      <w:pPr>
        <w:ind w:left="7756" w:hanging="360"/>
      </w:pPr>
      <w:rPr>
        <w:rFonts w:ascii="Wingdings" w:hAnsi="Wingdings" w:hint="default"/>
      </w:rPr>
    </w:lvl>
  </w:abstractNum>
  <w:abstractNum w:abstractNumId="8" w15:restartNumberingAfterBreak="0">
    <w:nsid w:val="1A68369C"/>
    <w:multiLevelType w:val="hybridMultilevel"/>
    <w:tmpl w:val="81365C84"/>
    <w:lvl w:ilvl="0" w:tplc="69AA1A6A">
      <w:numFmt w:val="bullet"/>
      <w:lvlText w:val="-"/>
      <w:lvlJc w:val="left"/>
      <w:pPr>
        <w:ind w:left="1996" w:hanging="360"/>
      </w:pPr>
      <w:rPr>
        <w:rFonts w:ascii="Crimson Text" w:eastAsiaTheme="minorEastAsia" w:hAnsi="Crimson Text" w:cstheme="minorBidi" w:hint="default"/>
      </w:rPr>
    </w:lvl>
    <w:lvl w:ilvl="1" w:tplc="041D0003" w:tentative="1">
      <w:start w:val="1"/>
      <w:numFmt w:val="bullet"/>
      <w:lvlText w:val="o"/>
      <w:lvlJc w:val="left"/>
      <w:pPr>
        <w:ind w:left="2716" w:hanging="360"/>
      </w:pPr>
      <w:rPr>
        <w:rFonts w:ascii="Courier New" w:hAnsi="Courier New" w:cs="Courier New" w:hint="default"/>
      </w:rPr>
    </w:lvl>
    <w:lvl w:ilvl="2" w:tplc="041D0005" w:tentative="1">
      <w:start w:val="1"/>
      <w:numFmt w:val="bullet"/>
      <w:lvlText w:val=""/>
      <w:lvlJc w:val="left"/>
      <w:pPr>
        <w:ind w:left="3436" w:hanging="360"/>
      </w:pPr>
      <w:rPr>
        <w:rFonts w:ascii="Wingdings" w:hAnsi="Wingdings" w:hint="default"/>
      </w:rPr>
    </w:lvl>
    <w:lvl w:ilvl="3" w:tplc="041D0001" w:tentative="1">
      <w:start w:val="1"/>
      <w:numFmt w:val="bullet"/>
      <w:lvlText w:val=""/>
      <w:lvlJc w:val="left"/>
      <w:pPr>
        <w:ind w:left="4156" w:hanging="360"/>
      </w:pPr>
      <w:rPr>
        <w:rFonts w:ascii="Symbol" w:hAnsi="Symbol" w:hint="default"/>
      </w:rPr>
    </w:lvl>
    <w:lvl w:ilvl="4" w:tplc="041D0003" w:tentative="1">
      <w:start w:val="1"/>
      <w:numFmt w:val="bullet"/>
      <w:lvlText w:val="o"/>
      <w:lvlJc w:val="left"/>
      <w:pPr>
        <w:ind w:left="4876" w:hanging="360"/>
      </w:pPr>
      <w:rPr>
        <w:rFonts w:ascii="Courier New" w:hAnsi="Courier New" w:cs="Courier New" w:hint="default"/>
      </w:rPr>
    </w:lvl>
    <w:lvl w:ilvl="5" w:tplc="041D0005" w:tentative="1">
      <w:start w:val="1"/>
      <w:numFmt w:val="bullet"/>
      <w:lvlText w:val=""/>
      <w:lvlJc w:val="left"/>
      <w:pPr>
        <w:ind w:left="5596" w:hanging="360"/>
      </w:pPr>
      <w:rPr>
        <w:rFonts w:ascii="Wingdings" w:hAnsi="Wingdings" w:hint="default"/>
      </w:rPr>
    </w:lvl>
    <w:lvl w:ilvl="6" w:tplc="041D0001" w:tentative="1">
      <w:start w:val="1"/>
      <w:numFmt w:val="bullet"/>
      <w:lvlText w:val=""/>
      <w:lvlJc w:val="left"/>
      <w:pPr>
        <w:ind w:left="6316" w:hanging="360"/>
      </w:pPr>
      <w:rPr>
        <w:rFonts w:ascii="Symbol" w:hAnsi="Symbol" w:hint="default"/>
      </w:rPr>
    </w:lvl>
    <w:lvl w:ilvl="7" w:tplc="041D0003" w:tentative="1">
      <w:start w:val="1"/>
      <w:numFmt w:val="bullet"/>
      <w:lvlText w:val="o"/>
      <w:lvlJc w:val="left"/>
      <w:pPr>
        <w:ind w:left="7036" w:hanging="360"/>
      </w:pPr>
      <w:rPr>
        <w:rFonts w:ascii="Courier New" w:hAnsi="Courier New" w:cs="Courier New" w:hint="default"/>
      </w:rPr>
    </w:lvl>
    <w:lvl w:ilvl="8" w:tplc="041D0005" w:tentative="1">
      <w:start w:val="1"/>
      <w:numFmt w:val="bullet"/>
      <w:lvlText w:val=""/>
      <w:lvlJc w:val="left"/>
      <w:pPr>
        <w:ind w:left="7756" w:hanging="360"/>
      </w:pPr>
      <w:rPr>
        <w:rFonts w:ascii="Wingdings" w:hAnsi="Wingdings" w:hint="default"/>
      </w:rPr>
    </w:lvl>
  </w:abstractNum>
  <w:abstractNum w:abstractNumId="9" w15:restartNumberingAfterBreak="0">
    <w:nsid w:val="1A6A1988"/>
    <w:multiLevelType w:val="multilevel"/>
    <w:tmpl w:val="4FA002BC"/>
    <w:lvl w:ilvl="0">
      <w:start w:val="1"/>
      <w:numFmt w:val="decimal"/>
      <w:pStyle w:val="Numreradrubrik1"/>
      <w:lvlText w:val="%1."/>
      <w:lvlJc w:val="left"/>
      <w:pPr>
        <w:ind w:left="1134" w:hanging="1134"/>
      </w:pPr>
      <w:rPr>
        <w:rFonts w:hint="default"/>
      </w:rPr>
    </w:lvl>
    <w:lvl w:ilvl="1">
      <w:start w:val="1"/>
      <w:numFmt w:val="decimal"/>
      <w:pStyle w:val="Numreradrubrik2"/>
      <w:lvlText w:val="%1.%2"/>
      <w:lvlJc w:val="left"/>
      <w:pPr>
        <w:ind w:left="1134" w:hanging="1134"/>
      </w:pPr>
      <w:rPr>
        <w:rFonts w:hint="default"/>
      </w:rPr>
    </w:lvl>
    <w:lvl w:ilvl="2">
      <w:start w:val="1"/>
      <w:numFmt w:val="decimal"/>
      <w:pStyle w:val="Numreradrubrik3"/>
      <w:lvlText w:val="%1.%2.%3"/>
      <w:lvlJc w:val="left"/>
      <w:pPr>
        <w:ind w:left="1134" w:hanging="1134"/>
      </w:pPr>
      <w:rPr>
        <w:rFonts w:hint="default"/>
      </w:rPr>
    </w:lvl>
    <w:lvl w:ilvl="3">
      <w:start w:val="1"/>
      <w:numFmt w:val="decimal"/>
      <w:pStyle w:val="Numreradrubrik4"/>
      <w:lvlText w:val="%1.%2.%3.%4"/>
      <w:lvlJc w:val="left"/>
      <w:pPr>
        <w:ind w:left="1134" w:hanging="1134"/>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1B427518"/>
    <w:multiLevelType w:val="hybridMultilevel"/>
    <w:tmpl w:val="B50CFBD8"/>
    <w:lvl w:ilvl="0" w:tplc="69AA1A6A">
      <w:numFmt w:val="bullet"/>
      <w:lvlText w:val="-"/>
      <w:lvlJc w:val="left"/>
      <w:pPr>
        <w:ind w:left="1996" w:hanging="360"/>
      </w:pPr>
      <w:rPr>
        <w:rFonts w:ascii="Crimson Text" w:eastAsiaTheme="minorEastAsia" w:hAnsi="Crimson Text" w:cstheme="minorBidi" w:hint="default"/>
      </w:rPr>
    </w:lvl>
    <w:lvl w:ilvl="1" w:tplc="041D0003" w:tentative="1">
      <w:start w:val="1"/>
      <w:numFmt w:val="bullet"/>
      <w:lvlText w:val="o"/>
      <w:lvlJc w:val="left"/>
      <w:pPr>
        <w:ind w:left="2716" w:hanging="360"/>
      </w:pPr>
      <w:rPr>
        <w:rFonts w:ascii="Courier New" w:hAnsi="Courier New" w:cs="Courier New" w:hint="default"/>
      </w:rPr>
    </w:lvl>
    <w:lvl w:ilvl="2" w:tplc="041D0005" w:tentative="1">
      <w:start w:val="1"/>
      <w:numFmt w:val="bullet"/>
      <w:lvlText w:val=""/>
      <w:lvlJc w:val="left"/>
      <w:pPr>
        <w:ind w:left="3436" w:hanging="360"/>
      </w:pPr>
      <w:rPr>
        <w:rFonts w:ascii="Wingdings" w:hAnsi="Wingdings" w:hint="default"/>
      </w:rPr>
    </w:lvl>
    <w:lvl w:ilvl="3" w:tplc="041D0001" w:tentative="1">
      <w:start w:val="1"/>
      <w:numFmt w:val="bullet"/>
      <w:lvlText w:val=""/>
      <w:lvlJc w:val="left"/>
      <w:pPr>
        <w:ind w:left="4156" w:hanging="360"/>
      </w:pPr>
      <w:rPr>
        <w:rFonts w:ascii="Symbol" w:hAnsi="Symbol" w:hint="default"/>
      </w:rPr>
    </w:lvl>
    <w:lvl w:ilvl="4" w:tplc="041D0003" w:tentative="1">
      <w:start w:val="1"/>
      <w:numFmt w:val="bullet"/>
      <w:lvlText w:val="o"/>
      <w:lvlJc w:val="left"/>
      <w:pPr>
        <w:ind w:left="4876" w:hanging="360"/>
      </w:pPr>
      <w:rPr>
        <w:rFonts w:ascii="Courier New" w:hAnsi="Courier New" w:cs="Courier New" w:hint="default"/>
      </w:rPr>
    </w:lvl>
    <w:lvl w:ilvl="5" w:tplc="041D0005" w:tentative="1">
      <w:start w:val="1"/>
      <w:numFmt w:val="bullet"/>
      <w:lvlText w:val=""/>
      <w:lvlJc w:val="left"/>
      <w:pPr>
        <w:ind w:left="5596" w:hanging="360"/>
      </w:pPr>
      <w:rPr>
        <w:rFonts w:ascii="Wingdings" w:hAnsi="Wingdings" w:hint="default"/>
      </w:rPr>
    </w:lvl>
    <w:lvl w:ilvl="6" w:tplc="041D0001" w:tentative="1">
      <w:start w:val="1"/>
      <w:numFmt w:val="bullet"/>
      <w:lvlText w:val=""/>
      <w:lvlJc w:val="left"/>
      <w:pPr>
        <w:ind w:left="6316" w:hanging="360"/>
      </w:pPr>
      <w:rPr>
        <w:rFonts w:ascii="Symbol" w:hAnsi="Symbol" w:hint="default"/>
      </w:rPr>
    </w:lvl>
    <w:lvl w:ilvl="7" w:tplc="041D0003" w:tentative="1">
      <w:start w:val="1"/>
      <w:numFmt w:val="bullet"/>
      <w:lvlText w:val="o"/>
      <w:lvlJc w:val="left"/>
      <w:pPr>
        <w:ind w:left="7036" w:hanging="360"/>
      </w:pPr>
      <w:rPr>
        <w:rFonts w:ascii="Courier New" w:hAnsi="Courier New" w:cs="Courier New" w:hint="default"/>
      </w:rPr>
    </w:lvl>
    <w:lvl w:ilvl="8" w:tplc="041D0005" w:tentative="1">
      <w:start w:val="1"/>
      <w:numFmt w:val="bullet"/>
      <w:lvlText w:val=""/>
      <w:lvlJc w:val="left"/>
      <w:pPr>
        <w:ind w:left="7756" w:hanging="360"/>
      </w:pPr>
      <w:rPr>
        <w:rFonts w:ascii="Wingdings" w:hAnsi="Wingdings" w:hint="default"/>
      </w:rPr>
    </w:lvl>
  </w:abstractNum>
  <w:abstractNum w:abstractNumId="11" w15:restartNumberingAfterBreak="0">
    <w:nsid w:val="1CB755C6"/>
    <w:multiLevelType w:val="hybridMultilevel"/>
    <w:tmpl w:val="19727F0C"/>
    <w:lvl w:ilvl="0" w:tplc="041D0001">
      <w:start w:val="1"/>
      <w:numFmt w:val="bullet"/>
      <w:lvlText w:val=""/>
      <w:lvlJc w:val="left"/>
      <w:pPr>
        <w:ind w:left="1996" w:hanging="360"/>
      </w:pPr>
      <w:rPr>
        <w:rFonts w:ascii="Symbol" w:hAnsi="Symbol" w:hint="default"/>
      </w:rPr>
    </w:lvl>
    <w:lvl w:ilvl="1" w:tplc="041D0003" w:tentative="1">
      <w:start w:val="1"/>
      <w:numFmt w:val="bullet"/>
      <w:lvlText w:val="o"/>
      <w:lvlJc w:val="left"/>
      <w:pPr>
        <w:ind w:left="2716" w:hanging="360"/>
      </w:pPr>
      <w:rPr>
        <w:rFonts w:ascii="Courier New" w:hAnsi="Courier New" w:cs="Courier New" w:hint="default"/>
      </w:rPr>
    </w:lvl>
    <w:lvl w:ilvl="2" w:tplc="041D0005" w:tentative="1">
      <w:start w:val="1"/>
      <w:numFmt w:val="bullet"/>
      <w:lvlText w:val=""/>
      <w:lvlJc w:val="left"/>
      <w:pPr>
        <w:ind w:left="3436" w:hanging="360"/>
      </w:pPr>
      <w:rPr>
        <w:rFonts w:ascii="Wingdings" w:hAnsi="Wingdings" w:hint="default"/>
      </w:rPr>
    </w:lvl>
    <w:lvl w:ilvl="3" w:tplc="041D0001" w:tentative="1">
      <w:start w:val="1"/>
      <w:numFmt w:val="bullet"/>
      <w:lvlText w:val=""/>
      <w:lvlJc w:val="left"/>
      <w:pPr>
        <w:ind w:left="4156" w:hanging="360"/>
      </w:pPr>
      <w:rPr>
        <w:rFonts w:ascii="Symbol" w:hAnsi="Symbol" w:hint="default"/>
      </w:rPr>
    </w:lvl>
    <w:lvl w:ilvl="4" w:tplc="041D0003" w:tentative="1">
      <w:start w:val="1"/>
      <w:numFmt w:val="bullet"/>
      <w:lvlText w:val="o"/>
      <w:lvlJc w:val="left"/>
      <w:pPr>
        <w:ind w:left="4876" w:hanging="360"/>
      </w:pPr>
      <w:rPr>
        <w:rFonts w:ascii="Courier New" w:hAnsi="Courier New" w:cs="Courier New" w:hint="default"/>
      </w:rPr>
    </w:lvl>
    <w:lvl w:ilvl="5" w:tplc="041D0005" w:tentative="1">
      <w:start w:val="1"/>
      <w:numFmt w:val="bullet"/>
      <w:lvlText w:val=""/>
      <w:lvlJc w:val="left"/>
      <w:pPr>
        <w:ind w:left="5596" w:hanging="360"/>
      </w:pPr>
      <w:rPr>
        <w:rFonts w:ascii="Wingdings" w:hAnsi="Wingdings" w:hint="default"/>
      </w:rPr>
    </w:lvl>
    <w:lvl w:ilvl="6" w:tplc="041D0001" w:tentative="1">
      <w:start w:val="1"/>
      <w:numFmt w:val="bullet"/>
      <w:lvlText w:val=""/>
      <w:lvlJc w:val="left"/>
      <w:pPr>
        <w:ind w:left="6316" w:hanging="360"/>
      </w:pPr>
      <w:rPr>
        <w:rFonts w:ascii="Symbol" w:hAnsi="Symbol" w:hint="default"/>
      </w:rPr>
    </w:lvl>
    <w:lvl w:ilvl="7" w:tplc="041D0003" w:tentative="1">
      <w:start w:val="1"/>
      <w:numFmt w:val="bullet"/>
      <w:lvlText w:val="o"/>
      <w:lvlJc w:val="left"/>
      <w:pPr>
        <w:ind w:left="7036" w:hanging="360"/>
      </w:pPr>
      <w:rPr>
        <w:rFonts w:ascii="Courier New" w:hAnsi="Courier New" w:cs="Courier New" w:hint="default"/>
      </w:rPr>
    </w:lvl>
    <w:lvl w:ilvl="8" w:tplc="041D0005" w:tentative="1">
      <w:start w:val="1"/>
      <w:numFmt w:val="bullet"/>
      <w:lvlText w:val=""/>
      <w:lvlJc w:val="left"/>
      <w:pPr>
        <w:ind w:left="7756" w:hanging="360"/>
      </w:pPr>
      <w:rPr>
        <w:rFonts w:ascii="Wingdings" w:hAnsi="Wingdings" w:hint="default"/>
      </w:rPr>
    </w:lvl>
  </w:abstractNum>
  <w:abstractNum w:abstractNumId="12" w15:restartNumberingAfterBreak="0">
    <w:nsid w:val="1DF036F2"/>
    <w:multiLevelType w:val="hybridMultilevel"/>
    <w:tmpl w:val="79D2FCEC"/>
    <w:lvl w:ilvl="0" w:tplc="041D0001">
      <w:start w:val="1"/>
      <w:numFmt w:val="bullet"/>
      <w:lvlText w:val=""/>
      <w:lvlJc w:val="left"/>
      <w:pPr>
        <w:ind w:left="1636" w:hanging="360"/>
      </w:pPr>
      <w:rPr>
        <w:rFonts w:ascii="Symbol" w:hAnsi="Symbol" w:hint="default"/>
      </w:rPr>
    </w:lvl>
    <w:lvl w:ilvl="1" w:tplc="FFFFFFFF" w:tentative="1">
      <w:start w:val="1"/>
      <w:numFmt w:val="lowerLetter"/>
      <w:lvlText w:val="%2."/>
      <w:lvlJc w:val="left"/>
      <w:pPr>
        <w:ind w:left="2356" w:hanging="360"/>
      </w:pPr>
    </w:lvl>
    <w:lvl w:ilvl="2" w:tplc="FFFFFFFF" w:tentative="1">
      <w:start w:val="1"/>
      <w:numFmt w:val="lowerRoman"/>
      <w:lvlText w:val="%3."/>
      <w:lvlJc w:val="right"/>
      <w:pPr>
        <w:ind w:left="3076" w:hanging="180"/>
      </w:pPr>
    </w:lvl>
    <w:lvl w:ilvl="3" w:tplc="FFFFFFFF" w:tentative="1">
      <w:start w:val="1"/>
      <w:numFmt w:val="decimal"/>
      <w:lvlText w:val="%4."/>
      <w:lvlJc w:val="left"/>
      <w:pPr>
        <w:ind w:left="3796" w:hanging="360"/>
      </w:pPr>
    </w:lvl>
    <w:lvl w:ilvl="4" w:tplc="FFFFFFFF" w:tentative="1">
      <w:start w:val="1"/>
      <w:numFmt w:val="lowerLetter"/>
      <w:lvlText w:val="%5."/>
      <w:lvlJc w:val="left"/>
      <w:pPr>
        <w:ind w:left="4516" w:hanging="360"/>
      </w:pPr>
    </w:lvl>
    <w:lvl w:ilvl="5" w:tplc="FFFFFFFF" w:tentative="1">
      <w:start w:val="1"/>
      <w:numFmt w:val="lowerRoman"/>
      <w:lvlText w:val="%6."/>
      <w:lvlJc w:val="right"/>
      <w:pPr>
        <w:ind w:left="5236" w:hanging="180"/>
      </w:pPr>
    </w:lvl>
    <w:lvl w:ilvl="6" w:tplc="FFFFFFFF" w:tentative="1">
      <w:start w:val="1"/>
      <w:numFmt w:val="decimal"/>
      <w:lvlText w:val="%7."/>
      <w:lvlJc w:val="left"/>
      <w:pPr>
        <w:ind w:left="5956" w:hanging="360"/>
      </w:pPr>
    </w:lvl>
    <w:lvl w:ilvl="7" w:tplc="FFFFFFFF" w:tentative="1">
      <w:start w:val="1"/>
      <w:numFmt w:val="lowerLetter"/>
      <w:lvlText w:val="%8."/>
      <w:lvlJc w:val="left"/>
      <w:pPr>
        <w:ind w:left="6676" w:hanging="360"/>
      </w:pPr>
    </w:lvl>
    <w:lvl w:ilvl="8" w:tplc="FFFFFFFF" w:tentative="1">
      <w:start w:val="1"/>
      <w:numFmt w:val="lowerRoman"/>
      <w:lvlText w:val="%9."/>
      <w:lvlJc w:val="right"/>
      <w:pPr>
        <w:ind w:left="7396" w:hanging="180"/>
      </w:pPr>
    </w:lvl>
  </w:abstractNum>
  <w:abstractNum w:abstractNumId="13" w15:restartNumberingAfterBreak="0">
    <w:nsid w:val="1E9B47B5"/>
    <w:multiLevelType w:val="hybridMultilevel"/>
    <w:tmpl w:val="5C9056AC"/>
    <w:lvl w:ilvl="0" w:tplc="69AA1A6A">
      <w:numFmt w:val="bullet"/>
      <w:lvlText w:val="-"/>
      <w:lvlJc w:val="left"/>
      <w:pPr>
        <w:ind w:left="1996" w:hanging="360"/>
      </w:pPr>
      <w:rPr>
        <w:rFonts w:ascii="Crimson Text" w:eastAsiaTheme="minorEastAsia" w:hAnsi="Crimson Text" w:cstheme="minorBidi" w:hint="default"/>
      </w:rPr>
    </w:lvl>
    <w:lvl w:ilvl="1" w:tplc="041D0003" w:tentative="1">
      <w:start w:val="1"/>
      <w:numFmt w:val="bullet"/>
      <w:lvlText w:val="o"/>
      <w:lvlJc w:val="left"/>
      <w:pPr>
        <w:ind w:left="2716" w:hanging="360"/>
      </w:pPr>
      <w:rPr>
        <w:rFonts w:ascii="Courier New" w:hAnsi="Courier New" w:cs="Courier New" w:hint="default"/>
      </w:rPr>
    </w:lvl>
    <w:lvl w:ilvl="2" w:tplc="041D0005" w:tentative="1">
      <w:start w:val="1"/>
      <w:numFmt w:val="bullet"/>
      <w:lvlText w:val=""/>
      <w:lvlJc w:val="left"/>
      <w:pPr>
        <w:ind w:left="3436" w:hanging="360"/>
      </w:pPr>
      <w:rPr>
        <w:rFonts w:ascii="Wingdings" w:hAnsi="Wingdings" w:hint="default"/>
      </w:rPr>
    </w:lvl>
    <w:lvl w:ilvl="3" w:tplc="041D0001" w:tentative="1">
      <w:start w:val="1"/>
      <w:numFmt w:val="bullet"/>
      <w:lvlText w:val=""/>
      <w:lvlJc w:val="left"/>
      <w:pPr>
        <w:ind w:left="4156" w:hanging="360"/>
      </w:pPr>
      <w:rPr>
        <w:rFonts w:ascii="Symbol" w:hAnsi="Symbol" w:hint="default"/>
      </w:rPr>
    </w:lvl>
    <w:lvl w:ilvl="4" w:tplc="041D0003" w:tentative="1">
      <w:start w:val="1"/>
      <w:numFmt w:val="bullet"/>
      <w:lvlText w:val="o"/>
      <w:lvlJc w:val="left"/>
      <w:pPr>
        <w:ind w:left="4876" w:hanging="360"/>
      </w:pPr>
      <w:rPr>
        <w:rFonts w:ascii="Courier New" w:hAnsi="Courier New" w:cs="Courier New" w:hint="default"/>
      </w:rPr>
    </w:lvl>
    <w:lvl w:ilvl="5" w:tplc="041D0005" w:tentative="1">
      <w:start w:val="1"/>
      <w:numFmt w:val="bullet"/>
      <w:lvlText w:val=""/>
      <w:lvlJc w:val="left"/>
      <w:pPr>
        <w:ind w:left="5596" w:hanging="360"/>
      </w:pPr>
      <w:rPr>
        <w:rFonts w:ascii="Wingdings" w:hAnsi="Wingdings" w:hint="default"/>
      </w:rPr>
    </w:lvl>
    <w:lvl w:ilvl="6" w:tplc="041D0001" w:tentative="1">
      <w:start w:val="1"/>
      <w:numFmt w:val="bullet"/>
      <w:lvlText w:val=""/>
      <w:lvlJc w:val="left"/>
      <w:pPr>
        <w:ind w:left="6316" w:hanging="360"/>
      </w:pPr>
      <w:rPr>
        <w:rFonts w:ascii="Symbol" w:hAnsi="Symbol" w:hint="default"/>
      </w:rPr>
    </w:lvl>
    <w:lvl w:ilvl="7" w:tplc="041D0003" w:tentative="1">
      <w:start w:val="1"/>
      <w:numFmt w:val="bullet"/>
      <w:lvlText w:val="o"/>
      <w:lvlJc w:val="left"/>
      <w:pPr>
        <w:ind w:left="7036" w:hanging="360"/>
      </w:pPr>
      <w:rPr>
        <w:rFonts w:ascii="Courier New" w:hAnsi="Courier New" w:cs="Courier New" w:hint="default"/>
      </w:rPr>
    </w:lvl>
    <w:lvl w:ilvl="8" w:tplc="041D0005" w:tentative="1">
      <w:start w:val="1"/>
      <w:numFmt w:val="bullet"/>
      <w:lvlText w:val=""/>
      <w:lvlJc w:val="left"/>
      <w:pPr>
        <w:ind w:left="7756" w:hanging="360"/>
      </w:pPr>
      <w:rPr>
        <w:rFonts w:ascii="Wingdings" w:hAnsi="Wingdings" w:hint="default"/>
      </w:rPr>
    </w:lvl>
  </w:abstractNum>
  <w:abstractNum w:abstractNumId="14" w15:restartNumberingAfterBreak="0">
    <w:nsid w:val="239D671B"/>
    <w:multiLevelType w:val="hybridMultilevel"/>
    <w:tmpl w:val="A11C40F0"/>
    <w:lvl w:ilvl="0" w:tplc="69AA1A6A">
      <w:numFmt w:val="bullet"/>
      <w:lvlText w:val="-"/>
      <w:lvlJc w:val="left"/>
      <w:pPr>
        <w:ind w:left="1996" w:hanging="360"/>
      </w:pPr>
      <w:rPr>
        <w:rFonts w:ascii="Crimson Text" w:eastAsiaTheme="minorEastAsia" w:hAnsi="Crimson Text" w:cstheme="minorBidi" w:hint="default"/>
      </w:rPr>
    </w:lvl>
    <w:lvl w:ilvl="1" w:tplc="041D0003" w:tentative="1">
      <w:start w:val="1"/>
      <w:numFmt w:val="bullet"/>
      <w:lvlText w:val="o"/>
      <w:lvlJc w:val="left"/>
      <w:pPr>
        <w:ind w:left="2716" w:hanging="360"/>
      </w:pPr>
      <w:rPr>
        <w:rFonts w:ascii="Courier New" w:hAnsi="Courier New" w:cs="Courier New" w:hint="default"/>
      </w:rPr>
    </w:lvl>
    <w:lvl w:ilvl="2" w:tplc="041D0005" w:tentative="1">
      <w:start w:val="1"/>
      <w:numFmt w:val="bullet"/>
      <w:lvlText w:val=""/>
      <w:lvlJc w:val="left"/>
      <w:pPr>
        <w:ind w:left="3436" w:hanging="360"/>
      </w:pPr>
      <w:rPr>
        <w:rFonts w:ascii="Wingdings" w:hAnsi="Wingdings" w:hint="default"/>
      </w:rPr>
    </w:lvl>
    <w:lvl w:ilvl="3" w:tplc="041D0001" w:tentative="1">
      <w:start w:val="1"/>
      <w:numFmt w:val="bullet"/>
      <w:lvlText w:val=""/>
      <w:lvlJc w:val="left"/>
      <w:pPr>
        <w:ind w:left="4156" w:hanging="360"/>
      </w:pPr>
      <w:rPr>
        <w:rFonts w:ascii="Symbol" w:hAnsi="Symbol" w:hint="default"/>
      </w:rPr>
    </w:lvl>
    <w:lvl w:ilvl="4" w:tplc="041D0003" w:tentative="1">
      <w:start w:val="1"/>
      <w:numFmt w:val="bullet"/>
      <w:lvlText w:val="o"/>
      <w:lvlJc w:val="left"/>
      <w:pPr>
        <w:ind w:left="4876" w:hanging="360"/>
      </w:pPr>
      <w:rPr>
        <w:rFonts w:ascii="Courier New" w:hAnsi="Courier New" w:cs="Courier New" w:hint="default"/>
      </w:rPr>
    </w:lvl>
    <w:lvl w:ilvl="5" w:tplc="041D0005" w:tentative="1">
      <w:start w:val="1"/>
      <w:numFmt w:val="bullet"/>
      <w:lvlText w:val=""/>
      <w:lvlJc w:val="left"/>
      <w:pPr>
        <w:ind w:left="5596" w:hanging="360"/>
      </w:pPr>
      <w:rPr>
        <w:rFonts w:ascii="Wingdings" w:hAnsi="Wingdings" w:hint="default"/>
      </w:rPr>
    </w:lvl>
    <w:lvl w:ilvl="6" w:tplc="041D0001" w:tentative="1">
      <w:start w:val="1"/>
      <w:numFmt w:val="bullet"/>
      <w:lvlText w:val=""/>
      <w:lvlJc w:val="left"/>
      <w:pPr>
        <w:ind w:left="6316" w:hanging="360"/>
      </w:pPr>
      <w:rPr>
        <w:rFonts w:ascii="Symbol" w:hAnsi="Symbol" w:hint="default"/>
      </w:rPr>
    </w:lvl>
    <w:lvl w:ilvl="7" w:tplc="041D0003" w:tentative="1">
      <w:start w:val="1"/>
      <w:numFmt w:val="bullet"/>
      <w:lvlText w:val="o"/>
      <w:lvlJc w:val="left"/>
      <w:pPr>
        <w:ind w:left="7036" w:hanging="360"/>
      </w:pPr>
      <w:rPr>
        <w:rFonts w:ascii="Courier New" w:hAnsi="Courier New" w:cs="Courier New" w:hint="default"/>
      </w:rPr>
    </w:lvl>
    <w:lvl w:ilvl="8" w:tplc="041D0005" w:tentative="1">
      <w:start w:val="1"/>
      <w:numFmt w:val="bullet"/>
      <w:lvlText w:val=""/>
      <w:lvlJc w:val="left"/>
      <w:pPr>
        <w:ind w:left="7756" w:hanging="360"/>
      </w:pPr>
      <w:rPr>
        <w:rFonts w:ascii="Wingdings" w:hAnsi="Wingdings" w:hint="default"/>
      </w:rPr>
    </w:lvl>
  </w:abstractNum>
  <w:abstractNum w:abstractNumId="15" w15:restartNumberingAfterBreak="0">
    <w:nsid w:val="252D65E9"/>
    <w:multiLevelType w:val="hybridMultilevel"/>
    <w:tmpl w:val="C69CFB5A"/>
    <w:lvl w:ilvl="0" w:tplc="041D0001">
      <w:start w:val="1"/>
      <w:numFmt w:val="bullet"/>
      <w:lvlText w:val=""/>
      <w:lvlJc w:val="left"/>
      <w:pPr>
        <w:ind w:left="1996" w:hanging="360"/>
      </w:pPr>
      <w:rPr>
        <w:rFonts w:ascii="Symbol" w:hAnsi="Symbol" w:hint="default"/>
      </w:rPr>
    </w:lvl>
    <w:lvl w:ilvl="1" w:tplc="041D0003" w:tentative="1">
      <w:start w:val="1"/>
      <w:numFmt w:val="bullet"/>
      <w:lvlText w:val="o"/>
      <w:lvlJc w:val="left"/>
      <w:pPr>
        <w:ind w:left="2716" w:hanging="360"/>
      </w:pPr>
      <w:rPr>
        <w:rFonts w:ascii="Courier New" w:hAnsi="Courier New" w:cs="Courier New" w:hint="default"/>
      </w:rPr>
    </w:lvl>
    <w:lvl w:ilvl="2" w:tplc="041D0005" w:tentative="1">
      <w:start w:val="1"/>
      <w:numFmt w:val="bullet"/>
      <w:lvlText w:val=""/>
      <w:lvlJc w:val="left"/>
      <w:pPr>
        <w:ind w:left="3436" w:hanging="360"/>
      </w:pPr>
      <w:rPr>
        <w:rFonts w:ascii="Wingdings" w:hAnsi="Wingdings" w:hint="default"/>
      </w:rPr>
    </w:lvl>
    <w:lvl w:ilvl="3" w:tplc="041D0001" w:tentative="1">
      <w:start w:val="1"/>
      <w:numFmt w:val="bullet"/>
      <w:lvlText w:val=""/>
      <w:lvlJc w:val="left"/>
      <w:pPr>
        <w:ind w:left="4156" w:hanging="360"/>
      </w:pPr>
      <w:rPr>
        <w:rFonts w:ascii="Symbol" w:hAnsi="Symbol" w:hint="default"/>
      </w:rPr>
    </w:lvl>
    <w:lvl w:ilvl="4" w:tplc="041D0003" w:tentative="1">
      <w:start w:val="1"/>
      <w:numFmt w:val="bullet"/>
      <w:lvlText w:val="o"/>
      <w:lvlJc w:val="left"/>
      <w:pPr>
        <w:ind w:left="4876" w:hanging="360"/>
      </w:pPr>
      <w:rPr>
        <w:rFonts w:ascii="Courier New" w:hAnsi="Courier New" w:cs="Courier New" w:hint="default"/>
      </w:rPr>
    </w:lvl>
    <w:lvl w:ilvl="5" w:tplc="041D0005" w:tentative="1">
      <w:start w:val="1"/>
      <w:numFmt w:val="bullet"/>
      <w:lvlText w:val=""/>
      <w:lvlJc w:val="left"/>
      <w:pPr>
        <w:ind w:left="5596" w:hanging="360"/>
      </w:pPr>
      <w:rPr>
        <w:rFonts w:ascii="Wingdings" w:hAnsi="Wingdings" w:hint="default"/>
      </w:rPr>
    </w:lvl>
    <w:lvl w:ilvl="6" w:tplc="041D0001" w:tentative="1">
      <w:start w:val="1"/>
      <w:numFmt w:val="bullet"/>
      <w:lvlText w:val=""/>
      <w:lvlJc w:val="left"/>
      <w:pPr>
        <w:ind w:left="6316" w:hanging="360"/>
      </w:pPr>
      <w:rPr>
        <w:rFonts w:ascii="Symbol" w:hAnsi="Symbol" w:hint="default"/>
      </w:rPr>
    </w:lvl>
    <w:lvl w:ilvl="7" w:tplc="041D0003" w:tentative="1">
      <w:start w:val="1"/>
      <w:numFmt w:val="bullet"/>
      <w:lvlText w:val="o"/>
      <w:lvlJc w:val="left"/>
      <w:pPr>
        <w:ind w:left="7036" w:hanging="360"/>
      </w:pPr>
      <w:rPr>
        <w:rFonts w:ascii="Courier New" w:hAnsi="Courier New" w:cs="Courier New" w:hint="default"/>
      </w:rPr>
    </w:lvl>
    <w:lvl w:ilvl="8" w:tplc="041D0005" w:tentative="1">
      <w:start w:val="1"/>
      <w:numFmt w:val="bullet"/>
      <w:lvlText w:val=""/>
      <w:lvlJc w:val="left"/>
      <w:pPr>
        <w:ind w:left="7756" w:hanging="360"/>
      </w:pPr>
      <w:rPr>
        <w:rFonts w:ascii="Wingdings" w:hAnsi="Wingdings" w:hint="default"/>
      </w:rPr>
    </w:lvl>
  </w:abstractNum>
  <w:abstractNum w:abstractNumId="16" w15:restartNumberingAfterBreak="0">
    <w:nsid w:val="2A0A725F"/>
    <w:multiLevelType w:val="hybridMultilevel"/>
    <w:tmpl w:val="F294CAE0"/>
    <w:lvl w:ilvl="0" w:tplc="041D000F">
      <w:start w:val="1"/>
      <w:numFmt w:val="decimal"/>
      <w:lvlText w:val="%1."/>
      <w:lvlJc w:val="left"/>
      <w:pPr>
        <w:ind w:left="1996" w:hanging="360"/>
      </w:pPr>
    </w:lvl>
    <w:lvl w:ilvl="1" w:tplc="041D0019" w:tentative="1">
      <w:start w:val="1"/>
      <w:numFmt w:val="lowerLetter"/>
      <w:lvlText w:val="%2."/>
      <w:lvlJc w:val="left"/>
      <w:pPr>
        <w:ind w:left="2716" w:hanging="360"/>
      </w:pPr>
    </w:lvl>
    <w:lvl w:ilvl="2" w:tplc="041D001B" w:tentative="1">
      <w:start w:val="1"/>
      <w:numFmt w:val="lowerRoman"/>
      <w:lvlText w:val="%3."/>
      <w:lvlJc w:val="right"/>
      <w:pPr>
        <w:ind w:left="3436" w:hanging="180"/>
      </w:pPr>
    </w:lvl>
    <w:lvl w:ilvl="3" w:tplc="041D000F" w:tentative="1">
      <w:start w:val="1"/>
      <w:numFmt w:val="decimal"/>
      <w:lvlText w:val="%4."/>
      <w:lvlJc w:val="left"/>
      <w:pPr>
        <w:ind w:left="4156" w:hanging="360"/>
      </w:pPr>
    </w:lvl>
    <w:lvl w:ilvl="4" w:tplc="041D0019" w:tentative="1">
      <w:start w:val="1"/>
      <w:numFmt w:val="lowerLetter"/>
      <w:lvlText w:val="%5."/>
      <w:lvlJc w:val="left"/>
      <w:pPr>
        <w:ind w:left="4876" w:hanging="360"/>
      </w:pPr>
    </w:lvl>
    <w:lvl w:ilvl="5" w:tplc="041D001B" w:tentative="1">
      <w:start w:val="1"/>
      <w:numFmt w:val="lowerRoman"/>
      <w:lvlText w:val="%6."/>
      <w:lvlJc w:val="right"/>
      <w:pPr>
        <w:ind w:left="5596" w:hanging="180"/>
      </w:pPr>
    </w:lvl>
    <w:lvl w:ilvl="6" w:tplc="041D000F" w:tentative="1">
      <w:start w:val="1"/>
      <w:numFmt w:val="decimal"/>
      <w:lvlText w:val="%7."/>
      <w:lvlJc w:val="left"/>
      <w:pPr>
        <w:ind w:left="6316" w:hanging="360"/>
      </w:pPr>
    </w:lvl>
    <w:lvl w:ilvl="7" w:tplc="041D0019" w:tentative="1">
      <w:start w:val="1"/>
      <w:numFmt w:val="lowerLetter"/>
      <w:lvlText w:val="%8."/>
      <w:lvlJc w:val="left"/>
      <w:pPr>
        <w:ind w:left="7036" w:hanging="360"/>
      </w:pPr>
    </w:lvl>
    <w:lvl w:ilvl="8" w:tplc="041D001B" w:tentative="1">
      <w:start w:val="1"/>
      <w:numFmt w:val="lowerRoman"/>
      <w:lvlText w:val="%9."/>
      <w:lvlJc w:val="right"/>
      <w:pPr>
        <w:ind w:left="7756" w:hanging="180"/>
      </w:pPr>
    </w:lvl>
  </w:abstractNum>
  <w:abstractNum w:abstractNumId="17" w15:restartNumberingAfterBreak="0">
    <w:nsid w:val="2D0F64F6"/>
    <w:multiLevelType w:val="hybridMultilevel"/>
    <w:tmpl w:val="08D4F96C"/>
    <w:lvl w:ilvl="0" w:tplc="69AA1A6A">
      <w:numFmt w:val="bullet"/>
      <w:lvlText w:val="-"/>
      <w:lvlJc w:val="left"/>
      <w:pPr>
        <w:ind w:left="1996" w:hanging="360"/>
      </w:pPr>
      <w:rPr>
        <w:rFonts w:ascii="Crimson Text" w:eastAsiaTheme="minorEastAsia" w:hAnsi="Crimson Text" w:cstheme="minorBidi" w:hint="default"/>
      </w:rPr>
    </w:lvl>
    <w:lvl w:ilvl="1" w:tplc="041D0003" w:tentative="1">
      <w:start w:val="1"/>
      <w:numFmt w:val="bullet"/>
      <w:lvlText w:val="o"/>
      <w:lvlJc w:val="left"/>
      <w:pPr>
        <w:ind w:left="2716" w:hanging="360"/>
      </w:pPr>
      <w:rPr>
        <w:rFonts w:ascii="Courier New" w:hAnsi="Courier New" w:cs="Courier New" w:hint="default"/>
      </w:rPr>
    </w:lvl>
    <w:lvl w:ilvl="2" w:tplc="041D0005" w:tentative="1">
      <w:start w:val="1"/>
      <w:numFmt w:val="bullet"/>
      <w:lvlText w:val=""/>
      <w:lvlJc w:val="left"/>
      <w:pPr>
        <w:ind w:left="3436" w:hanging="360"/>
      </w:pPr>
      <w:rPr>
        <w:rFonts w:ascii="Wingdings" w:hAnsi="Wingdings" w:hint="default"/>
      </w:rPr>
    </w:lvl>
    <w:lvl w:ilvl="3" w:tplc="041D0001" w:tentative="1">
      <w:start w:val="1"/>
      <w:numFmt w:val="bullet"/>
      <w:lvlText w:val=""/>
      <w:lvlJc w:val="left"/>
      <w:pPr>
        <w:ind w:left="4156" w:hanging="360"/>
      </w:pPr>
      <w:rPr>
        <w:rFonts w:ascii="Symbol" w:hAnsi="Symbol" w:hint="default"/>
      </w:rPr>
    </w:lvl>
    <w:lvl w:ilvl="4" w:tplc="041D0003" w:tentative="1">
      <w:start w:val="1"/>
      <w:numFmt w:val="bullet"/>
      <w:lvlText w:val="o"/>
      <w:lvlJc w:val="left"/>
      <w:pPr>
        <w:ind w:left="4876" w:hanging="360"/>
      </w:pPr>
      <w:rPr>
        <w:rFonts w:ascii="Courier New" w:hAnsi="Courier New" w:cs="Courier New" w:hint="default"/>
      </w:rPr>
    </w:lvl>
    <w:lvl w:ilvl="5" w:tplc="041D0005" w:tentative="1">
      <w:start w:val="1"/>
      <w:numFmt w:val="bullet"/>
      <w:lvlText w:val=""/>
      <w:lvlJc w:val="left"/>
      <w:pPr>
        <w:ind w:left="5596" w:hanging="360"/>
      </w:pPr>
      <w:rPr>
        <w:rFonts w:ascii="Wingdings" w:hAnsi="Wingdings" w:hint="default"/>
      </w:rPr>
    </w:lvl>
    <w:lvl w:ilvl="6" w:tplc="041D0001" w:tentative="1">
      <w:start w:val="1"/>
      <w:numFmt w:val="bullet"/>
      <w:lvlText w:val=""/>
      <w:lvlJc w:val="left"/>
      <w:pPr>
        <w:ind w:left="6316" w:hanging="360"/>
      </w:pPr>
      <w:rPr>
        <w:rFonts w:ascii="Symbol" w:hAnsi="Symbol" w:hint="default"/>
      </w:rPr>
    </w:lvl>
    <w:lvl w:ilvl="7" w:tplc="041D0003" w:tentative="1">
      <w:start w:val="1"/>
      <w:numFmt w:val="bullet"/>
      <w:lvlText w:val="o"/>
      <w:lvlJc w:val="left"/>
      <w:pPr>
        <w:ind w:left="7036" w:hanging="360"/>
      </w:pPr>
      <w:rPr>
        <w:rFonts w:ascii="Courier New" w:hAnsi="Courier New" w:cs="Courier New" w:hint="default"/>
      </w:rPr>
    </w:lvl>
    <w:lvl w:ilvl="8" w:tplc="041D0005" w:tentative="1">
      <w:start w:val="1"/>
      <w:numFmt w:val="bullet"/>
      <w:lvlText w:val=""/>
      <w:lvlJc w:val="left"/>
      <w:pPr>
        <w:ind w:left="7756" w:hanging="360"/>
      </w:pPr>
      <w:rPr>
        <w:rFonts w:ascii="Wingdings" w:hAnsi="Wingdings" w:hint="default"/>
      </w:rPr>
    </w:lvl>
  </w:abstractNum>
  <w:abstractNum w:abstractNumId="18" w15:restartNumberingAfterBreak="0">
    <w:nsid w:val="33690EC9"/>
    <w:multiLevelType w:val="hybridMultilevel"/>
    <w:tmpl w:val="32C899B4"/>
    <w:lvl w:ilvl="0" w:tplc="69AA1A6A">
      <w:numFmt w:val="bullet"/>
      <w:lvlText w:val="-"/>
      <w:lvlJc w:val="left"/>
      <w:pPr>
        <w:ind w:left="1996" w:hanging="360"/>
      </w:pPr>
      <w:rPr>
        <w:rFonts w:ascii="Crimson Text" w:eastAsiaTheme="minorEastAsia" w:hAnsi="Crimson Text" w:cstheme="minorBidi" w:hint="default"/>
      </w:rPr>
    </w:lvl>
    <w:lvl w:ilvl="1" w:tplc="041D0003" w:tentative="1">
      <w:start w:val="1"/>
      <w:numFmt w:val="bullet"/>
      <w:lvlText w:val="o"/>
      <w:lvlJc w:val="left"/>
      <w:pPr>
        <w:ind w:left="2716" w:hanging="360"/>
      </w:pPr>
      <w:rPr>
        <w:rFonts w:ascii="Courier New" w:hAnsi="Courier New" w:cs="Courier New" w:hint="default"/>
      </w:rPr>
    </w:lvl>
    <w:lvl w:ilvl="2" w:tplc="041D0005" w:tentative="1">
      <w:start w:val="1"/>
      <w:numFmt w:val="bullet"/>
      <w:lvlText w:val=""/>
      <w:lvlJc w:val="left"/>
      <w:pPr>
        <w:ind w:left="3436" w:hanging="360"/>
      </w:pPr>
      <w:rPr>
        <w:rFonts w:ascii="Wingdings" w:hAnsi="Wingdings" w:hint="default"/>
      </w:rPr>
    </w:lvl>
    <w:lvl w:ilvl="3" w:tplc="041D0001" w:tentative="1">
      <w:start w:val="1"/>
      <w:numFmt w:val="bullet"/>
      <w:lvlText w:val=""/>
      <w:lvlJc w:val="left"/>
      <w:pPr>
        <w:ind w:left="4156" w:hanging="360"/>
      </w:pPr>
      <w:rPr>
        <w:rFonts w:ascii="Symbol" w:hAnsi="Symbol" w:hint="default"/>
      </w:rPr>
    </w:lvl>
    <w:lvl w:ilvl="4" w:tplc="041D0003" w:tentative="1">
      <w:start w:val="1"/>
      <w:numFmt w:val="bullet"/>
      <w:lvlText w:val="o"/>
      <w:lvlJc w:val="left"/>
      <w:pPr>
        <w:ind w:left="4876" w:hanging="360"/>
      </w:pPr>
      <w:rPr>
        <w:rFonts w:ascii="Courier New" w:hAnsi="Courier New" w:cs="Courier New" w:hint="default"/>
      </w:rPr>
    </w:lvl>
    <w:lvl w:ilvl="5" w:tplc="041D0005" w:tentative="1">
      <w:start w:val="1"/>
      <w:numFmt w:val="bullet"/>
      <w:lvlText w:val=""/>
      <w:lvlJc w:val="left"/>
      <w:pPr>
        <w:ind w:left="5596" w:hanging="360"/>
      </w:pPr>
      <w:rPr>
        <w:rFonts w:ascii="Wingdings" w:hAnsi="Wingdings" w:hint="default"/>
      </w:rPr>
    </w:lvl>
    <w:lvl w:ilvl="6" w:tplc="041D0001" w:tentative="1">
      <w:start w:val="1"/>
      <w:numFmt w:val="bullet"/>
      <w:lvlText w:val=""/>
      <w:lvlJc w:val="left"/>
      <w:pPr>
        <w:ind w:left="6316" w:hanging="360"/>
      </w:pPr>
      <w:rPr>
        <w:rFonts w:ascii="Symbol" w:hAnsi="Symbol" w:hint="default"/>
      </w:rPr>
    </w:lvl>
    <w:lvl w:ilvl="7" w:tplc="041D0003" w:tentative="1">
      <w:start w:val="1"/>
      <w:numFmt w:val="bullet"/>
      <w:lvlText w:val="o"/>
      <w:lvlJc w:val="left"/>
      <w:pPr>
        <w:ind w:left="7036" w:hanging="360"/>
      </w:pPr>
      <w:rPr>
        <w:rFonts w:ascii="Courier New" w:hAnsi="Courier New" w:cs="Courier New" w:hint="default"/>
      </w:rPr>
    </w:lvl>
    <w:lvl w:ilvl="8" w:tplc="041D0005" w:tentative="1">
      <w:start w:val="1"/>
      <w:numFmt w:val="bullet"/>
      <w:lvlText w:val=""/>
      <w:lvlJc w:val="left"/>
      <w:pPr>
        <w:ind w:left="7756" w:hanging="360"/>
      </w:pPr>
      <w:rPr>
        <w:rFonts w:ascii="Wingdings" w:hAnsi="Wingdings" w:hint="default"/>
      </w:rPr>
    </w:lvl>
  </w:abstractNum>
  <w:abstractNum w:abstractNumId="19" w15:restartNumberingAfterBreak="0">
    <w:nsid w:val="36731E09"/>
    <w:multiLevelType w:val="multilevel"/>
    <w:tmpl w:val="C8748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852634C"/>
    <w:multiLevelType w:val="hybridMultilevel"/>
    <w:tmpl w:val="699E498A"/>
    <w:lvl w:ilvl="0" w:tplc="69AA1A6A">
      <w:numFmt w:val="bullet"/>
      <w:lvlText w:val="-"/>
      <w:lvlJc w:val="left"/>
      <w:pPr>
        <w:ind w:left="1996" w:hanging="360"/>
      </w:pPr>
      <w:rPr>
        <w:rFonts w:ascii="Crimson Text" w:eastAsiaTheme="minorEastAsia" w:hAnsi="Crimson Text" w:cstheme="minorBidi" w:hint="default"/>
      </w:rPr>
    </w:lvl>
    <w:lvl w:ilvl="1" w:tplc="041D0003" w:tentative="1">
      <w:start w:val="1"/>
      <w:numFmt w:val="bullet"/>
      <w:lvlText w:val="o"/>
      <w:lvlJc w:val="left"/>
      <w:pPr>
        <w:ind w:left="2716" w:hanging="360"/>
      </w:pPr>
      <w:rPr>
        <w:rFonts w:ascii="Courier New" w:hAnsi="Courier New" w:cs="Courier New" w:hint="default"/>
      </w:rPr>
    </w:lvl>
    <w:lvl w:ilvl="2" w:tplc="041D0005" w:tentative="1">
      <w:start w:val="1"/>
      <w:numFmt w:val="bullet"/>
      <w:lvlText w:val=""/>
      <w:lvlJc w:val="left"/>
      <w:pPr>
        <w:ind w:left="3436" w:hanging="360"/>
      </w:pPr>
      <w:rPr>
        <w:rFonts w:ascii="Wingdings" w:hAnsi="Wingdings" w:hint="default"/>
      </w:rPr>
    </w:lvl>
    <w:lvl w:ilvl="3" w:tplc="041D0001" w:tentative="1">
      <w:start w:val="1"/>
      <w:numFmt w:val="bullet"/>
      <w:lvlText w:val=""/>
      <w:lvlJc w:val="left"/>
      <w:pPr>
        <w:ind w:left="4156" w:hanging="360"/>
      </w:pPr>
      <w:rPr>
        <w:rFonts w:ascii="Symbol" w:hAnsi="Symbol" w:hint="default"/>
      </w:rPr>
    </w:lvl>
    <w:lvl w:ilvl="4" w:tplc="041D0003" w:tentative="1">
      <w:start w:val="1"/>
      <w:numFmt w:val="bullet"/>
      <w:lvlText w:val="o"/>
      <w:lvlJc w:val="left"/>
      <w:pPr>
        <w:ind w:left="4876" w:hanging="360"/>
      </w:pPr>
      <w:rPr>
        <w:rFonts w:ascii="Courier New" w:hAnsi="Courier New" w:cs="Courier New" w:hint="default"/>
      </w:rPr>
    </w:lvl>
    <w:lvl w:ilvl="5" w:tplc="041D0005" w:tentative="1">
      <w:start w:val="1"/>
      <w:numFmt w:val="bullet"/>
      <w:lvlText w:val=""/>
      <w:lvlJc w:val="left"/>
      <w:pPr>
        <w:ind w:left="5596" w:hanging="360"/>
      </w:pPr>
      <w:rPr>
        <w:rFonts w:ascii="Wingdings" w:hAnsi="Wingdings" w:hint="default"/>
      </w:rPr>
    </w:lvl>
    <w:lvl w:ilvl="6" w:tplc="041D0001" w:tentative="1">
      <w:start w:val="1"/>
      <w:numFmt w:val="bullet"/>
      <w:lvlText w:val=""/>
      <w:lvlJc w:val="left"/>
      <w:pPr>
        <w:ind w:left="6316" w:hanging="360"/>
      </w:pPr>
      <w:rPr>
        <w:rFonts w:ascii="Symbol" w:hAnsi="Symbol" w:hint="default"/>
      </w:rPr>
    </w:lvl>
    <w:lvl w:ilvl="7" w:tplc="041D0003" w:tentative="1">
      <w:start w:val="1"/>
      <w:numFmt w:val="bullet"/>
      <w:lvlText w:val="o"/>
      <w:lvlJc w:val="left"/>
      <w:pPr>
        <w:ind w:left="7036" w:hanging="360"/>
      </w:pPr>
      <w:rPr>
        <w:rFonts w:ascii="Courier New" w:hAnsi="Courier New" w:cs="Courier New" w:hint="default"/>
      </w:rPr>
    </w:lvl>
    <w:lvl w:ilvl="8" w:tplc="041D0005" w:tentative="1">
      <w:start w:val="1"/>
      <w:numFmt w:val="bullet"/>
      <w:lvlText w:val=""/>
      <w:lvlJc w:val="left"/>
      <w:pPr>
        <w:ind w:left="7756" w:hanging="360"/>
      </w:pPr>
      <w:rPr>
        <w:rFonts w:ascii="Wingdings" w:hAnsi="Wingdings" w:hint="default"/>
      </w:rPr>
    </w:lvl>
  </w:abstractNum>
  <w:abstractNum w:abstractNumId="21" w15:restartNumberingAfterBreak="0">
    <w:nsid w:val="39595A57"/>
    <w:multiLevelType w:val="hybridMultilevel"/>
    <w:tmpl w:val="09485E98"/>
    <w:lvl w:ilvl="0" w:tplc="69AA1A6A">
      <w:numFmt w:val="bullet"/>
      <w:lvlText w:val="-"/>
      <w:lvlJc w:val="left"/>
      <w:pPr>
        <w:ind w:left="1996" w:hanging="360"/>
      </w:pPr>
      <w:rPr>
        <w:rFonts w:ascii="Crimson Text" w:eastAsiaTheme="minorEastAsia" w:hAnsi="Crimson Text" w:cstheme="minorBidi" w:hint="default"/>
      </w:rPr>
    </w:lvl>
    <w:lvl w:ilvl="1" w:tplc="041D0003" w:tentative="1">
      <w:start w:val="1"/>
      <w:numFmt w:val="bullet"/>
      <w:lvlText w:val="o"/>
      <w:lvlJc w:val="left"/>
      <w:pPr>
        <w:ind w:left="2716" w:hanging="360"/>
      </w:pPr>
      <w:rPr>
        <w:rFonts w:ascii="Courier New" w:hAnsi="Courier New" w:cs="Courier New" w:hint="default"/>
      </w:rPr>
    </w:lvl>
    <w:lvl w:ilvl="2" w:tplc="041D0005" w:tentative="1">
      <w:start w:val="1"/>
      <w:numFmt w:val="bullet"/>
      <w:lvlText w:val=""/>
      <w:lvlJc w:val="left"/>
      <w:pPr>
        <w:ind w:left="3436" w:hanging="360"/>
      </w:pPr>
      <w:rPr>
        <w:rFonts w:ascii="Wingdings" w:hAnsi="Wingdings" w:hint="default"/>
      </w:rPr>
    </w:lvl>
    <w:lvl w:ilvl="3" w:tplc="041D0001" w:tentative="1">
      <w:start w:val="1"/>
      <w:numFmt w:val="bullet"/>
      <w:lvlText w:val=""/>
      <w:lvlJc w:val="left"/>
      <w:pPr>
        <w:ind w:left="4156" w:hanging="360"/>
      </w:pPr>
      <w:rPr>
        <w:rFonts w:ascii="Symbol" w:hAnsi="Symbol" w:hint="default"/>
      </w:rPr>
    </w:lvl>
    <w:lvl w:ilvl="4" w:tplc="041D0003" w:tentative="1">
      <w:start w:val="1"/>
      <w:numFmt w:val="bullet"/>
      <w:lvlText w:val="o"/>
      <w:lvlJc w:val="left"/>
      <w:pPr>
        <w:ind w:left="4876" w:hanging="360"/>
      </w:pPr>
      <w:rPr>
        <w:rFonts w:ascii="Courier New" w:hAnsi="Courier New" w:cs="Courier New" w:hint="default"/>
      </w:rPr>
    </w:lvl>
    <w:lvl w:ilvl="5" w:tplc="041D0005" w:tentative="1">
      <w:start w:val="1"/>
      <w:numFmt w:val="bullet"/>
      <w:lvlText w:val=""/>
      <w:lvlJc w:val="left"/>
      <w:pPr>
        <w:ind w:left="5596" w:hanging="360"/>
      </w:pPr>
      <w:rPr>
        <w:rFonts w:ascii="Wingdings" w:hAnsi="Wingdings" w:hint="default"/>
      </w:rPr>
    </w:lvl>
    <w:lvl w:ilvl="6" w:tplc="041D0001" w:tentative="1">
      <w:start w:val="1"/>
      <w:numFmt w:val="bullet"/>
      <w:lvlText w:val=""/>
      <w:lvlJc w:val="left"/>
      <w:pPr>
        <w:ind w:left="6316" w:hanging="360"/>
      </w:pPr>
      <w:rPr>
        <w:rFonts w:ascii="Symbol" w:hAnsi="Symbol" w:hint="default"/>
      </w:rPr>
    </w:lvl>
    <w:lvl w:ilvl="7" w:tplc="041D0003" w:tentative="1">
      <w:start w:val="1"/>
      <w:numFmt w:val="bullet"/>
      <w:lvlText w:val="o"/>
      <w:lvlJc w:val="left"/>
      <w:pPr>
        <w:ind w:left="7036" w:hanging="360"/>
      </w:pPr>
      <w:rPr>
        <w:rFonts w:ascii="Courier New" w:hAnsi="Courier New" w:cs="Courier New" w:hint="default"/>
      </w:rPr>
    </w:lvl>
    <w:lvl w:ilvl="8" w:tplc="041D0005" w:tentative="1">
      <w:start w:val="1"/>
      <w:numFmt w:val="bullet"/>
      <w:lvlText w:val=""/>
      <w:lvlJc w:val="left"/>
      <w:pPr>
        <w:ind w:left="7756" w:hanging="360"/>
      </w:pPr>
      <w:rPr>
        <w:rFonts w:ascii="Wingdings" w:hAnsi="Wingdings" w:hint="default"/>
      </w:rPr>
    </w:lvl>
  </w:abstractNum>
  <w:abstractNum w:abstractNumId="22" w15:restartNumberingAfterBreak="0">
    <w:nsid w:val="3BE15629"/>
    <w:multiLevelType w:val="hybridMultilevel"/>
    <w:tmpl w:val="89B8F246"/>
    <w:lvl w:ilvl="0" w:tplc="D158D360">
      <w:start w:val="1"/>
      <w:numFmt w:val="bullet"/>
      <w:lvlText w:val="-"/>
      <w:lvlJc w:val="left"/>
      <w:pPr>
        <w:ind w:left="1080" w:hanging="360"/>
      </w:pPr>
      <w:rPr>
        <w:rFonts w:ascii="Calibri" w:eastAsia="Aptos" w:hAnsi="Calibri" w:cs="Calibri" w:hint="default"/>
      </w:rPr>
    </w:lvl>
    <w:lvl w:ilvl="1" w:tplc="041D0003">
      <w:start w:val="1"/>
      <w:numFmt w:val="bullet"/>
      <w:lvlText w:val="o"/>
      <w:lvlJc w:val="left"/>
      <w:pPr>
        <w:ind w:left="1800" w:hanging="360"/>
      </w:pPr>
      <w:rPr>
        <w:rFonts w:ascii="Courier New" w:hAnsi="Courier New" w:cs="Courier New" w:hint="default"/>
      </w:rPr>
    </w:lvl>
    <w:lvl w:ilvl="2" w:tplc="041D0005">
      <w:start w:val="1"/>
      <w:numFmt w:val="bullet"/>
      <w:lvlText w:val=""/>
      <w:lvlJc w:val="left"/>
      <w:pPr>
        <w:ind w:left="2520" w:hanging="360"/>
      </w:pPr>
      <w:rPr>
        <w:rFonts w:ascii="Wingdings" w:hAnsi="Wingdings" w:hint="default"/>
      </w:rPr>
    </w:lvl>
    <w:lvl w:ilvl="3" w:tplc="041D0001">
      <w:start w:val="1"/>
      <w:numFmt w:val="bullet"/>
      <w:lvlText w:val=""/>
      <w:lvlJc w:val="left"/>
      <w:pPr>
        <w:ind w:left="3240" w:hanging="360"/>
      </w:pPr>
      <w:rPr>
        <w:rFonts w:ascii="Symbol" w:hAnsi="Symbol" w:hint="default"/>
      </w:rPr>
    </w:lvl>
    <w:lvl w:ilvl="4" w:tplc="041D0003">
      <w:start w:val="1"/>
      <w:numFmt w:val="bullet"/>
      <w:lvlText w:val="o"/>
      <w:lvlJc w:val="left"/>
      <w:pPr>
        <w:ind w:left="3960" w:hanging="360"/>
      </w:pPr>
      <w:rPr>
        <w:rFonts w:ascii="Courier New" w:hAnsi="Courier New" w:cs="Courier New" w:hint="default"/>
      </w:rPr>
    </w:lvl>
    <w:lvl w:ilvl="5" w:tplc="041D0005">
      <w:start w:val="1"/>
      <w:numFmt w:val="bullet"/>
      <w:lvlText w:val=""/>
      <w:lvlJc w:val="left"/>
      <w:pPr>
        <w:ind w:left="4680" w:hanging="360"/>
      </w:pPr>
      <w:rPr>
        <w:rFonts w:ascii="Wingdings" w:hAnsi="Wingdings" w:hint="default"/>
      </w:rPr>
    </w:lvl>
    <w:lvl w:ilvl="6" w:tplc="041D0001">
      <w:start w:val="1"/>
      <w:numFmt w:val="bullet"/>
      <w:lvlText w:val=""/>
      <w:lvlJc w:val="left"/>
      <w:pPr>
        <w:ind w:left="5400" w:hanging="360"/>
      </w:pPr>
      <w:rPr>
        <w:rFonts w:ascii="Symbol" w:hAnsi="Symbol" w:hint="default"/>
      </w:rPr>
    </w:lvl>
    <w:lvl w:ilvl="7" w:tplc="041D0003">
      <w:start w:val="1"/>
      <w:numFmt w:val="bullet"/>
      <w:lvlText w:val="o"/>
      <w:lvlJc w:val="left"/>
      <w:pPr>
        <w:ind w:left="6120" w:hanging="360"/>
      </w:pPr>
      <w:rPr>
        <w:rFonts w:ascii="Courier New" w:hAnsi="Courier New" w:cs="Courier New" w:hint="default"/>
      </w:rPr>
    </w:lvl>
    <w:lvl w:ilvl="8" w:tplc="041D0005">
      <w:start w:val="1"/>
      <w:numFmt w:val="bullet"/>
      <w:lvlText w:val=""/>
      <w:lvlJc w:val="left"/>
      <w:pPr>
        <w:ind w:left="6840" w:hanging="360"/>
      </w:pPr>
      <w:rPr>
        <w:rFonts w:ascii="Wingdings" w:hAnsi="Wingdings" w:hint="default"/>
      </w:rPr>
    </w:lvl>
  </w:abstractNum>
  <w:abstractNum w:abstractNumId="23" w15:restartNumberingAfterBreak="0">
    <w:nsid w:val="3DA93AD6"/>
    <w:multiLevelType w:val="hybridMultilevel"/>
    <w:tmpl w:val="00A2B7BE"/>
    <w:lvl w:ilvl="0" w:tplc="1DEAEDBC">
      <w:start w:val="1"/>
      <w:numFmt w:val="decimal"/>
      <w:lvlText w:val="%1."/>
      <w:lvlJc w:val="left"/>
      <w:pPr>
        <w:ind w:left="1636" w:hanging="360"/>
      </w:pPr>
      <w:rPr>
        <w:rFonts w:hint="default"/>
      </w:rPr>
    </w:lvl>
    <w:lvl w:ilvl="1" w:tplc="041D0019" w:tentative="1">
      <w:start w:val="1"/>
      <w:numFmt w:val="lowerLetter"/>
      <w:lvlText w:val="%2."/>
      <w:lvlJc w:val="left"/>
      <w:pPr>
        <w:ind w:left="2356" w:hanging="360"/>
      </w:pPr>
    </w:lvl>
    <w:lvl w:ilvl="2" w:tplc="041D001B" w:tentative="1">
      <w:start w:val="1"/>
      <w:numFmt w:val="lowerRoman"/>
      <w:lvlText w:val="%3."/>
      <w:lvlJc w:val="right"/>
      <w:pPr>
        <w:ind w:left="3076" w:hanging="180"/>
      </w:pPr>
    </w:lvl>
    <w:lvl w:ilvl="3" w:tplc="041D000F" w:tentative="1">
      <w:start w:val="1"/>
      <w:numFmt w:val="decimal"/>
      <w:lvlText w:val="%4."/>
      <w:lvlJc w:val="left"/>
      <w:pPr>
        <w:ind w:left="3796" w:hanging="360"/>
      </w:pPr>
    </w:lvl>
    <w:lvl w:ilvl="4" w:tplc="041D0019" w:tentative="1">
      <w:start w:val="1"/>
      <w:numFmt w:val="lowerLetter"/>
      <w:lvlText w:val="%5."/>
      <w:lvlJc w:val="left"/>
      <w:pPr>
        <w:ind w:left="4516" w:hanging="360"/>
      </w:pPr>
    </w:lvl>
    <w:lvl w:ilvl="5" w:tplc="041D001B" w:tentative="1">
      <w:start w:val="1"/>
      <w:numFmt w:val="lowerRoman"/>
      <w:lvlText w:val="%6."/>
      <w:lvlJc w:val="right"/>
      <w:pPr>
        <w:ind w:left="5236" w:hanging="180"/>
      </w:pPr>
    </w:lvl>
    <w:lvl w:ilvl="6" w:tplc="041D000F" w:tentative="1">
      <w:start w:val="1"/>
      <w:numFmt w:val="decimal"/>
      <w:lvlText w:val="%7."/>
      <w:lvlJc w:val="left"/>
      <w:pPr>
        <w:ind w:left="5956" w:hanging="360"/>
      </w:pPr>
    </w:lvl>
    <w:lvl w:ilvl="7" w:tplc="041D0019" w:tentative="1">
      <w:start w:val="1"/>
      <w:numFmt w:val="lowerLetter"/>
      <w:lvlText w:val="%8."/>
      <w:lvlJc w:val="left"/>
      <w:pPr>
        <w:ind w:left="6676" w:hanging="360"/>
      </w:pPr>
    </w:lvl>
    <w:lvl w:ilvl="8" w:tplc="041D001B" w:tentative="1">
      <w:start w:val="1"/>
      <w:numFmt w:val="lowerRoman"/>
      <w:lvlText w:val="%9."/>
      <w:lvlJc w:val="right"/>
      <w:pPr>
        <w:ind w:left="7396" w:hanging="180"/>
      </w:pPr>
    </w:lvl>
  </w:abstractNum>
  <w:abstractNum w:abstractNumId="24" w15:restartNumberingAfterBreak="0">
    <w:nsid w:val="408CA510"/>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5" w15:restartNumberingAfterBreak="0">
    <w:nsid w:val="40EE260F"/>
    <w:multiLevelType w:val="hybridMultilevel"/>
    <w:tmpl w:val="CCC0817C"/>
    <w:lvl w:ilvl="0" w:tplc="24CCE774">
      <w:start w:val="1"/>
      <w:numFmt w:val="decimal"/>
      <w:lvlText w:val="%1."/>
      <w:lvlJc w:val="left"/>
      <w:pPr>
        <w:ind w:left="1636" w:hanging="360"/>
      </w:pPr>
      <w:rPr>
        <w:rFonts w:hint="default"/>
      </w:rPr>
    </w:lvl>
    <w:lvl w:ilvl="1" w:tplc="041D0019" w:tentative="1">
      <w:start w:val="1"/>
      <w:numFmt w:val="lowerLetter"/>
      <w:lvlText w:val="%2."/>
      <w:lvlJc w:val="left"/>
      <w:pPr>
        <w:ind w:left="2356" w:hanging="360"/>
      </w:pPr>
    </w:lvl>
    <w:lvl w:ilvl="2" w:tplc="041D001B" w:tentative="1">
      <w:start w:val="1"/>
      <w:numFmt w:val="lowerRoman"/>
      <w:lvlText w:val="%3."/>
      <w:lvlJc w:val="right"/>
      <w:pPr>
        <w:ind w:left="3076" w:hanging="180"/>
      </w:pPr>
    </w:lvl>
    <w:lvl w:ilvl="3" w:tplc="041D000F" w:tentative="1">
      <w:start w:val="1"/>
      <w:numFmt w:val="decimal"/>
      <w:lvlText w:val="%4."/>
      <w:lvlJc w:val="left"/>
      <w:pPr>
        <w:ind w:left="3796" w:hanging="360"/>
      </w:pPr>
    </w:lvl>
    <w:lvl w:ilvl="4" w:tplc="041D0019" w:tentative="1">
      <w:start w:val="1"/>
      <w:numFmt w:val="lowerLetter"/>
      <w:lvlText w:val="%5."/>
      <w:lvlJc w:val="left"/>
      <w:pPr>
        <w:ind w:left="4516" w:hanging="360"/>
      </w:pPr>
    </w:lvl>
    <w:lvl w:ilvl="5" w:tplc="041D001B" w:tentative="1">
      <w:start w:val="1"/>
      <w:numFmt w:val="lowerRoman"/>
      <w:lvlText w:val="%6."/>
      <w:lvlJc w:val="right"/>
      <w:pPr>
        <w:ind w:left="5236" w:hanging="180"/>
      </w:pPr>
    </w:lvl>
    <w:lvl w:ilvl="6" w:tplc="041D000F" w:tentative="1">
      <w:start w:val="1"/>
      <w:numFmt w:val="decimal"/>
      <w:lvlText w:val="%7."/>
      <w:lvlJc w:val="left"/>
      <w:pPr>
        <w:ind w:left="5956" w:hanging="360"/>
      </w:pPr>
    </w:lvl>
    <w:lvl w:ilvl="7" w:tplc="041D0019" w:tentative="1">
      <w:start w:val="1"/>
      <w:numFmt w:val="lowerLetter"/>
      <w:lvlText w:val="%8."/>
      <w:lvlJc w:val="left"/>
      <w:pPr>
        <w:ind w:left="6676" w:hanging="360"/>
      </w:pPr>
    </w:lvl>
    <w:lvl w:ilvl="8" w:tplc="041D001B" w:tentative="1">
      <w:start w:val="1"/>
      <w:numFmt w:val="lowerRoman"/>
      <w:lvlText w:val="%9."/>
      <w:lvlJc w:val="right"/>
      <w:pPr>
        <w:ind w:left="7396" w:hanging="180"/>
      </w:pPr>
    </w:lvl>
  </w:abstractNum>
  <w:abstractNum w:abstractNumId="26" w15:restartNumberingAfterBreak="0">
    <w:nsid w:val="428B1E74"/>
    <w:multiLevelType w:val="hybridMultilevel"/>
    <w:tmpl w:val="2962EEE2"/>
    <w:lvl w:ilvl="0" w:tplc="041D0001">
      <w:start w:val="1"/>
      <w:numFmt w:val="bullet"/>
      <w:lvlText w:val=""/>
      <w:lvlJc w:val="left"/>
      <w:pPr>
        <w:ind w:left="1996"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7" w15:restartNumberingAfterBreak="0">
    <w:nsid w:val="44ED7A21"/>
    <w:multiLevelType w:val="hybridMultilevel"/>
    <w:tmpl w:val="3670D256"/>
    <w:lvl w:ilvl="0" w:tplc="A48C1F08">
      <w:start w:val="1"/>
      <w:numFmt w:val="bullet"/>
      <w:lvlText w:val=""/>
      <w:lvlJc w:val="left"/>
      <w:pPr>
        <w:ind w:left="2160" w:hanging="360"/>
      </w:pPr>
      <w:rPr>
        <w:rFonts w:ascii="Symbol" w:hAnsi="Symbol"/>
      </w:rPr>
    </w:lvl>
    <w:lvl w:ilvl="1" w:tplc="FCEA4976">
      <w:start w:val="1"/>
      <w:numFmt w:val="bullet"/>
      <w:lvlText w:val=""/>
      <w:lvlJc w:val="left"/>
      <w:pPr>
        <w:ind w:left="2160" w:hanging="360"/>
      </w:pPr>
      <w:rPr>
        <w:rFonts w:ascii="Symbol" w:hAnsi="Symbol"/>
      </w:rPr>
    </w:lvl>
    <w:lvl w:ilvl="2" w:tplc="B062431A">
      <w:start w:val="1"/>
      <w:numFmt w:val="bullet"/>
      <w:lvlText w:val=""/>
      <w:lvlJc w:val="left"/>
      <w:pPr>
        <w:ind w:left="2160" w:hanging="360"/>
      </w:pPr>
      <w:rPr>
        <w:rFonts w:ascii="Symbol" w:hAnsi="Symbol"/>
      </w:rPr>
    </w:lvl>
    <w:lvl w:ilvl="3" w:tplc="AC8CEBEA">
      <w:start w:val="1"/>
      <w:numFmt w:val="bullet"/>
      <w:lvlText w:val=""/>
      <w:lvlJc w:val="left"/>
      <w:pPr>
        <w:ind w:left="2160" w:hanging="360"/>
      </w:pPr>
      <w:rPr>
        <w:rFonts w:ascii="Symbol" w:hAnsi="Symbol"/>
      </w:rPr>
    </w:lvl>
    <w:lvl w:ilvl="4" w:tplc="FEE43A40">
      <w:start w:val="1"/>
      <w:numFmt w:val="bullet"/>
      <w:lvlText w:val=""/>
      <w:lvlJc w:val="left"/>
      <w:pPr>
        <w:ind w:left="2160" w:hanging="360"/>
      </w:pPr>
      <w:rPr>
        <w:rFonts w:ascii="Symbol" w:hAnsi="Symbol"/>
      </w:rPr>
    </w:lvl>
    <w:lvl w:ilvl="5" w:tplc="0C7C4DD2">
      <w:start w:val="1"/>
      <w:numFmt w:val="bullet"/>
      <w:lvlText w:val=""/>
      <w:lvlJc w:val="left"/>
      <w:pPr>
        <w:ind w:left="2160" w:hanging="360"/>
      </w:pPr>
      <w:rPr>
        <w:rFonts w:ascii="Symbol" w:hAnsi="Symbol"/>
      </w:rPr>
    </w:lvl>
    <w:lvl w:ilvl="6" w:tplc="00FE49DC">
      <w:start w:val="1"/>
      <w:numFmt w:val="bullet"/>
      <w:lvlText w:val=""/>
      <w:lvlJc w:val="left"/>
      <w:pPr>
        <w:ind w:left="2160" w:hanging="360"/>
      </w:pPr>
      <w:rPr>
        <w:rFonts w:ascii="Symbol" w:hAnsi="Symbol"/>
      </w:rPr>
    </w:lvl>
    <w:lvl w:ilvl="7" w:tplc="CD6C32BA">
      <w:start w:val="1"/>
      <w:numFmt w:val="bullet"/>
      <w:lvlText w:val=""/>
      <w:lvlJc w:val="left"/>
      <w:pPr>
        <w:ind w:left="2160" w:hanging="360"/>
      </w:pPr>
      <w:rPr>
        <w:rFonts w:ascii="Symbol" w:hAnsi="Symbol"/>
      </w:rPr>
    </w:lvl>
    <w:lvl w:ilvl="8" w:tplc="6F5234D8">
      <w:start w:val="1"/>
      <w:numFmt w:val="bullet"/>
      <w:lvlText w:val=""/>
      <w:lvlJc w:val="left"/>
      <w:pPr>
        <w:ind w:left="2160" w:hanging="360"/>
      </w:pPr>
      <w:rPr>
        <w:rFonts w:ascii="Symbol" w:hAnsi="Symbol"/>
      </w:rPr>
    </w:lvl>
  </w:abstractNum>
  <w:abstractNum w:abstractNumId="28" w15:restartNumberingAfterBreak="0">
    <w:nsid w:val="460C7AFA"/>
    <w:multiLevelType w:val="hybridMultilevel"/>
    <w:tmpl w:val="1406B06C"/>
    <w:lvl w:ilvl="0" w:tplc="69AA1A6A">
      <w:numFmt w:val="bullet"/>
      <w:lvlText w:val="-"/>
      <w:lvlJc w:val="left"/>
      <w:pPr>
        <w:ind w:left="1996" w:hanging="360"/>
      </w:pPr>
      <w:rPr>
        <w:rFonts w:ascii="Crimson Text" w:eastAsiaTheme="minorEastAsia" w:hAnsi="Crimson Text" w:cstheme="minorBidi" w:hint="default"/>
      </w:rPr>
    </w:lvl>
    <w:lvl w:ilvl="1" w:tplc="041D0003" w:tentative="1">
      <w:start w:val="1"/>
      <w:numFmt w:val="bullet"/>
      <w:lvlText w:val="o"/>
      <w:lvlJc w:val="left"/>
      <w:pPr>
        <w:ind w:left="2716" w:hanging="360"/>
      </w:pPr>
      <w:rPr>
        <w:rFonts w:ascii="Courier New" w:hAnsi="Courier New" w:cs="Courier New" w:hint="default"/>
      </w:rPr>
    </w:lvl>
    <w:lvl w:ilvl="2" w:tplc="041D0005" w:tentative="1">
      <w:start w:val="1"/>
      <w:numFmt w:val="bullet"/>
      <w:lvlText w:val=""/>
      <w:lvlJc w:val="left"/>
      <w:pPr>
        <w:ind w:left="3436" w:hanging="360"/>
      </w:pPr>
      <w:rPr>
        <w:rFonts w:ascii="Wingdings" w:hAnsi="Wingdings" w:hint="default"/>
      </w:rPr>
    </w:lvl>
    <w:lvl w:ilvl="3" w:tplc="041D0001" w:tentative="1">
      <w:start w:val="1"/>
      <w:numFmt w:val="bullet"/>
      <w:lvlText w:val=""/>
      <w:lvlJc w:val="left"/>
      <w:pPr>
        <w:ind w:left="4156" w:hanging="360"/>
      </w:pPr>
      <w:rPr>
        <w:rFonts w:ascii="Symbol" w:hAnsi="Symbol" w:hint="default"/>
      </w:rPr>
    </w:lvl>
    <w:lvl w:ilvl="4" w:tplc="041D0003" w:tentative="1">
      <w:start w:val="1"/>
      <w:numFmt w:val="bullet"/>
      <w:lvlText w:val="o"/>
      <w:lvlJc w:val="left"/>
      <w:pPr>
        <w:ind w:left="4876" w:hanging="360"/>
      </w:pPr>
      <w:rPr>
        <w:rFonts w:ascii="Courier New" w:hAnsi="Courier New" w:cs="Courier New" w:hint="default"/>
      </w:rPr>
    </w:lvl>
    <w:lvl w:ilvl="5" w:tplc="041D0005" w:tentative="1">
      <w:start w:val="1"/>
      <w:numFmt w:val="bullet"/>
      <w:lvlText w:val=""/>
      <w:lvlJc w:val="left"/>
      <w:pPr>
        <w:ind w:left="5596" w:hanging="360"/>
      </w:pPr>
      <w:rPr>
        <w:rFonts w:ascii="Wingdings" w:hAnsi="Wingdings" w:hint="default"/>
      </w:rPr>
    </w:lvl>
    <w:lvl w:ilvl="6" w:tplc="041D0001" w:tentative="1">
      <w:start w:val="1"/>
      <w:numFmt w:val="bullet"/>
      <w:lvlText w:val=""/>
      <w:lvlJc w:val="left"/>
      <w:pPr>
        <w:ind w:left="6316" w:hanging="360"/>
      </w:pPr>
      <w:rPr>
        <w:rFonts w:ascii="Symbol" w:hAnsi="Symbol" w:hint="default"/>
      </w:rPr>
    </w:lvl>
    <w:lvl w:ilvl="7" w:tplc="041D0003" w:tentative="1">
      <w:start w:val="1"/>
      <w:numFmt w:val="bullet"/>
      <w:lvlText w:val="o"/>
      <w:lvlJc w:val="left"/>
      <w:pPr>
        <w:ind w:left="7036" w:hanging="360"/>
      </w:pPr>
      <w:rPr>
        <w:rFonts w:ascii="Courier New" w:hAnsi="Courier New" w:cs="Courier New" w:hint="default"/>
      </w:rPr>
    </w:lvl>
    <w:lvl w:ilvl="8" w:tplc="041D0005" w:tentative="1">
      <w:start w:val="1"/>
      <w:numFmt w:val="bullet"/>
      <w:lvlText w:val=""/>
      <w:lvlJc w:val="left"/>
      <w:pPr>
        <w:ind w:left="7756" w:hanging="360"/>
      </w:pPr>
      <w:rPr>
        <w:rFonts w:ascii="Wingdings" w:hAnsi="Wingdings" w:hint="default"/>
      </w:rPr>
    </w:lvl>
  </w:abstractNum>
  <w:abstractNum w:abstractNumId="29" w15:restartNumberingAfterBreak="0">
    <w:nsid w:val="498B2D01"/>
    <w:multiLevelType w:val="hybridMultilevel"/>
    <w:tmpl w:val="8B58305A"/>
    <w:lvl w:ilvl="0" w:tplc="041D0001">
      <w:start w:val="1"/>
      <w:numFmt w:val="bullet"/>
      <w:lvlText w:val=""/>
      <w:lvlJc w:val="left"/>
      <w:pPr>
        <w:ind w:left="1996" w:hanging="360"/>
      </w:pPr>
      <w:rPr>
        <w:rFonts w:ascii="Symbol" w:hAnsi="Symbol" w:hint="default"/>
      </w:rPr>
    </w:lvl>
    <w:lvl w:ilvl="1" w:tplc="041D0003" w:tentative="1">
      <w:start w:val="1"/>
      <w:numFmt w:val="bullet"/>
      <w:lvlText w:val="o"/>
      <w:lvlJc w:val="left"/>
      <w:pPr>
        <w:ind w:left="2716" w:hanging="360"/>
      </w:pPr>
      <w:rPr>
        <w:rFonts w:ascii="Courier New" w:hAnsi="Courier New" w:cs="Courier New" w:hint="default"/>
      </w:rPr>
    </w:lvl>
    <w:lvl w:ilvl="2" w:tplc="041D0005" w:tentative="1">
      <w:start w:val="1"/>
      <w:numFmt w:val="bullet"/>
      <w:lvlText w:val=""/>
      <w:lvlJc w:val="left"/>
      <w:pPr>
        <w:ind w:left="3436" w:hanging="360"/>
      </w:pPr>
      <w:rPr>
        <w:rFonts w:ascii="Wingdings" w:hAnsi="Wingdings" w:hint="default"/>
      </w:rPr>
    </w:lvl>
    <w:lvl w:ilvl="3" w:tplc="041D0001" w:tentative="1">
      <w:start w:val="1"/>
      <w:numFmt w:val="bullet"/>
      <w:lvlText w:val=""/>
      <w:lvlJc w:val="left"/>
      <w:pPr>
        <w:ind w:left="4156" w:hanging="360"/>
      </w:pPr>
      <w:rPr>
        <w:rFonts w:ascii="Symbol" w:hAnsi="Symbol" w:hint="default"/>
      </w:rPr>
    </w:lvl>
    <w:lvl w:ilvl="4" w:tplc="041D0003" w:tentative="1">
      <w:start w:val="1"/>
      <w:numFmt w:val="bullet"/>
      <w:lvlText w:val="o"/>
      <w:lvlJc w:val="left"/>
      <w:pPr>
        <w:ind w:left="4876" w:hanging="360"/>
      </w:pPr>
      <w:rPr>
        <w:rFonts w:ascii="Courier New" w:hAnsi="Courier New" w:cs="Courier New" w:hint="default"/>
      </w:rPr>
    </w:lvl>
    <w:lvl w:ilvl="5" w:tplc="041D0005" w:tentative="1">
      <w:start w:val="1"/>
      <w:numFmt w:val="bullet"/>
      <w:lvlText w:val=""/>
      <w:lvlJc w:val="left"/>
      <w:pPr>
        <w:ind w:left="5596" w:hanging="360"/>
      </w:pPr>
      <w:rPr>
        <w:rFonts w:ascii="Wingdings" w:hAnsi="Wingdings" w:hint="default"/>
      </w:rPr>
    </w:lvl>
    <w:lvl w:ilvl="6" w:tplc="041D0001" w:tentative="1">
      <w:start w:val="1"/>
      <w:numFmt w:val="bullet"/>
      <w:lvlText w:val=""/>
      <w:lvlJc w:val="left"/>
      <w:pPr>
        <w:ind w:left="6316" w:hanging="360"/>
      </w:pPr>
      <w:rPr>
        <w:rFonts w:ascii="Symbol" w:hAnsi="Symbol" w:hint="default"/>
      </w:rPr>
    </w:lvl>
    <w:lvl w:ilvl="7" w:tplc="041D0003" w:tentative="1">
      <w:start w:val="1"/>
      <w:numFmt w:val="bullet"/>
      <w:lvlText w:val="o"/>
      <w:lvlJc w:val="left"/>
      <w:pPr>
        <w:ind w:left="7036" w:hanging="360"/>
      </w:pPr>
      <w:rPr>
        <w:rFonts w:ascii="Courier New" w:hAnsi="Courier New" w:cs="Courier New" w:hint="default"/>
      </w:rPr>
    </w:lvl>
    <w:lvl w:ilvl="8" w:tplc="041D0005" w:tentative="1">
      <w:start w:val="1"/>
      <w:numFmt w:val="bullet"/>
      <w:lvlText w:val=""/>
      <w:lvlJc w:val="left"/>
      <w:pPr>
        <w:ind w:left="7756" w:hanging="360"/>
      </w:pPr>
      <w:rPr>
        <w:rFonts w:ascii="Wingdings" w:hAnsi="Wingdings" w:hint="default"/>
      </w:rPr>
    </w:lvl>
  </w:abstractNum>
  <w:abstractNum w:abstractNumId="30" w15:restartNumberingAfterBreak="0">
    <w:nsid w:val="4BA41B3B"/>
    <w:multiLevelType w:val="multilevel"/>
    <w:tmpl w:val="0016833A"/>
    <w:lvl w:ilvl="0">
      <w:start w:val="1"/>
      <w:numFmt w:val="decimal"/>
      <w:lvlText w:val="%1."/>
      <w:lvlJc w:val="left"/>
      <w:pPr>
        <w:ind w:left="1636" w:hanging="360"/>
      </w:pPr>
      <w:rPr>
        <w:rFonts w:hint="default"/>
        <w:b/>
      </w:rPr>
    </w:lvl>
    <w:lvl w:ilvl="1">
      <w:start w:val="1"/>
      <w:numFmt w:val="decimal"/>
      <w:isLgl/>
      <w:lvlText w:val="%1.%2"/>
      <w:lvlJc w:val="left"/>
      <w:pPr>
        <w:ind w:left="2356" w:hanging="360"/>
      </w:pPr>
      <w:rPr>
        <w:rFonts w:hint="default"/>
      </w:rPr>
    </w:lvl>
    <w:lvl w:ilvl="2">
      <w:start w:val="1"/>
      <w:numFmt w:val="decimal"/>
      <w:isLgl/>
      <w:lvlText w:val="%1.%2.%3"/>
      <w:lvlJc w:val="left"/>
      <w:pPr>
        <w:ind w:left="3436" w:hanging="720"/>
      </w:pPr>
      <w:rPr>
        <w:rFonts w:hint="default"/>
      </w:rPr>
    </w:lvl>
    <w:lvl w:ilvl="3">
      <w:start w:val="1"/>
      <w:numFmt w:val="decimal"/>
      <w:isLgl/>
      <w:lvlText w:val="%1.%2.%3.%4"/>
      <w:lvlJc w:val="left"/>
      <w:pPr>
        <w:ind w:left="4156" w:hanging="720"/>
      </w:pPr>
      <w:rPr>
        <w:rFonts w:hint="default"/>
      </w:rPr>
    </w:lvl>
    <w:lvl w:ilvl="4">
      <w:start w:val="1"/>
      <w:numFmt w:val="decimal"/>
      <w:isLgl/>
      <w:lvlText w:val="%1.%2.%3.%4.%5"/>
      <w:lvlJc w:val="left"/>
      <w:pPr>
        <w:ind w:left="5236" w:hanging="1080"/>
      </w:pPr>
      <w:rPr>
        <w:rFonts w:hint="default"/>
      </w:rPr>
    </w:lvl>
    <w:lvl w:ilvl="5">
      <w:start w:val="1"/>
      <w:numFmt w:val="decimal"/>
      <w:isLgl/>
      <w:lvlText w:val="%1.%2.%3.%4.%5.%6"/>
      <w:lvlJc w:val="left"/>
      <w:pPr>
        <w:ind w:left="5956" w:hanging="1080"/>
      </w:pPr>
      <w:rPr>
        <w:rFonts w:hint="default"/>
      </w:rPr>
    </w:lvl>
    <w:lvl w:ilvl="6">
      <w:start w:val="1"/>
      <w:numFmt w:val="decimal"/>
      <w:isLgl/>
      <w:lvlText w:val="%1.%2.%3.%4.%5.%6.%7"/>
      <w:lvlJc w:val="left"/>
      <w:pPr>
        <w:ind w:left="7036" w:hanging="1440"/>
      </w:pPr>
      <w:rPr>
        <w:rFonts w:hint="default"/>
      </w:rPr>
    </w:lvl>
    <w:lvl w:ilvl="7">
      <w:start w:val="1"/>
      <w:numFmt w:val="decimal"/>
      <w:isLgl/>
      <w:lvlText w:val="%1.%2.%3.%4.%5.%6.%7.%8"/>
      <w:lvlJc w:val="left"/>
      <w:pPr>
        <w:ind w:left="7756" w:hanging="1440"/>
      </w:pPr>
      <w:rPr>
        <w:rFonts w:hint="default"/>
      </w:rPr>
    </w:lvl>
    <w:lvl w:ilvl="8">
      <w:start w:val="1"/>
      <w:numFmt w:val="decimal"/>
      <w:isLgl/>
      <w:lvlText w:val="%1.%2.%3.%4.%5.%6.%7.%8.%9"/>
      <w:lvlJc w:val="left"/>
      <w:pPr>
        <w:ind w:left="8476" w:hanging="1440"/>
      </w:pPr>
      <w:rPr>
        <w:rFonts w:hint="default"/>
      </w:rPr>
    </w:lvl>
  </w:abstractNum>
  <w:abstractNum w:abstractNumId="31" w15:restartNumberingAfterBreak="0">
    <w:nsid w:val="51980800"/>
    <w:multiLevelType w:val="hybridMultilevel"/>
    <w:tmpl w:val="C7AA4C52"/>
    <w:lvl w:ilvl="0" w:tplc="23387876">
      <w:start w:val="1"/>
      <w:numFmt w:val="decimal"/>
      <w:lvlText w:val="%1."/>
      <w:lvlJc w:val="left"/>
      <w:pPr>
        <w:ind w:left="1636" w:hanging="360"/>
      </w:pPr>
      <w:rPr>
        <w:rFonts w:hint="default"/>
      </w:rPr>
    </w:lvl>
    <w:lvl w:ilvl="1" w:tplc="041D0019" w:tentative="1">
      <w:start w:val="1"/>
      <w:numFmt w:val="lowerLetter"/>
      <w:lvlText w:val="%2."/>
      <w:lvlJc w:val="left"/>
      <w:pPr>
        <w:ind w:left="2356" w:hanging="360"/>
      </w:pPr>
    </w:lvl>
    <w:lvl w:ilvl="2" w:tplc="041D001B" w:tentative="1">
      <w:start w:val="1"/>
      <w:numFmt w:val="lowerRoman"/>
      <w:lvlText w:val="%3."/>
      <w:lvlJc w:val="right"/>
      <w:pPr>
        <w:ind w:left="3076" w:hanging="180"/>
      </w:pPr>
    </w:lvl>
    <w:lvl w:ilvl="3" w:tplc="041D000F" w:tentative="1">
      <w:start w:val="1"/>
      <w:numFmt w:val="decimal"/>
      <w:lvlText w:val="%4."/>
      <w:lvlJc w:val="left"/>
      <w:pPr>
        <w:ind w:left="3796" w:hanging="360"/>
      </w:pPr>
    </w:lvl>
    <w:lvl w:ilvl="4" w:tplc="041D0019" w:tentative="1">
      <w:start w:val="1"/>
      <w:numFmt w:val="lowerLetter"/>
      <w:lvlText w:val="%5."/>
      <w:lvlJc w:val="left"/>
      <w:pPr>
        <w:ind w:left="4516" w:hanging="360"/>
      </w:pPr>
    </w:lvl>
    <w:lvl w:ilvl="5" w:tplc="041D001B" w:tentative="1">
      <w:start w:val="1"/>
      <w:numFmt w:val="lowerRoman"/>
      <w:lvlText w:val="%6."/>
      <w:lvlJc w:val="right"/>
      <w:pPr>
        <w:ind w:left="5236" w:hanging="180"/>
      </w:pPr>
    </w:lvl>
    <w:lvl w:ilvl="6" w:tplc="041D000F" w:tentative="1">
      <w:start w:val="1"/>
      <w:numFmt w:val="decimal"/>
      <w:lvlText w:val="%7."/>
      <w:lvlJc w:val="left"/>
      <w:pPr>
        <w:ind w:left="5956" w:hanging="360"/>
      </w:pPr>
    </w:lvl>
    <w:lvl w:ilvl="7" w:tplc="041D0019" w:tentative="1">
      <w:start w:val="1"/>
      <w:numFmt w:val="lowerLetter"/>
      <w:lvlText w:val="%8."/>
      <w:lvlJc w:val="left"/>
      <w:pPr>
        <w:ind w:left="6676" w:hanging="360"/>
      </w:pPr>
    </w:lvl>
    <w:lvl w:ilvl="8" w:tplc="041D001B" w:tentative="1">
      <w:start w:val="1"/>
      <w:numFmt w:val="lowerRoman"/>
      <w:lvlText w:val="%9."/>
      <w:lvlJc w:val="right"/>
      <w:pPr>
        <w:ind w:left="7396" w:hanging="180"/>
      </w:pPr>
    </w:lvl>
  </w:abstractNum>
  <w:abstractNum w:abstractNumId="32" w15:restartNumberingAfterBreak="0">
    <w:nsid w:val="583A0161"/>
    <w:multiLevelType w:val="hybridMultilevel"/>
    <w:tmpl w:val="0AB4012C"/>
    <w:lvl w:ilvl="0" w:tplc="69AA1A6A">
      <w:numFmt w:val="bullet"/>
      <w:lvlText w:val="-"/>
      <w:lvlJc w:val="left"/>
      <w:pPr>
        <w:ind w:left="1996" w:hanging="360"/>
      </w:pPr>
      <w:rPr>
        <w:rFonts w:ascii="Crimson Text" w:eastAsiaTheme="minorEastAsia" w:hAnsi="Crimson Text" w:cstheme="minorBidi" w:hint="default"/>
      </w:rPr>
    </w:lvl>
    <w:lvl w:ilvl="1" w:tplc="041D0003" w:tentative="1">
      <w:start w:val="1"/>
      <w:numFmt w:val="bullet"/>
      <w:lvlText w:val="o"/>
      <w:lvlJc w:val="left"/>
      <w:pPr>
        <w:ind w:left="2716" w:hanging="360"/>
      </w:pPr>
      <w:rPr>
        <w:rFonts w:ascii="Courier New" w:hAnsi="Courier New" w:cs="Courier New" w:hint="default"/>
      </w:rPr>
    </w:lvl>
    <w:lvl w:ilvl="2" w:tplc="041D0005" w:tentative="1">
      <w:start w:val="1"/>
      <w:numFmt w:val="bullet"/>
      <w:lvlText w:val=""/>
      <w:lvlJc w:val="left"/>
      <w:pPr>
        <w:ind w:left="3436" w:hanging="360"/>
      </w:pPr>
      <w:rPr>
        <w:rFonts w:ascii="Wingdings" w:hAnsi="Wingdings" w:hint="default"/>
      </w:rPr>
    </w:lvl>
    <w:lvl w:ilvl="3" w:tplc="041D0001" w:tentative="1">
      <w:start w:val="1"/>
      <w:numFmt w:val="bullet"/>
      <w:lvlText w:val=""/>
      <w:lvlJc w:val="left"/>
      <w:pPr>
        <w:ind w:left="4156" w:hanging="360"/>
      </w:pPr>
      <w:rPr>
        <w:rFonts w:ascii="Symbol" w:hAnsi="Symbol" w:hint="default"/>
      </w:rPr>
    </w:lvl>
    <w:lvl w:ilvl="4" w:tplc="041D0003" w:tentative="1">
      <w:start w:val="1"/>
      <w:numFmt w:val="bullet"/>
      <w:lvlText w:val="o"/>
      <w:lvlJc w:val="left"/>
      <w:pPr>
        <w:ind w:left="4876" w:hanging="360"/>
      </w:pPr>
      <w:rPr>
        <w:rFonts w:ascii="Courier New" w:hAnsi="Courier New" w:cs="Courier New" w:hint="default"/>
      </w:rPr>
    </w:lvl>
    <w:lvl w:ilvl="5" w:tplc="041D0005" w:tentative="1">
      <w:start w:val="1"/>
      <w:numFmt w:val="bullet"/>
      <w:lvlText w:val=""/>
      <w:lvlJc w:val="left"/>
      <w:pPr>
        <w:ind w:left="5596" w:hanging="360"/>
      </w:pPr>
      <w:rPr>
        <w:rFonts w:ascii="Wingdings" w:hAnsi="Wingdings" w:hint="default"/>
      </w:rPr>
    </w:lvl>
    <w:lvl w:ilvl="6" w:tplc="041D0001" w:tentative="1">
      <w:start w:val="1"/>
      <w:numFmt w:val="bullet"/>
      <w:lvlText w:val=""/>
      <w:lvlJc w:val="left"/>
      <w:pPr>
        <w:ind w:left="6316" w:hanging="360"/>
      </w:pPr>
      <w:rPr>
        <w:rFonts w:ascii="Symbol" w:hAnsi="Symbol" w:hint="default"/>
      </w:rPr>
    </w:lvl>
    <w:lvl w:ilvl="7" w:tplc="041D0003" w:tentative="1">
      <w:start w:val="1"/>
      <w:numFmt w:val="bullet"/>
      <w:lvlText w:val="o"/>
      <w:lvlJc w:val="left"/>
      <w:pPr>
        <w:ind w:left="7036" w:hanging="360"/>
      </w:pPr>
      <w:rPr>
        <w:rFonts w:ascii="Courier New" w:hAnsi="Courier New" w:cs="Courier New" w:hint="default"/>
      </w:rPr>
    </w:lvl>
    <w:lvl w:ilvl="8" w:tplc="041D0005" w:tentative="1">
      <w:start w:val="1"/>
      <w:numFmt w:val="bullet"/>
      <w:lvlText w:val=""/>
      <w:lvlJc w:val="left"/>
      <w:pPr>
        <w:ind w:left="7756" w:hanging="360"/>
      </w:pPr>
      <w:rPr>
        <w:rFonts w:ascii="Wingdings" w:hAnsi="Wingdings" w:hint="default"/>
      </w:rPr>
    </w:lvl>
  </w:abstractNum>
  <w:abstractNum w:abstractNumId="33" w15:restartNumberingAfterBreak="0">
    <w:nsid w:val="5FAD4AE2"/>
    <w:multiLevelType w:val="hybridMultilevel"/>
    <w:tmpl w:val="11AE89CC"/>
    <w:lvl w:ilvl="0" w:tplc="DE644428">
      <w:start w:val="1"/>
      <w:numFmt w:val="bullet"/>
      <w:lvlText w:val=""/>
      <w:lvlJc w:val="left"/>
      <w:pPr>
        <w:ind w:left="2160" w:hanging="360"/>
      </w:pPr>
      <w:rPr>
        <w:rFonts w:ascii="Symbol" w:hAnsi="Symbol"/>
      </w:rPr>
    </w:lvl>
    <w:lvl w:ilvl="1" w:tplc="484E4506">
      <w:start w:val="1"/>
      <w:numFmt w:val="bullet"/>
      <w:lvlText w:val=""/>
      <w:lvlJc w:val="left"/>
      <w:pPr>
        <w:ind w:left="2160" w:hanging="360"/>
      </w:pPr>
      <w:rPr>
        <w:rFonts w:ascii="Symbol" w:hAnsi="Symbol"/>
      </w:rPr>
    </w:lvl>
    <w:lvl w:ilvl="2" w:tplc="47D88E70">
      <w:start w:val="1"/>
      <w:numFmt w:val="bullet"/>
      <w:lvlText w:val=""/>
      <w:lvlJc w:val="left"/>
      <w:pPr>
        <w:ind w:left="2160" w:hanging="360"/>
      </w:pPr>
      <w:rPr>
        <w:rFonts w:ascii="Symbol" w:hAnsi="Symbol"/>
      </w:rPr>
    </w:lvl>
    <w:lvl w:ilvl="3" w:tplc="0210920A">
      <w:start w:val="1"/>
      <w:numFmt w:val="bullet"/>
      <w:lvlText w:val=""/>
      <w:lvlJc w:val="left"/>
      <w:pPr>
        <w:ind w:left="2160" w:hanging="360"/>
      </w:pPr>
      <w:rPr>
        <w:rFonts w:ascii="Symbol" w:hAnsi="Symbol"/>
      </w:rPr>
    </w:lvl>
    <w:lvl w:ilvl="4" w:tplc="FA52D13A">
      <w:start w:val="1"/>
      <w:numFmt w:val="bullet"/>
      <w:lvlText w:val=""/>
      <w:lvlJc w:val="left"/>
      <w:pPr>
        <w:ind w:left="2160" w:hanging="360"/>
      </w:pPr>
      <w:rPr>
        <w:rFonts w:ascii="Symbol" w:hAnsi="Symbol"/>
      </w:rPr>
    </w:lvl>
    <w:lvl w:ilvl="5" w:tplc="383A6E54">
      <w:start w:val="1"/>
      <w:numFmt w:val="bullet"/>
      <w:lvlText w:val=""/>
      <w:lvlJc w:val="left"/>
      <w:pPr>
        <w:ind w:left="2160" w:hanging="360"/>
      </w:pPr>
      <w:rPr>
        <w:rFonts w:ascii="Symbol" w:hAnsi="Symbol"/>
      </w:rPr>
    </w:lvl>
    <w:lvl w:ilvl="6" w:tplc="E7703A7A">
      <w:start w:val="1"/>
      <w:numFmt w:val="bullet"/>
      <w:lvlText w:val=""/>
      <w:lvlJc w:val="left"/>
      <w:pPr>
        <w:ind w:left="2160" w:hanging="360"/>
      </w:pPr>
      <w:rPr>
        <w:rFonts w:ascii="Symbol" w:hAnsi="Symbol"/>
      </w:rPr>
    </w:lvl>
    <w:lvl w:ilvl="7" w:tplc="C4B86EA8">
      <w:start w:val="1"/>
      <w:numFmt w:val="bullet"/>
      <w:lvlText w:val=""/>
      <w:lvlJc w:val="left"/>
      <w:pPr>
        <w:ind w:left="2160" w:hanging="360"/>
      </w:pPr>
      <w:rPr>
        <w:rFonts w:ascii="Symbol" w:hAnsi="Symbol"/>
      </w:rPr>
    </w:lvl>
    <w:lvl w:ilvl="8" w:tplc="B86C9BE0">
      <w:start w:val="1"/>
      <w:numFmt w:val="bullet"/>
      <w:lvlText w:val=""/>
      <w:lvlJc w:val="left"/>
      <w:pPr>
        <w:ind w:left="2160" w:hanging="360"/>
      </w:pPr>
      <w:rPr>
        <w:rFonts w:ascii="Symbol" w:hAnsi="Symbol"/>
      </w:rPr>
    </w:lvl>
  </w:abstractNum>
  <w:abstractNum w:abstractNumId="34" w15:restartNumberingAfterBreak="0">
    <w:nsid w:val="61902A54"/>
    <w:multiLevelType w:val="hybridMultilevel"/>
    <w:tmpl w:val="06F072F8"/>
    <w:lvl w:ilvl="0" w:tplc="69AA1A6A">
      <w:numFmt w:val="bullet"/>
      <w:lvlText w:val="-"/>
      <w:lvlJc w:val="left"/>
      <w:pPr>
        <w:ind w:left="1996" w:hanging="360"/>
      </w:pPr>
      <w:rPr>
        <w:rFonts w:ascii="Crimson Text" w:eastAsiaTheme="minorEastAsia" w:hAnsi="Crimson Text" w:cstheme="minorBidi" w:hint="default"/>
      </w:rPr>
    </w:lvl>
    <w:lvl w:ilvl="1" w:tplc="041D0003" w:tentative="1">
      <w:start w:val="1"/>
      <w:numFmt w:val="bullet"/>
      <w:lvlText w:val="o"/>
      <w:lvlJc w:val="left"/>
      <w:pPr>
        <w:ind w:left="2716" w:hanging="360"/>
      </w:pPr>
      <w:rPr>
        <w:rFonts w:ascii="Courier New" w:hAnsi="Courier New" w:cs="Courier New" w:hint="default"/>
      </w:rPr>
    </w:lvl>
    <w:lvl w:ilvl="2" w:tplc="041D0005" w:tentative="1">
      <w:start w:val="1"/>
      <w:numFmt w:val="bullet"/>
      <w:lvlText w:val=""/>
      <w:lvlJc w:val="left"/>
      <w:pPr>
        <w:ind w:left="3436" w:hanging="360"/>
      </w:pPr>
      <w:rPr>
        <w:rFonts w:ascii="Wingdings" w:hAnsi="Wingdings" w:hint="default"/>
      </w:rPr>
    </w:lvl>
    <w:lvl w:ilvl="3" w:tplc="041D0001" w:tentative="1">
      <w:start w:val="1"/>
      <w:numFmt w:val="bullet"/>
      <w:lvlText w:val=""/>
      <w:lvlJc w:val="left"/>
      <w:pPr>
        <w:ind w:left="4156" w:hanging="360"/>
      </w:pPr>
      <w:rPr>
        <w:rFonts w:ascii="Symbol" w:hAnsi="Symbol" w:hint="default"/>
      </w:rPr>
    </w:lvl>
    <w:lvl w:ilvl="4" w:tplc="041D0003" w:tentative="1">
      <w:start w:val="1"/>
      <w:numFmt w:val="bullet"/>
      <w:lvlText w:val="o"/>
      <w:lvlJc w:val="left"/>
      <w:pPr>
        <w:ind w:left="4876" w:hanging="360"/>
      </w:pPr>
      <w:rPr>
        <w:rFonts w:ascii="Courier New" w:hAnsi="Courier New" w:cs="Courier New" w:hint="default"/>
      </w:rPr>
    </w:lvl>
    <w:lvl w:ilvl="5" w:tplc="041D0005" w:tentative="1">
      <w:start w:val="1"/>
      <w:numFmt w:val="bullet"/>
      <w:lvlText w:val=""/>
      <w:lvlJc w:val="left"/>
      <w:pPr>
        <w:ind w:left="5596" w:hanging="360"/>
      </w:pPr>
      <w:rPr>
        <w:rFonts w:ascii="Wingdings" w:hAnsi="Wingdings" w:hint="default"/>
      </w:rPr>
    </w:lvl>
    <w:lvl w:ilvl="6" w:tplc="041D0001" w:tentative="1">
      <w:start w:val="1"/>
      <w:numFmt w:val="bullet"/>
      <w:lvlText w:val=""/>
      <w:lvlJc w:val="left"/>
      <w:pPr>
        <w:ind w:left="6316" w:hanging="360"/>
      </w:pPr>
      <w:rPr>
        <w:rFonts w:ascii="Symbol" w:hAnsi="Symbol" w:hint="default"/>
      </w:rPr>
    </w:lvl>
    <w:lvl w:ilvl="7" w:tplc="041D0003" w:tentative="1">
      <w:start w:val="1"/>
      <w:numFmt w:val="bullet"/>
      <w:lvlText w:val="o"/>
      <w:lvlJc w:val="left"/>
      <w:pPr>
        <w:ind w:left="7036" w:hanging="360"/>
      </w:pPr>
      <w:rPr>
        <w:rFonts w:ascii="Courier New" w:hAnsi="Courier New" w:cs="Courier New" w:hint="default"/>
      </w:rPr>
    </w:lvl>
    <w:lvl w:ilvl="8" w:tplc="041D0005" w:tentative="1">
      <w:start w:val="1"/>
      <w:numFmt w:val="bullet"/>
      <w:lvlText w:val=""/>
      <w:lvlJc w:val="left"/>
      <w:pPr>
        <w:ind w:left="7756" w:hanging="360"/>
      </w:pPr>
      <w:rPr>
        <w:rFonts w:ascii="Wingdings" w:hAnsi="Wingdings" w:hint="default"/>
      </w:rPr>
    </w:lvl>
  </w:abstractNum>
  <w:abstractNum w:abstractNumId="35" w15:restartNumberingAfterBreak="0">
    <w:nsid w:val="63F4521B"/>
    <w:multiLevelType w:val="multilevel"/>
    <w:tmpl w:val="174AD060"/>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6" w15:restartNumberingAfterBreak="0">
    <w:nsid w:val="64D45D84"/>
    <w:multiLevelType w:val="hybridMultilevel"/>
    <w:tmpl w:val="693A34D8"/>
    <w:lvl w:ilvl="0" w:tplc="69AA1A6A">
      <w:numFmt w:val="bullet"/>
      <w:lvlText w:val="-"/>
      <w:lvlJc w:val="left"/>
      <w:pPr>
        <w:ind w:left="1996" w:hanging="360"/>
      </w:pPr>
      <w:rPr>
        <w:rFonts w:ascii="Crimson Text" w:eastAsiaTheme="minorEastAsia" w:hAnsi="Crimson Text" w:cstheme="minorBidi" w:hint="default"/>
      </w:rPr>
    </w:lvl>
    <w:lvl w:ilvl="1" w:tplc="FFFFFFFF" w:tentative="1">
      <w:start w:val="1"/>
      <w:numFmt w:val="bullet"/>
      <w:lvlText w:val="o"/>
      <w:lvlJc w:val="left"/>
      <w:pPr>
        <w:ind w:left="2716" w:hanging="360"/>
      </w:pPr>
      <w:rPr>
        <w:rFonts w:ascii="Courier New" w:hAnsi="Courier New" w:cs="Courier New" w:hint="default"/>
      </w:rPr>
    </w:lvl>
    <w:lvl w:ilvl="2" w:tplc="FFFFFFFF" w:tentative="1">
      <w:start w:val="1"/>
      <w:numFmt w:val="bullet"/>
      <w:lvlText w:val=""/>
      <w:lvlJc w:val="left"/>
      <w:pPr>
        <w:ind w:left="3436" w:hanging="360"/>
      </w:pPr>
      <w:rPr>
        <w:rFonts w:ascii="Wingdings" w:hAnsi="Wingdings" w:hint="default"/>
      </w:rPr>
    </w:lvl>
    <w:lvl w:ilvl="3" w:tplc="FFFFFFFF" w:tentative="1">
      <w:start w:val="1"/>
      <w:numFmt w:val="bullet"/>
      <w:lvlText w:val=""/>
      <w:lvlJc w:val="left"/>
      <w:pPr>
        <w:ind w:left="4156" w:hanging="360"/>
      </w:pPr>
      <w:rPr>
        <w:rFonts w:ascii="Symbol" w:hAnsi="Symbol" w:hint="default"/>
      </w:rPr>
    </w:lvl>
    <w:lvl w:ilvl="4" w:tplc="FFFFFFFF" w:tentative="1">
      <w:start w:val="1"/>
      <w:numFmt w:val="bullet"/>
      <w:lvlText w:val="o"/>
      <w:lvlJc w:val="left"/>
      <w:pPr>
        <w:ind w:left="4876" w:hanging="360"/>
      </w:pPr>
      <w:rPr>
        <w:rFonts w:ascii="Courier New" w:hAnsi="Courier New" w:cs="Courier New" w:hint="default"/>
      </w:rPr>
    </w:lvl>
    <w:lvl w:ilvl="5" w:tplc="FFFFFFFF" w:tentative="1">
      <w:start w:val="1"/>
      <w:numFmt w:val="bullet"/>
      <w:lvlText w:val=""/>
      <w:lvlJc w:val="left"/>
      <w:pPr>
        <w:ind w:left="5596" w:hanging="360"/>
      </w:pPr>
      <w:rPr>
        <w:rFonts w:ascii="Wingdings" w:hAnsi="Wingdings" w:hint="default"/>
      </w:rPr>
    </w:lvl>
    <w:lvl w:ilvl="6" w:tplc="FFFFFFFF" w:tentative="1">
      <w:start w:val="1"/>
      <w:numFmt w:val="bullet"/>
      <w:lvlText w:val=""/>
      <w:lvlJc w:val="left"/>
      <w:pPr>
        <w:ind w:left="6316" w:hanging="360"/>
      </w:pPr>
      <w:rPr>
        <w:rFonts w:ascii="Symbol" w:hAnsi="Symbol" w:hint="default"/>
      </w:rPr>
    </w:lvl>
    <w:lvl w:ilvl="7" w:tplc="FFFFFFFF" w:tentative="1">
      <w:start w:val="1"/>
      <w:numFmt w:val="bullet"/>
      <w:lvlText w:val="o"/>
      <w:lvlJc w:val="left"/>
      <w:pPr>
        <w:ind w:left="7036" w:hanging="360"/>
      </w:pPr>
      <w:rPr>
        <w:rFonts w:ascii="Courier New" w:hAnsi="Courier New" w:cs="Courier New" w:hint="default"/>
      </w:rPr>
    </w:lvl>
    <w:lvl w:ilvl="8" w:tplc="FFFFFFFF" w:tentative="1">
      <w:start w:val="1"/>
      <w:numFmt w:val="bullet"/>
      <w:lvlText w:val=""/>
      <w:lvlJc w:val="left"/>
      <w:pPr>
        <w:ind w:left="7756" w:hanging="360"/>
      </w:pPr>
      <w:rPr>
        <w:rFonts w:ascii="Wingdings" w:hAnsi="Wingdings" w:hint="default"/>
      </w:rPr>
    </w:lvl>
  </w:abstractNum>
  <w:abstractNum w:abstractNumId="37" w15:restartNumberingAfterBreak="0">
    <w:nsid w:val="6625633B"/>
    <w:multiLevelType w:val="hybridMultilevel"/>
    <w:tmpl w:val="2BBAD7BE"/>
    <w:lvl w:ilvl="0" w:tplc="2D2C4EBA">
      <w:start w:val="1"/>
      <w:numFmt w:val="bullet"/>
      <w:lvlText w:val=""/>
      <w:lvlJc w:val="left"/>
      <w:pPr>
        <w:ind w:left="2160" w:hanging="360"/>
      </w:pPr>
      <w:rPr>
        <w:rFonts w:ascii="Symbol" w:hAnsi="Symbol"/>
      </w:rPr>
    </w:lvl>
    <w:lvl w:ilvl="1" w:tplc="A9409456">
      <w:start w:val="1"/>
      <w:numFmt w:val="bullet"/>
      <w:lvlText w:val=""/>
      <w:lvlJc w:val="left"/>
      <w:pPr>
        <w:ind w:left="2160" w:hanging="360"/>
      </w:pPr>
      <w:rPr>
        <w:rFonts w:ascii="Symbol" w:hAnsi="Symbol"/>
      </w:rPr>
    </w:lvl>
    <w:lvl w:ilvl="2" w:tplc="4F889FBA">
      <w:start w:val="1"/>
      <w:numFmt w:val="bullet"/>
      <w:lvlText w:val=""/>
      <w:lvlJc w:val="left"/>
      <w:pPr>
        <w:ind w:left="2160" w:hanging="360"/>
      </w:pPr>
      <w:rPr>
        <w:rFonts w:ascii="Symbol" w:hAnsi="Symbol"/>
      </w:rPr>
    </w:lvl>
    <w:lvl w:ilvl="3" w:tplc="0C5205A0">
      <w:start w:val="1"/>
      <w:numFmt w:val="bullet"/>
      <w:lvlText w:val=""/>
      <w:lvlJc w:val="left"/>
      <w:pPr>
        <w:ind w:left="2160" w:hanging="360"/>
      </w:pPr>
      <w:rPr>
        <w:rFonts w:ascii="Symbol" w:hAnsi="Symbol"/>
      </w:rPr>
    </w:lvl>
    <w:lvl w:ilvl="4" w:tplc="4D7AA7CA">
      <w:start w:val="1"/>
      <w:numFmt w:val="bullet"/>
      <w:lvlText w:val=""/>
      <w:lvlJc w:val="left"/>
      <w:pPr>
        <w:ind w:left="2160" w:hanging="360"/>
      </w:pPr>
      <w:rPr>
        <w:rFonts w:ascii="Symbol" w:hAnsi="Symbol"/>
      </w:rPr>
    </w:lvl>
    <w:lvl w:ilvl="5" w:tplc="949A74BA">
      <w:start w:val="1"/>
      <w:numFmt w:val="bullet"/>
      <w:lvlText w:val=""/>
      <w:lvlJc w:val="left"/>
      <w:pPr>
        <w:ind w:left="2160" w:hanging="360"/>
      </w:pPr>
      <w:rPr>
        <w:rFonts w:ascii="Symbol" w:hAnsi="Symbol"/>
      </w:rPr>
    </w:lvl>
    <w:lvl w:ilvl="6" w:tplc="A4FE2C3E">
      <w:start w:val="1"/>
      <w:numFmt w:val="bullet"/>
      <w:lvlText w:val=""/>
      <w:lvlJc w:val="left"/>
      <w:pPr>
        <w:ind w:left="2160" w:hanging="360"/>
      </w:pPr>
      <w:rPr>
        <w:rFonts w:ascii="Symbol" w:hAnsi="Symbol"/>
      </w:rPr>
    </w:lvl>
    <w:lvl w:ilvl="7" w:tplc="A4C82C96">
      <w:start w:val="1"/>
      <w:numFmt w:val="bullet"/>
      <w:lvlText w:val=""/>
      <w:lvlJc w:val="left"/>
      <w:pPr>
        <w:ind w:left="2160" w:hanging="360"/>
      </w:pPr>
      <w:rPr>
        <w:rFonts w:ascii="Symbol" w:hAnsi="Symbol"/>
      </w:rPr>
    </w:lvl>
    <w:lvl w:ilvl="8" w:tplc="023AC5E8">
      <w:start w:val="1"/>
      <w:numFmt w:val="bullet"/>
      <w:lvlText w:val=""/>
      <w:lvlJc w:val="left"/>
      <w:pPr>
        <w:ind w:left="2160" w:hanging="360"/>
      </w:pPr>
      <w:rPr>
        <w:rFonts w:ascii="Symbol" w:hAnsi="Symbol"/>
      </w:rPr>
    </w:lvl>
  </w:abstractNum>
  <w:abstractNum w:abstractNumId="38" w15:restartNumberingAfterBreak="0">
    <w:nsid w:val="66AF0B2B"/>
    <w:multiLevelType w:val="hybridMultilevel"/>
    <w:tmpl w:val="435EE7AE"/>
    <w:lvl w:ilvl="0" w:tplc="AE463658">
      <w:start w:val="1"/>
      <w:numFmt w:val="bullet"/>
      <w:lvlText w:val=""/>
      <w:lvlJc w:val="left"/>
      <w:pPr>
        <w:ind w:left="2160" w:hanging="360"/>
      </w:pPr>
      <w:rPr>
        <w:rFonts w:ascii="Symbol" w:hAnsi="Symbol"/>
      </w:rPr>
    </w:lvl>
    <w:lvl w:ilvl="1" w:tplc="33D0FFE4">
      <w:start w:val="1"/>
      <w:numFmt w:val="bullet"/>
      <w:lvlText w:val=""/>
      <w:lvlJc w:val="left"/>
      <w:pPr>
        <w:ind w:left="2160" w:hanging="360"/>
      </w:pPr>
      <w:rPr>
        <w:rFonts w:ascii="Symbol" w:hAnsi="Symbol"/>
      </w:rPr>
    </w:lvl>
    <w:lvl w:ilvl="2" w:tplc="964A392C">
      <w:start w:val="1"/>
      <w:numFmt w:val="bullet"/>
      <w:lvlText w:val=""/>
      <w:lvlJc w:val="left"/>
      <w:pPr>
        <w:ind w:left="2160" w:hanging="360"/>
      </w:pPr>
      <w:rPr>
        <w:rFonts w:ascii="Symbol" w:hAnsi="Symbol"/>
      </w:rPr>
    </w:lvl>
    <w:lvl w:ilvl="3" w:tplc="A6A23474">
      <w:start w:val="1"/>
      <w:numFmt w:val="bullet"/>
      <w:lvlText w:val=""/>
      <w:lvlJc w:val="left"/>
      <w:pPr>
        <w:ind w:left="2160" w:hanging="360"/>
      </w:pPr>
      <w:rPr>
        <w:rFonts w:ascii="Symbol" w:hAnsi="Symbol"/>
      </w:rPr>
    </w:lvl>
    <w:lvl w:ilvl="4" w:tplc="A92EF3BC">
      <w:start w:val="1"/>
      <w:numFmt w:val="bullet"/>
      <w:lvlText w:val=""/>
      <w:lvlJc w:val="left"/>
      <w:pPr>
        <w:ind w:left="2160" w:hanging="360"/>
      </w:pPr>
      <w:rPr>
        <w:rFonts w:ascii="Symbol" w:hAnsi="Symbol"/>
      </w:rPr>
    </w:lvl>
    <w:lvl w:ilvl="5" w:tplc="19064702">
      <w:start w:val="1"/>
      <w:numFmt w:val="bullet"/>
      <w:lvlText w:val=""/>
      <w:lvlJc w:val="left"/>
      <w:pPr>
        <w:ind w:left="2160" w:hanging="360"/>
      </w:pPr>
      <w:rPr>
        <w:rFonts w:ascii="Symbol" w:hAnsi="Symbol"/>
      </w:rPr>
    </w:lvl>
    <w:lvl w:ilvl="6" w:tplc="AC12D7B2">
      <w:start w:val="1"/>
      <w:numFmt w:val="bullet"/>
      <w:lvlText w:val=""/>
      <w:lvlJc w:val="left"/>
      <w:pPr>
        <w:ind w:left="2160" w:hanging="360"/>
      </w:pPr>
      <w:rPr>
        <w:rFonts w:ascii="Symbol" w:hAnsi="Symbol"/>
      </w:rPr>
    </w:lvl>
    <w:lvl w:ilvl="7" w:tplc="4808DA96">
      <w:start w:val="1"/>
      <w:numFmt w:val="bullet"/>
      <w:lvlText w:val=""/>
      <w:lvlJc w:val="left"/>
      <w:pPr>
        <w:ind w:left="2160" w:hanging="360"/>
      </w:pPr>
      <w:rPr>
        <w:rFonts w:ascii="Symbol" w:hAnsi="Symbol"/>
      </w:rPr>
    </w:lvl>
    <w:lvl w:ilvl="8" w:tplc="30EE97A6">
      <w:start w:val="1"/>
      <w:numFmt w:val="bullet"/>
      <w:lvlText w:val=""/>
      <w:lvlJc w:val="left"/>
      <w:pPr>
        <w:ind w:left="2160" w:hanging="360"/>
      </w:pPr>
      <w:rPr>
        <w:rFonts w:ascii="Symbol" w:hAnsi="Symbol"/>
      </w:rPr>
    </w:lvl>
  </w:abstractNum>
  <w:abstractNum w:abstractNumId="39" w15:restartNumberingAfterBreak="0">
    <w:nsid w:val="6B296164"/>
    <w:multiLevelType w:val="hybridMultilevel"/>
    <w:tmpl w:val="9926F084"/>
    <w:lvl w:ilvl="0" w:tplc="69AA1A6A">
      <w:numFmt w:val="bullet"/>
      <w:lvlText w:val="-"/>
      <w:lvlJc w:val="left"/>
      <w:pPr>
        <w:ind w:left="1996" w:hanging="360"/>
      </w:pPr>
      <w:rPr>
        <w:rFonts w:ascii="Crimson Text" w:eastAsiaTheme="minorEastAsia" w:hAnsi="Crimson Text" w:cstheme="minorBidi" w:hint="default"/>
      </w:rPr>
    </w:lvl>
    <w:lvl w:ilvl="1" w:tplc="FFFFFFFF" w:tentative="1">
      <w:start w:val="1"/>
      <w:numFmt w:val="lowerLetter"/>
      <w:lvlText w:val="%2."/>
      <w:lvlJc w:val="left"/>
      <w:pPr>
        <w:ind w:left="2716" w:hanging="360"/>
      </w:pPr>
    </w:lvl>
    <w:lvl w:ilvl="2" w:tplc="FFFFFFFF" w:tentative="1">
      <w:start w:val="1"/>
      <w:numFmt w:val="lowerRoman"/>
      <w:lvlText w:val="%3."/>
      <w:lvlJc w:val="right"/>
      <w:pPr>
        <w:ind w:left="3436" w:hanging="180"/>
      </w:pPr>
    </w:lvl>
    <w:lvl w:ilvl="3" w:tplc="FFFFFFFF" w:tentative="1">
      <w:start w:val="1"/>
      <w:numFmt w:val="decimal"/>
      <w:lvlText w:val="%4."/>
      <w:lvlJc w:val="left"/>
      <w:pPr>
        <w:ind w:left="4156" w:hanging="360"/>
      </w:pPr>
    </w:lvl>
    <w:lvl w:ilvl="4" w:tplc="FFFFFFFF" w:tentative="1">
      <w:start w:val="1"/>
      <w:numFmt w:val="lowerLetter"/>
      <w:lvlText w:val="%5."/>
      <w:lvlJc w:val="left"/>
      <w:pPr>
        <w:ind w:left="4876" w:hanging="360"/>
      </w:pPr>
    </w:lvl>
    <w:lvl w:ilvl="5" w:tplc="FFFFFFFF" w:tentative="1">
      <w:start w:val="1"/>
      <w:numFmt w:val="lowerRoman"/>
      <w:lvlText w:val="%6."/>
      <w:lvlJc w:val="right"/>
      <w:pPr>
        <w:ind w:left="5596" w:hanging="180"/>
      </w:pPr>
    </w:lvl>
    <w:lvl w:ilvl="6" w:tplc="FFFFFFFF" w:tentative="1">
      <w:start w:val="1"/>
      <w:numFmt w:val="decimal"/>
      <w:lvlText w:val="%7."/>
      <w:lvlJc w:val="left"/>
      <w:pPr>
        <w:ind w:left="6316" w:hanging="360"/>
      </w:pPr>
    </w:lvl>
    <w:lvl w:ilvl="7" w:tplc="FFFFFFFF" w:tentative="1">
      <w:start w:val="1"/>
      <w:numFmt w:val="lowerLetter"/>
      <w:lvlText w:val="%8."/>
      <w:lvlJc w:val="left"/>
      <w:pPr>
        <w:ind w:left="7036" w:hanging="360"/>
      </w:pPr>
    </w:lvl>
    <w:lvl w:ilvl="8" w:tplc="FFFFFFFF" w:tentative="1">
      <w:start w:val="1"/>
      <w:numFmt w:val="lowerRoman"/>
      <w:lvlText w:val="%9."/>
      <w:lvlJc w:val="right"/>
      <w:pPr>
        <w:ind w:left="7756" w:hanging="180"/>
      </w:pPr>
    </w:lvl>
  </w:abstractNum>
  <w:abstractNum w:abstractNumId="40" w15:restartNumberingAfterBreak="0">
    <w:nsid w:val="6F987A97"/>
    <w:multiLevelType w:val="hybridMultilevel"/>
    <w:tmpl w:val="4FA866BE"/>
    <w:lvl w:ilvl="0" w:tplc="041D0001">
      <w:start w:val="1"/>
      <w:numFmt w:val="bullet"/>
      <w:lvlText w:val=""/>
      <w:lvlJc w:val="left"/>
      <w:pPr>
        <w:ind w:left="1080" w:hanging="360"/>
      </w:pPr>
      <w:rPr>
        <w:rFonts w:ascii="Symbol" w:hAnsi="Symbol" w:hint="default"/>
      </w:rPr>
    </w:lvl>
    <w:lvl w:ilvl="1" w:tplc="FFFFFFFF">
      <w:start w:val="1"/>
      <w:numFmt w:val="bullet"/>
      <w:lvlText w:val="o"/>
      <w:lvlJc w:val="left"/>
      <w:pPr>
        <w:ind w:left="1800" w:hanging="360"/>
      </w:pPr>
      <w:rPr>
        <w:rFonts w:ascii="Courier New" w:hAnsi="Courier New" w:cs="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start w:val="1"/>
      <w:numFmt w:val="bullet"/>
      <w:lvlText w:val="o"/>
      <w:lvlJc w:val="left"/>
      <w:pPr>
        <w:ind w:left="3960" w:hanging="360"/>
      </w:pPr>
      <w:rPr>
        <w:rFonts w:ascii="Courier New" w:hAnsi="Courier New" w:cs="Courier New" w:hint="default"/>
      </w:rPr>
    </w:lvl>
    <w:lvl w:ilvl="5" w:tplc="FFFFFFFF">
      <w:start w:val="1"/>
      <w:numFmt w:val="bullet"/>
      <w:lvlText w:val=""/>
      <w:lvlJc w:val="left"/>
      <w:pPr>
        <w:ind w:left="4680" w:hanging="360"/>
      </w:pPr>
      <w:rPr>
        <w:rFonts w:ascii="Wingdings" w:hAnsi="Wingdings" w:hint="default"/>
      </w:rPr>
    </w:lvl>
    <w:lvl w:ilvl="6" w:tplc="FFFFFFFF">
      <w:start w:val="1"/>
      <w:numFmt w:val="bullet"/>
      <w:lvlText w:val=""/>
      <w:lvlJc w:val="left"/>
      <w:pPr>
        <w:ind w:left="5400" w:hanging="360"/>
      </w:pPr>
      <w:rPr>
        <w:rFonts w:ascii="Symbol" w:hAnsi="Symbol" w:hint="default"/>
      </w:rPr>
    </w:lvl>
    <w:lvl w:ilvl="7" w:tplc="FFFFFFFF">
      <w:start w:val="1"/>
      <w:numFmt w:val="bullet"/>
      <w:lvlText w:val="o"/>
      <w:lvlJc w:val="left"/>
      <w:pPr>
        <w:ind w:left="6120" w:hanging="360"/>
      </w:pPr>
      <w:rPr>
        <w:rFonts w:ascii="Courier New" w:hAnsi="Courier New" w:cs="Courier New" w:hint="default"/>
      </w:rPr>
    </w:lvl>
    <w:lvl w:ilvl="8" w:tplc="FFFFFFFF">
      <w:start w:val="1"/>
      <w:numFmt w:val="bullet"/>
      <w:lvlText w:val=""/>
      <w:lvlJc w:val="left"/>
      <w:pPr>
        <w:ind w:left="6840" w:hanging="360"/>
      </w:pPr>
      <w:rPr>
        <w:rFonts w:ascii="Wingdings" w:hAnsi="Wingdings" w:hint="default"/>
      </w:rPr>
    </w:lvl>
  </w:abstractNum>
  <w:abstractNum w:abstractNumId="41" w15:restartNumberingAfterBreak="0">
    <w:nsid w:val="70860632"/>
    <w:multiLevelType w:val="hybridMultilevel"/>
    <w:tmpl w:val="7D3E2514"/>
    <w:lvl w:ilvl="0" w:tplc="97DA34D6">
      <w:start w:val="1"/>
      <w:numFmt w:val="decimal"/>
      <w:lvlText w:val="%1."/>
      <w:lvlJc w:val="left"/>
      <w:pPr>
        <w:ind w:left="1636" w:hanging="360"/>
      </w:pPr>
      <w:rPr>
        <w:rFonts w:hint="default"/>
      </w:rPr>
    </w:lvl>
    <w:lvl w:ilvl="1" w:tplc="041D0019" w:tentative="1">
      <w:start w:val="1"/>
      <w:numFmt w:val="lowerLetter"/>
      <w:lvlText w:val="%2."/>
      <w:lvlJc w:val="left"/>
      <w:pPr>
        <w:ind w:left="2356" w:hanging="360"/>
      </w:pPr>
    </w:lvl>
    <w:lvl w:ilvl="2" w:tplc="041D001B" w:tentative="1">
      <w:start w:val="1"/>
      <w:numFmt w:val="lowerRoman"/>
      <w:lvlText w:val="%3."/>
      <w:lvlJc w:val="right"/>
      <w:pPr>
        <w:ind w:left="3076" w:hanging="180"/>
      </w:pPr>
    </w:lvl>
    <w:lvl w:ilvl="3" w:tplc="041D000F" w:tentative="1">
      <w:start w:val="1"/>
      <w:numFmt w:val="decimal"/>
      <w:lvlText w:val="%4."/>
      <w:lvlJc w:val="left"/>
      <w:pPr>
        <w:ind w:left="3796" w:hanging="360"/>
      </w:pPr>
    </w:lvl>
    <w:lvl w:ilvl="4" w:tplc="041D0019" w:tentative="1">
      <w:start w:val="1"/>
      <w:numFmt w:val="lowerLetter"/>
      <w:lvlText w:val="%5."/>
      <w:lvlJc w:val="left"/>
      <w:pPr>
        <w:ind w:left="4516" w:hanging="360"/>
      </w:pPr>
    </w:lvl>
    <w:lvl w:ilvl="5" w:tplc="041D001B" w:tentative="1">
      <w:start w:val="1"/>
      <w:numFmt w:val="lowerRoman"/>
      <w:lvlText w:val="%6."/>
      <w:lvlJc w:val="right"/>
      <w:pPr>
        <w:ind w:left="5236" w:hanging="180"/>
      </w:pPr>
    </w:lvl>
    <w:lvl w:ilvl="6" w:tplc="041D000F" w:tentative="1">
      <w:start w:val="1"/>
      <w:numFmt w:val="decimal"/>
      <w:lvlText w:val="%7."/>
      <w:lvlJc w:val="left"/>
      <w:pPr>
        <w:ind w:left="5956" w:hanging="360"/>
      </w:pPr>
    </w:lvl>
    <w:lvl w:ilvl="7" w:tplc="041D0019" w:tentative="1">
      <w:start w:val="1"/>
      <w:numFmt w:val="lowerLetter"/>
      <w:lvlText w:val="%8."/>
      <w:lvlJc w:val="left"/>
      <w:pPr>
        <w:ind w:left="6676" w:hanging="360"/>
      </w:pPr>
    </w:lvl>
    <w:lvl w:ilvl="8" w:tplc="041D001B" w:tentative="1">
      <w:start w:val="1"/>
      <w:numFmt w:val="lowerRoman"/>
      <w:lvlText w:val="%9."/>
      <w:lvlJc w:val="right"/>
      <w:pPr>
        <w:ind w:left="7396" w:hanging="180"/>
      </w:pPr>
    </w:lvl>
  </w:abstractNum>
  <w:abstractNum w:abstractNumId="42" w15:restartNumberingAfterBreak="0">
    <w:nsid w:val="73A67453"/>
    <w:multiLevelType w:val="multilevel"/>
    <w:tmpl w:val="16D4075C"/>
    <w:lvl w:ilvl="0">
      <w:start w:val="1"/>
      <w:numFmt w:val="decimal"/>
      <w:pStyle w:val="Numreradlista"/>
      <w:lvlText w:val="%1."/>
      <w:lvlJc w:val="left"/>
      <w:pPr>
        <w:ind w:left="360" w:hanging="360"/>
      </w:pPr>
      <w:rPr>
        <w:rFonts w:hint="default"/>
      </w:rPr>
    </w:lvl>
    <w:lvl w:ilvl="1">
      <w:start w:val="1"/>
      <w:numFmt w:val="lowerLetter"/>
      <w:pStyle w:val="Numreradlista2"/>
      <w:lvlText w:val="%2."/>
      <w:lvlJc w:val="left"/>
      <w:pPr>
        <w:ind w:left="720" w:hanging="360"/>
      </w:pPr>
      <w:rPr>
        <w:rFonts w:hint="default"/>
      </w:rPr>
    </w:lvl>
    <w:lvl w:ilvl="2">
      <w:start w:val="1"/>
      <w:numFmt w:val="lowerRoman"/>
      <w:pStyle w:val="Numreradlista3"/>
      <w:lvlText w:val="%3."/>
      <w:lvlJc w:val="left"/>
      <w:pPr>
        <w:ind w:left="1080" w:hanging="360"/>
      </w:pPr>
      <w:rPr>
        <w:rFonts w:hint="default"/>
      </w:rPr>
    </w:lvl>
    <w:lvl w:ilvl="3">
      <w:start w:val="1"/>
      <w:numFmt w:val="decimal"/>
      <w:pStyle w:val="Numreradlista4"/>
      <w:lvlText w:val="%4)"/>
      <w:lvlJc w:val="left"/>
      <w:pPr>
        <w:ind w:left="1440" w:hanging="360"/>
      </w:pPr>
      <w:rPr>
        <w:rFonts w:hint="default"/>
      </w:rPr>
    </w:lvl>
    <w:lvl w:ilvl="4">
      <w:start w:val="1"/>
      <w:numFmt w:val="lowerLetter"/>
      <w:pStyle w:val="Numreradlista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73B12F39"/>
    <w:multiLevelType w:val="hybridMultilevel"/>
    <w:tmpl w:val="7DC693DE"/>
    <w:lvl w:ilvl="0" w:tplc="69AA1A6A">
      <w:numFmt w:val="bullet"/>
      <w:lvlText w:val="-"/>
      <w:lvlJc w:val="left"/>
      <w:pPr>
        <w:ind w:left="1996" w:hanging="360"/>
      </w:pPr>
      <w:rPr>
        <w:rFonts w:ascii="Crimson Text" w:eastAsiaTheme="minorEastAsia" w:hAnsi="Crimson Text" w:cstheme="minorBidi" w:hint="default"/>
      </w:rPr>
    </w:lvl>
    <w:lvl w:ilvl="1" w:tplc="041D0003" w:tentative="1">
      <w:start w:val="1"/>
      <w:numFmt w:val="bullet"/>
      <w:lvlText w:val="o"/>
      <w:lvlJc w:val="left"/>
      <w:pPr>
        <w:ind w:left="2716" w:hanging="360"/>
      </w:pPr>
      <w:rPr>
        <w:rFonts w:ascii="Courier New" w:hAnsi="Courier New" w:cs="Courier New" w:hint="default"/>
      </w:rPr>
    </w:lvl>
    <w:lvl w:ilvl="2" w:tplc="041D0005" w:tentative="1">
      <w:start w:val="1"/>
      <w:numFmt w:val="bullet"/>
      <w:lvlText w:val=""/>
      <w:lvlJc w:val="left"/>
      <w:pPr>
        <w:ind w:left="3436" w:hanging="360"/>
      </w:pPr>
      <w:rPr>
        <w:rFonts w:ascii="Wingdings" w:hAnsi="Wingdings" w:hint="default"/>
      </w:rPr>
    </w:lvl>
    <w:lvl w:ilvl="3" w:tplc="041D0001" w:tentative="1">
      <w:start w:val="1"/>
      <w:numFmt w:val="bullet"/>
      <w:lvlText w:val=""/>
      <w:lvlJc w:val="left"/>
      <w:pPr>
        <w:ind w:left="4156" w:hanging="360"/>
      </w:pPr>
      <w:rPr>
        <w:rFonts w:ascii="Symbol" w:hAnsi="Symbol" w:hint="default"/>
      </w:rPr>
    </w:lvl>
    <w:lvl w:ilvl="4" w:tplc="041D0003" w:tentative="1">
      <w:start w:val="1"/>
      <w:numFmt w:val="bullet"/>
      <w:lvlText w:val="o"/>
      <w:lvlJc w:val="left"/>
      <w:pPr>
        <w:ind w:left="4876" w:hanging="360"/>
      </w:pPr>
      <w:rPr>
        <w:rFonts w:ascii="Courier New" w:hAnsi="Courier New" w:cs="Courier New" w:hint="default"/>
      </w:rPr>
    </w:lvl>
    <w:lvl w:ilvl="5" w:tplc="041D0005" w:tentative="1">
      <w:start w:val="1"/>
      <w:numFmt w:val="bullet"/>
      <w:lvlText w:val=""/>
      <w:lvlJc w:val="left"/>
      <w:pPr>
        <w:ind w:left="5596" w:hanging="360"/>
      </w:pPr>
      <w:rPr>
        <w:rFonts w:ascii="Wingdings" w:hAnsi="Wingdings" w:hint="default"/>
      </w:rPr>
    </w:lvl>
    <w:lvl w:ilvl="6" w:tplc="041D0001" w:tentative="1">
      <w:start w:val="1"/>
      <w:numFmt w:val="bullet"/>
      <w:lvlText w:val=""/>
      <w:lvlJc w:val="left"/>
      <w:pPr>
        <w:ind w:left="6316" w:hanging="360"/>
      </w:pPr>
      <w:rPr>
        <w:rFonts w:ascii="Symbol" w:hAnsi="Symbol" w:hint="default"/>
      </w:rPr>
    </w:lvl>
    <w:lvl w:ilvl="7" w:tplc="041D0003" w:tentative="1">
      <w:start w:val="1"/>
      <w:numFmt w:val="bullet"/>
      <w:lvlText w:val="o"/>
      <w:lvlJc w:val="left"/>
      <w:pPr>
        <w:ind w:left="7036" w:hanging="360"/>
      </w:pPr>
      <w:rPr>
        <w:rFonts w:ascii="Courier New" w:hAnsi="Courier New" w:cs="Courier New" w:hint="default"/>
      </w:rPr>
    </w:lvl>
    <w:lvl w:ilvl="8" w:tplc="041D0005" w:tentative="1">
      <w:start w:val="1"/>
      <w:numFmt w:val="bullet"/>
      <w:lvlText w:val=""/>
      <w:lvlJc w:val="left"/>
      <w:pPr>
        <w:ind w:left="7756" w:hanging="360"/>
      </w:pPr>
      <w:rPr>
        <w:rFonts w:ascii="Wingdings" w:hAnsi="Wingdings" w:hint="default"/>
      </w:rPr>
    </w:lvl>
  </w:abstractNum>
  <w:abstractNum w:abstractNumId="44" w15:restartNumberingAfterBreak="0">
    <w:nsid w:val="73DF0E62"/>
    <w:multiLevelType w:val="multilevel"/>
    <w:tmpl w:val="ECDA136C"/>
    <w:lvl w:ilvl="0">
      <w:start w:val="2"/>
      <w:numFmt w:val="decimal"/>
      <w:lvlText w:val="%1"/>
      <w:lvlJc w:val="left"/>
      <w:pPr>
        <w:ind w:left="360" w:hanging="360"/>
      </w:pPr>
      <w:rPr>
        <w:rFonts w:hint="default"/>
      </w:rPr>
    </w:lvl>
    <w:lvl w:ilvl="1">
      <w:start w:val="4"/>
      <w:numFmt w:val="decimal"/>
      <w:lvlText w:val="%1.%2"/>
      <w:lvlJc w:val="left"/>
      <w:pPr>
        <w:ind w:left="2356" w:hanging="360"/>
      </w:pPr>
      <w:rPr>
        <w:rFonts w:hint="default"/>
      </w:rPr>
    </w:lvl>
    <w:lvl w:ilvl="2">
      <w:start w:val="1"/>
      <w:numFmt w:val="decimal"/>
      <w:lvlText w:val="%1.%2.%3"/>
      <w:lvlJc w:val="left"/>
      <w:pPr>
        <w:ind w:left="4712" w:hanging="720"/>
      </w:pPr>
      <w:rPr>
        <w:rFonts w:hint="default"/>
      </w:rPr>
    </w:lvl>
    <w:lvl w:ilvl="3">
      <w:start w:val="1"/>
      <w:numFmt w:val="decimal"/>
      <w:lvlText w:val="%1.%2.%3.%4"/>
      <w:lvlJc w:val="left"/>
      <w:pPr>
        <w:ind w:left="6708" w:hanging="720"/>
      </w:pPr>
      <w:rPr>
        <w:rFonts w:hint="default"/>
      </w:rPr>
    </w:lvl>
    <w:lvl w:ilvl="4">
      <w:start w:val="1"/>
      <w:numFmt w:val="decimal"/>
      <w:lvlText w:val="%1.%2.%3.%4.%5"/>
      <w:lvlJc w:val="left"/>
      <w:pPr>
        <w:ind w:left="9064" w:hanging="1080"/>
      </w:pPr>
      <w:rPr>
        <w:rFonts w:hint="default"/>
      </w:rPr>
    </w:lvl>
    <w:lvl w:ilvl="5">
      <w:start w:val="1"/>
      <w:numFmt w:val="decimal"/>
      <w:lvlText w:val="%1.%2.%3.%4.%5.%6"/>
      <w:lvlJc w:val="left"/>
      <w:pPr>
        <w:ind w:left="11060" w:hanging="1080"/>
      </w:pPr>
      <w:rPr>
        <w:rFonts w:hint="default"/>
      </w:rPr>
    </w:lvl>
    <w:lvl w:ilvl="6">
      <w:start w:val="1"/>
      <w:numFmt w:val="decimal"/>
      <w:lvlText w:val="%1.%2.%3.%4.%5.%6.%7"/>
      <w:lvlJc w:val="left"/>
      <w:pPr>
        <w:ind w:left="13416" w:hanging="1440"/>
      </w:pPr>
      <w:rPr>
        <w:rFonts w:hint="default"/>
      </w:rPr>
    </w:lvl>
    <w:lvl w:ilvl="7">
      <w:start w:val="1"/>
      <w:numFmt w:val="decimal"/>
      <w:lvlText w:val="%1.%2.%3.%4.%5.%6.%7.%8"/>
      <w:lvlJc w:val="left"/>
      <w:pPr>
        <w:ind w:left="15412" w:hanging="1440"/>
      </w:pPr>
      <w:rPr>
        <w:rFonts w:hint="default"/>
      </w:rPr>
    </w:lvl>
    <w:lvl w:ilvl="8">
      <w:start w:val="1"/>
      <w:numFmt w:val="decimal"/>
      <w:lvlText w:val="%1.%2.%3.%4.%5.%6.%7.%8.%9"/>
      <w:lvlJc w:val="left"/>
      <w:pPr>
        <w:ind w:left="17408" w:hanging="1440"/>
      </w:pPr>
      <w:rPr>
        <w:rFonts w:hint="default"/>
      </w:rPr>
    </w:lvl>
  </w:abstractNum>
  <w:abstractNum w:abstractNumId="45" w15:restartNumberingAfterBreak="0">
    <w:nsid w:val="7A6A1660"/>
    <w:multiLevelType w:val="hybridMultilevel"/>
    <w:tmpl w:val="36F85470"/>
    <w:lvl w:ilvl="0" w:tplc="69AA1A6A">
      <w:numFmt w:val="bullet"/>
      <w:lvlText w:val="-"/>
      <w:lvlJc w:val="left"/>
      <w:pPr>
        <w:ind w:left="1996" w:hanging="360"/>
      </w:pPr>
      <w:rPr>
        <w:rFonts w:ascii="Crimson Text" w:eastAsiaTheme="minorEastAsia" w:hAnsi="Crimson Text" w:cstheme="minorBidi" w:hint="default"/>
      </w:rPr>
    </w:lvl>
    <w:lvl w:ilvl="1" w:tplc="041D0003" w:tentative="1">
      <w:start w:val="1"/>
      <w:numFmt w:val="bullet"/>
      <w:lvlText w:val="o"/>
      <w:lvlJc w:val="left"/>
      <w:pPr>
        <w:ind w:left="2716" w:hanging="360"/>
      </w:pPr>
      <w:rPr>
        <w:rFonts w:ascii="Courier New" w:hAnsi="Courier New" w:cs="Courier New" w:hint="default"/>
      </w:rPr>
    </w:lvl>
    <w:lvl w:ilvl="2" w:tplc="041D0005" w:tentative="1">
      <w:start w:val="1"/>
      <w:numFmt w:val="bullet"/>
      <w:lvlText w:val=""/>
      <w:lvlJc w:val="left"/>
      <w:pPr>
        <w:ind w:left="3436" w:hanging="360"/>
      </w:pPr>
      <w:rPr>
        <w:rFonts w:ascii="Wingdings" w:hAnsi="Wingdings" w:hint="default"/>
      </w:rPr>
    </w:lvl>
    <w:lvl w:ilvl="3" w:tplc="041D0001" w:tentative="1">
      <w:start w:val="1"/>
      <w:numFmt w:val="bullet"/>
      <w:lvlText w:val=""/>
      <w:lvlJc w:val="left"/>
      <w:pPr>
        <w:ind w:left="4156" w:hanging="360"/>
      </w:pPr>
      <w:rPr>
        <w:rFonts w:ascii="Symbol" w:hAnsi="Symbol" w:hint="default"/>
      </w:rPr>
    </w:lvl>
    <w:lvl w:ilvl="4" w:tplc="041D0003" w:tentative="1">
      <w:start w:val="1"/>
      <w:numFmt w:val="bullet"/>
      <w:lvlText w:val="o"/>
      <w:lvlJc w:val="left"/>
      <w:pPr>
        <w:ind w:left="4876" w:hanging="360"/>
      </w:pPr>
      <w:rPr>
        <w:rFonts w:ascii="Courier New" w:hAnsi="Courier New" w:cs="Courier New" w:hint="default"/>
      </w:rPr>
    </w:lvl>
    <w:lvl w:ilvl="5" w:tplc="041D0005" w:tentative="1">
      <w:start w:val="1"/>
      <w:numFmt w:val="bullet"/>
      <w:lvlText w:val=""/>
      <w:lvlJc w:val="left"/>
      <w:pPr>
        <w:ind w:left="5596" w:hanging="360"/>
      </w:pPr>
      <w:rPr>
        <w:rFonts w:ascii="Wingdings" w:hAnsi="Wingdings" w:hint="default"/>
      </w:rPr>
    </w:lvl>
    <w:lvl w:ilvl="6" w:tplc="041D0001" w:tentative="1">
      <w:start w:val="1"/>
      <w:numFmt w:val="bullet"/>
      <w:lvlText w:val=""/>
      <w:lvlJc w:val="left"/>
      <w:pPr>
        <w:ind w:left="6316" w:hanging="360"/>
      </w:pPr>
      <w:rPr>
        <w:rFonts w:ascii="Symbol" w:hAnsi="Symbol" w:hint="default"/>
      </w:rPr>
    </w:lvl>
    <w:lvl w:ilvl="7" w:tplc="041D0003" w:tentative="1">
      <w:start w:val="1"/>
      <w:numFmt w:val="bullet"/>
      <w:lvlText w:val="o"/>
      <w:lvlJc w:val="left"/>
      <w:pPr>
        <w:ind w:left="7036" w:hanging="360"/>
      </w:pPr>
      <w:rPr>
        <w:rFonts w:ascii="Courier New" w:hAnsi="Courier New" w:cs="Courier New" w:hint="default"/>
      </w:rPr>
    </w:lvl>
    <w:lvl w:ilvl="8" w:tplc="041D0005" w:tentative="1">
      <w:start w:val="1"/>
      <w:numFmt w:val="bullet"/>
      <w:lvlText w:val=""/>
      <w:lvlJc w:val="left"/>
      <w:pPr>
        <w:ind w:left="7756" w:hanging="360"/>
      </w:pPr>
      <w:rPr>
        <w:rFonts w:ascii="Wingdings" w:hAnsi="Wingdings" w:hint="default"/>
      </w:rPr>
    </w:lvl>
  </w:abstractNum>
  <w:abstractNum w:abstractNumId="46" w15:restartNumberingAfterBreak="0">
    <w:nsid w:val="7FFB0471"/>
    <w:multiLevelType w:val="hybridMultilevel"/>
    <w:tmpl w:val="06E62650"/>
    <w:lvl w:ilvl="0" w:tplc="5164DE78">
      <w:start w:val="1"/>
      <w:numFmt w:val="bullet"/>
      <w:lvlText w:val=""/>
      <w:lvlJc w:val="left"/>
      <w:pPr>
        <w:ind w:left="2160" w:hanging="360"/>
      </w:pPr>
      <w:rPr>
        <w:rFonts w:ascii="Symbol" w:hAnsi="Symbol"/>
      </w:rPr>
    </w:lvl>
    <w:lvl w:ilvl="1" w:tplc="5A04CE44">
      <w:start w:val="1"/>
      <w:numFmt w:val="bullet"/>
      <w:lvlText w:val=""/>
      <w:lvlJc w:val="left"/>
      <w:pPr>
        <w:ind w:left="2160" w:hanging="360"/>
      </w:pPr>
      <w:rPr>
        <w:rFonts w:ascii="Symbol" w:hAnsi="Symbol"/>
      </w:rPr>
    </w:lvl>
    <w:lvl w:ilvl="2" w:tplc="8E1676F0">
      <w:start w:val="1"/>
      <w:numFmt w:val="bullet"/>
      <w:lvlText w:val=""/>
      <w:lvlJc w:val="left"/>
      <w:pPr>
        <w:ind w:left="2160" w:hanging="360"/>
      </w:pPr>
      <w:rPr>
        <w:rFonts w:ascii="Symbol" w:hAnsi="Symbol"/>
      </w:rPr>
    </w:lvl>
    <w:lvl w:ilvl="3" w:tplc="4C6C1976">
      <w:start w:val="1"/>
      <w:numFmt w:val="bullet"/>
      <w:lvlText w:val=""/>
      <w:lvlJc w:val="left"/>
      <w:pPr>
        <w:ind w:left="2160" w:hanging="360"/>
      </w:pPr>
      <w:rPr>
        <w:rFonts w:ascii="Symbol" w:hAnsi="Symbol"/>
      </w:rPr>
    </w:lvl>
    <w:lvl w:ilvl="4" w:tplc="390AA9AC">
      <w:start w:val="1"/>
      <w:numFmt w:val="bullet"/>
      <w:lvlText w:val=""/>
      <w:lvlJc w:val="left"/>
      <w:pPr>
        <w:ind w:left="2160" w:hanging="360"/>
      </w:pPr>
      <w:rPr>
        <w:rFonts w:ascii="Symbol" w:hAnsi="Symbol"/>
      </w:rPr>
    </w:lvl>
    <w:lvl w:ilvl="5" w:tplc="CA0EF5CC">
      <w:start w:val="1"/>
      <w:numFmt w:val="bullet"/>
      <w:lvlText w:val=""/>
      <w:lvlJc w:val="left"/>
      <w:pPr>
        <w:ind w:left="2160" w:hanging="360"/>
      </w:pPr>
      <w:rPr>
        <w:rFonts w:ascii="Symbol" w:hAnsi="Symbol"/>
      </w:rPr>
    </w:lvl>
    <w:lvl w:ilvl="6" w:tplc="5DA858D4">
      <w:start w:val="1"/>
      <w:numFmt w:val="bullet"/>
      <w:lvlText w:val=""/>
      <w:lvlJc w:val="left"/>
      <w:pPr>
        <w:ind w:left="2160" w:hanging="360"/>
      </w:pPr>
      <w:rPr>
        <w:rFonts w:ascii="Symbol" w:hAnsi="Symbol"/>
      </w:rPr>
    </w:lvl>
    <w:lvl w:ilvl="7" w:tplc="20D61ADE">
      <w:start w:val="1"/>
      <w:numFmt w:val="bullet"/>
      <w:lvlText w:val=""/>
      <w:lvlJc w:val="left"/>
      <w:pPr>
        <w:ind w:left="2160" w:hanging="360"/>
      </w:pPr>
      <w:rPr>
        <w:rFonts w:ascii="Symbol" w:hAnsi="Symbol"/>
      </w:rPr>
    </w:lvl>
    <w:lvl w:ilvl="8" w:tplc="3E7C7B3E">
      <w:start w:val="1"/>
      <w:numFmt w:val="bullet"/>
      <w:lvlText w:val=""/>
      <w:lvlJc w:val="left"/>
      <w:pPr>
        <w:ind w:left="2160" w:hanging="360"/>
      </w:pPr>
      <w:rPr>
        <w:rFonts w:ascii="Symbol" w:hAnsi="Symbol"/>
      </w:rPr>
    </w:lvl>
  </w:abstractNum>
  <w:num w:numId="1" w16cid:durableId="1028410373">
    <w:abstractNumId w:val="42"/>
  </w:num>
  <w:num w:numId="2" w16cid:durableId="286856674">
    <w:abstractNumId w:val="1"/>
  </w:num>
  <w:num w:numId="3" w16cid:durableId="956567168">
    <w:abstractNumId w:val="9"/>
  </w:num>
  <w:num w:numId="4" w16cid:durableId="433673373">
    <w:abstractNumId w:val="32"/>
  </w:num>
  <w:num w:numId="5" w16cid:durableId="1382366955">
    <w:abstractNumId w:val="5"/>
  </w:num>
  <w:num w:numId="6" w16cid:durableId="1974173038">
    <w:abstractNumId w:val="17"/>
  </w:num>
  <w:num w:numId="7" w16cid:durableId="1705516674">
    <w:abstractNumId w:val="23"/>
  </w:num>
  <w:num w:numId="8" w16cid:durableId="1867936913">
    <w:abstractNumId w:val="14"/>
  </w:num>
  <w:num w:numId="9" w16cid:durableId="1843272320">
    <w:abstractNumId w:val="34"/>
  </w:num>
  <w:num w:numId="10" w16cid:durableId="2033023527">
    <w:abstractNumId w:val="45"/>
  </w:num>
  <w:num w:numId="11" w16cid:durableId="1420787477">
    <w:abstractNumId w:val="4"/>
  </w:num>
  <w:num w:numId="12" w16cid:durableId="1103843899">
    <w:abstractNumId w:val="43"/>
  </w:num>
  <w:num w:numId="13" w16cid:durableId="762647066">
    <w:abstractNumId w:val="10"/>
  </w:num>
  <w:num w:numId="14" w16cid:durableId="443232209">
    <w:abstractNumId w:val="8"/>
  </w:num>
  <w:num w:numId="15" w16cid:durableId="416639131">
    <w:abstractNumId w:val="41"/>
  </w:num>
  <w:num w:numId="16" w16cid:durableId="564029421">
    <w:abstractNumId w:val="21"/>
  </w:num>
  <w:num w:numId="17" w16cid:durableId="1484128879">
    <w:abstractNumId w:val="6"/>
  </w:num>
  <w:num w:numId="18" w16cid:durableId="821429277">
    <w:abstractNumId w:val="2"/>
  </w:num>
  <w:num w:numId="19" w16cid:durableId="2053533874">
    <w:abstractNumId w:val="20"/>
  </w:num>
  <w:num w:numId="20" w16cid:durableId="978924477">
    <w:abstractNumId w:val="24"/>
  </w:num>
  <w:num w:numId="21" w16cid:durableId="551696815">
    <w:abstractNumId w:val="16"/>
  </w:num>
  <w:num w:numId="22" w16cid:durableId="21825594">
    <w:abstractNumId w:val="39"/>
  </w:num>
  <w:num w:numId="23" w16cid:durableId="1994333686">
    <w:abstractNumId w:val="25"/>
  </w:num>
  <w:num w:numId="24" w16cid:durableId="1193572561">
    <w:abstractNumId w:val="19"/>
  </w:num>
  <w:num w:numId="25" w16cid:durableId="455569585">
    <w:abstractNumId w:val="7"/>
  </w:num>
  <w:num w:numId="26" w16cid:durableId="317850534">
    <w:abstractNumId w:val="22"/>
  </w:num>
  <w:num w:numId="27" w16cid:durableId="2050108837">
    <w:abstractNumId w:val="29"/>
  </w:num>
  <w:num w:numId="28" w16cid:durableId="1593664859">
    <w:abstractNumId w:val="13"/>
  </w:num>
  <w:num w:numId="29" w16cid:durableId="1480532204">
    <w:abstractNumId w:val="40"/>
  </w:num>
  <w:num w:numId="30" w16cid:durableId="1096513989">
    <w:abstractNumId w:val="26"/>
  </w:num>
  <w:num w:numId="31" w16cid:durableId="1277441387">
    <w:abstractNumId w:val="31"/>
  </w:num>
  <w:num w:numId="32" w16cid:durableId="923688449">
    <w:abstractNumId w:val="15"/>
  </w:num>
  <w:num w:numId="33" w16cid:durableId="298608197">
    <w:abstractNumId w:val="12"/>
  </w:num>
  <w:num w:numId="34" w16cid:durableId="1237400683">
    <w:abstractNumId w:val="3"/>
  </w:num>
  <w:num w:numId="35" w16cid:durableId="1408920037">
    <w:abstractNumId w:val="36"/>
  </w:num>
  <w:num w:numId="36" w16cid:durableId="233861522">
    <w:abstractNumId w:val="18"/>
  </w:num>
  <w:num w:numId="37" w16cid:durableId="1464008928">
    <w:abstractNumId w:val="28"/>
  </w:num>
  <w:num w:numId="38" w16cid:durableId="2051413619">
    <w:abstractNumId w:val="30"/>
  </w:num>
  <w:num w:numId="39" w16cid:durableId="1263563749">
    <w:abstractNumId w:val="35"/>
  </w:num>
  <w:num w:numId="40" w16cid:durableId="1127897119">
    <w:abstractNumId w:val="44"/>
  </w:num>
  <w:num w:numId="41" w16cid:durableId="456342458">
    <w:abstractNumId w:val="0"/>
  </w:num>
  <w:num w:numId="42" w16cid:durableId="2071267775">
    <w:abstractNumId w:val="37"/>
  </w:num>
  <w:num w:numId="43" w16cid:durableId="1006664492">
    <w:abstractNumId w:val="33"/>
  </w:num>
  <w:num w:numId="44" w16cid:durableId="1157497475">
    <w:abstractNumId w:val="46"/>
  </w:num>
  <w:num w:numId="45" w16cid:durableId="1615594397">
    <w:abstractNumId w:val="27"/>
  </w:num>
  <w:num w:numId="46" w16cid:durableId="897089490">
    <w:abstractNumId w:val="38"/>
  </w:num>
  <w:num w:numId="47" w16cid:durableId="454374667">
    <w:abstractNumId w:val="11"/>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203"/>
    <w:rsid w:val="00000C22"/>
    <w:rsid w:val="00000D55"/>
    <w:rsid w:val="000028E1"/>
    <w:rsid w:val="00002F44"/>
    <w:rsid w:val="0001097E"/>
    <w:rsid w:val="0001157A"/>
    <w:rsid w:val="0001283D"/>
    <w:rsid w:val="00014975"/>
    <w:rsid w:val="000150FD"/>
    <w:rsid w:val="00023CF5"/>
    <w:rsid w:val="00026722"/>
    <w:rsid w:val="000269B6"/>
    <w:rsid w:val="000304A9"/>
    <w:rsid w:val="00030A65"/>
    <w:rsid w:val="00031DB3"/>
    <w:rsid w:val="00033D62"/>
    <w:rsid w:val="0003442E"/>
    <w:rsid w:val="00035827"/>
    <w:rsid w:val="00035B9D"/>
    <w:rsid w:val="00036926"/>
    <w:rsid w:val="000371C5"/>
    <w:rsid w:val="000428AA"/>
    <w:rsid w:val="00042D7B"/>
    <w:rsid w:val="0004559C"/>
    <w:rsid w:val="00054EA1"/>
    <w:rsid w:val="00056269"/>
    <w:rsid w:val="00057145"/>
    <w:rsid w:val="00057174"/>
    <w:rsid w:val="00066584"/>
    <w:rsid w:val="000669F5"/>
    <w:rsid w:val="00070FA3"/>
    <w:rsid w:val="00071D1E"/>
    <w:rsid w:val="00071EFF"/>
    <w:rsid w:val="00074023"/>
    <w:rsid w:val="000755B4"/>
    <w:rsid w:val="00075EB0"/>
    <w:rsid w:val="00077903"/>
    <w:rsid w:val="00081E07"/>
    <w:rsid w:val="000822F8"/>
    <w:rsid w:val="000827A4"/>
    <w:rsid w:val="00083807"/>
    <w:rsid w:val="00085380"/>
    <w:rsid w:val="0008654E"/>
    <w:rsid w:val="0008702D"/>
    <w:rsid w:val="000879D1"/>
    <w:rsid w:val="00091D4A"/>
    <w:rsid w:val="000927CE"/>
    <w:rsid w:val="000932D8"/>
    <w:rsid w:val="00093AEF"/>
    <w:rsid w:val="00093B77"/>
    <w:rsid w:val="000A076F"/>
    <w:rsid w:val="000A259F"/>
    <w:rsid w:val="000A2D8F"/>
    <w:rsid w:val="000A5C51"/>
    <w:rsid w:val="000A5E71"/>
    <w:rsid w:val="000A6D5C"/>
    <w:rsid w:val="000A78EA"/>
    <w:rsid w:val="000B1388"/>
    <w:rsid w:val="000B1A84"/>
    <w:rsid w:val="000B2952"/>
    <w:rsid w:val="000B358C"/>
    <w:rsid w:val="000B3F48"/>
    <w:rsid w:val="000B428E"/>
    <w:rsid w:val="000C065F"/>
    <w:rsid w:val="000C45CC"/>
    <w:rsid w:val="000C5018"/>
    <w:rsid w:val="000C60F9"/>
    <w:rsid w:val="000C77A2"/>
    <w:rsid w:val="000D29F7"/>
    <w:rsid w:val="000D4286"/>
    <w:rsid w:val="000D4AAA"/>
    <w:rsid w:val="000D7867"/>
    <w:rsid w:val="000D787A"/>
    <w:rsid w:val="000E432E"/>
    <w:rsid w:val="000E608E"/>
    <w:rsid w:val="000E6D86"/>
    <w:rsid w:val="000E6EEE"/>
    <w:rsid w:val="000F07CC"/>
    <w:rsid w:val="000F52D5"/>
    <w:rsid w:val="000F55C0"/>
    <w:rsid w:val="000F5C9B"/>
    <w:rsid w:val="00100362"/>
    <w:rsid w:val="00101013"/>
    <w:rsid w:val="0010110E"/>
    <w:rsid w:val="00101D70"/>
    <w:rsid w:val="0010206C"/>
    <w:rsid w:val="00103272"/>
    <w:rsid w:val="00104807"/>
    <w:rsid w:val="00106A30"/>
    <w:rsid w:val="00106E6E"/>
    <w:rsid w:val="0010766B"/>
    <w:rsid w:val="00107F89"/>
    <w:rsid w:val="0011207E"/>
    <w:rsid w:val="001156B7"/>
    <w:rsid w:val="00121C43"/>
    <w:rsid w:val="00125058"/>
    <w:rsid w:val="00125602"/>
    <w:rsid w:val="00130F32"/>
    <w:rsid w:val="001319B3"/>
    <w:rsid w:val="00134E5F"/>
    <w:rsid w:val="00135046"/>
    <w:rsid w:val="001357F5"/>
    <w:rsid w:val="00136C6B"/>
    <w:rsid w:val="001417CF"/>
    <w:rsid w:val="00141908"/>
    <w:rsid w:val="00141BB6"/>
    <w:rsid w:val="00142503"/>
    <w:rsid w:val="00142663"/>
    <w:rsid w:val="0014281B"/>
    <w:rsid w:val="001440F4"/>
    <w:rsid w:val="0014462A"/>
    <w:rsid w:val="00146B4F"/>
    <w:rsid w:val="00150129"/>
    <w:rsid w:val="00150D9D"/>
    <w:rsid w:val="00153598"/>
    <w:rsid w:val="00153A93"/>
    <w:rsid w:val="0015415D"/>
    <w:rsid w:val="00155160"/>
    <w:rsid w:val="001566EE"/>
    <w:rsid w:val="0016034F"/>
    <w:rsid w:val="0016157B"/>
    <w:rsid w:val="00161DBA"/>
    <w:rsid w:val="001639AD"/>
    <w:rsid w:val="00167C56"/>
    <w:rsid w:val="001740F7"/>
    <w:rsid w:val="00174E9A"/>
    <w:rsid w:val="00182C87"/>
    <w:rsid w:val="001833C4"/>
    <w:rsid w:val="00184819"/>
    <w:rsid w:val="00184D34"/>
    <w:rsid w:val="00187EB7"/>
    <w:rsid w:val="00192368"/>
    <w:rsid w:val="0019472F"/>
    <w:rsid w:val="0019680D"/>
    <w:rsid w:val="00196E1A"/>
    <w:rsid w:val="001A01AA"/>
    <w:rsid w:val="001A2AEC"/>
    <w:rsid w:val="001A3C04"/>
    <w:rsid w:val="001A4EC2"/>
    <w:rsid w:val="001A5DFD"/>
    <w:rsid w:val="001A7D3F"/>
    <w:rsid w:val="001B139E"/>
    <w:rsid w:val="001B2002"/>
    <w:rsid w:val="001B242C"/>
    <w:rsid w:val="001B2488"/>
    <w:rsid w:val="001B4BB9"/>
    <w:rsid w:val="001B7CE4"/>
    <w:rsid w:val="001D1452"/>
    <w:rsid w:val="001D4174"/>
    <w:rsid w:val="001D46E2"/>
    <w:rsid w:val="001D5494"/>
    <w:rsid w:val="001E3ECE"/>
    <w:rsid w:val="001E71A6"/>
    <w:rsid w:val="001F30A1"/>
    <w:rsid w:val="001F35C7"/>
    <w:rsid w:val="001F52DC"/>
    <w:rsid w:val="00201589"/>
    <w:rsid w:val="00206FC8"/>
    <w:rsid w:val="002107DD"/>
    <w:rsid w:val="002140D0"/>
    <w:rsid w:val="0021756B"/>
    <w:rsid w:val="00220B93"/>
    <w:rsid w:val="00220D4C"/>
    <w:rsid w:val="00224116"/>
    <w:rsid w:val="00227625"/>
    <w:rsid w:val="002308CB"/>
    <w:rsid w:val="00232140"/>
    <w:rsid w:val="0023309C"/>
    <w:rsid w:val="0023408D"/>
    <w:rsid w:val="002346A2"/>
    <w:rsid w:val="002346C1"/>
    <w:rsid w:val="0023489B"/>
    <w:rsid w:val="00235637"/>
    <w:rsid w:val="00236375"/>
    <w:rsid w:val="0023646A"/>
    <w:rsid w:val="00237D8B"/>
    <w:rsid w:val="00241478"/>
    <w:rsid w:val="002457E2"/>
    <w:rsid w:val="00250145"/>
    <w:rsid w:val="00250F48"/>
    <w:rsid w:val="00255266"/>
    <w:rsid w:val="00256C94"/>
    <w:rsid w:val="00256CDA"/>
    <w:rsid w:val="002611BD"/>
    <w:rsid w:val="00262E47"/>
    <w:rsid w:val="002635A5"/>
    <w:rsid w:val="002719E2"/>
    <w:rsid w:val="00273D69"/>
    <w:rsid w:val="002772FF"/>
    <w:rsid w:val="00280DEC"/>
    <w:rsid w:val="00281869"/>
    <w:rsid w:val="00282703"/>
    <w:rsid w:val="002837CA"/>
    <w:rsid w:val="002876B8"/>
    <w:rsid w:val="00290110"/>
    <w:rsid w:val="00291B92"/>
    <w:rsid w:val="00292BA2"/>
    <w:rsid w:val="00292F0A"/>
    <w:rsid w:val="00294915"/>
    <w:rsid w:val="002967FF"/>
    <w:rsid w:val="002A14A3"/>
    <w:rsid w:val="002A223C"/>
    <w:rsid w:val="002A3BB5"/>
    <w:rsid w:val="002A6C64"/>
    <w:rsid w:val="002B0328"/>
    <w:rsid w:val="002B1072"/>
    <w:rsid w:val="002B2523"/>
    <w:rsid w:val="002B4909"/>
    <w:rsid w:val="002B5CF5"/>
    <w:rsid w:val="002B5FFC"/>
    <w:rsid w:val="002B793A"/>
    <w:rsid w:val="002C165B"/>
    <w:rsid w:val="002C2B1C"/>
    <w:rsid w:val="002C3FDB"/>
    <w:rsid w:val="002C5BBD"/>
    <w:rsid w:val="002C708E"/>
    <w:rsid w:val="002C736B"/>
    <w:rsid w:val="002C76A4"/>
    <w:rsid w:val="002D1713"/>
    <w:rsid w:val="002D476E"/>
    <w:rsid w:val="002D4B40"/>
    <w:rsid w:val="002D55F3"/>
    <w:rsid w:val="002D59B5"/>
    <w:rsid w:val="002D744C"/>
    <w:rsid w:val="002F42A2"/>
    <w:rsid w:val="002F5706"/>
    <w:rsid w:val="002F7366"/>
    <w:rsid w:val="00303A51"/>
    <w:rsid w:val="00303C1E"/>
    <w:rsid w:val="00304FA3"/>
    <w:rsid w:val="003054AE"/>
    <w:rsid w:val="00306E72"/>
    <w:rsid w:val="0031252C"/>
    <w:rsid w:val="00314F4B"/>
    <w:rsid w:val="003155CF"/>
    <w:rsid w:val="0031778A"/>
    <w:rsid w:val="00320BF0"/>
    <w:rsid w:val="00324BC6"/>
    <w:rsid w:val="00327890"/>
    <w:rsid w:val="00327B23"/>
    <w:rsid w:val="00327F39"/>
    <w:rsid w:val="00337C3E"/>
    <w:rsid w:val="003412D6"/>
    <w:rsid w:val="003424B3"/>
    <w:rsid w:val="00343FF9"/>
    <w:rsid w:val="00344551"/>
    <w:rsid w:val="0034468C"/>
    <w:rsid w:val="00345DE1"/>
    <w:rsid w:val="0035044E"/>
    <w:rsid w:val="0035373C"/>
    <w:rsid w:val="00353DE7"/>
    <w:rsid w:val="00356670"/>
    <w:rsid w:val="0035747F"/>
    <w:rsid w:val="0036067A"/>
    <w:rsid w:val="0036184B"/>
    <w:rsid w:val="00361AAD"/>
    <w:rsid w:val="0036416D"/>
    <w:rsid w:val="00365EE4"/>
    <w:rsid w:val="00367F1A"/>
    <w:rsid w:val="00370529"/>
    <w:rsid w:val="00370CAF"/>
    <w:rsid w:val="0037242A"/>
    <w:rsid w:val="0037262A"/>
    <w:rsid w:val="00380C43"/>
    <w:rsid w:val="003818AF"/>
    <w:rsid w:val="003833C4"/>
    <w:rsid w:val="003860A8"/>
    <w:rsid w:val="0039131A"/>
    <w:rsid w:val="003914D5"/>
    <w:rsid w:val="0039215C"/>
    <w:rsid w:val="00392160"/>
    <w:rsid w:val="003977E2"/>
    <w:rsid w:val="003A0C7F"/>
    <w:rsid w:val="003A0FEC"/>
    <w:rsid w:val="003A28C6"/>
    <w:rsid w:val="003A327F"/>
    <w:rsid w:val="003A55AC"/>
    <w:rsid w:val="003A582F"/>
    <w:rsid w:val="003A70B7"/>
    <w:rsid w:val="003B021C"/>
    <w:rsid w:val="003B247D"/>
    <w:rsid w:val="003B2581"/>
    <w:rsid w:val="003B372C"/>
    <w:rsid w:val="003B4BC9"/>
    <w:rsid w:val="003B551A"/>
    <w:rsid w:val="003C4DBA"/>
    <w:rsid w:val="003C52B6"/>
    <w:rsid w:val="003C7643"/>
    <w:rsid w:val="003D1AD5"/>
    <w:rsid w:val="003D1ED7"/>
    <w:rsid w:val="003D4349"/>
    <w:rsid w:val="003D4A60"/>
    <w:rsid w:val="003D7A1D"/>
    <w:rsid w:val="003E1345"/>
    <w:rsid w:val="003E532B"/>
    <w:rsid w:val="003E53D8"/>
    <w:rsid w:val="003E59B9"/>
    <w:rsid w:val="003E6133"/>
    <w:rsid w:val="003E62AD"/>
    <w:rsid w:val="003E7D49"/>
    <w:rsid w:val="003F0BD7"/>
    <w:rsid w:val="003F2770"/>
    <w:rsid w:val="003F48FF"/>
    <w:rsid w:val="003F532B"/>
    <w:rsid w:val="003F5F24"/>
    <w:rsid w:val="003F7746"/>
    <w:rsid w:val="0040746E"/>
    <w:rsid w:val="00410863"/>
    <w:rsid w:val="00411932"/>
    <w:rsid w:val="00411E2E"/>
    <w:rsid w:val="00411FB3"/>
    <w:rsid w:val="00414917"/>
    <w:rsid w:val="004207C1"/>
    <w:rsid w:val="00420C7A"/>
    <w:rsid w:val="004238C9"/>
    <w:rsid w:val="00424962"/>
    <w:rsid w:val="00425270"/>
    <w:rsid w:val="00426B87"/>
    <w:rsid w:val="004333A3"/>
    <w:rsid w:val="004357F2"/>
    <w:rsid w:val="0043664F"/>
    <w:rsid w:val="00436FF3"/>
    <w:rsid w:val="00437006"/>
    <w:rsid w:val="004416E9"/>
    <w:rsid w:val="00442922"/>
    <w:rsid w:val="00442BFC"/>
    <w:rsid w:val="004454C8"/>
    <w:rsid w:val="004457CA"/>
    <w:rsid w:val="00447163"/>
    <w:rsid w:val="004538F0"/>
    <w:rsid w:val="004539FA"/>
    <w:rsid w:val="00453D15"/>
    <w:rsid w:val="004579C9"/>
    <w:rsid w:val="00460ABE"/>
    <w:rsid w:val="00463A2D"/>
    <w:rsid w:val="00463F60"/>
    <w:rsid w:val="004650D2"/>
    <w:rsid w:val="00466ABB"/>
    <w:rsid w:val="00471E06"/>
    <w:rsid w:val="00472B50"/>
    <w:rsid w:val="00472FE4"/>
    <w:rsid w:val="0047438C"/>
    <w:rsid w:val="004745E3"/>
    <w:rsid w:val="00474EA4"/>
    <w:rsid w:val="00476DDD"/>
    <w:rsid w:val="00480689"/>
    <w:rsid w:val="00481060"/>
    <w:rsid w:val="00482757"/>
    <w:rsid w:val="00482AA3"/>
    <w:rsid w:val="00483F66"/>
    <w:rsid w:val="004841B6"/>
    <w:rsid w:val="004844DD"/>
    <w:rsid w:val="004850B6"/>
    <w:rsid w:val="00485646"/>
    <w:rsid w:val="00487758"/>
    <w:rsid w:val="00492036"/>
    <w:rsid w:val="00493E74"/>
    <w:rsid w:val="0049698C"/>
    <w:rsid w:val="004A33DF"/>
    <w:rsid w:val="004A7345"/>
    <w:rsid w:val="004A7817"/>
    <w:rsid w:val="004A7AEF"/>
    <w:rsid w:val="004B1924"/>
    <w:rsid w:val="004B285C"/>
    <w:rsid w:val="004B5E48"/>
    <w:rsid w:val="004C185A"/>
    <w:rsid w:val="004C3BEF"/>
    <w:rsid w:val="004C3EA8"/>
    <w:rsid w:val="004C4B05"/>
    <w:rsid w:val="004D13A7"/>
    <w:rsid w:val="004D6077"/>
    <w:rsid w:val="004D7003"/>
    <w:rsid w:val="004E08FC"/>
    <w:rsid w:val="004E0B05"/>
    <w:rsid w:val="004E41B7"/>
    <w:rsid w:val="004E42CA"/>
    <w:rsid w:val="004E4CE3"/>
    <w:rsid w:val="004E5B2E"/>
    <w:rsid w:val="004E6F6B"/>
    <w:rsid w:val="004F2653"/>
    <w:rsid w:val="004F6E4D"/>
    <w:rsid w:val="004F6E9F"/>
    <w:rsid w:val="00500B3B"/>
    <w:rsid w:val="00500EBC"/>
    <w:rsid w:val="00501139"/>
    <w:rsid w:val="00502996"/>
    <w:rsid w:val="0050655E"/>
    <w:rsid w:val="00510267"/>
    <w:rsid w:val="00510356"/>
    <w:rsid w:val="00511875"/>
    <w:rsid w:val="00511D3C"/>
    <w:rsid w:val="00511F6F"/>
    <w:rsid w:val="00516587"/>
    <w:rsid w:val="005169F2"/>
    <w:rsid w:val="005171F7"/>
    <w:rsid w:val="005229CC"/>
    <w:rsid w:val="0052351C"/>
    <w:rsid w:val="00523843"/>
    <w:rsid w:val="00523925"/>
    <w:rsid w:val="00523B5C"/>
    <w:rsid w:val="0052575B"/>
    <w:rsid w:val="00526CB9"/>
    <w:rsid w:val="00526D91"/>
    <w:rsid w:val="00531996"/>
    <w:rsid w:val="005377E7"/>
    <w:rsid w:val="00540C68"/>
    <w:rsid w:val="0054144A"/>
    <w:rsid w:val="00541C50"/>
    <w:rsid w:val="005432F9"/>
    <w:rsid w:val="00544616"/>
    <w:rsid w:val="005468F3"/>
    <w:rsid w:val="005475DB"/>
    <w:rsid w:val="005507F9"/>
    <w:rsid w:val="00550D08"/>
    <w:rsid w:val="00552616"/>
    <w:rsid w:val="00552A8B"/>
    <w:rsid w:val="00552BB7"/>
    <w:rsid w:val="005537A8"/>
    <w:rsid w:val="0055407B"/>
    <w:rsid w:val="0055648A"/>
    <w:rsid w:val="00557DAE"/>
    <w:rsid w:val="00560704"/>
    <w:rsid w:val="0056079A"/>
    <w:rsid w:val="00561CD9"/>
    <w:rsid w:val="00562991"/>
    <w:rsid w:val="005636F4"/>
    <w:rsid w:val="00571E1B"/>
    <w:rsid w:val="00575871"/>
    <w:rsid w:val="00576A9F"/>
    <w:rsid w:val="00580A07"/>
    <w:rsid w:val="00582AF6"/>
    <w:rsid w:val="005830BC"/>
    <w:rsid w:val="00586919"/>
    <w:rsid w:val="00586A24"/>
    <w:rsid w:val="00586A2E"/>
    <w:rsid w:val="00587A32"/>
    <w:rsid w:val="005931B7"/>
    <w:rsid w:val="00593610"/>
    <w:rsid w:val="005940E5"/>
    <w:rsid w:val="00594383"/>
    <w:rsid w:val="00594D98"/>
    <w:rsid w:val="0059507D"/>
    <w:rsid w:val="00596F13"/>
    <w:rsid w:val="00597E6F"/>
    <w:rsid w:val="005A13E5"/>
    <w:rsid w:val="005A1666"/>
    <w:rsid w:val="005A16C3"/>
    <w:rsid w:val="005A16D8"/>
    <w:rsid w:val="005A196E"/>
    <w:rsid w:val="005A403A"/>
    <w:rsid w:val="005A55A8"/>
    <w:rsid w:val="005A5968"/>
    <w:rsid w:val="005A6F62"/>
    <w:rsid w:val="005B08CC"/>
    <w:rsid w:val="005B1106"/>
    <w:rsid w:val="005B3A10"/>
    <w:rsid w:val="005B3B88"/>
    <w:rsid w:val="005B42C5"/>
    <w:rsid w:val="005B5968"/>
    <w:rsid w:val="005C1B77"/>
    <w:rsid w:val="005C1E9C"/>
    <w:rsid w:val="005C4A0C"/>
    <w:rsid w:val="005C6423"/>
    <w:rsid w:val="005C7EFB"/>
    <w:rsid w:val="005D01C9"/>
    <w:rsid w:val="005D0411"/>
    <w:rsid w:val="005D0FDD"/>
    <w:rsid w:val="005D195C"/>
    <w:rsid w:val="005D1B69"/>
    <w:rsid w:val="005D3EEE"/>
    <w:rsid w:val="005D41DB"/>
    <w:rsid w:val="005D4502"/>
    <w:rsid w:val="005D5C21"/>
    <w:rsid w:val="005E0CDB"/>
    <w:rsid w:val="005E0FB6"/>
    <w:rsid w:val="005E131D"/>
    <w:rsid w:val="005E511D"/>
    <w:rsid w:val="005E5588"/>
    <w:rsid w:val="005F0B37"/>
    <w:rsid w:val="005F29FB"/>
    <w:rsid w:val="005F43F2"/>
    <w:rsid w:val="005F5143"/>
    <w:rsid w:val="005F6DD9"/>
    <w:rsid w:val="0060118D"/>
    <w:rsid w:val="00602864"/>
    <w:rsid w:val="00603F6E"/>
    <w:rsid w:val="006043D7"/>
    <w:rsid w:val="00605513"/>
    <w:rsid w:val="00606B0F"/>
    <w:rsid w:val="00607418"/>
    <w:rsid w:val="00607FF2"/>
    <w:rsid w:val="00611403"/>
    <w:rsid w:val="006123FB"/>
    <w:rsid w:val="006137D6"/>
    <w:rsid w:val="00614316"/>
    <w:rsid w:val="00620C8C"/>
    <w:rsid w:val="00622EAB"/>
    <w:rsid w:val="00625015"/>
    <w:rsid w:val="00626AA1"/>
    <w:rsid w:val="00630635"/>
    <w:rsid w:val="00631FB0"/>
    <w:rsid w:val="0063378B"/>
    <w:rsid w:val="00633E6A"/>
    <w:rsid w:val="0064208E"/>
    <w:rsid w:val="006424AD"/>
    <w:rsid w:val="006442DF"/>
    <w:rsid w:val="006468EF"/>
    <w:rsid w:val="00647E61"/>
    <w:rsid w:val="00650C07"/>
    <w:rsid w:val="006519B1"/>
    <w:rsid w:val="00654495"/>
    <w:rsid w:val="006546E2"/>
    <w:rsid w:val="00656F9F"/>
    <w:rsid w:val="00657576"/>
    <w:rsid w:val="006612C9"/>
    <w:rsid w:val="0066261A"/>
    <w:rsid w:val="006641B2"/>
    <w:rsid w:val="006706E4"/>
    <w:rsid w:val="00670D3E"/>
    <w:rsid w:val="00673BCB"/>
    <w:rsid w:val="006760AC"/>
    <w:rsid w:val="0067771F"/>
    <w:rsid w:val="00681828"/>
    <w:rsid w:val="00683B74"/>
    <w:rsid w:val="006844F4"/>
    <w:rsid w:val="00684B52"/>
    <w:rsid w:val="00685038"/>
    <w:rsid w:val="00687F06"/>
    <w:rsid w:val="0069026F"/>
    <w:rsid w:val="00693ED8"/>
    <w:rsid w:val="00697A5A"/>
    <w:rsid w:val="00697C2E"/>
    <w:rsid w:val="006A2EE9"/>
    <w:rsid w:val="006A4D34"/>
    <w:rsid w:val="006A5F45"/>
    <w:rsid w:val="006A60A8"/>
    <w:rsid w:val="006B1988"/>
    <w:rsid w:val="006B216A"/>
    <w:rsid w:val="006B21CF"/>
    <w:rsid w:val="006B2327"/>
    <w:rsid w:val="006B3AC6"/>
    <w:rsid w:val="006B7D78"/>
    <w:rsid w:val="006C0636"/>
    <w:rsid w:val="006C0C43"/>
    <w:rsid w:val="006C234A"/>
    <w:rsid w:val="006C282F"/>
    <w:rsid w:val="006C4B20"/>
    <w:rsid w:val="006C4DA1"/>
    <w:rsid w:val="006C5A5D"/>
    <w:rsid w:val="006C6C7F"/>
    <w:rsid w:val="006D1D12"/>
    <w:rsid w:val="006D4E1F"/>
    <w:rsid w:val="006D4F35"/>
    <w:rsid w:val="006D5102"/>
    <w:rsid w:val="006D60C0"/>
    <w:rsid w:val="006E2813"/>
    <w:rsid w:val="006E371F"/>
    <w:rsid w:val="006E4372"/>
    <w:rsid w:val="006E43A5"/>
    <w:rsid w:val="006E560D"/>
    <w:rsid w:val="006E5E22"/>
    <w:rsid w:val="006E6496"/>
    <w:rsid w:val="006E77D7"/>
    <w:rsid w:val="006F01E9"/>
    <w:rsid w:val="006F09FB"/>
    <w:rsid w:val="006F1C2F"/>
    <w:rsid w:val="006F337E"/>
    <w:rsid w:val="006F4E5C"/>
    <w:rsid w:val="007003BD"/>
    <w:rsid w:val="00705BBE"/>
    <w:rsid w:val="00707484"/>
    <w:rsid w:val="00714434"/>
    <w:rsid w:val="0072286E"/>
    <w:rsid w:val="00722F77"/>
    <w:rsid w:val="00724507"/>
    <w:rsid w:val="00727942"/>
    <w:rsid w:val="00730D1F"/>
    <w:rsid w:val="00731C46"/>
    <w:rsid w:val="00731D93"/>
    <w:rsid w:val="00734DED"/>
    <w:rsid w:val="00734E47"/>
    <w:rsid w:val="007351CC"/>
    <w:rsid w:val="007362E5"/>
    <w:rsid w:val="0073695D"/>
    <w:rsid w:val="00737193"/>
    <w:rsid w:val="00742128"/>
    <w:rsid w:val="00743E6B"/>
    <w:rsid w:val="00745CB7"/>
    <w:rsid w:val="007460CF"/>
    <w:rsid w:val="00751475"/>
    <w:rsid w:val="00752244"/>
    <w:rsid w:val="007524D8"/>
    <w:rsid w:val="00752E03"/>
    <w:rsid w:val="00755D85"/>
    <w:rsid w:val="00762C5C"/>
    <w:rsid w:val="007658A6"/>
    <w:rsid w:val="00766BEC"/>
    <w:rsid w:val="00767D32"/>
    <w:rsid w:val="00772B6E"/>
    <w:rsid w:val="00774CB9"/>
    <w:rsid w:val="00774EF3"/>
    <w:rsid w:val="007815D6"/>
    <w:rsid w:val="007829D2"/>
    <w:rsid w:val="00783074"/>
    <w:rsid w:val="007847BD"/>
    <w:rsid w:val="0078522D"/>
    <w:rsid w:val="00785351"/>
    <w:rsid w:val="00785CD9"/>
    <w:rsid w:val="00787314"/>
    <w:rsid w:val="00791544"/>
    <w:rsid w:val="00792DD4"/>
    <w:rsid w:val="0079432C"/>
    <w:rsid w:val="0079583D"/>
    <w:rsid w:val="007978DE"/>
    <w:rsid w:val="007A0B53"/>
    <w:rsid w:val="007A2007"/>
    <w:rsid w:val="007A258C"/>
    <w:rsid w:val="007A3E39"/>
    <w:rsid w:val="007A5D22"/>
    <w:rsid w:val="007A7E72"/>
    <w:rsid w:val="007B1DC3"/>
    <w:rsid w:val="007B2123"/>
    <w:rsid w:val="007B634A"/>
    <w:rsid w:val="007B677C"/>
    <w:rsid w:val="007B6DEF"/>
    <w:rsid w:val="007C1A6F"/>
    <w:rsid w:val="007C26C0"/>
    <w:rsid w:val="007C5139"/>
    <w:rsid w:val="007C59FB"/>
    <w:rsid w:val="007C5A80"/>
    <w:rsid w:val="007C5D05"/>
    <w:rsid w:val="007D0BE8"/>
    <w:rsid w:val="007D0C34"/>
    <w:rsid w:val="007D0E47"/>
    <w:rsid w:val="007D5A29"/>
    <w:rsid w:val="007D6103"/>
    <w:rsid w:val="007E16FA"/>
    <w:rsid w:val="007E1719"/>
    <w:rsid w:val="007E2317"/>
    <w:rsid w:val="007E32CE"/>
    <w:rsid w:val="007E3886"/>
    <w:rsid w:val="007E553C"/>
    <w:rsid w:val="007F190F"/>
    <w:rsid w:val="007F6603"/>
    <w:rsid w:val="007F747E"/>
    <w:rsid w:val="00800EE9"/>
    <w:rsid w:val="00801BBF"/>
    <w:rsid w:val="008034B4"/>
    <w:rsid w:val="00804C61"/>
    <w:rsid w:val="008057A9"/>
    <w:rsid w:val="0081207A"/>
    <w:rsid w:val="00816953"/>
    <w:rsid w:val="00816DE9"/>
    <w:rsid w:val="00816FA9"/>
    <w:rsid w:val="00817167"/>
    <w:rsid w:val="008215CB"/>
    <w:rsid w:val="00821740"/>
    <w:rsid w:val="0082202E"/>
    <w:rsid w:val="00822A22"/>
    <w:rsid w:val="00823E63"/>
    <w:rsid w:val="008244BB"/>
    <w:rsid w:val="00824BCA"/>
    <w:rsid w:val="00824EAE"/>
    <w:rsid w:val="0082660B"/>
    <w:rsid w:val="00826C8A"/>
    <w:rsid w:val="00827FC9"/>
    <w:rsid w:val="00830BFF"/>
    <w:rsid w:val="00832DB3"/>
    <w:rsid w:val="0083337F"/>
    <w:rsid w:val="00833B3D"/>
    <w:rsid w:val="00833C01"/>
    <w:rsid w:val="00834506"/>
    <w:rsid w:val="00834E7E"/>
    <w:rsid w:val="00836012"/>
    <w:rsid w:val="008368A3"/>
    <w:rsid w:val="00842789"/>
    <w:rsid w:val="00842C13"/>
    <w:rsid w:val="0084313B"/>
    <w:rsid w:val="00845644"/>
    <w:rsid w:val="0084699B"/>
    <w:rsid w:val="00847721"/>
    <w:rsid w:val="0085244D"/>
    <w:rsid w:val="008531D9"/>
    <w:rsid w:val="00854B0C"/>
    <w:rsid w:val="00856712"/>
    <w:rsid w:val="008574B7"/>
    <w:rsid w:val="00865328"/>
    <w:rsid w:val="00866F19"/>
    <w:rsid w:val="008679C1"/>
    <w:rsid w:val="00867C6A"/>
    <w:rsid w:val="00870403"/>
    <w:rsid w:val="00871744"/>
    <w:rsid w:val="00873A4A"/>
    <w:rsid w:val="00875CBE"/>
    <w:rsid w:val="0087708D"/>
    <w:rsid w:val="008801B4"/>
    <w:rsid w:val="00880DC4"/>
    <w:rsid w:val="008900FB"/>
    <w:rsid w:val="00892833"/>
    <w:rsid w:val="00893017"/>
    <w:rsid w:val="00895BB6"/>
    <w:rsid w:val="008966AB"/>
    <w:rsid w:val="008A0645"/>
    <w:rsid w:val="008A13D9"/>
    <w:rsid w:val="008A1A3B"/>
    <w:rsid w:val="008A444E"/>
    <w:rsid w:val="008A49D1"/>
    <w:rsid w:val="008A525C"/>
    <w:rsid w:val="008A5C23"/>
    <w:rsid w:val="008A5D19"/>
    <w:rsid w:val="008A633A"/>
    <w:rsid w:val="008A6495"/>
    <w:rsid w:val="008B0144"/>
    <w:rsid w:val="008B0BB9"/>
    <w:rsid w:val="008B15A2"/>
    <w:rsid w:val="008B246E"/>
    <w:rsid w:val="008B497D"/>
    <w:rsid w:val="008B7937"/>
    <w:rsid w:val="008C02AD"/>
    <w:rsid w:val="008C0BFF"/>
    <w:rsid w:val="008C2501"/>
    <w:rsid w:val="008C50D9"/>
    <w:rsid w:val="008C5285"/>
    <w:rsid w:val="008C61F6"/>
    <w:rsid w:val="008D0ED4"/>
    <w:rsid w:val="008D1E2D"/>
    <w:rsid w:val="008D4F31"/>
    <w:rsid w:val="008D6D7D"/>
    <w:rsid w:val="008D6E92"/>
    <w:rsid w:val="008D6FB1"/>
    <w:rsid w:val="008E15C8"/>
    <w:rsid w:val="008E1A8E"/>
    <w:rsid w:val="008E1C4D"/>
    <w:rsid w:val="008E3242"/>
    <w:rsid w:val="008E3B64"/>
    <w:rsid w:val="008E5B01"/>
    <w:rsid w:val="008E7FBC"/>
    <w:rsid w:val="008F0C11"/>
    <w:rsid w:val="008F42BD"/>
    <w:rsid w:val="00902679"/>
    <w:rsid w:val="00910C25"/>
    <w:rsid w:val="0091229C"/>
    <w:rsid w:val="00912E19"/>
    <w:rsid w:val="00913EB8"/>
    <w:rsid w:val="009150B8"/>
    <w:rsid w:val="00915613"/>
    <w:rsid w:val="0091713F"/>
    <w:rsid w:val="00917D90"/>
    <w:rsid w:val="00917E18"/>
    <w:rsid w:val="00922622"/>
    <w:rsid w:val="00922CEC"/>
    <w:rsid w:val="00923EF8"/>
    <w:rsid w:val="009255D9"/>
    <w:rsid w:val="009263CA"/>
    <w:rsid w:val="00926523"/>
    <w:rsid w:val="00927DAB"/>
    <w:rsid w:val="00933DE3"/>
    <w:rsid w:val="00934D21"/>
    <w:rsid w:val="00935AC8"/>
    <w:rsid w:val="00941DB7"/>
    <w:rsid w:val="00942470"/>
    <w:rsid w:val="009449B4"/>
    <w:rsid w:val="00947BCD"/>
    <w:rsid w:val="00951F00"/>
    <w:rsid w:val="00955083"/>
    <w:rsid w:val="00960B0B"/>
    <w:rsid w:val="00960E71"/>
    <w:rsid w:val="00961C46"/>
    <w:rsid w:val="00962A60"/>
    <w:rsid w:val="00962C39"/>
    <w:rsid w:val="00964490"/>
    <w:rsid w:val="00965C0B"/>
    <w:rsid w:val="00971A22"/>
    <w:rsid w:val="00971A67"/>
    <w:rsid w:val="00972705"/>
    <w:rsid w:val="00972D16"/>
    <w:rsid w:val="00973775"/>
    <w:rsid w:val="009738E3"/>
    <w:rsid w:val="00974203"/>
    <w:rsid w:val="00975B4A"/>
    <w:rsid w:val="00976057"/>
    <w:rsid w:val="009825EC"/>
    <w:rsid w:val="00986D1C"/>
    <w:rsid w:val="00991990"/>
    <w:rsid w:val="0099293C"/>
    <w:rsid w:val="009A03C1"/>
    <w:rsid w:val="009A0894"/>
    <w:rsid w:val="009A36A8"/>
    <w:rsid w:val="009A3AC8"/>
    <w:rsid w:val="009A50FA"/>
    <w:rsid w:val="009A5489"/>
    <w:rsid w:val="009A7887"/>
    <w:rsid w:val="009B2791"/>
    <w:rsid w:val="009B3961"/>
    <w:rsid w:val="009B7388"/>
    <w:rsid w:val="009C0C2E"/>
    <w:rsid w:val="009C0F33"/>
    <w:rsid w:val="009C31DC"/>
    <w:rsid w:val="009C6B41"/>
    <w:rsid w:val="009D3F2A"/>
    <w:rsid w:val="009D509B"/>
    <w:rsid w:val="009D639F"/>
    <w:rsid w:val="009D6437"/>
    <w:rsid w:val="009D66B3"/>
    <w:rsid w:val="009D6CAA"/>
    <w:rsid w:val="009D79AC"/>
    <w:rsid w:val="009D7A86"/>
    <w:rsid w:val="009E6EF9"/>
    <w:rsid w:val="009E724C"/>
    <w:rsid w:val="009E7B9D"/>
    <w:rsid w:val="009E7F82"/>
    <w:rsid w:val="009F0665"/>
    <w:rsid w:val="009F1AF0"/>
    <w:rsid w:val="009F43D1"/>
    <w:rsid w:val="009F4506"/>
    <w:rsid w:val="009F63C2"/>
    <w:rsid w:val="00A001FD"/>
    <w:rsid w:val="00A01040"/>
    <w:rsid w:val="00A02A7B"/>
    <w:rsid w:val="00A033CD"/>
    <w:rsid w:val="00A05E99"/>
    <w:rsid w:val="00A06C7E"/>
    <w:rsid w:val="00A076D6"/>
    <w:rsid w:val="00A13059"/>
    <w:rsid w:val="00A15534"/>
    <w:rsid w:val="00A15FA2"/>
    <w:rsid w:val="00A16575"/>
    <w:rsid w:val="00A171B0"/>
    <w:rsid w:val="00A17B37"/>
    <w:rsid w:val="00A2125B"/>
    <w:rsid w:val="00A23320"/>
    <w:rsid w:val="00A233A5"/>
    <w:rsid w:val="00A2367D"/>
    <w:rsid w:val="00A273A8"/>
    <w:rsid w:val="00A27597"/>
    <w:rsid w:val="00A3122C"/>
    <w:rsid w:val="00A431F4"/>
    <w:rsid w:val="00A44121"/>
    <w:rsid w:val="00A454AB"/>
    <w:rsid w:val="00A51A39"/>
    <w:rsid w:val="00A51CEF"/>
    <w:rsid w:val="00A55182"/>
    <w:rsid w:val="00A620FA"/>
    <w:rsid w:val="00A62C2E"/>
    <w:rsid w:val="00A6449E"/>
    <w:rsid w:val="00A71BE6"/>
    <w:rsid w:val="00A75B47"/>
    <w:rsid w:val="00A80C68"/>
    <w:rsid w:val="00A81CF4"/>
    <w:rsid w:val="00A83448"/>
    <w:rsid w:val="00A85F4F"/>
    <w:rsid w:val="00A8614D"/>
    <w:rsid w:val="00A87B49"/>
    <w:rsid w:val="00A90046"/>
    <w:rsid w:val="00A9135E"/>
    <w:rsid w:val="00A9192E"/>
    <w:rsid w:val="00A930EF"/>
    <w:rsid w:val="00A9382D"/>
    <w:rsid w:val="00A96DA2"/>
    <w:rsid w:val="00A97F5D"/>
    <w:rsid w:val="00AA2252"/>
    <w:rsid w:val="00AA3A34"/>
    <w:rsid w:val="00AA5BBD"/>
    <w:rsid w:val="00AA5C9A"/>
    <w:rsid w:val="00AA5D67"/>
    <w:rsid w:val="00AA6F84"/>
    <w:rsid w:val="00AB167A"/>
    <w:rsid w:val="00AB24CA"/>
    <w:rsid w:val="00AB3A80"/>
    <w:rsid w:val="00AB57E2"/>
    <w:rsid w:val="00AB61DA"/>
    <w:rsid w:val="00AB737A"/>
    <w:rsid w:val="00AC1299"/>
    <w:rsid w:val="00AC3117"/>
    <w:rsid w:val="00AC55F2"/>
    <w:rsid w:val="00AC5CB1"/>
    <w:rsid w:val="00AC619C"/>
    <w:rsid w:val="00AC6FB6"/>
    <w:rsid w:val="00AC7098"/>
    <w:rsid w:val="00AC78B0"/>
    <w:rsid w:val="00AD0CAB"/>
    <w:rsid w:val="00AD22A3"/>
    <w:rsid w:val="00AD2DFE"/>
    <w:rsid w:val="00AD354E"/>
    <w:rsid w:val="00AD4C78"/>
    <w:rsid w:val="00AD5832"/>
    <w:rsid w:val="00AD5B88"/>
    <w:rsid w:val="00AE5EEB"/>
    <w:rsid w:val="00AE66D7"/>
    <w:rsid w:val="00AE7165"/>
    <w:rsid w:val="00AF1E00"/>
    <w:rsid w:val="00AF5B57"/>
    <w:rsid w:val="00B00AB7"/>
    <w:rsid w:val="00B00B9B"/>
    <w:rsid w:val="00B019AA"/>
    <w:rsid w:val="00B03EBF"/>
    <w:rsid w:val="00B11A9E"/>
    <w:rsid w:val="00B1235B"/>
    <w:rsid w:val="00B12F77"/>
    <w:rsid w:val="00B132E6"/>
    <w:rsid w:val="00B14346"/>
    <w:rsid w:val="00B1580D"/>
    <w:rsid w:val="00B20143"/>
    <w:rsid w:val="00B237F5"/>
    <w:rsid w:val="00B24BC3"/>
    <w:rsid w:val="00B25F59"/>
    <w:rsid w:val="00B30455"/>
    <w:rsid w:val="00B32309"/>
    <w:rsid w:val="00B33BB3"/>
    <w:rsid w:val="00B36587"/>
    <w:rsid w:val="00B36C59"/>
    <w:rsid w:val="00B4131A"/>
    <w:rsid w:val="00B4285A"/>
    <w:rsid w:val="00B44AE8"/>
    <w:rsid w:val="00B469B0"/>
    <w:rsid w:val="00B52F2D"/>
    <w:rsid w:val="00B56380"/>
    <w:rsid w:val="00B56DCD"/>
    <w:rsid w:val="00B578F9"/>
    <w:rsid w:val="00B63DF8"/>
    <w:rsid w:val="00B6416A"/>
    <w:rsid w:val="00B650F0"/>
    <w:rsid w:val="00B65430"/>
    <w:rsid w:val="00B71B19"/>
    <w:rsid w:val="00B748F6"/>
    <w:rsid w:val="00B74EA4"/>
    <w:rsid w:val="00B75591"/>
    <w:rsid w:val="00B75953"/>
    <w:rsid w:val="00B75E9B"/>
    <w:rsid w:val="00B76DB9"/>
    <w:rsid w:val="00B81B73"/>
    <w:rsid w:val="00B81E0C"/>
    <w:rsid w:val="00B81F1C"/>
    <w:rsid w:val="00B8300D"/>
    <w:rsid w:val="00B84BDE"/>
    <w:rsid w:val="00B86573"/>
    <w:rsid w:val="00B92082"/>
    <w:rsid w:val="00B95BD2"/>
    <w:rsid w:val="00B95DB6"/>
    <w:rsid w:val="00B97153"/>
    <w:rsid w:val="00B97992"/>
    <w:rsid w:val="00BA05F7"/>
    <w:rsid w:val="00BA222A"/>
    <w:rsid w:val="00BA520A"/>
    <w:rsid w:val="00BB38BA"/>
    <w:rsid w:val="00BB48AC"/>
    <w:rsid w:val="00BB7B8B"/>
    <w:rsid w:val="00BC0960"/>
    <w:rsid w:val="00BC0C95"/>
    <w:rsid w:val="00BC1A88"/>
    <w:rsid w:val="00BC2410"/>
    <w:rsid w:val="00BC24C3"/>
    <w:rsid w:val="00BC2B71"/>
    <w:rsid w:val="00BC4CA0"/>
    <w:rsid w:val="00BC72A5"/>
    <w:rsid w:val="00BC75D2"/>
    <w:rsid w:val="00BC79C7"/>
    <w:rsid w:val="00BD1485"/>
    <w:rsid w:val="00BD5154"/>
    <w:rsid w:val="00BD5267"/>
    <w:rsid w:val="00BD6F31"/>
    <w:rsid w:val="00BD7843"/>
    <w:rsid w:val="00BE0327"/>
    <w:rsid w:val="00BE178F"/>
    <w:rsid w:val="00BE3F3D"/>
    <w:rsid w:val="00BE4829"/>
    <w:rsid w:val="00BE4E81"/>
    <w:rsid w:val="00BF2DAB"/>
    <w:rsid w:val="00C0106D"/>
    <w:rsid w:val="00C02681"/>
    <w:rsid w:val="00C079B5"/>
    <w:rsid w:val="00C13113"/>
    <w:rsid w:val="00C13434"/>
    <w:rsid w:val="00C15BBC"/>
    <w:rsid w:val="00C21A7A"/>
    <w:rsid w:val="00C26AFB"/>
    <w:rsid w:val="00C31DFD"/>
    <w:rsid w:val="00C33540"/>
    <w:rsid w:val="00C34053"/>
    <w:rsid w:val="00C35915"/>
    <w:rsid w:val="00C36EBD"/>
    <w:rsid w:val="00C4216C"/>
    <w:rsid w:val="00C45B77"/>
    <w:rsid w:val="00C45BF6"/>
    <w:rsid w:val="00C50BF4"/>
    <w:rsid w:val="00C50FDE"/>
    <w:rsid w:val="00C537CA"/>
    <w:rsid w:val="00C570A4"/>
    <w:rsid w:val="00C572E9"/>
    <w:rsid w:val="00C61460"/>
    <w:rsid w:val="00C62BCB"/>
    <w:rsid w:val="00C63DA4"/>
    <w:rsid w:val="00C644D8"/>
    <w:rsid w:val="00C657F9"/>
    <w:rsid w:val="00C6657D"/>
    <w:rsid w:val="00C67E31"/>
    <w:rsid w:val="00C70B1B"/>
    <w:rsid w:val="00C73B69"/>
    <w:rsid w:val="00C7454F"/>
    <w:rsid w:val="00C747D6"/>
    <w:rsid w:val="00C7590A"/>
    <w:rsid w:val="00C7677F"/>
    <w:rsid w:val="00C81187"/>
    <w:rsid w:val="00C82DC6"/>
    <w:rsid w:val="00C8474A"/>
    <w:rsid w:val="00C900D1"/>
    <w:rsid w:val="00C93549"/>
    <w:rsid w:val="00C95FEB"/>
    <w:rsid w:val="00C9619A"/>
    <w:rsid w:val="00CA1916"/>
    <w:rsid w:val="00CA2C39"/>
    <w:rsid w:val="00CA4E33"/>
    <w:rsid w:val="00CA54A2"/>
    <w:rsid w:val="00CB146D"/>
    <w:rsid w:val="00CB40BE"/>
    <w:rsid w:val="00CC149C"/>
    <w:rsid w:val="00CC3124"/>
    <w:rsid w:val="00CC3657"/>
    <w:rsid w:val="00CC461B"/>
    <w:rsid w:val="00CC5145"/>
    <w:rsid w:val="00CC715D"/>
    <w:rsid w:val="00CD2DD6"/>
    <w:rsid w:val="00CD5E02"/>
    <w:rsid w:val="00CE3EB0"/>
    <w:rsid w:val="00CE4E3C"/>
    <w:rsid w:val="00CE4FDF"/>
    <w:rsid w:val="00CE73B6"/>
    <w:rsid w:val="00CF38BA"/>
    <w:rsid w:val="00CF4D02"/>
    <w:rsid w:val="00D00466"/>
    <w:rsid w:val="00D00E0E"/>
    <w:rsid w:val="00D01587"/>
    <w:rsid w:val="00D02599"/>
    <w:rsid w:val="00D02A34"/>
    <w:rsid w:val="00D06102"/>
    <w:rsid w:val="00D06414"/>
    <w:rsid w:val="00D070FF"/>
    <w:rsid w:val="00D10AFF"/>
    <w:rsid w:val="00D10C64"/>
    <w:rsid w:val="00D129D9"/>
    <w:rsid w:val="00D17D8A"/>
    <w:rsid w:val="00D21475"/>
    <w:rsid w:val="00D219E9"/>
    <w:rsid w:val="00D22861"/>
    <w:rsid w:val="00D2298A"/>
    <w:rsid w:val="00D237AA"/>
    <w:rsid w:val="00D24DE1"/>
    <w:rsid w:val="00D24F06"/>
    <w:rsid w:val="00D2531C"/>
    <w:rsid w:val="00D266A2"/>
    <w:rsid w:val="00D27703"/>
    <w:rsid w:val="00D31387"/>
    <w:rsid w:val="00D349CB"/>
    <w:rsid w:val="00D3580C"/>
    <w:rsid w:val="00D3605E"/>
    <w:rsid w:val="00D41F07"/>
    <w:rsid w:val="00D42FA3"/>
    <w:rsid w:val="00D433FC"/>
    <w:rsid w:val="00D472A9"/>
    <w:rsid w:val="00D4779E"/>
    <w:rsid w:val="00D51E89"/>
    <w:rsid w:val="00D5289C"/>
    <w:rsid w:val="00D56599"/>
    <w:rsid w:val="00D57A11"/>
    <w:rsid w:val="00D60437"/>
    <w:rsid w:val="00D62B9A"/>
    <w:rsid w:val="00D653D5"/>
    <w:rsid w:val="00D72FF5"/>
    <w:rsid w:val="00D757A2"/>
    <w:rsid w:val="00D76767"/>
    <w:rsid w:val="00D821CD"/>
    <w:rsid w:val="00D831A9"/>
    <w:rsid w:val="00D83E18"/>
    <w:rsid w:val="00D8799D"/>
    <w:rsid w:val="00D87E49"/>
    <w:rsid w:val="00D90435"/>
    <w:rsid w:val="00D90DD2"/>
    <w:rsid w:val="00D96376"/>
    <w:rsid w:val="00D968CA"/>
    <w:rsid w:val="00D96EFB"/>
    <w:rsid w:val="00DA1EBC"/>
    <w:rsid w:val="00DA32EA"/>
    <w:rsid w:val="00DA39CB"/>
    <w:rsid w:val="00DB1DF9"/>
    <w:rsid w:val="00DB3DA7"/>
    <w:rsid w:val="00DB6428"/>
    <w:rsid w:val="00DB7900"/>
    <w:rsid w:val="00DB7E29"/>
    <w:rsid w:val="00DC49E2"/>
    <w:rsid w:val="00DC4FFA"/>
    <w:rsid w:val="00DD13D7"/>
    <w:rsid w:val="00DD25F0"/>
    <w:rsid w:val="00DD2928"/>
    <w:rsid w:val="00DD456E"/>
    <w:rsid w:val="00DD62BE"/>
    <w:rsid w:val="00DD66AE"/>
    <w:rsid w:val="00DD6C9C"/>
    <w:rsid w:val="00DE0336"/>
    <w:rsid w:val="00DE115F"/>
    <w:rsid w:val="00DE17BF"/>
    <w:rsid w:val="00DE3395"/>
    <w:rsid w:val="00DE4006"/>
    <w:rsid w:val="00DE6812"/>
    <w:rsid w:val="00DE72F3"/>
    <w:rsid w:val="00DF0444"/>
    <w:rsid w:val="00DF1225"/>
    <w:rsid w:val="00DF13C5"/>
    <w:rsid w:val="00DF19B1"/>
    <w:rsid w:val="00DF1D3C"/>
    <w:rsid w:val="00DF391B"/>
    <w:rsid w:val="00DF39F0"/>
    <w:rsid w:val="00DF42CC"/>
    <w:rsid w:val="00DF5453"/>
    <w:rsid w:val="00DF6A4A"/>
    <w:rsid w:val="00DF6F01"/>
    <w:rsid w:val="00E006B2"/>
    <w:rsid w:val="00E00881"/>
    <w:rsid w:val="00E052D3"/>
    <w:rsid w:val="00E05BFC"/>
    <w:rsid w:val="00E1239E"/>
    <w:rsid w:val="00E12A0D"/>
    <w:rsid w:val="00E14DD4"/>
    <w:rsid w:val="00E16CA0"/>
    <w:rsid w:val="00E212D1"/>
    <w:rsid w:val="00E21B19"/>
    <w:rsid w:val="00E231C9"/>
    <w:rsid w:val="00E236E1"/>
    <w:rsid w:val="00E24788"/>
    <w:rsid w:val="00E25681"/>
    <w:rsid w:val="00E275AB"/>
    <w:rsid w:val="00E3064C"/>
    <w:rsid w:val="00E31FB1"/>
    <w:rsid w:val="00E32B56"/>
    <w:rsid w:val="00E33025"/>
    <w:rsid w:val="00E35233"/>
    <w:rsid w:val="00E3598A"/>
    <w:rsid w:val="00E412F5"/>
    <w:rsid w:val="00E41F0D"/>
    <w:rsid w:val="00E424D0"/>
    <w:rsid w:val="00E47380"/>
    <w:rsid w:val="00E50040"/>
    <w:rsid w:val="00E50869"/>
    <w:rsid w:val="00E511DC"/>
    <w:rsid w:val="00E52E13"/>
    <w:rsid w:val="00E53C01"/>
    <w:rsid w:val="00E53ECD"/>
    <w:rsid w:val="00E5467E"/>
    <w:rsid w:val="00E602D7"/>
    <w:rsid w:val="00E61B95"/>
    <w:rsid w:val="00E6362B"/>
    <w:rsid w:val="00E66C6E"/>
    <w:rsid w:val="00E66CA0"/>
    <w:rsid w:val="00E70DDC"/>
    <w:rsid w:val="00E75601"/>
    <w:rsid w:val="00E76452"/>
    <w:rsid w:val="00E81E0B"/>
    <w:rsid w:val="00E82626"/>
    <w:rsid w:val="00E8714A"/>
    <w:rsid w:val="00E877D9"/>
    <w:rsid w:val="00E87A6E"/>
    <w:rsid w:val="00E9483A"/>
    <w:rsid w:val="00E95B82"/>
    <w:rsid w:val="00EA1838"/>
    <w:rsid w:val="00EA3347"/>
    <w:rsid w:val="00EA46BD"/>
    <w:rsid w:val="00EA4C92"/>
    <w:rsid w:val="00EA5DD9"/>
    <w:rsid w:val="00EA7020"/>
    <w:rsid w:val="00EA7852"/>
    <w:rsid w:val="00EA7C6D"/>
    <w:rsid w:val="00EB047C"/>
    <w:rsid w:val="00EB1E30"/>
    <w:rsid w:val="00EB2276"/>
    <w:rsid w:val="00EB2DF9"/>
    <w:rsid w:val="00EB36AA"/>
    <w:rsid w:val="00EB60E6"/>
    <w:rsid w:val="00EC121C"/>
    <w:rsid w:val="00EC1DA0"/>
    <w:rsid w:val="00EC2C95"/>
    <w:rsid w:val="00EC5EB1"/>
    <w:rsid w:val="00ED272E"/>
    <w:rsid w:val="00ED43F8"/>
    <w:rsid w:val="00ED4B69"/>
    <w:rsid w:val="00ED6924"/>
    <w:rsid w:val="00ED6C6F"/>
    <w:rsid w:val="00EE362F"/>
    <w:rsid w:val="00EF10C7"/>
    <w:rsid w:val="00EF3DDF"/>
    <w:rsid w:val="00EF58B6"/>
    <w:rsid w:val="00F012C0"/>
    <w:rsid w:val="00F035D0"/>
    <w:rsid w:val="00F10957"/>
    <w:rsid w:val="00F10EE7"/>
    <w:rsid w:val="00F110C4"/>
    <w:rsid w:val="00F1156A"/>
    <w:rsid w:val="00F1175C"/>
    <w:rsid w:val="00F205E3"/>
    <w:rsid w:val="00F20CD7"/>
    <w:rsid w:val="00F21BC4"/>
    <w:rsid w:val="00F22DF9"/>
    <w:rsid w:val="00F23304"/>
    <w:rsid w:val="00F233F9"/>
    <w:rsid w:val="00F274A4"/>
    <w:rsid w:val="00F31564"/>
    <w:rsid w:val="00F3498B"/>
    <w:rsid w:val="00F34CD9"/>
    <w:rsid w:val="00F43AC5"/>
    <w:rsid w:val="00F4458F"/>
    <w:rsid w:val="00F4778E"/>
    <w:rsid w:val="00F5205D"/>
    <w:rsid w:val="00F5218C"/>
    <w:rsid w:val="00F60E52"/>
    <w:rsid w:val="00F61558"/>
    <w:rsid w:val="00F61F0E"/>
    <w:rsid w:val="00F6408C"/>
    <w:rsid w:val="00F661B2"/>
    <w:rsid w:val="00F67633"/>
    <w:rsid w:val="00F70CBF"/>
    <w:rsid w:val="00F749DA"/>
    <w:rsid w:val="00F75708"/>
    <w:rsid w:val="00F76029"/>
    <w:rsid w:val="00F774C6"/>
    <w:rsid w:val="00F82429"/>
    <w:rsid w:val="00F83AF3"/>
    <w:rsid w:val="00F90523"/>
    <w:rsid w:val="00F91F68"/>
    <w:rsid w:val="00F937DF"/>
    <w:rsid w:val="00F96E9B"/>
    <w:rsid w:val="00F97951"/>
    <w:rsid w:val="00FA1356"/>
    <w:rsid w:val="00FA1A92"/>
    <w:rsid w:val="00FA240C"/>
    <w:rsid w:val="00FA3121"/>
    <w:rsid w:val="00FA34AD"/>
    <w:rsid w:val="00FA4127"/>
    <w:rsid w:val="00FA663A"/>
    <w:rsid w:val="00FA7C5A"/>
    <w:rsid w:val="00FB08A3"/>
    <w:rsid w:val="00FB4F27"/>
    <w:rsid w:val="00FB5AAC"/>
    <w:rsid w:val="00FB61DC"/>
    <w:rsid w:val="00FB6FE5"/>
    <w:rsid w:val="00FB7EA0"/>
    <w:rsid w:val="00FB7FCF"/>
    <w:rsid w:val="00FC1344"/>
    <w:rsid w:val="00FC6C77"/>
    <w:rsid w:val="00FC6F9F"/>
    <w:rsid w:val="00FC7031"/>
    <w:rsid w:val="00FD1B57"/>
    <w:rsid w:val="00FD3EE5"/>
    <w:rsid w:val="00FD5793"/>
    <w:rsid w:val="00FD5B52"/>
    <w:rsid w:val="00FD721A"/>
    <w:rsid w:val="00FE2A15"/>
    <w:rsid w:val="00FE4E13"/>
    <w:rsid w:val="00FE579C"/>
    <w:rsid w:val="00FE5841"/>
    <w:rsid w:val="00FE71B3"/>
    <w:rsid w:val="00FF5D2F"/>
    <w:rsid w:val="00FF6638"/>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FF56F3"/>
  <w15:docId w15:val="{3AF388FC-C790-4026-8B94-ADFE709B4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sv-SE" w:eastAsia="en-US" w:bidi="ar-SA"/>
      </w:rPr>
    </w:rPrDefault>
    <w:pPrDefault>
      <w:pPr>
        <w:spacing w:after="160" w:line="288" w:lineRule="auto"/>
      </w:pPr>
    </w:pPrDefault>
  </w:docDefaults>
  <w:latentStyles w:defLockedState="0" w:defUIPriority="99" w:defSemiHidden="0" w:defUnhideWhenUsed="0" w:defQFormat="0" w:count="376">
    <w:lsdException w:name="Normal" w:uiPriority="2"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semiHidden="1" w:uiPriority="0"/>
    <w:lsdException w:name="footnote text" w:uiPriority="0"/>
    <w:lsdException w:name="annotation text" w:semiHidden="1"/>
    <w:lsdException w:name="index heading" w:semiHidden="1"/>
    <w:lsdException w:name="caption" w:semiHidden="1" w:uiPriority="0" w:unhideWhenUsed="1" w:qFormat="1"/>
    <w:lsdException w:name="table of figures" w:semiHidden="1"/>
    <w:lsdException w:name="envelope address" w:uiPriority="0"/>
    <w:lsdException w:name="envelope return" w:semiHidden="1" w:uiPriority="0"/>
    <w:lsdException w:name="annotation reference" w:semiHidden="1" w:uiPriority="0"/>
    <w:lsdException w:name="line number" w:semiHidden="1"/>
    <w:lsdException w:name="page number" w:uiPriority="0"/>
    <w:lsdException w:name="endnote reference" w:semiHidden="1"/>
    <w:lsdException w:name="endnote text" w:semiHidden="1" w:uiPriority="0"/>
    <w:lsdException w:name="table of authorities" w:semiHidden="1"/>
    <w:lsdException w:name="macro" w:semiHidden="1" w:uiPriority="0"/>
    <w:lsdException w:name="toa heading" w:semiHidden="1"/>
    <w:lsdException w:name="List" w:semiHidden="1" w:uiPriority="0"/>
    <w:lsdException w:name="List Bullet" w:uiPriority="0" w:qFormat="1"/>
    <w:lsdException w:name="List Number" w:uiPriority="0" w:qFormat="1"/>
    <w:lsdException w:name="List 2" w:semiHidden="1" w:uiPriority="0"/>
    <w:lsdException w:name="List 3" w:semiHidden="1" w:uiPriority="0"/>
    <w:lsdException w:name="List 4" w:semiHidden="1" w:uiPriority="0"/>
    <w:lsdException w:name="List 5" w:semiHidden="1" w:uiPriority="0"/>
    <w:lsdException w:name="List Bullet 2" w:uiPriority="0"/>
    <w:lsdException w:name="List Bullet 3" w:uiPriority="0"/>
    <w:lsdException w:name="List Bullet 4" w:uiPriority="0"/>
    <w:lsdException w:name="List Bullet 5" w:uiPriority="0"/>
    <w:lsdException w:name="List Number 2" w:uiPriority="0"/>
    <w:lsdException w:name="List Number 3" w:uiPriority="0"/>
    <w:lsdException w:name="List Number 4" w:uiPriority="0"/>
    <w:lsdException w:name="List Number 5" w:uiPriority="0"/>
    <w:lsdException w:name="Title" w:uiPriority="0" w:qFormat="1"/>
    <w:lsdException w:name="Closing" w:uiPriority="0"/>
    <w:lsdException w:name="Signature" w:semiHidden="1" w:uiPriority="0"/>
    <w:lsdException w:name="Default Paragraph Font" w:semiHidden="1" w:uiPriority="1" w:unhideWhenUsed="1"/>
    <w:lsdException w:name="Body Text" w:semiHidden="1" w:uiPriority="0"/>
    <w:lsdException w:name="Body Text Indent" w:semiHidden="1" w:uiPriority="0"/>
    <w:lsdException w:name="List Continue" w:semiHidden="1" w:uiPriority="0"/>
    <w:lsdException w:name="List Continue 2" w:semiHidden="1" w:uiPriority="0"/>
    <w:lsdException w:name="List Continue 3" w:semiHidden="1" w:uiPriority="0"/>
    <w:lsdException w:name="List Continue 4" w:semiHidden="1" w:uiPriority="0"/>
    <w:lsdException w:name="List Continue 5" w:semiHidden="1" w:uiPriority="0"/>
    <w:lsdException w:name="Message Header" w:semiHidden="1" w:uiPriority="0"/>
    <w:lsdException w:name="Subtitle" w:uiPriority="0" w:qFormat="1"/>
    <w:lsdException w:name="Salutation" w:uiPriority="0" w:qFormat="1"/>
    <w:lsdException w:name="Date" w:uiPriority="0"/>
    <w:lsdException w:name="Body Text First Indent" w:semiHidden="1" w:uiPriority="0"/>
    <w:lsdException w:name="Body Text First Indent 2" w:semiHidden="1" w:uiPriority="0"/>
    <w:lsdException w:name="Note Heading" w:semiHidden="1" w:uiPriority="0"/>
    <w:lsdException w:name="Body Text 2" w:semiHidden="1" w:uiPriority="0"/>
    <w:lsdException w:name="Body Text 3" w:semiHidden="1" w:uiPriority="0"/>
    <w:lsdException w:name="Body Text Indent 2" w:semiHidden="1" w:uiPriority="0"/>
    <w:lsdException w:name="Body Text Indent 3" w:semiHidden="1" w:uiPriority="0"/>
    <w:lsdException w:name="Block Text" w:semiHidden="1" w:uiPriority="0"/>
    <w:lsdException w:name="FollowedHyperlink" w:uiPriority="98"/>
    <w:lsdException w:name="Strong" w:uiPriority="0" w:qFormat="1"/>
    <w:lsdException w:name="Emphasis" w:uiPriority="0" w:qFormat="1"/>
    <w:lsdException w:name="Document Map" w:semiHidden="1" w:uiPriority="0"/>
    <w:lsdException w:name="Plain Text" w:semiHidden="1" w:uiPriority="0"/>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80C43"/>
  </w:style>
  <w:style w:type="paragraph" w:styleId="Rubrik1">
    <w:name w:val="heading 1"/>
    <w:basedOn w:val="Rubrik"/>
    <w:next w:val="Normal"/>
    <w:link w:val="Rubrik1Char"/>
    <w:qFormat/>
    <w:rsid w:val="004A33DF"/>
    <w:pPr>
      <w:keepNext/>
      <w:keepLines/>
      <w:spacing w:before="320" w:after="40" w:line="288" w:lineRule="auto"/>
      <w:outlineLvl w:val="0"/>
    </w:pPr>
    <w:rPr>
      <w:bCs w:val="0"/>
      <w:sz w:val="40"/>
      <w:szCs w:val="28"/>
    </w:rPr>
  </w:style>
  <w:style w:type="paragraph" w:styleId="Rubrik2">
    <w:name w:val="heading 2"/>
    <w:basedOn w:val="Rubrik1"/>
    <w:next w:val="Normal"/>
    <w:link w:val="Rubrik2Char"/>
    <w:qFormat/>
    <w:rsid w:val="004A33DF"/>
    <w:pPr>
      <w:spacing w:before="120" w:after="0"/>
      <w:outlineLvl w:val="1"/>
    </w:pPr>
    <w:rPr>
      <w:bCs/>
      <w:sz w:val="28"/>
    </w:rPr>
  </w:style>
  <w:style w:type="paragraph" w:styleId="Rubrik3">
    <w:name w:val="heading 3"/>
    <w:basedOn w:val="Rubrik2"/>
    <w:next w:val="Normal"/>
    <w:link w:val="Rubrik3Char"/>
    <w:qFormat/>
    <w:rsid w:val="00626AA1"/>
    <w:pPr>
      <w:outlineLvl w:val="2"/>
    </w:pPr>
    <w:rPr>
      <w:rFonts w:ascii="Roboto Slab Light" w:hAnsi="Roboto Slab Light"/>
      <w:sz w:val="24"/>
      <w:szCs w:val="24"/>
    </w:rPr>
  </w:style>
  <w:style w:type="paragraph" w:styleId="Rubrik4">
    <w:name w:val="heading 4"/>
    <w:basedOn w:val="Rubrik3"/>
    <w:next w:val="Normal"/>
    <w:link w:val="Rubrik4Char"/>
    <w:qFormat/>
    <w:rsid w:val="004A33DF"/>
    <w:pPr>
      <w:outlineLvl w:val="3"/>
    </w:pPr>
    <w:rPr>
      <w:iCs/>
      <w:sz w:val="19"/>
    </w:rPr>
  </w:style>
  <w:style w:type="paragraph" w:styleId="Rubrik5">
    <w:name w:val="heading 5"/>
    <w:basedOn w:val="Rubrik4"/>
    <w:next w:val="Normal"/>
    <w:link w:val="Rubrik5Char"/>
    <w:qFormat/>
    <w:rsid w:val="00A16575"/>
    <w:pPr>
      <w:outlineLvl w:val="4"/>
    </w:pPr>
    <w:rPr>
      <w:bCs w:val="0"/>
      <w:i/>
    </w:rPr>
  </w:style>
  <w:style w:type="paragraph" w:styleId="Rubrik6">
    <w:name w:val="heading 6"/>
    <w:basedOn w:val="Rubrik5"/>
    <w:next w:val="Normal"/>
    <w:link w:val="Rubrik6Char"/>
    <w:qFormat/>
    <w:rsid w:val="00A16575"/>
    <w:pPr>
      <w:outlineLvl w:val="5"/>
    </w:pPr>
    <w:rPr>
      <w:bCs/>
      <w:iCs w:val="0"/>
    </w:rPr>
  </w:style>
  <w:style w:type="paragraph" w:styleId="Rubrik7">
    <w:name w:val="heading 7"/>
    <w:basedOn w:val="Rubrik6"/>
    <w:next w:val="Normal"/>
    <w:link w:val="Rubrik7Char"/>
    <w:qFormat/>
    <w:rsid w:val="00A16575"/>
    <w:pPr>
      <w:outlineLvl w:val="6"/>
    </w:pPr>
    <w:rPr>
      <w:iCs/>
    </w:rPr>
  </w:style>
  <w:style w:type="paragraph" w:styleId="Rubrik8">
    <w:name w:val="heading 8"/>
    <w:basedOn w:val="Rubrik7"/>
    <w:next w:val="Normal"/>
    <w:link w:val="Rubrik8Char"/>
    <w:qFormat/>
    <w:rsid w:val="00934D21"/>
    <w:pPr>
      <w:outlineLvl w:val="7"/>
    </w:pPr>
    <w:rPr>
      <w:bCs w:val="0"/>
    </w:rPr>
  </w:style>
  <w:style w:type="paragraph" w:styleId="Rubrik9">
    <w:name w:val="heading 9"/>
    <w:basedOn w:val="Rubrik8"/>
    <w:next w:val="Normal"/>
    <w:link w:val="Rubrik9Char"/>
    <w:qFormat/>
    <w:rsid w:val="00934D21"/>
    <w:pPr>
      <w:outlineLvl w:val="8"/>
    </w:pPr>
    <w:rPr>
      <w:iCs w:val="0"/>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rsid w:val="004A33DF"/>
    <w:rPr>
      <w:rFonts w:asciiTheme="majorHAnsi" w:eastAsiaTheme="majorEastAsia" w:hAnsiTheme="majorHAnsi" w:cstheme="majorBidi"/>
      <w:sz w:val="40"/>
      <w:szCs w:val="28"/>
    </w:rPr>
  </w:style>
  <w:style w:type="character" w:customStyle="1" w:styleId="Rubrik2Char">
    <w:name w:val="Rubrik 2 Char"/>
    <w:basedOn w:val="Standardstycketeckensnitt"/>
    <w:link w:val="Rubrik2"/>
    <w:rsid w:val="004A33DF"/>
    <w:rPr>
      <w:rFonts w:asciiTheme="majorHAnsi" w:eastAsiaTheme="majorEastAsia" w:hAnsiTheme="majorHAnsi" w:cstheme="majorBidi"/>
      <w:bCs/>
      <w:sz w:val="28"/>
      <w:szCs w:val="28"/>
    </w:rPr>
  </w:style>
  <w:style w:type="character" w:customStyle="1" w:styleId="Rubrik3Char">
    <w:name w:val="Rubrik 3 Char"/>
    <w:basedOn w:val="Standardstycketeckensnitt"/>
    <w:link w:val="Rubrik3"/>
    <w:rsid w:val="00626AA1"/>
    <w:rPr>
      <w:rFonts w:ascii="Roboto Slab Light" w:eastAsiaTheme="majorEastAsia" w:hAnsi="Roboto Slab Light" w:cstheme="majorBidi"/>
      <w:bCs/>
      <w:sz w:val="24"/>
      <w:szCs w:val="24"/>
    </w:rPr>
  </w:style>
  <w:style w:type="character" w:customStyle="1" w:styleId="Rubrik4Char">
    <w:name w:val="Rubrik 4 Char"/>
    <w:basedOn w:val="Standardstycketeckensnitt"/>
    <w:link w:val="Rubrik4"/>
    <w:rsid w:val="004A33DF"/>
    <w:rPr>
      <w:rFonts w:ascii="Roboto Slab Light" w:eastAsiaTheme="majorEastAsia" w:hAnsi="Roboto Slab Light" w:cstheme="majorBidi"/>
      <w:bCs/>
      <w:iCs/>
      <w:szCs w:val="24"/>
    </w:rPr>
  </w:style>
  <w:style w:type="character" w:customStyle="1" w:styleId="Rubrik5Char">
    <w:name w:val="Rubrik 5 Char"/>
    <w:basedOn w:val="Standardstycketeckensnitt"/>
    <w:link w:val="Rubrik5"/>
    <w:rsid w:val="00A6449E"/>
    <w:rPr>
      <w:rFonts w:asciiTheme="majorHAnsi" w:eastAsiaTheme="majorEastAsia" w:hAnsiTheme="majorHAnsi" w:cstheme="majorBidi"/>
      <w:iCs/>
      <w:szCs w:val="24"/>
    </w:rPr>
  </w:style>
  <w:style w:type="character" w:customStyle="1" w:styleId="Rubrik6Char">
    <w:name w:val="Rubrik 6 Char"/>
    <w:basedOn w:val="Standardstycketeckensnitt"/>
    <w:link w:val="Rubrik6"/>
    <w:rsid w:val="00A6449E"/>
    <w:rPr>
      <w:rFonts w:asciiTheme="majorHAnsi" w:eastAsiaTheme="majorEastAsia" w:hAnsiTheme="majorHAnsi" w:cstheme="majorBidi"/>
      <w:bCs/>
      <w:szCs w:val="24"/>
    </w:rPr>
  </w:style>
  <w:style w:type="character" w:customStyle="1" w:styleId="Rubrik7Char">
    <w:name w:val="Rubrik 7 Char"/>
    <w:basedOn w:val="Standardstycketeckensnitt"/>
    <w:link w:val="Rubrik7"/>
    <w:rsid w:val="00A6449E"/>
    <w:rPr>
      <w:rFonts w:asciiTheme="majorHAnsi" w:eastAsiaTheme="majorEastAsia" w:hAnsiTheme="majorHAnsi" w:cstheme="majorBidi"/>
      <w:bCs/>
      <w:iCs/>
      <w:szCs w:val="24"/>
    </w:rPr>
  </w:style>
  <w:style w:type="character" w:customStyle="1" w:styleId="Rubrik8Char">
    <w:name w:val="Rubrik 8 Char"/>
    <w:basedOn w:val="Standardstycketeckensnitt"/>
    <w:link w:val="Rubrik8"/>
    <w:rsid w:val="00A6449E"/>
    <w:rPr>
      <w:rFonts w:asciiTheme="majorHAnsi" w:eastAsiaTheme="majorEastAsia" w:hAnsiTheme="majorHAnsi" w:cstheme="majorBidi"/>
      <w:iCs/>
      <w:szCs w:val="24"/>
    </w:rPr>
  </w:style>
  <w:style w:type="character" w:customStyle="1" w:styleId="Rubrik9Char">
    <w:name w:val="Rubrik 9 Char"/>
    <w:basedOn w:val="Standardstycketeckensnitt"/>
    <w:link w:val="Rubrik9"/>
    <w:rsid w:val="00A6449E"/>
    <w:rPr>
      <w:rFonts w:asciiTheme="majorHAnsi" w:eastAsiaTheme="majorEastAsia" w:hAnsiTheme="majorHAnsi" w:cstheme="majorBidi"/>
      <w:szCs w:val="24"/>
    </w:rPr>
  </w:style>
  <w:style w:type="paragraph" w:styleId="Beskrivning">
    <w:name w:val="caption"/>
    <w:basedOn w:val="Normal"/>
    <w:next w:val="Normal"/>
    <w:qFormat/>
    <w:rsid w:val="005F29FB"/>
    <w:rPr>
      <w:b/>
      <w:bCs/>
      <w:sz w:val="18"/>
      <w:szCs w:val="18"/>
    </w:rPr>
  </w:style>
  <w:style w:type="paragraph" w:styleId="Rubrik">
    <w:name w:val="Title"/>
    <w:basedOn w:val="Normal"/>
    <w:next w:val="Normal"/>
    <w:link w:val="RubrikChar"/>
    <w:qFormat/>
    <w:rsid w:val="00593610"/>
    <w:pPr>
      <w:spacing w:after="0" w:line="240" w:lineRule="auto"/>
      <w:contextualSpacing/>
    </w:pPr>
    <w:rPr>
      <w:rFonts w:asciiTheme="majorHAnsi" w:eastAsiaTheme="majorEastAsia" w:hAnsiTheme="majorHAnsi" w:cstheme="majorBidi"/>
      <w:bCs/>
      <w:sz w:val="84"/>
      <w:szCs w:val="48"/>
    </w:rPr>
  </w:style>
  <w:style w:type="character" w:customStyle="1" w:styleId="RubrikChar">
    <w:name w:val="Rubrik Char"/>
    <w:basedOn w:val="Standardstycketeckensnitt"/>
    <w:link w:val="Rubrik"/>
    <w:rsid w:val="00593610"/>
    <w:rPr>
      <w:rFonts w:asciiTheme="majorHAnsi" w:eastAsiaTheme="majorEastAsia" w:hAnsiTheme="majorHAnsi" w:cstheme="majorBidi"/>
      <w:bCs/>
      <w:sz w:val="84"/>
      <w:szCs w:val="48"/>
    </w:rPr>
  </w:style>
  <w:style w:type="paragraph" w:styleId="Underrubrik">
    <w:name w:val="Subtitle"/>
    <w:basedOn w:val="Rubrik"/>
    <w:next w:val="Normal"/>
    <w:link w:val="UnderrubrikChar"/>
    <w:qFormat/>
    <w:rsid w:val="00593610"/>
    <w:pPr>
      <w:numPr>
        <w:ilvl w:val="1"/>
      </w:numPr>
      <w:spacing w:after="240"/>
    </w:pPr>
    <w:rPr>
      <w:color w:val="A6382E" w:themeColor="accent1"/>
      <w:sz w:val="40"/>
      <w:szCs w:val="24"/>
    </w:rPr>
  </w:style>
  <w:style w:type="character" w:customStyle="1" w:styleId="UnderrubrikChar">
    <w:name w:val="Underrubrik Char"/>
    <w:basedOn w:val="Standardstycketeckensnitt"/>
    <w:link w:val="Underrubrik"/>
    <w:rsid w:val="00593610"/>
    <w:rPr>
      <w:rFonts w:asciiTheme="majorHAnsi" w:eastAsiaTheme="majorEastAsia" w:hAnsiTheme="majorHAnsi" w:cstheme="majorBidi"/>
      <w:bCs/>
      <w:color w:val="A6382E" w:themeColor="accent1"/>
      <w:sz w:val="40"/>
      <w:szCs w:val="24"/>
    </w:rPr>
  </w:style>
  <w:style w:type="character" w:styleId="Stark">
    <w:name w:val="Strong"/>
    <w:basedOn w:val="Standardstycketeckensnitt"/>
    <w:qFormat/>
    <w:rsid w:val="005F29FB"/>
    <w:rPr>
      <w:b/>
      <w:bCs/>
      <w:color w:val="auto"/>
    </w:rPr>
  </w:style>
  <w:style w:type="character" w:styleId="Betoning">
    <w:name w:val="Emphasis"/>
    <w:basedOn w:val="Standardstycketeckensnitt"/>
    <w:qFormat/>
    <w:rsid w:val="005F29FB"/>
    <w:rPr>
      <w:i/>
      <w:iCs/>
      <w:color w:val="auto"/>
    </w:rPr>
  </w:style>
  <w:style w:type="paragraph" w:styleId="Ingetavstnd">
    <w:name w:val="No Spacing"/>
    <w:link w:val="IngetavstndChar"/>
    <w:uiPriority w:val="1"/>
    <w:qFormat/>
    <w:rsid w:val="0011207E"/>
    <w:pPr>
      <w:spacing w:after="0"/>
    </w:pPr>
  </w:style>
  <w:style w:type="paragraph" w:styleId="Citat">
    <w:name w:val="Quote"/>
    <w:basedOn w:val="Normal"/>
    <w:next w:val="Normal"/>
    <w:link w:val="CitatChar"/>
    <w:uiPriority w:val="29"/>
    <w:semiHidden/>
    <w:rsid w:val="005F29FB"/>
    <w:pPr>
      <w:spacing w:before="200" w:line="264" w:lineRule="auto"/>
      <w:ind w:left="864" w:right="864"/>
      <w:jc w:val="center"/>
    </w:pPr>
    <w:rPr>
      <w:rFonts w:asciiTheme="majorHAnsi" w:eastAsiaTheme="majorEastAsia" w:hAnsiTheme="majorHAnsi" w:cstheme="majorBidi"/>
      <w:i/>
      <w:iCs/>
      <w:sz w:val="24"/>
      <w:szCs w:val="24"/>
    </w:rPr>
  </w:style>
  <w:style w:type="character" w:customStyle="1" w:styleId="CitatChar">
    <w:name w:val="Citat Char"/>
    <w:basedOn w:val="Standardstycketeckensnitt"/>
    <w:link w:val="Citat"/>
    <w:uiPriority w:val="29"/>
    <w:semiHidden/>
    <w:rsid w:val="005F29FB"/>
    <w:rPr>
      <w:rFonts w:asciiTheme="majorHAnsi" w:eastAsiaTheme="majorEastAsia" w:hAnsiTheme="majorHAnsi" w:cstheme="majorBidi"/>
      <w:i/>
      <w:iCs/>
      <w:sz w:val="24"/>
      <w:szCs w:val="24"/>
    </w:rPr>
  </w:style>
  <w:style w:type="paragraph" w:styleId="Starktcitat">
    <w:name w:val="Intense Quote"/>
    <w:basedOn w:val="Normal"/>
    <w:next w:val="Normal"/>
    <w:link w:val="StarktcitatChar"/>
    <w:uiPriority w:val="30"/>
    <w:semiHidden/>
    <w:rsid w:val="005F29FB"/>
    <w:pPr>
      <w:spacing w:before="100" w:beforeAutospacing="1" w:after="240"/>
      <w:ind w:left="936" w:right="936"/>
      <w:jc w:val="center"/>
    </w:pPr>
    <w:rPr>
      <w:rFonts w:asciiTheme="majorHAnsi" w:eastAsiaTheme="majorEastAsia" w:hAnsiTheme="majorHAnsi" w:cstheme="majorBidi"/>
      <w:sz w:val="26"/>
      <w:szCs w:val="26"/>
    </w:rPr>
  </w:style>
  <w:style w:type="character" w:customStyle="1" w:styleId="StarktcitatChar">
    <w:name w:val="Starkt citat Char"/>
    <w:basedOn w:val="Standardstycketeckensnitt"/>
    <w:link w:val="Starktcitat"/>
    <w:uiPriority w:val="30"/>
    <w:semiHidden/>
    <w:rsid w:val="005F29FB"/>
    <w:rPr>
      <w:rFonts w:asciiTheme="majorHAnsi" w:eastAsiaTheme="majorEastAsia" w:hAnsiTheme="majorHAnsi" w:cstheme="majorBidi"/>
      <w:sz w:val="26"/>
      <w:szCs w:val="26"/>
    </w:rPr>
  </w:style>
  <w:style w:type="character" w:styleId="Diskretbetoning">
    <w:name w:val="Subtle Emphasis"/>
    <w:basedOn w:val="Standardstycketeckensnitt"/>
    <w:uiPriority w:val="19"/>
    <w:semiHidden/>
    <w:rsid w:val="005F29FB"/>
    <w:rPr>
      <w:i/>
      <w:iCs/>
      <w:color w:val="auto"/>
    </w:rPr>
  </w:style>
  <w:style w:type="character" w:styleId="Starkbetoning">
    <w:name w:val="Intense Emphasis"/>
    <w:basedOn w:val="Standardstycketeckensnitt"/>
    <w:uiPriority w:val="21"/>
    <w:semiHidden/>
    <w:rsid w:val="005F29FB"/>
    <w:rPr>
      <w:b/>
      <w:bCs/>
      <w:i/>
      <w:iCs/>
      <w:color w:val="auto"/>
    </w:rPr>
  </w:style>
  <w:style w:type="character" w:styleId="Diskretreferens">
    <w:name w:val="Subtle Reference"/>
    <w:basedOn w:val="Standardstycketeckensnitt"/>
    <w:uiPriority w:val="31"/>
    <w:semiHidden/>
    <w:rsid w:val="005F29FB"/>
    <w:rPr>
      <w:smallCaps/>
      <w:color w:val="auto"/>
      <w:u w:val="single" w:color="7F7F7F" w:themeColor="text1" w:themeTint="80"/>
    </w:rPr>
  </w:style>
  <w:style w:type="character" w:styleId="Starkreferens">
    <w:name w:val="Intense Reference"/>
    <w:basedOn w:val="Standardstycketeckensnitt"/>
    <w:uiPriority w:val="32"/>
    <w:semiHidden/>
    <w:rsid w:val="005F29FB"/>
    <w:rPr>
      <w:b/>
      <w:bCs/>
      <w:smallCaps/>
      <w:color w:val="auto"/>
      <w:u w:val="single"/>
    </w:rPr>
  </w:style>
  <w:style w:type="character" w:styleId="Bokenstitel">
    <w:name w:val="Book Title"/>
    <w:basedOn w:val="Standardstycketeckensnitt"/>
    <w:uiPriority w:val="33"/>
    <w:semiHidden/>
    <w:rsid w:val="005F29FB"/>
    <w:rPr>
      <w:b/>
      <w:bCs/>
      <w:smallCaps/>
      <w:color w:val="auto"/>
    </w:rPr>
  </w:style>
  <w:style w:type="paragraph" w:styleId="Innehllsfrteckningsrubrik">
    <w:name w:val="TOC Heading"/>
    <w:basedOn w:val="Rubrik1"/>
    <w:next w:val="Normal"/>
    <w:uiPriority w:val="39"/>
    <w:qFormat/>
    <w:rsid w:val="00A6449E"/>
    <w:pPr>
      <w:outlineLvl w:val="9"/>
    </w:pPr>
  </w:style>
  <w:style w:type="paragraph" w:styleId="Innehll1">
    <w:name w:val="toc 1"/>
    <w:basedOn w:val="Normal"/>
    <w:next w:val="Normal"/>
    <w:uiPriority w:val="39"/>
    <w:rsid w:val="00693ED8"/>
    <w:pPr>
      <w:tabs>
        <w:tab w:val="right" w:leader="dot" w:pos="9062"/>
      </w:tabs>
      <w:spacing w:after="100"/>
      <w:ind w:left="425" w:hanging="425"/>
    </w:pPr>
    <w:rPr>
      <w:noProof/>
      <w:lang w:eastAsia="en-GB"/>
    </w:rPr>
  </w:style>
  <w:style w:type="paragraph" w:styleId="Innehll2">
    <w:name w:val="toc 2"/>
    <w:basedOn w:val="Normal"/>
    <w:next w:val="Normal"/>
    <w:uiPriority w:val="39"/>
    <w:rsid w:val="00693ED8"/>
    <w:pPr>
      <w:tabs>
        <w:tab w:val="right" w:leader="dot" w:pos="9062"/>
      </w:tabs>
      <w:spacing w:after="100"/>
      <w:ind w:left="850" w:hanging="425"/>
    </w:pPr>
    <w:rPr>
      <w:noProof/>
    </w:rPr>
  </w:style>
  <w:style w:type="paragraph" w:styleId="Innehll3">
    <w:name w:val="toc 3"/>
    <w:basedOn w:val="Normal"/>
    <w:next w:val="Normal"/>
    <w:uiPriority w:val="39"/>
    <w:rsid w:val="00693ED8"/>
    <w:pPr>
      <w:tabs>
        <w:tab w:val="right" w:leader="dot" w:pos="9062"/>
      </w:tabs>
      <w:spacing w:after="100"/>
      <w:ind w:left="1276" w:hanging="425"/>
    </w:pPr>
    <w:rPr>
      <w:noProof/>
    </w:rPr>
  </w:style>
  <w:style w:type="paragraph" w:styleId="Innehll4">
    <w:name w:val="toc 4"/>
    <w:basedOn w:val="Normal"/>
    <w:next w:val="Normal"/>
    <w:uiPriority w:val="39"/>
    <w:rsid w:val="00972D16"/>
    <w:pPr>
      <w:spacing w:after="100"/>
      <w:ind w:left="1276"/>
    </w:pPr>
  </w:style>
  <w:style w:type="paragraph" w:styleId="Innehll5">
    <w:name w:val="toc 5"/>
    <w:basedOn w:val="Normal"/>
    <w:next w:val="Normal"/>
    <w:uiPriority w:val="39"/>
    <w:rsid w:val="00972D16"/>
    <w:pPr>
      <w:spacing w:after="100"/>
      <w:ind w:left="1701"/>
    </w:pPr>
  </w:style>
  <w:style w:type="paragraph" w:styleId="Innehll6">
    <w:name w:val="toc 6"/>
    <w:basedOn w:val="Normal"/>
    <w:next w:val="Normal"/>
    <w:uiPriority w:val="39"/>
    <w:rsid w:val="00972D16"/>
    <w:pPr>
      <w:spacing w:after="100"/>
      <w:ind w:left="2126"/>
    </w:pPr>
  </w:style>
  <w:style w:type="paragraph" w:styleId="Innehll7">
    <w:name w:val="toc 7"/>
    <w:basedOn w:val="Normal"/>
    <w:next w:val="Normal"/>
    <w:uiPriority w:val="39"/>
    <w:rsid w:val="00972D16"/>
    <w:pPr>
      <w:spacing w:after="100"/>
      <w:ind w:left="2552"/>
    </w:pPr>
  </w:style>
  <w:style w:type="paragraph" w:styleId="Innehll8">
    <w:name w:val="toc 8"/>
    <w:basedOn w:val="Normal"/>
    <w:next w:val="Normal"/>
    <w:uiPriority w:val="39"/>
    <w:rsid w:val="00972D16"/>
    <w:pPr>
      <w:spacing w:after="100"/>
      <w:ind w:left="2977"/>
    </w:pPr>
  </w:style>
  <w:style w:type="paragraph" w:styleId="Innehll9">
    <w:name w:val="toc 9"/>
    <w:basedOn w:val="Normal"/>
    <w:next w:val="Normal"/>
    <w:uiPriority w:val="39"/>
    <w:rsid w:val="00972D16"/>
    <w:pPr>
      <w:spacing w:after="100"/>
      <w:ind w:left="3402"/>
    </w:pPr>
  </w:style>
  <w:style w:type="paragraph" w:styleId="Sidhuvud">
    <w:name w:val="header"/>
    <w:basedOn w:val="Normal"/>
    <w:link w:val="SidhuvudChar"/>
    <w:uiPriority w:val="99"/>
    <w:rsid w:val="00ED6C6F"/>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ED6C6F"/>
  </w:style>
  <w:style w:type="paragraph" w:styleId="Sidfot">
    <w:name w:val="footer"/>
    <w:basedOn w:val="Normal"/>
    <w:link w:val="SidfotChar"/>
    <w:uiPriority w:val="99"/>
    <w:rsid w:val="00D17D8A"/>
    <w:pPr>
      <w:pBdr>
        <w:top w:val="single" w:sz="4" w:space="7" w:color="auto"/>
      </w:pBdr>
      <w:tabs>
        <w:tab w:val="center" w:pos="4536"/>
        <w:tab w:val="right" w:pos="9072"/>
      </w:tabs>
      <w:spacing w:after="0" w:line="240" w:lineRule="auto"/>
    </w:pPr>
    <w:rPr>
      <w:rFonts w:ascii="Roboto Slab Light" w:hAnsi="Roboto Slab Light"/>
      <w:sz w:val="15"/>
    </w:rPr>
  </w:style>
  <w:style w:type="character" w:customStyle="1" w:styleId="SidfotChar">
    <w:name w:val="Sidfot Char"/>
    <w:basedOn w:val="Standardstycketeckensnitt"/>
    <w:link w:val="Sidfot"/>
    <w:uiPriority w:val="99"/>
    <w:rsid w:val="00D17D8A"/>
    <w:rPr>
      <w:rFonts w:ascii="Roboto Slab Light" w:hAnsi="Roboto Slab Light"/>
      <w:sz w:val="15"/>
    </w:rPr>
  </w:style>
  <w:style w:type="paragraph" w:styleId="Punktlista">
    <w:name w:val="List Bullet"/>
    <w:basedOn w:val="Normal"/>
    <w:qFormat/>
    <w:rsid w:val="00D4779E"/>
    <w:pPr>
      <w:numPr>
        <w:numId w:val="2"/>
      </w:numPr>
      <w:spacing w:after="80"/>
      <w:contextualSpacing/>
    </w:pPr>
  </w:style>
  <w:style w:type="paragraph" w:styleId="Numreradlista">
    <w:name w:val="List Number"/>
    <w:basedOn w:val="Normal"/>
    <w:qFormat/>
    <w:rsid w:val="00D4779E"/>
    <w:pPr>
      <w:numPr>
        <w:numId w:val="1"/>
      </w:numPr>
      <w:spacing w:after="80"/>
      <w:ind w:left="357" w:hanging="357"/>
      <w:contextualSpacing/>
    </w:pPr>
  </w:style>
  <w:style w:type="paragraph" w:styleId="Fotnotstext">
    <w:name w:val="footnote text"/>
    <w:basedOn w:val="Normal"/>
    <w:link w:val="FotnotstextChar"/>
    <w:rsid w:val="00783074"/>
    <w:pPr>
      <w:spacing w:after="0" w:line="240" w:lineRule="auto"/>
      <w:ind w:left="142" w:hanging="142"/>
    </w:pPr>
    <w:rPr>
      <w:sz w:val="16"/>
      <w:szCs w:val="20"/>
    </w:rPr>
  </w:style>
  <w:style w:type="character" w:customStyle="1" w:styleId="FotnotstextChar">
    <w:name w:val="Fotnotstext Char"/>
    <w:basedOn w:val="Standardstycketeckensnitt"/>
    <w:link w:val="Fotnotstext"/>
    <w:rsid w:val="00783074"/>
    <w:rPr>
      <w:sz w:val="16"/>
      <w:szCs w:val="20"/>
    </w:rPr>
  </w:style>
  <w:style w:type="character" w:styleId="Fotnotsreferens">
    <w:name w:val="footnote reference"/>
    <w:basedOn w:val="Standardstycketeckensnitt"/>
    <w:uiPriority w:val="99"/>
    <w:rsid w:val="00AD5832"/>
    <w:rPr>
      <w:vertAlign w:val="superscript"/>
    </w:rPr>
  </w:style>
  <w:style w:type="table" w:styleId="Tabellrutnt">
    <w:name w:val="Table Grid"/>
    <w:basedOn w:val="Normaltabell"/>
    <w:uiPriority w:val="39"/>
    <w:rsid w:val="009760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nk">
    <w:name w:val="Hyperlink"/>
    <w:basedOn w:val="Standardstycketeckensnitt"/>
    <w:uiPriority w:val="99"/>
    <w:rsid w:val="00976057"/>
    <w:rPr>
      <w:color w:val="5F5F5F" w:themeColor="hyperlink"/>
      <w:u w:val="single"/>
    </w:rPr>
  </w:style>
  <w:style w:type="paragraph" w:styleId="Liststycke">
    <w:name w:val="List Paragraph"/>
    <w:basedOn w:val="Normal"/>
    <w:uiPriority w:val="34"/>
    <w:qFormat/>
    <w:rsid w:val="00481060"/>
    <w:pPr>
      <w:ind w:left="720"/>
      <w:contextualSpacing/>
    </w:pPr>
  </w:style>
  <w:style w:type="paragraph" w:styleId="Numreradlista2">
    <w:name w:val="List Number 2"/>
    <w:basedOn w:val="Numreradlista"/>
    <w:rsid w:val="009E7F82"/>
    <w:pPr>
      <w:numPr>
        <w:ilvl w:val="1"/>
      </w:numPr>
    </w:pPr>
  </w:style>
  <w:style w:type="paragraph" w:styleId="Numreradlista3">
    <w:name w:val="List Number 3"/>
    <w:basedOn w:val="Numreradlista2"/>
    <w:rsid w:val="009E7F82"/>
    <w:pPr>
      <w:numPr>
        <w:ilvl w:val="2"/>
      </w:numPr>
    </w:pPr>
  </w:style>
  <w:style w:type="paragraph" w:styleId="Numreradlista4">
    <w:name w:val="List Number 4"/>
    <w:basedOn w:val="Numreradlista3"/>
    <w:rsid w:val="009E7F82"/>
    <w:pPr>
      <w:numPr>
        <w:ilvl w:val="3"/>
      </w:numPr>
    </w:pPr>
  </w:style>
  <w:style w:type="paragraph" w:styleId="Numreradlista5">
    <w:name w:val="List Number 5"/>
    <w:basedOn w:val="Numreradlista4"/>
    <w:rsid w:val="009E7F82"/>
    <w:pPr>
      <w:numPr>
        <w:ilvl w:val="4"/>
      </w:numPr>
    </w:pPr>
  </w:style>
  <w:style w:type="paragraph" w:styleId="Punktlista2">
    <w:name w:val="List Bullet 2"/>
    <w:basedOn w:val="Punktlista"/>
    <w:rsid w:val="009E7F82"/>
    <w:pPr>
      <w:numPr>
        <w:ilvl w:val="1"/>
      </w:numPr>
    </w:pPr>
  </w:style>
  <w:style w:type="paragraph" w:styleId="Punktlista3">
    <w:name w:val="List Bullet 3"/>
    <w:basedOn w:val="Punktlista2"/>
    <w:rsid w:val="009E7F82"/>
    <w:pPr>
      <w:numPr>
        <w:ilvl w:val="2"/>
      </w:numPr>
    </w:pPr>
  </w:style>
  <w:style w:type="paragraph" w:styleId="Punktlista4">
    <w:name w:val="List Bullet 4"/>
    <w:basedOn w:val="Punktlista3"/>
    <w:rsid w:val="009E7F82"/>
    <w:pPr>
      <w:numPr>
        <w:ilvl w:val="3"/>
      </w:numPr>
    </w:pPr>
  </w:style>
  <w:style w:type="paragraph" w:styleId="Punktlista5">
    <w:name w:val="List Bullet 5"/>
    <w:basedOn w:val="Punktlista4"/>
    <w:rsid w:val="009E7F82"/>
    <w:pPr>
      <w:numPr>
        <w:ilvl w:val="4"/>
      </w:numPr>
    </w:pPr>
  </w:style>
  <w:style w:type="paragraph" w:styleId="Slutnotstext">
    <w:name w:val="endnote text"/>
    <w:basedOn w:val="Normal"/>
    <w:link w:val="SlutnotstextChar"/>
    <w:unhideWhenUsed/>
    <w:rsid w:val="00783074"/>
    <w:pPr>
      <w:spacing w:after="0" w:line="240" w:lineRule="auto"/>
      <w:ind w:left="142" w:hanging="142"/>
    </w:pPr>
    <w:rPr>
      <w:sz w:val="16"/>
      <w:szCs w:val="20"/>
    </w:rPr>
  </w:style>
  <w:style w:type="character" w:customStyle="1" w:styleId="SlutnotstextChar">
    <w:name w:val="Slutnotstext Char"/>
    <w:basedOn w:val="Standardstycketeckensnitt"/>
    <w:link w:val="Slutnotstext"/>
    <w:rsid w:val="00783074"/>
    <w:rPr>
      <w:sz w:val="16"/>
      <w:szCs w:val="20"/>
    </w:rPr>
  </w:style>
  <w:style w:type="character" w:styleId="Slutnotsreferens">
    <w:name w:val="endnote reference"/>
    <w:basedOn w:val="Standardstycketeckensnitt"/>
    <w:uiPriority w:val="99"/>
    <w:semiHidden/>
    <w:rsid w:val="00783074"/>
    <w:rPr>
      <w:vertAlign w:val="superscript"/>
    </w:rPr>
  </w:style>
  <w:style w:type="paragraph" w:customStyle="1" w:styleId="Doldtext">
    <w:name w:val="Dold text"/>
    <w:basedOn w:val="Normal"/>
    <w:next w:val="Normal"/>
    <w:uiPriority w:val="24"/>
    <w:semiHidden/>
    <w:qFormat/>
    <w:rsid w:val="004E0B05"/>
    <w:rPr>
      <w:vanish/>
      <w:color w:val="C00000"/>
    </w:rPr>
  </w:style>
  <w:style w:type="character" w:styleId="Platshllartext">
    <w:name w:val="Placeholder Text"/>
    <w:basedOn w:val="Standardstycketeckensnitt"/>
    <w:uiPriority w:val="99"/>
    <w:rsid w:val="006137D6"/>
    <w:rPr>
      <w:color w:val="7F7F7F" w:themeColor="text1" w:themeTint="80"/>
      <w:bdr w:val="none" w:sz="0" w:space="0" w:color="auto"/>
      <w:shd w:val="clear" w:color="auto" w:fill="F0F0F0"/>
    </w:rPr>
  </w:style>
  <w:style w:type="paragraph" w:customStyle="1" w:styleId="Numreradrubrik1">
    <w:name w:val="Numrerad rubrik 1"/>
    <w:basedOn w:val="Rubrik1"/>
    <w:next w:val="Normal"/>
    <w:uiPriority w:val="19"/>
    <w:qFormat/>
    <w:rsid w:val="00AA5C9A"/>
    <w:pPr>
      <w:numPr>
        <w:numId w:val="3"/>
      </w:numPr>
    </w:pPr>
  </w:style>
  <w:style w:type="paragraph" w:customStyle="1" w:styleId="Numreradrubrik2">
    <w:name w:val="Numrerad rubrik 2"/>
    <w:basedOn w:val="Rubrik2"/>
    <w:next w:val="Normal"/>
    <w:uiPriority w:val="19"/>
    <w:qFormat/>
    <w:rsid w:val="00AA5C9A"/>
    <w:pPr>
      <w:numPr>
        <w:ilvl w:val="1"/>
        <w:numId w:val="3"/>
      </w:numPr>
    </w:pPr>
  </w:style>
  <w:style w:type="paragraph" w:customStyle="1" w:styleId="Numreradrubrik3">
    <w:name w:val="Numrerad rubrik 3"/>
    <w:basedOn w:val="Rubrik3"/>
    <w:next w:val="Normal"/>
    <w:uiPriority w:val="19"/>
    <w:qFormat/>
    <w:rsid w:val="00AA5C9A"/>
    <w:pPr>
      <w:numPr>
        <w:ilvl w:val="2"/>
        <w:numId w:val="3"/>
      </w:numPr>
    </w:pPr>
  </w:style>
  <w:style w:type="paragraph" w:customStyle="1" w:styleId="Numreradrubrik4">
    <w:name w:val="Numrerad rubrik 4"/>
    <w:basedOn w:val="Rubrik4"/>
    <w:next w:val="Normal"/>
    <w:uiPriority w:val="19"/>
    <w:qFormat/>
    <w:rsid w:val="00AA5C9A"/>
    <w:pPr>
      <w:numPr>
        <w:ilvl w:val="3"/>
        <w:numId w:val="3"/>
      </w:numPr>
    </w:pPr>
  </w:style>
  <w:style w:type="paragraph" w:styleId="Adress-brev">
    <w:name w:val="envelope address"/>
    <w:basedOn w:val="Normal"/>
    <w:rsid w:val="00CC3124"/>
    <w:pPr>
      <w:spacing w:after="720" w:line="264" w:lineRule="auto"/>
      <w:ind w:left="4253"/>
      <w:contextualSpacing/>
    </w:pPr>
    <w:rPr>
      <w:noProof/>
    </w:rPr>
  </w:style>
  <w:style w:type="paragraph" w:styleId="Avslutandetext">
    <w:name w:val="Closing"/>
    <w:basedOn w:val="Normal"/>
    <w:next w:val="Normal"/>
    <w:link w:val="AvslutandetextChar"/>
    <w:rsid w:val="00A87B49"/>
    <w:pPr>
      <w:spacing w:after="800" w:line="240" w:lineRule="auto"/>
      <w:contextualSpacing/>
    </w:pPr>
    <w:rPr>
      <w:lang w:val="en-GB"/>
    </w:rPr>
  </w:style>
  <w:style w:type="character" w:customStyle="1" w:styleId="AvslutandetextChar">
    <w:name w:val="Avslutande text Char"/>
    <w:basedOn w:val="Standardstycketeckensnitt"/>
    <w:link w:val="Avslutandetext"/>
    <w:rsid w:val="00A87B49"/>
    <w:rPr>
      <w:lang w:val="en-GB"/>
    </w:rPr>
  </w:style>
  <w:style w:type="paragraph" w:styleId="Inledning">
    <w:name w:val="Salutation"/>
    <w:basedOn w:val="Normal"/>
    <w:next w:val="Normal"/>
    <w:link w:val="InledningChar"/>
    <w:qFormat/>
    <w:rsid w:val="004A33DF"/>
    <w:rPr>
      <w:rFonts w:ascii="Roboto Slab Light" w:hAnsi="Roboto Slab Light"/>
    </w:rPr>
  </w:style>
  <w:style w:type="character" w:customStyle="1" w:styleId="InledningChar">
    <w:name w:val="Inledning Char"/>
    <w:basedOn w:val="Standardstycketeckensnitt"/>
    <w:link w:val="Inledning"/>
    <w:rsid w:val="004A33DF"/>
    <w:rPr>
      <w:rFonts w:ascii="Roboto Slab Light" w:hAnsi="Roboto Slab Light"/>
      <w:sz w:val="22"/>
    </w:rPr>
  </w:style>
  <w:style w:type="paragraph" w:customStyle="1" w:styleId="Klla">
    <w:name w:val="Källa"/>
    <w:basedOn w:val="Normal"/>
    <w:next w:val="Normal"/>
    <w:uiPriority w:val="26"/>
    <w:qFormat/>
    <w:rsid w:val="00626AA1"/>
    <w:pPr>
      <w:spacing w:before="80" w:after="240" w:line="240" w:lineRule="auto"/>
    </w:pPr>
    <w:rPr>
      <w:i/>
      <w:sz w:val="16"/>
    </w:rPr>
  </w:style>
  <w:style w:type="character" w:customStyle="1" w:styleId="IngetavstndChar">
    <w:name w:val="Inget avstånd Char"/>
    <w:basedOn w:val="Standardstycketeckensnitt"/>
    <w:link w:val="Ingetavstnd"/>
    <w:uiPriority w:val="1"/>
    <w:rsid w:val="00502996"/>
  </w:style>
  <w:style w:type="character" w:customStyle="1" w:styleId="code1">
    <w:name w:val="code1"/>
    <w:basedOn w:val="Standardstycketeckensnitt"/>
    <w:rsid w:val="001A01AA"/>
    <w:rPr>
      <w:b/>
      <w:bCs/>
    </w:rPr>
  </w:style>
  <w:style w:type="paragraph" w:customStyle="1" w:styleId="BESKbrdtext">
    <w:name w:val="BESKbrödtext"/>
    <w:basedOn w:val="Normal"/>
    <w:link w:val="BESKbrdtextCharChar"/>
    <w:rsid w:val="00CA2C39"/>
    <w:pPr>
      <w:tabs>
        <w:tab w:val="left" w:pos="2835"/>
        <w:tab w:val="left" w:pos="4253"/>
        <w:tab w:val="left" w:pos="5670"/>
        <w:tab w:val="left" w:pos="7088"/>
        <w:tab w:val="left" w:pos="8505"/>
        <w:tab w:val="right" w:pos="9979"/>
      </w:tabs>
      <w:spacing w:before="80" w:after="0" w:line="240" w:lineRule="auto"/>
      <w:ind w:left="1418" w:right="851"/>
    </w:pPr>
    <w:rPr>
      <w:rFonts w:ascii="Arial" w:eastAsia="Times New Roman" w:hAnsi="Arial" w:cs="Times New Roman"/>
      <w:szCs w:val="20"/>
      <w:lang w:eastAsia="sv-SE"/>
    </w:rPr>
  </w:style>
  <w:style w:type="character" w:customStyle="1" w:styleId="BESKbrdtextCharChar">
    <w:name w:val="BESKbrödtext Char Char"/>
    <w:basedOn w:val="Standardstycketeckensnitt"/>
    <w:link w:val="BESKbrdtext"/>
    <w:rsid w:val="00CA2C39"/>
    <w:rPr>
      <w:rFonts w:ascii="Arial" w:eastAsia="Times New Roman" w:hAnsi="Arial" w:cs="Times New Roman"/>
      <w:szCs w:val="20"/>
      <w:lang w:eastAsia="sv-SE"/>
    </w:rPr>
  </w:style>
  <w:style w:type="paragraph" w:customStyle="1" w:styleId="BESKrub4">
    <w:name w:val="BESKrub4"/>
    <w:basedOn w:val="Normal"/>
    <w:next w:val="BESKbrdtext"/>
    <w:rsid w:val="00CA2C39"/>
    <w:pPr>
      <w:tabs>
        <w:tab w:val="right" w:pos="9979"/>
      </w:tabs>
      <w:suppressAutoHyphens/>
      <w:spacing w:before="240" w:after="0" w:line="240" w:lineRule="auto"/>
      <w:ind w:left="1418" w:right="851" w:hanging="1418"/>
      <w:outlineLvl w:val="3"/>
    </w:pPr>
    <w:rPr>
      <w:rFonts w:ascii="Arial" w:eastAsia="Times New Roman" w:hAnsi="Arial" w:cs="Times New Roman"/>
      <w:b/>
      <w:sz w:val="26"/>
      <w:szCs w:val="20"/>
      <w:lang w:eastAsia="sv-SE"/>
    </w:rPr>
  </w:style>
  <w:style w:type="paragraph" w:customStyle="1" w:styleId="BESKrub5">
    <w:name w:val="BESKrub5"/>
    <w:basedOn w:val="Normal"/>
    <w:next w:val="BESKbrdtext"/>
    <w:rsid w:val="00CA2C39"/>
    <w:pPr>
      <w:tabs>
        <w:tab w:val="right" w:pos="9979"/>
      </w:tabs>
      <w:suppressAutoHyphens/>
      <w:spacing w:before="240" w:after="0" w:line="240" w:lineRule="auto"/>
      <w:ind w:left="1418" w:right="851" w:hanging="1418"/>
      <w:outlineLvl w:val="4"/>
    </w:pPr>
    <w:rPr>
      <w:rFonts w:ascii="Arial" w:eastAsia="Times New Roman" w:hAnsi="Arial" w:cs="Times New Roman"/>
      <w:b/>
      <w:sz w:val="26"/>
      <w:szCs w:val="20"/>
      <w:lang w:eastAsia="sv-SE"/>
    </w:rPr>
  </w:style>
  <w:style w:type="paragraph" w:customStyle="1" w:styleId="BESKrub6">
    <w:name w:val="BESKrub6"/>
    <w:basedOn w:val="Normal"/>
    <w:next w:val="BESKbrdtext"/>
    <w:rsid w:val="00CA2C39"/>
    <w:pPr>
      <w:tabs>
        <w:tab w:val="right" w:pos="9979"/>
      </w:tabs>
      <w:suppressAutoHyphens/>
      <w:spacing w:before="240" w:after="0" w:line="240" w:lineRule="auto"/>
      <w:ind w:left="1418" w:right="851" w:hanging="1418"/>
      <w:outlineLvl w:val="5"/>
    </w:pPr>
    <w:rPr>
      <w:rFonts w:ascii="Arial" w:eastAsia="Times New Roman" w:hAnsi="Arial" w:cs="Times New Roman"/>
      <w:b/>
      <w:sz w:val="26"/>
      <w:szCs w:val="20"/>
      <w:lang w:eastAsia="sv-SE"/>
    </w:rPr>
  </w:style>
  <w:style w:type="paragraph" w:customStyle="1" w:styleId="BESKrub7">
    <w:name w:val="BESKrub7"/>
    <w:basedOn w:val="Normal"/>
    <w:next w:val="BESKbrdtext"/>
    <w:rsid w:val="00CA2C39"/>
    <w:pPr>
      <w:tabs>
        <w:tab w:val="right" w:pos="9979"/>
      </w:tabs>
      <w:suppressAutoHyphens/>
      <w:spacing w:before="240" w:after="0" w:line="240" w:lineRule="auto"/>
      <w:ind w:left="1418" w:right="851" w:hanging="1418"/>
      <w:outlineLvl w:val="6"/>
    </w:pPr>
    <w:rPr>
      <w:rFonts w:ascii="Arial" w:eastAsia="Times New Roman" w:hAnsi="Arial" w:cs="Times New Roman"/>
      <w:b/>
      <w:sz w:val="26"/>
      <w:szCs w:val="20"/>
      <w:lang w:eastAsia="sv-SE"/>
    </w:rPr>
  </w:style>
  <w:style w:type="paragraph" w:customStyle="1" w:styleId="BESKrub3gemen">
    <w:name w:val="BESKrub3gemen"/>
    <w:basedOn w:val="Normal"/>
    <w:next w:val="BESKbrdtext"/>
    <w:rsid w:val="00CA2C39"/>
    <w:pPr>
      <w:tabs>
        <w:tab w:val="right" w:pos="9979"/>
      </w:tabs>
      <w:suppressAutoHyphens/>
      <w:spacing w:before="240" w:after="0" w:line="240" w:lineRule="auto"/>
      <w:ind w:left="1418" w:right="851" w:hanging="1418"/>
      <w:outlineLvl w:val="2"/>
    </w:pPr>
    <w:rPr>
      <w:rFonts w:ascii="Arial" w:eastAsia="Times New Roman" w:hAnsi="Arial" w:cs="Times New Roman"/>
      <w:b/>
      <w:sz w:val="26"/>
      <w:szCs w:val="20"/>
      <w:lang w:eastAsia="sv-SE"/>
    </w:rPr>
  </w:style>
  <w:style w:type="paragraph" w:customStyle="1" w:styleId="BESKokod3">
    <w:name w:val="BESKokod3"/>
    <w:basedOn w:val="Normal"/>
    <w:next w:val="BESKbrdtext"/>
    <w:rsid w:val="003054AE"/>
    <w:pPr>
      <w:tabs>
        <w:tab w:val="left" w:pos="1985"/>
        <w:tab w:val="right" w:pos="9979"/>
      </w:tabs>
      <w:suppressAutoHyphens/>
      <w:spacing w:before="240" w:after="0" w:line="240" w:lineRule="auto"/>
      <w:ind w:left="1418" w:right="851"/>
    </w:pPr>
    <w:rPr>
      <w:rFonts w:ascii="Arial" w:eastAsia="Times New Roman" w:hAnsi="Arial" w:cs="Times New Roman"/>
      <w:i/>
      <w:szCs w:val="20"/>
      <w:lang w:eastAsia="sv-SE"/>
    </w:rPr>
  </w:style>
  <w:style w:type="paragraph" w:customStyle="1" w:styleId="BESKokod4">
    <w:name w:val="BESKokod4"/>
    <w:basedOn w:val="Normal"/>
    <w:next w:val="BESKbrdtext"/>
    <w:rsid w:val="00FA3121"/>
    <w:pPr>
      <w:tabs>
        <w:tab w:val="right" w:pos="9979"/>
      </w:tabs>
      <w:suppressAutoHyphens/>
      <w:spacing w:before="240" w:after="0" w:line="240" w:lineRule="auto"/>
      <w:ind w:left="1418" w:right="851"/>
    </w:pPr>
    <w:rPr>
      <w:rFonts w:ascii="Arial" w:eastAsia="Times New Roman" w:hAnsi="Arial" w:cs="Times New Roman"/>
      <w:i/>
      <w:sz w:val="18"/>
      <w:szCs w:val="20"/>
      <w:lang w:eastAsia="sv-SE"/>
    </w:rPr>
  </w:style>
  <w:style w:type="character" w:styleId="Sidnummer">
    <w:name w:val="page number"/>
    <w:basedOn w:val="Standardstycketeckensnitt"/>
    <w:rsid w:val="006B2327"/>
  </w:style>
  <w:style w:type="paragraph" w:styleId="Normaltindrag">
    <w:name w:val="Normal Indent"/>
    <w:basedOn w:val="Normal"/>
    <w:rsid w:val="006B2327"/>
    <w:pPr>
      <w:spacing w:after="0" w:line="240" w:lineRule="auto"/>
      <w:ind w:left="2268" w:right="850"/>
    </w:pPr>
    <w:rPr>
      <w:rFonts w:ascii="Arial" w:eastAsia="Times New Roman" w:hAnsi="Arial" w:cs="Times New Roman"/>
      <w:sz w:val="20"/>
      <w:szCs w:val="20"/>
      <w:lang w:eastAsia="sv-SE"/>
    </w:rPr>
  </w:style>
  <w:style w:type="paragraph" w:customStyle="1" w:styleId="Brdtextmedindrag2">
    <w:name w:val="Bršdtext med indrag 2"/>
    <w:basedOn w:val="Normal"/>
    <w:rsid w:val="006B2327"/>
    <w:pPr>
      <w:tabs>
        <w:tab w:val="left" w:pos="-987"/>
        <w:tab w:val="left" w:pos="1927"/>
        <w:tab w:val="left" w:pos="5895"/>
        <w:tab w:val="left" w:pos="10533"/>
        <w:tab w:val="left" w:pos="11253"/>
      </w:tabs>
      <w:suppressAutoHyphens/>
      <w:spacing w:after="0" w:line="240" w:lineRule="auto"/>
      <w:ind w:left="-141"/>
    </w:pPr>
    <w:rPr>
      <w:rFonts w:ascii="Calibri" w:eastAsia="Times New Roman" w:hAnsi="Calibri" w:cs="Times New Roman"/>
      <w:szCs w:val="20"/>
      <w:lang w:eastAsia="sv-SE"/>
    </w:rPr>
  </w:style>
  <w:style w:type="character" w:customStyle="1" w:styleId="DokumentversiktChar">
    <w:name w:val="Dokumentöversikt Char"/>
    <w:basedOn w:val="Standardstycketeckensnitt"/>
    <w:link w:val="Dokumentversikt"/>
    <w:semiHidden/>
    <w:rsid w:val="006B2327"/>
    <w:rPr>
      <w:rFonts w:ascii="Tahoma" w:eastAsia="Times New Roman" w:hAnsi="Tahoma" w:cs="Times New Roman"/>
      <w:szCs w:val="20"/>
      <w:shd w:val="clear" w:color="auto" w:fill="000080"/>
      <w:lang w:eastAsia="sv-SE"/>
    </w:rPr>
  </w:style>
  <w:style w:type="paragraph" w:styleId="Dokumentversikt">
    <w:name w:val="Document Map"/>
    <w:basedOn w:val="Normal"/>
    <w:link w:val="DokumentversiktChar"/>
    <w:semiHidden/>
    <w:rsid w:val="006B2327"/>
    <w:pPr>
      <w:shd w:val="clear" w:color="auto" w:fill="000080"/>
      <w:tabs>
        <w:tab w:val="left" w:pos="1418"/>
        <w:tab w:val="left" w:pos="9356"/>
      </w:tabs>
      <w:spacing w:after="0" w:line="240" w:lineRule="auto"/>
      <w:ind w:left="1418" w:right="850"/>
    </w:pPr>
    <w:rPr>
      <w:rFonts w:ascii="Tahoma" w:eastAsia="Times New Roman" w:hAnsi="Tahoma" w:cs="Times New Roman"/>
      <w:szCs w:val="20"/>
      <w:lang w:eastAsia="sv-SE"/>
    </w:rPr>
  </w:style>
  <w:style w:type="character" w:customStyle="1" w:styleId="DokumentversiktChar1">
    <w:name w:val="Dokumentöversikt Char1"/>
    <w:basedOn w:val="Standardstycketeckensnitt"/>
    <w:uiPriority w:val="99"/>
    <w:semiHidden/>
    <w:rsid w:val="006B2327"/>
    <w:rPr>
      <w:rFonts w:ascii="Segoe UI" w:hAnsi="Segoe UI" w:cs="Segoe UI"/>
      <w:sz w:val="16"/>
      <w:szCs w:val="16"/>
    </w:rPr>
  </w:style>
  <w:style w:type="paragraph" w:styleId="Anteckningsrubrik">
    <w:name w:val="Note Heading"/>
    <w:basedOn w:val="Normal"/>
    <w:next w:val="Normal"/>
    <w:link w:val="AnteckningsrubrikChar"/>
    <w:rsid w:val="006B2327"/>
    <w:pPr>
      <w:tabs>
        <w:tab w:val="left" w:pos="1418"/>
        <w:tab w:val="left" w:pos="9356"/>
      </w:tabs>
      <w:spacing w:after="0" w:line="240" w:lineRule="auto"/>
      <w:ind w:left="1418" w:right="850"/>
    </w:pPr>
    <w:rPr>
      <w:rFonts w:ascii="Calibri" w:eastAsia="Times New Roman" w:hAnsi="Calibri" w:cs="Times New Roman"/>
      <w:szCs w:val="20"/>
      <w:lang w:eastAsia="sv-SE"/>
    </w:rPr>
  </w:style>
  <w:style w:type="character" w:customStyle="1" w:styleId="AnteckningsrubrikChar">
    <w:name w:val="Anteckningsrubrik Char"/>
    <w:basedOn w:val="Standardstycketeckensnitt"/>
    <w:link w:val="Anteckningsrubrik"/>
    <w:rsid w:val="006B2327"/>
    <w:rPr>
      <w:rFonts w:ascii="Calibri" w:eastAsia="Times New Roman" w:hAnsi="Calibri" w:cs="Times New Roman"/>
      <w:szCs w:val="20"/>
      <w:lang w:eastAsia="sv-SE"/>
    </w:rPr>
  </w:style>
  <w:style w:type="paragraph" w:styleId="Avsndaradress-brev">
    <w:name w:val="envelope return"/>
    <w:basedOn w:val="Normal"/>
    <w:rsid w:val="006B2327"/>
    <w:pPr>
      <w:tabs>
        <w:tab w:val="left" w:pos="1418"/>
        <w:tab w:val="left" w:pos="9356"/>
      </w:tabs>
      <w:spacing w:after="0" w:line="240" w:lineRule="auto"/>
      <w:ind w:left="1418" w:right="850"/>
    </w:pPr>
    <w:rPr>
      <w:rFonts w:ascii="Arial" w:eastAsia="Times New Roman" w:hAnsi="Arial" w:cs="Times New Roman"/>
      <w:sz w:val="20"/>
      <w:szCs w:val="20"/>
      <w:lang w:eastAsia="sv-SE"/>
    </w:rPr>
  </w:style>
  <w:style w:type="paragraph" w:styleId="Brdtext">
    <w:name w:val="Body Text"/>
    <w:basedOn w:val="Normal"/>
    <w:link w:val="BrdtextChar"/>
    <w:rsid w:val="006B2327"/>
    <w:pPr>
      <w:tabs>
        <w:tab w:val="left" w:pos="1418"/>
        <w:tab w:val="left" w:pos="9356"/>
      </w:tabs>
      <w:spacing w:after="120" w:line="240" w:lineRule="auto"/>
      <w:ind w:left="1418" w:right="850"/>
    </w:pPr>
    <w:rPr>
      <w:rFonts w:ascii="Calibri" w:eastAsia="Times New Roman" w:hAnsi="Calibri" w:cs="Times New Roman"/>
      <w:szCs w:val="20"/>
      <w:lang w:eastAsia="sv-SE"/>
    </w:rPr>
  </w:style>
  <w:style w:type="character" w:customStyle="1" w:styleId="BrdtextChar">
    <w:name w:val="Brödtext Char"/>
    <w:basedOn w:val="Standardstycketeckensnitt"/>
    <w:link w:val="Brdtext"/>
    <w:rsid w:val="006B2327"/>
    <w:rPr>
      <w:rFonts w:ascii="Calibri" w:eastAsia="Times New Roman" w:hAnsi="Calibri" w:cs="Times New Roman"/>
      <w:szCs w:val="20"/>
      <w:lang w:eastAsia="sv-SE"/>
    </w:rPr>
  </w:style>
  <w:style w:type="paragraph" w:styleId="Brdtext2">
    <w:name w:val="Body Text 2"/>
    <w:basedOn w:val="Normal"/>
    <w:link w:val="Brdtext2Char"/>
    <w:rsid w:val="006B2327"/>
    <w:pPr>
      <w:tabs>
        <w:tab w:val="left" w:pos="1418"/>
        <w:tab w:val="left" w:pos="9356"/>
      </w:tabs>
      <w:spacing w:after="120" w:line="480" w:lineRule="auto"/>
      <w:ind w:left="1418" w:right="850"/>
    </w:pPr>
    <w:rPr>
      <w:rFonts w:ascii="Calibri" w:eastAsia="Times New Roman" w:hAnsi="Calibri" w:cs="Times New Roman"/>
      <w:szCs w:val="20"/>
      <w:lang w:eastAsia="sv-SE"/>
    </w:rPr>
  </w:style>
  <w:style w:type="character" w:customStyle="1" w:styleId="Brdtext2Char">
    <w:name w:val="Brödtext 2 Char"/>
    <w:basedOn w:val="Standardstycketeckensnitt"/>
    <w:link w:val="Brdtext2"/>
    <w:rsid w:val="006B2327"/>
    <w:rPr>
      <w:rFonts w:ascii="Calibri" w:eastAsia="Times New Roman" w:hAnsi="Calibri" w:cs="Times New Roman"/>
      <w:szCs w:val="20"/>
      <w:lang w:eastAsia="sv-SE"/>
    </w:rPr>
  </w:style>
  <w:style w:type="paragraph" w:styleId="Brdtext3">
    <w:name w:val="Body Text 3"/>
    <w:basedOn w:val="Normal"/>
    <w:link w:val="Brdtext3Char"/>
    <w:rsid w:val="006B2327"/>
    <w:pPr>
      <w:tabs>
        <w:tab w:val="left" w:pos="1418"/>
        <w:tab w:val="left" w:pos="9356"/>
      </w:tabs>
      <w:spacing w:after="120" w:line="240" w:lineRule="auto"/>
      <w:ind w:left="1418" w:right="850"/>
    </w:pPr>
    <w:rPr>
      <w:rFonts w:ascii="Calibri" w:eastAsia="Times New Roman" w:hAnsi="Calibri" w:cs="Times New Roman"/>
      <w:sz w:val="16"/>
      <w:szCs w:val="20"/>
      <w:lang w:eastAsia="sv-SE"/>
    </w:rPr>
  </w:style>
  <w:style w:type="character" w:customStyle="1" w:styleId="Brdtext3Char">
    <w:name w:val="Brödtext 3 Char"/>
    <w:basedOn w:val="Standardstycketeckensnitt"/>
    <w:link w:val="Brdtext3"/>
    <w:rsid w:val="006B2327"/>
    <w:rPr>
      <w:rFonts w:ascii="Calibri" w:eastAsia="Times New Roman" w:hAnsi="Calibri" w:cs="Times New Roman"/>
      <w:sz w:val="16"/>
      <w:szCs w:val="20"/>
      <w:lang w:eastAsia="sv-SE"/>
    </w:rPr>
  </w:style>
  <w:style w:type="paragraph" w:styleId="Brdtextmedfrstaindrag">
    <w:name w:val="Body Text First Indent"/>
    <w:basedOn w:val="Brdtext"/>
    <w:link w:val="BrdtextmedfrstaindragChar"/>
    <w:rsid w:val="006B2327"/>
    <w:pPr>
      <w:ind w:firstLine="210"/>
    </w:pPr>
  </w:style>
  <w:style w:type="character" w:customStyle="1" w:styleId="BrdtextmedfrstaindragChar">
    <w:name w:val="Brödtext med första indrag Char"/>
    <w:basedOn w:val="BrdtextChar"/>
    <w:link w:val="Brdtextmedfrstaindrag"/>
    <w:rsid w:val="006B2327"/>
    <w:rPr>
      <w:rFonts w:ascii="Calibri" w:eastAsia="Times New Roman" w:hAnsi="Calibri" w:cs="Times New Roman"/>
      <w:szCs w:val="20"/>
      <w:lang w:eastAsia="sv-SE"/>
    </w:rPr>
  </w:style>
  <w:style w:type="paragraph" w:styleId="Brdtextmedindrag">
    <w:name w:val="Body Text Indent"/>
    <w:basedOn w:val="Normal"/>
    <w:link w:val="BrdtextmedindragChar"/>
    <w:rsid w:val="006B2327"/>
    <w:pPr>
      <w:tabs>
        <w:tab w:val="left" w:pos="1418"/>
        <w:tab w:val="left" w:pos="9356"/>
      </w:tabs>
      <w:spacing w:after="120" w:line="240" w:lineRule="auto"/>
      <w:ind w:left="283" w:right="850"/>
    </w:pPr>
    <w:rPr>
      <w:rFonts w:ascii="Calibri" w:eastAsia="Times New Roman" w:hAnsi="Calibri" w:cs="Times New Roman"/>
      <w:szCs w:val="20"/>
      <w:lang w:eastAsia="sv-SE"/>
    </w:rPr>
  </w:style>
  <w:style w:type="character" w:customStyle="1" w:styleId="BrdtextmedindragChar">
    <w:name w:val="Brödtext med indrag Char"/>
    <w:basedOn w:val="Standardstycketeckensnitt"/>
    <w:link w:val="Brdtextmedindrag"/>
    <w:rsid w:val="006B2327"/>
    <w:rPr>
      <w:rFonts w:ascii="Calibri" w:eastAsia="Times New Roman" w:hAnsi="Calibri" w:cs="Times New Roman"/>
      <w:szCs w:val="20"/>
      <w:lang w:eastAsia="sv-SE"/>
    </w:rPr>
  </w:style>
  <w:style w:type="paragraph" w:styleId="Brdtextmedfrstaindrag2">
    <w:name w:val="Body Text First Indent 2"/>
    <w:basedOn w:val="Brdtextmedindrag"/>
    <w:link w:val="Brdtextmedfrstaindrag2Char"/>
    <w:rsid w:val="006B2327"/>
    <w:pPr>
      <w:ind w:firstLine="210"/>
    </w:pPr>
  </w:style>
  <w:style w:type="character" w:customStyle="1" w:styleId="Brdtextmedfrstaindrag2Char">
    <w:name w:val="Brödtext med första indrag 2 Char"/>
    <w:basedOn w:val="BrdtextmedindragChar"/>
    <w:link w:val="Brdtextmedfrstaindrag2"/>
    <w:rsid w:val="006B2327"/>
    <w:rPr>
      <w:rFonts w:ascii="Calibri" w:eastAsia="Times New Roman" w:hAnsi="Calibri" w:cs="Times New Roman"/>
      <w:szCs w:val="20"/>
      <w:lang w:eastAsia="sv-SE"/>
    </w:rPr>
  </w:style>
  <w:style w:type="paragraph" w:styleId="Brdtextmedindrag20">
    <w:name w:val="Body Text Indent 2"/>
    <w:basedOn w:val="Normal"/>
    <w:link w:val="Brdtextmedindrag2Char"/>
    <w:rsid w:val="006B2327"/>
    <w:pPr>
      <w:tabs>
        <w:tab w:val="left" w:pos="1418"/>
        <w:tab w:val="left" w:pos="9356"/>
      </w:tabs>
      <w:spacing w:after="120" w:line="480" w:lineRule="auto"/>
      <w:ind w:left="283" w:right="850"/>
    </w:pPr>
    <w:rPr>
      <w:rFonts w:ascii="Calibri" w:eastAsia="Times New Roman" w:hAnsi="Calibri" w:cs="Times New Roman"/>
      <w:szCs w:val="20"/>
      <w:lang w:eastAsia="sv-SE"/>
    </w:rPr>
  </w:style>
  <w:style w:type="character" w:customStyle="1" w:styleId="Brdtextmedindrag2Char">
    <w:name w:val="Brödtext med indrag 2 Char"/>
    <w:basedOn w:val="Standardstycketeckensnitt"/>
    <w:link w:val="Brdtextmedindrag20"/>
    <w:rsid w:val="006B2327"/>
    <w:rPr>
      <w:rFonts w:ascii="Calibri" w:eastAsia="Times New Roman" w:hAnsi="Calibri" w:cs="Times New Roman"/>
      <w:szCs w:val="20"/>
      <w:lang w:eastAsia="sv-SE"/>
    </w:rPr>
  </w:style>
  <w:style w:type="paragraph" w:styleId="Brdtextmedindrag3">
    <w:name w:val="Body Text Indent 3"/>
    <w:basedOn w:val="Normal"/>
    <w:link w:val="Brdtextmedindrag3Char"/>
    <w:rsid w:val="006B2327"/>
    <w:pPr>
      <w:tabs>
        <w:tab w:val="left" w:pos="1418"/>
        <w:tab w:val="left" w:pos="9356"/>
      </w:tabs>
      <w:spacing w:after="120" w:line="240" w:lineRule="auto"/>
      <w:ind w:left="283" w:right="850"/>
    </w:pPr>
    <w:rPr>
      <w:rFonts w:ascii="Calibri" w:eastAsia="Times New Roman" w:hAnsi="Calibri" w:cs="Times New Roman"/>
      <w:sz w:val="16"/>
      <w:szCs w:val="20"/>
      <w:lang w:eastAsia="sv-SE"/>
    </w:rPr>
  </w:style>
  <w:style w:type="character" w:customStyle="1" w:styleId="Brdtextmedindrag3Char">
    <w:name w:val="Brödtext med indrag 3 Char"/>
    <w:basedOn w:val="Standardstycketeckensnitt"/>
    <w:link w:val="Brdtextmedindrag3"/>
    <w:rsid w:val="006B2327"/>
    <w:rPr>
      <w:rFonts w:ascii="Calibri" w:eastAsia="Times New Roman" w:hAnsi="Calibri" w:cs="Times New Roman"/>
      <w:sz w:val="16"/>
      <w:szCs w:val="20"/>
      <w:lang w:eastAsia="sv-SE"/>
    </w:rPr>
  </w:style>
  <w:style w:type="paragraph" w:styleId="Datum">
    <w:name w:val="Date"/>
    <w:basedOn w:val="Normal"/>
    <w:next w:val="Normal"/>
    <w:link w:val="DatumChar"/>
    <w:rsid w:val="006B2327"/>
    <w:pPr>
      <w:tabs>
        <w:tab w:val="left" w:pos="1418"/>
        <w:tab w:val="left" w:pos="9356"/>
      </w:tabs>
      <w:spacing w:after="0" w:line="240" w:lineRule="auto"/>
      <w:ind w:left="1418" w:right="850"/>
    </w:pPr>
    <w:rPr>
      <w:rFonts w:ascii="Calibri" w:eastAsia="Times New Roman" w:hAnsi="Calibri" w:cs="Times New Roman"/>
      <w:szCs w:val="20"/>
      <w:lang w:eastAsia="sv-SE"/>
    </w:rPr>
  </w:style>
  <w:style w:type="character" w:customStyle="1" w:styleId="DatumChar">
    <w:name w:val="Datum Char"/>
    <w:basedOn w:val="Standardstycketeckensnitt"/>
    <w:link w:val="Datum"/>
    <w:rsid w:val="006B2327"/>
    <w:rPr>
      <w:rFonts w:ascii="Calibri" w:eastAsia="Times New Roman" w:hAnsi="Calibri" w:cs="Times New Roman"/>
      <w:szCs w:val="20"/>
      <w:lang w:eastAsia="sv-SE"/>
    </w:rPr>
  </w:style>
  <w:style w:type="paragraph" w:styleId="Indragetstycke">
    <w:name w:val="Block Text"/>
    <w:basedOn w:val="Normal"/>
    <w:rsid w:val="006B2327"/>
    <w:pPr>
      <w:tabs>
        <w:tab w:val="left" w:pos="1418"/>
        <w:tab w:val="left" w:pos="9356"/>
      </w:tabs>
      <w:spacing w:after="120" w:line="240" w:lineRule="auto"/>
      <w:ind w:left="1440" w:right="1440"/>
    </w:pPr>
    <w:rPr>
      <w:rFonts w:ascii="Calibri" w:eastAsia="Times New Roman" w:hAnsi="Calibri" w:cs="Times New Roman"/>
      <w:szCs w:val="20"/>
      <w:lang w:eastAsia="sv-SE"/>
    </w:rPr>
  </w:style>
  <w:style w:type="paragraph" w:styleId="Kommentarer">
    <w:name w:val="annotation text"/>
    <w:basedOn w:val="Normal"/>
    <w:link w:val="KommentarerChar"/>
    <w:uiPriority w:val="99"/>
    <w:semiHidden/>
    <w:rsid w:val="006B2327"/>
    <w:pPr>
      <w:tabs>
        <w:tab w:val="left" w:pos="1418"/>
        <w:tab w:val="left" w:pos="9356"/>
      </w:tabs>
      <w:spacing w:after="0" w:line="240" w:lineRule="auto"/>
      <w:ind w:left="1418" w:right="850"/>
    </w:pPr>
    <w:rPr>
      <w:rFonts w:ascii="Calibri" w:eastAsia="Times New Roman" w:hAnsi="Calibri" w:cs="Times New Roman"/>
      <w:sz w:val="20"/>
      <w:szCs w:val="20"/>
      <w:lang w:eastAsia="sv-SE"/>
    </w:rPr>
  </w:style>
  <w:style w:type="character" w:customStyle="1" w:styleId="KommentarerChar">
    <w:name w:val="Kommentarer Char"/>
    <w:basedOn w:val="Standardstycketeckensnitt"/>
    <w:link w:val="Kommentarer"/>
    <w:uiPriority w:val="99"/>
    <w:semiHidden/>
    <w:rsid w:val="006B2327"/>
    <w:rPr>
      <w:rFonts w:ascii="Calibri" w:eastAsia="Times New Roman" w:hAnsi="Calibri" w:cs="Times New Roman"/>
      <w:sz w:val="20"/>
      <w:szCs w:val="20"/>
      <w:lang w:eastAsia="sv-SE"/>
    </w:rPr>
  </w:style>
  <w:style w:type="paragraph" w:styleId="Lista">
    <w:name w:val="List"/>
    <w:basedOn w:val="Normal"/>
    <w:rsid w:val="006B2327"/>
    <w:pPr>
      <w:tabs>
        <w:tab w:val="left" w:pos="1418"/>
        <w:tab w:val="left" w:pos="9356"/>
      </w:tabs>
      <w:spacing w:after="0" w:line="240" w:lineRule="auto"/>
      <w:ind w:left="283" w:right="850" w:hanging="283"/>
    </w:pPr>
    <w:rPr>
      <w:rFonts w:ascii="Calibri" w:eastAsia="Times New Roman" w:hAnsi="Calibri" w:cs="Times New Roman"/>
      <w:szCs w:val="20"/>
      <w:lang w:eastAsia="sv-SE"/>
    </w:rPr>
  </w:style>
  <w:style w:type="paragraph" w:styleId="Lista2">
    <w:name w:val="List 2"/>
    <w:basedOn w:val="Normal"/>
    <w:rsid w:val="006B2327"/>
    <w:pPr>
      <w:tabs>
        <w:tab w:val="left" w:pos="1418"/>
        <w:tab w:val="left" w:pos="9356"/>
      </w:tabs>
      <w:spacing w:after="0" w:line="240" w:lineRule="auto"/>
      <w:ind w:left="566" w:right="850" w:hanging="283"/>
    </w:pPr>
    <w:rPr>
      <w:rFonts w:ascii="Calibri" w:eastAsia="Times New Roman" w:hAnsi="Calibri" w:cs="Times New Roman"/>
      <w:szCs w:val="20"/>
      <w:lang w:eastAsia="sv-SE"/>
    </w:rPr>
  </w:style>
  <w:style w:type="paragraph" w:styleId="Lista3">
    <w:name w:val="List 3"/>
    <w:basedOn w:val="Normal"/>
    <w:rsid w:val="006B2327"/>
    <w:pPr>
      <w:tabs>
        <w:tab w:val="left" w:pos="1418"/>
        <w:tab w:val="left" w:pos="9356"/>
      </w:tabs>
      <w:spacing w:after="0" w:line="240" w:lineRule="auto"/>
      <w:ind w:left="849" w:right="850" w:hanging="283"/>
    </w:pPr>
    <w:rPr>
      <w:rFonts w:ascii="Calibri" w:eastAsia="Times New Roman" w:hAnsi="Calibri" w:cs="Times New Roman"/>
      <w:szCs w:val="20"/>
      <w:lang w:eastAsia="sv-SE"/>
    </w:rPr>
  </w:style>
  <w:style w:type="paragraph" w:styleId="Lista4">
    <w:name w:val="List 4"/>
    <w:basedOn w:val="Normal"/>
    <w:rsid w:val="006B2327"/>
    <w:pPr>
      <w:tabs>
        <w:tab w:val="left" w:pos="1418"/>
        <w:tab w:val="left" w:pos="9356"/>
      </w:tabs>
      <w:spacing w:after="0" w:line="240" w:lineRule="auto"/>
      <w:ind w:left="1132" w:right="850" w:hanging="283"/>
    </w:pPr>
    <w:rPr>
      <w:rFonts w:ascii="Calibri" w:eastAsia="Times New Roman" w:hAnsi="Calibri" w:cs="Times New Roman"/>
      <w:szCs w:val="20"/>
      <w:lang w:eastAsia="sv-SE"/>
    </w:rPr>
  </w:style>
  <w:style w:type="paragraph" w:styleId="Lista5">
    <w:name w:val="List 5"/>
    <w:basedOn w:val="Normal"/>
    <w:rsid w:val="006B2327"/>
    <w:pPr>
      <w:tabs>
        <w:tab w:val="left" w:pos="1418"/>
        <w:tab w:val="left" w:pos="9356"/>
      </w:tabs>
      <w:spacing w:after="0" w:line="240" w:lineRule="auto"/>
      <w:ind w:left="1415" w:right="850" w:hanging="283"/>
    </w:pPr>
    <w:rPr>
      <w:rFonts w:ascii="Calibri" w:eastAsia="Times New Roman" w:hAnsi="Calibri" w:cs="Times New Roman"/>
      <w:szCs w:val="20"/>
      <w:lang w:eastAsia="sv-SE"/>
    </w:rPr>
  </w:style>
  <w:style w:type="paragraph" w:styleId="Listafortstt">
    <w:name w:val="List Continue"/>
    <w:basedOn w:val="Normal"/>
    <w:rsid w:val="006B2327"/>
    <w:pPr>
      <w:tabs>
        <w:tab w:val="left" w:pos="1418"/>
        <w:tab w:val="left" w:pos="9356"/>
      </w:tabs>
      <w:spacing w:after="120" w:line="240" w:lineRule="auto"/>
      <w:ind w:left="283" w:right="850"/>
    </w:pPr>
    <w:rPr>
      <w:rFonts w:ascii="Calibri" w:eastAsia="Times New Roman" w:hAnsi="Calibri" w:cs="Times New Roman"/>
      <w:szCs w:val="20"/>
      <w:lang w:eastAsia="sv-SE"/>
    </w:rPr>
  </w:style>
  <w:style w:type="paragraph" w:styleId="Listafortstt2">
    <w:name w:val="List Continue 2"/>
    <w:basedOn w:val="Normal"/>
    <w:rsid w:val="006B2327"/>
    <w:pPr>
      <w:tabs>
        <w:tab w:val="left" w:pos="1418"/>
        <w:tab w:val="left" w:pos="9356"/>
      </w:tabs>
      <w:spacing w:after="120" w:line="240" w:lineRule="auto"/>
      <w:ind w:left="566" w:right="850"/>
    </w:pPr>
    <w:rPr>
      <w:rFonts w:ascii="Calibri" w:eastAsia="Times New Roman" w:hAnsi="Calibri" w:cs="Times New Roman"/>
      <w:szCs w:val="20"/>
      <w:lang w:eastAsia="sv-SE"/>
    </w:rPr>
  </w:style>
  <w:style w:type="paragraph" w:styleId="Listafortstt3">
    <w:name w:val="List Continue 3"/>
    <w:basedOn w:val="Normal"/>
    <w:rsid w:val="006B2327"/>
    <w:pPr>
      <w:tabs>
        <w:tab w:val="left" w:pos="1418"/>
        <w:tab w:val="left" w:pos="9356"/>
      </w:tabs>
      <w:spacing w:after="120" w:line="240" w:lineRule="auto"/>
      <w:ind w:left="849" w:right="850"/>
    </w:pPr>
    <w:rPr>
      <w:rFonts w:ascii="Calibri" w:eastAsia="Times New Roman" w:hAnsi="Calibri" w:cs="Times New Roman"/>
      <w:szCs w:val="20"/>
      <w:lang w:eastAsia="sv-SE"/>
    </w:rPr>
  </w:style>
  <w:style w:type="paragraph" w:styleId="Listafortstt4">
    <w:name w:val="List Continue 4"/>
    <w:basedOn w:val="Normal"/>
    <w:rsid w:val="006B2327"/>
    <w:pPr>
      <w:tabs>
        <w:tab w:val="left" w:pos="1418"/>
        <w:tab w:val="left" w:pos="9356"/>
      </w:tabs>
      <w:spacing w:after="120" w:line="240" w:lineRule="auto"/>
      <w:ind w:left="1132" w:right="850"/>
    </w:pPr>
    <w:rPr>
      <w:rFonts w:ascii="Calibri" w:eastAsia="Times New Roman" w:hAnsi="Calibri" w:cs="Times New Roman"/>
      <w:szCs w:val="20"/>
      <w:lang w:eastAsia="sv-SE"/>
    </w:rPr>
  </w:style>
  <w:style w:type="paragraph" w:styleId="Listafortstt5">
    <w:name w:val="List Continue 5"/>
    <w:basedOn w:val="Normal"/>
    <w:rsid w:val="006B2327"/>
    <w:pPr>
      <w:tabs>
        <w:tab w:val="left" w:pos="1418"/>
        <w:tab w:val="left" w:pos="9356"/>
      </w:tabs>
      <w:spacing w:after="120" w:line="240" w:lineRule="auto"/>
      <w:ind w:left="1415" w:right="850"/>
    </w:pPr>
    <w:rPr>
      <w:rFonts w:ascii="Calibri" w:eastAsia="Times New Roman" w:hAnsi="Calibri" w:cs="Times New Roman"/>
      <w:szCs w:val="20"/>
      <w:lang w:eastAsia="sv-SE"/>
    </w:rPr>
  </w:style>
  <w:style w:type="character" w:customStyle="1" w:styleId="MakrotextChar">
    <w:name w:val="Makrotext Char"/>
    <w:basedOn w:val="Standardstycketeckensnitt"/>
    <w:link w:val="Makrotext"/>
    <w:semiHidden/>
    <w:rsid w:val="006B2327"/>
    <w:rPr>
      <w:rFonts w:ascii="Courier New" w:eastAsia="Times New Roman" w:hAnsi="Courier New" w:cs="Times New Roman"/>
      <w:sz w:val="20"/>
      <w:szCs w:val="20"/>
      <w:lang w:eastAsia="sv-SE"/>
    </w:rPr>
  </w:style>
  <w:style w:type="paragraph" w:styleId="Makrotext">
    <w:name w:val="macro"/>
    <w:link w:val="MakrotextChar"/>
    <w:semiHidden/>
    <w:rsid w:val="006B2327"/>
    <w:pPr>
      <w:tabs>
        <w:tab w:val="left" w:pos="480"/>
        <w:tab w:val="left" w:pos="960"/>
        <w:tab w:val="left" w:pos="1440"/>
        <w:tab w:val="left" w:pos="1920"/>
        <w:tab w:val="left" w:pos="2400"/>
        <w:tab w:val="left" w:pos="2880"/>
        <w:tab w:val="left" w:pos="3360"/>
        <w:tab w:val="left" w:pos="3840"/>
        <w:tab w:val="left" w:pos="4320"/>
      </w:tabs>
      <w:spacing w:after="0" w:line="240" w:lineRule="auto"/>
      <w:ind w:left="1418" w:right="850"/>
    </w:pPr>
    <w:rPr>
      <w:rFonts w:ascii="Courier New" w:eastAsia="Times New Roman" w:hAnsi="Courier New" w:cs="Times New Roman"/>
      <w:sz w:val="20"/>
      <w:szCs w:val="20"/>
      <w:lang w:eastAsia="sv-SE"/>
    </w:rPr>
  </w:style>
  <w:style w:type="character" w:customStyle="1" w:styleId="MakrotextChar1">
    <w:name w:val="Makrotext Char1"/>
    <w:basedOn w:val="Standardstycketeckensnitt"/>
    <w:uiPriority w:val="99"/>
    <w:semiHidden/>
    <w:rsid w:val="006B2327"/>
    <w:rPr>
      <w:rFonts w:ascii="Consolas" w:hAnsi="Consolas"/>
      <w:sz w:val="20"/>
      <w:szCs w:val="20"/>
    </w:rPr>
  </w:style>
  <w:style w:type="paragraph" w:styleId="Meddelanderubrik">
    <w:name w:val="Message Header"/>
    <w:basedOn w:val="Normal"/>
    <w:link w:val="MeddelanderubrikChar"/>
    <w:rsid w:val="006B2327"/>
    <w:pPr>
      <w:pBdr>
        <w:top w:val="single" w:sz="6" w:space="1" w:color="auto"/>
        <w:left w:val="single" w:sz="6" w:space="1" w:color="auto"/>
        <w:bottom w:val="single" w:sz="6" w:space="1" w:color="auto"/>
        <w:right w:val="single" w:sz="6" w:space="1" w:color="auto"/>
      </w:pBdr>
      <w:shd w:val="pct20" w:color="auto" w:fill="auto"/>
      <w:tabs>
        <w:tab w:val="left" w:pos="1418"/>
        <w:tab w:val="left" w:pos="9356"/>
      </w:tabs>
      <w:spacing w:after="0" w:line="240" w:lineRule="auto"/>
      <w:ind w:left="1134" w:right="850" w:hanging="1134"/>
    </w:pPr>
    <w:rPr>
      <w:rFonts w:ascii="Arial" w:eastAsia="Times New Roman" w:hAnsi="Arial" w:cs="Times New Roman"/>
      <w:szCs w:val="20"/>
      <w:lang w:eastAsia="sv-SE"/>
    </w:rPr>
  </w:style>
  <w:style w:type="character" w:customStyle="1" w:styleId="MeddelanderubrikChar">
    <w:name w:val="Meddelanderubrik Char"/>
    <w:basedOn w:val="Standardstycketeckensnitt"/>
    <w:link w:val="Meddelanderubrik"/>
    <w:rsid w:val="006B2327"/>
    <w:rPr>
      <w:rFonts w:ascii="Arial" w:eastAsia="Times New Roman" w:hAnsi="Arial" w:cs="Times New Roman"/>
      <w:szCs w:val="20"/>
      <w:shd w:val="pct20" w:color="auto" w:fill="auto"/>
      <w:lang w:eastAsia="sv-SE"/>
    </w:rPr>
  </w:style>
  <w:style w:type="paragraph" w:styleId="Oformateradtext">
    <w:name w:val="Plain Text"/>
    <w:basedOn w:val="Normal"/>
    <w:link w:val="OformateradtextChar"/>
    <w:rsid w:val="006B2327"/>
    <w:pPr>
      <w:tabs>
        <w:tab w:val="left" w:pos="1418"/>
        <w:tab w:val="left" w:pos="9356"/>
      </w:tabs>
      <w:spacing w:after="0" w:line="240" w:lineRule="auto"/>
      <w:ind w:left="1418" w:right="850"/>
    </w:pPr>
    <w:rPr>
      <w:rFonts w:ascii="Courier New" w:eastAsia="Times New Roman" w:hAnsi="Courier New" w:cs="Times New Roman"/>
      <w:sz w:val="20"/>
      <w:szCs w:val="20"/>
      <w:lang w:eastAsia="sv-SE"/>
    </w:rPr>
  </w:style>
  <w:style w:type="character" w:customStyle="1" w:styleId="OformateradtextChar">
    <w:name w:val="Oformaterad text Char"/>
    <w:basedOn w:val="Standardstycketeckensnitt"/>
    <w:link w:val="Oformateradtext"/>
    <w:rsid w:val="006B2327"/>
    <w:rPr>
      <w:rFonts w:ascii="Courier New" w:eastAsia="Times New Roman" w:hAnsi="Courier New" w:cs="Times New Roman"/>
      <w:sz w:val="20"/>
      <w:szCs w:val="20"/>
      <w:lang w:eastAsia="sv-SE"/>
    </w:rPr>
  </w:style>
  <w:style w:type="paragraph" w:styleId="Signatur">
    <w:name w:val="Signature"/>
    <w:basedOn w:val="Normal"/>
    <w:link w:val="SignaturChar"/>
    <w:rsid w:val="006B2327"/>
    <w:pPr>
      <w:tabs>
        <w:tab w:val="left" w:pos="1418"/>
        <w:tab w:val="left" w:pos="9356"/>
      </w:tabs>
      <w:spacing w:after="0" w:line="240" w:lineRule="auto"/>
      <w:ind w:left="4252" w:right="850"/>
    </w:pPr>
    <w:rPr>
      <w:rFonts w:ascii="Calibri" w:eastAsia="Times New Roman" w:hAnsi="Calibri" w:cs="Times New Roman"/>
      <w:szCs w:val="20"/>
      <w:lang w:eastAsia="sv-SE"/>
    </w:rPr>
  </w:style>
  <w:style w:type="character" w:customStyle="1" w:styleId="SignaturChar">
    <w:name w:val="Signatur Char"/>
    <w:basedOn w:val="Standardstycketeckensnitt"/>
    <w:link w:val="Signatur"/>
    <w:rsid w:val="006B2327"/>
    <w:rPr>
      <w:rFonts w:ascii="Calibri" w:eastAsia="Times New Roman" w:hAnsi="Calibri" w:cs="Times New Roman"/>
      <w:szCs w:val="20"/>
      <w:lang w:eastAsia="sv-SE"/>
    </w:rPr>
  </w:style>
  <w:style w:type="character" w:customStyle="1" w:styleId="BallongtextChar">
    <w:name w:val="Ballongtext Char"/>
    <w:basedOn w:val="Standardstycketeckensnitt"/>
    <w:link w:val="Ballongtext"/>
    <w:semiHidden/>
    <w:rsid w:val="006B2327"/>
    <w:rPr>
      <w:rFonts w:ascii="Tahoma" w:eastAsia="Times New Roman" w:hAnsi="Tahoma" w:cs="Tahoma"/>
      <w:sz w:val="16"/>
      <w:szCs w:val="16"/>
      <w:lang w:eastAsia="sv-SE"/>
    </w:rPr>
  </w:style>
  <w:style w:type="paragraph" w:styleId="Ballongtext">
    <w:name w:val="Balloon Text"/>
    <w:basedOn w:val="Normal"/>
    <w:link w:val="BallongtextChar"/>
    <w:semiHidden/>
    <w:rsid w:val="006B2327"/>
    <w:pPr>
      <w:tabs>
        <w:tab w:val="left" w:pos="1418"/>
        <w:tab w:val="left" w:pos="9356"/>
      </w:tabs>
      <w:spacing w:after="0" w:line="240" w:lineRule="auto"/>
      <w:ind w:left="1418" w:right="850"/>
    </w:pPr>
    <w:rPr>
      <w:rFonts w:ascii="Tahoma" w:eastAsia="Times New Roman" w:hAnsi="Tahoma" w:cs="Tahoma"/>
      <w:sz w:val="16"/>
      <w:szCs w:val="16"/>
      <w:lang w:eastAsia="sv-SE"/>
    </w:rPr>
  </w:style>
  <w:style w:type="character" w:customStyle="1" w:styleId="BallongtextChar1">
    <w:name w:val="Ballongtext Char1"/>
    <w:basedOn w:val="Standardstycketeckensnitt"/>
    <w:uiPriority w:val="99"/>
    <w:semiHidden/>
    <w:rsid w:val="006B2327"/>
    <w:rPr>
      <w:rFonts w:ascii="Segoe UI" w:hAnsi="Segoe UI" w:cs="Segoe UI"/>
      <w:sz w:val="18"/>
      <w:szCs w:val="18"/>
    </w:rPr>
  </w:style>
  <w:style w:type="character" w:customStyle="1" w:styleId="KommentarsmneChar">
    <w:name w:val="Kommentarsämne Char"/>
    <w:basedOn w:val="KommentarerChar"/>
    <w:link w:val="Kommentarsmne"/>
    <w:semiHidden/>
    <w:rsid w:val="006B2327"/>
    <w:rPr>
      <w:rFonts w:ascii="Calibri" w:eastAsia="Times New Roman" w:hAnsi="Calibri" w:cs="Times New Roman"/>
      <w:b/>
      <w:bCs/>
      <w:sz w:val="20"/>
      <w:szCs w:val="20"/>
      <w:lang w:eastAsia="sv-SE"/>
    </w:rPr>
  </w:style>
  <w:style w:type="paragraph" w:styleId="Kommentarsmne">
    <w:name w:val="annotation subject"/>
    <w:basedOn w:val="Kommentarer"/>
    <w:next w:val="Kommentarer"/>
    <w:link w:val="KommentarsmneChar"/>
    <w:semiHidden/>
    <w:rsid w:val="006B2327"/>
    <w:rPr>
      <w:b/>
      <w:bCs/>
    </w:rPr>
  </w:style>
  <w:style w:type="character" w:customStyle="1" w:styleId="KommentarsmneChar1">
    <w:name w:val="Kommentarsämne Char1"/>
    <w:basedOn w:val="KommentarerChar"/>
    <w:uiPriority w:val="99"/>
    <w:semiHidden/>
    <w:rsid w:val="006B2327"/>
    <w:rPr>
      <w:rFonts w:ascii="Calibri" w:eastAsia="Times New Roman" w:hAnsi="Calibri" w:cs="Times New Roman"/>
      <w:b/>
      <w:bCs/>
      <w:sz w:val="20"/>
      <w:szCs w:val="20"/>
      <w:lang w:eastAsia="sv-SE"/>
    </w:rPr>
  </w:style>
  <w:style w:type="paragraph" w:customStyle="1" w:styleId="ama">
    <w:name w:val="ama"/>
    <w:basedOn w:val="Normal"/>
    <w:rsid w:val="006B2327"/>
    <w:pPr>
      <w:spacing w:before="100" w:beforeAutospacing="1" w:after="100" w:afterAutospacing="1" w:line="240" w:lineRule="auto"/>
    </w:pPr>
    <w:rPr>
      <w:rFonts w:ascii="Verdana" w:eastAsia="Times New Roman" w:hAnsi="Verdana" w:cs="Times New Roman"/>
      <w:szCs w:val="24"/>
      <w:lang w:eastAsia="sv-SE"/>
    </w:rPr>
  </w:style>
  <w:style w:type="paragraph" w:customStyle="1" w:styleId="Indrag">
    <w:name w:val="Indrag"/>
    <w:basedOn w:val="Normal"/>
    <w:rsid w:val="006B2327"/>
    <w:pPr>
      <w:tabs>
        <w:tab w:val="left" w:pos="1418"/>
        <w:tab w:val="left" w:pos="1985"/>
        <w:tab w:val="left" w:pos="6237"/>
        <w:tab w:val="right" w:pos="9923"/>
      </w:tabs>
      <w:overflowPunct w:val="0"/>
      <w:autoSpaceDE w:val="0"/>
      <w:autoSpaceDN w:val="0"/>
      <w:adjustRightInd w:val="0"/>
      <w:spacing w:after="0" w:line="240" w:lineRule="auto"/>
      <w:ind w:left="1418"/>
      <w:textAlignment w:val="baseline"/>
    </w:pPr>
    <w:rPr>
      <w:rFonts w:ascii="Times New Roman" w:eastAsia="Times New Roman" w:hAnsi="Times New Roman" w:cs="Times New Roman"/>
      <w:szCs w:val="20"/>
      <w:lang w:eastAsia="sv-SE"/>
    </w:rPr>
  </w:style>
  <w:style w:type="paragraph" w:customStyle="1" w:styleId="Default">
    <w:name w:val="Default"/>
    <w:rsid w:val="006B2327"/>
    <w:pPr>
      <w:autoSpaceDE w:val="0"/>
      <w:autoSpaceDN w:val="0"/>
      <w:adjustRightInd w:val="0"/>
      <w:spacing w:after="0" w:line="240" w:lineRule="auto"/>
    </w:pPr>
    <w:rPr>
      <w:rFonts w:ascii="Times New Roman" w:eastAsia="Times New Roman" w:hAnsi="Times New Roman" w:cs="Times New Roman"/>
      <w:color w:val="000000"/>
      <w:sz w:val="24"/>
      <w:szCs w:val="24"/>
      <w:lang w:eastAsia="sv-SE"/>
    </w:rPr>
  </w:style>
  <w:style w:type="character" w:customStyle="1" w:styleId="Rubrik3Char1">
    <w:name w:val="Rubrik 3 Char1"/>
    <w:rsid w:val="006B2327"/>
    <w:rPr>
      <w:rFonts w:ascii="Dutch" w:hAnsi="Dutch"/>
      <w:b/>
      <w:sz w:val="24"/>
      <w:lang w:val="sv-SE" w:eastAsia="sv-SE" w:bidi="ar-SA"/>
    </w:rPr>
  </w:style>
  <w:style w:type="paragraph" w:styleId="Normalwebb">
    <w:name w:val="Normal (Web)"/>
    <w:basedOn w:val="Normal"/>
    <w:uiPriority w:val="99"/>
    <w:unhideWhenUsed/>
    <w:rsid w:val="006B2327"/>
    <w:pPr>
      <w:spacing w:before="100" w:beforeAutospacing="1" w:after="100" w:afterAutospacing="1" w:line="240" w:lineRule="auto"/>
    </w:pPr>
    <w:rPr>
      <w:rFonts w:ascii="Times New Roman" w:eastAsia="Times New Roman" w:hAnsi="Times New Roman" w:cs="Times New Roman"/>
      <w:szCs w:val="24"/>
      <w:lang w:eastAsia="sv-SE"/>
    </w:rPr>
  </w:style>
  <w:style w:type="paragraph" w:customStyle="1" w:styleId="Dokumentrubrik">
    <w:name w:val="Dokumentrubrik"/>
    <w:basedOn w:val="Normal"/>
    <w:next w:val="Normal"/>
    <w:rsid w:val="006B2327"/>
    <w:pPr>
      <w:keepNext/>
      <w:suppressAutoHyphens/>
      <w:spacing w:before="240" w:after="120" w:line="240" w:lineRule="auto"/>
    </w:pPr>
    <w:rPr>
      <w:rFonts w:ascii="Arial" w:eastAsia="Times New Roman" w:hAnsi="Arial" w:cs="Times New Roman"/>
      <w:b/>
      <w:sz w:val="28"/>
      <w:szCs w:val="24"/>
      <w:lang w:eastAsia="sv-SE"/>
    </w:rPr>
  </w:style>
  <w:style w:type="paragraph" w:customStyle="1" w:styleId="copy">
    <w:name w:val="copy"/>
    <w:basedOn w:val="Normal"/>
    <w:rsid w:val="006B2327"/>
    <w:pPr>
      <w:spacing w:after="180" w:line="240" w:lineRule="atLeast"/>
    </w:pPr>
    <w:rPr>
      <w:rFonts w:ascii="Times New Roman" w:eastAsia="Times New Roman" w:hAnsi="Times New Roman" w:cs="Times New Roman"/>
      <w:color w:val="000000"/>
      <w:sz w:val="18"/>
      <w:szCs w:val="18"/>
      <w:lang w:eastAsia="sv-SE"/>
    </w:rPr>
  </w:style>
  <w:style w:type="paragraph" w:customStyle="1" w:styleId="Brdtextmedindrag0">
    <w:name w:val="Bršdtext med indrag"/>
    <w:basedOn w:val="Normal"/>
    <w:rsid w:val="006B2327"/>
    <w:pPr>
      <w:tabs>
        <w:tab w:val="left" w:pos="1134"/>
        <w:tab w:val="left" w:pos="1843"/>
        <w:tab w:val="left" w:pos="2534"/>
        <w:tab w:val="left" w:pos="5142"/>
        <w:tab w:val="left" w:pos="7693"/>
      </w:tabs>
      <w:overflowPunct w:val="0"/>
      <w:autoSpaceDE w:val="0"/>
      <w:autoSpaceDN w:val="0"/>
      <w:adjustRightInd w:val="0"/>
      <w:spacing w:after="0" w:line="240" w:lineRule="auto"/>
      <w:ind w:left="1134"/>
      <w:textAlignment w:val="baseline"/>
    </w:pPr>
    <w:rPr>
      <w:rFonts w:ascii="Times New Roman" w:eastAsia="Times New Roman" w:hAnsi="Times New Roman" w:cs="Times New Roman"/>
      <w:sz w:val="24"/>
      <w:szCs w:val="20"/>
      <w:lang w:eastAsia="sv-SE"/>
    </w:rPr>
  </w:style>
  <w:style w:type="paragraph" w:customStyle="1" w:styleId="Locumnormal">
    <w:name w:val="Locum normal"/>
    <w:link w:val="LocumnormalChar"/>
    <w:rsid w:val="006B2327"/>
    <w:pPr>
      <w:spacing w:after="0" w:line="280" w:lineRule="exact"/>
      <w:ind w:left="1191" w:right="851"/>
    </w:pPr>
    <w:rPr>
      <w:rFonts w:ascii="Times New Roman" w:eastAsia="Times New Roman" w:hAnsi="Times New Roman" w:cs="Times New Roman"/>
      <w:sz w:val="24"/>
      <w:szCs w:val="20"/>
      <w:lang w:eastAsia="sv-SE"/>
    </w:rPr>
  </w:style>
  <w:style w:type="character" w:customStyle="1" w:styleId="LocumnormalChar">
    <w:name w:val="Locum normal Char"/>
    <w:link w:val="Locumnormal"/>
    <w:rsid w:val="006B2327"/>
    <w:rPr>
      <w:rFonts w:ascii="Times New Roman" w:eastAsia="Times New Roman" w:hAnsi="Times New Roman" w:cs="Times New Roman"/>
      <w:sz w:val="24"/>
      <w:szCs w:val="20"/>
      <w:lang w:eastAsia="sv-SE"/>
    </w:rPr>
  </w:style>
  <w:style w:type="paragraph" w:customStyle="1" w:styleId="Brdtext21">
    <w:name w:val="Brödtext 21"/>
    <w:basedOn w:val="Normal"/>
    <w:rsid w:val="006B2327"/>
    <w:pPr>
      <w:tabs>
        <w:tab w:val="left" w:pos="2268"/>
      </w:tabs>
      <w:overflowPunct w:val="0"/>
      <w:autoSpaceDE w:val="0"/>
      <w:autoSpaceDN w:val="0"/>
      <w:adjustRightInd w:val="0"/>
      <w:spacing w:after="0" w:line="240" w:lineRule="auto"/>
      <w:ind w:left="2268"/>
      <w:textAlignment w:val="baseline"/>
    </w:pPr>
    <w:rPr>
      <w:rFonts w:ascii="Times New Roman" w:eastAsia="Times New Roman" w:hAnsi="Times New Roman" w:cs="Times New Roman"/>
      <w:sz w:val="24"/>
      <w:szCs w:val="20"/>
      <w:lang w:eastAsia="sv-SE"/>
    </w:rPr>
  </w:style>
  <w:style w:type="paragraph" w:customStyle="1" w:styleId="Huvudrubrik">
    <w:name w:val="Huvudrubrik"/>
    <w:basedOn w:val="Normal"/>
    <w:rsid w:val="006B2327"/>
    <w:pPr>
      <w:tabs>
        <w:tab w:val="left" w:pos="567"/>
        <w:tab w:val="left" w:pos="1134"/>
        <w:tab w:val="left" w:pos="1843"/>
        <w:tab w:val="right" w:pos="10348"/>
        <w:tab w:val="right" w:pos="12049"/>
      </w:tabs>
      <w:overflowPunct w:val="0"/>
      <w:autoSpaceDE w:val="0"/>
      <w:autoSpaceDN w:val="0"/>
      <w:adjustRightInd w:val="0"/>
      <w:spacing w:after="0" w:line="240" w:lineRule="auto"/>
      <w:textAlignment w:val="baseline"/>
    </w:pPr>
    <w:rPr>
      <w:rFonts w:ascii="Times New Roman" w:eastAsia="Times New Roman" w:hAnsi="Times New Roman" w:cs="Times New Roman"/>
      <w:b/>
      <w:sz w:val="24"/>
      <w:szCs w:val="20"/>
      <w:lang w:eastAsia="sv-SE"/>
    </w:rPr>
  </w:style>
  <w:style w:type="paragraph" w:customStyle="1" w:styleId="Standardstycketecken">
    <w:name w:val="Standardstycketecken"/>
    <w:uiPriority w:val="99"/>
    <w:rsid w:val="006B2327"/>
    <w:pPr>
      <w:widowControl w:val="0"/>
      <w:tabs>
        <w:tab w:val="left" w:pos="1134"/>
      </w:tabs>
      <w:spacing w:after="0" w:line="240" w:lineRule="auto"/>
      <w:ind w:left="1134"/>
    </w:pPr>
    <w:rPr>
      <w:rFonts w:ascii="Times New Roman" w:eastAsia="Times New Roman" w:hAnsi="Times New Roman" w:cs="Times New Roman"/>
      <w:sz w:val="24"/>
      <w:szCs w:val="24"/>
      <w:lang w:eastAsia="sv-SE"/>
    </w:rPr>
  </w:style>
  <w:style w:type="paragraph" w:customStyle="1" w:styleId="Normalenkel">
    <w:name w:val="Normalenkel"/>
    <w:basedOn w:val="Normal"/>
    <w:rsid w:val="006B2327"/>
    <w:pPr>
      <w:spacing w:after="0" w:line="240" w:lineRule="auto"/>
    </w:pPr>
    <w:rPr>
      <w:rFonts w:ascii="Times New Roman" w:eastAsia="Calibri" w:hAnsi="Times New Roman" w:cs="Times New Roman"/>
      <w:sz w:val="24"/>
      <w:szCs w:val="24"/>
      <w:lang w:eastAsia="sv-SE"/>
    </w:rPr>
  </w:style>
  <w:style w:type="character" w:styleId="Olstomnmnande">
    <w:name w:val="Unresolved Mention"/>
    <w:basedOn w:val="Standardstycketeckensnitt"/>
    <w:uiPriority w:val="99"/>
    <w:semiHidden/>
    <w:unhideWhenUsed/>
    <w:rsid w:val="006B2327"/>
    <w:rPr>
      <w:color w:val="605E5C"/>
      <w:shd w:val="clear" w:color="auto" w:fill="E1DFDD"/>
    </w:rPr>
  </w:style>
  <w:style w:type="paragraph" w:customStyle="1" w:styleId="beskbrdtext0">
    <w:name w:val="beskbrdtext"/>
    <w:basedOn w:val="Normal"/>
    <w:rsid w:val="006B2327"/>
    <w:pPr>
      <w:spacing w:after="0" w:line="240" w:lineRule="auto"/>
    </w:pPr>
    <w:rPr>
      <w:rFonts w:ascii="Calibri" w:eastAsiaTheme="minorHAnsi" w:hAnsi="Calibri" w:cs="Calibri"/>
      <w:lang w:eastAsia="sv-SE"/>
    </w:rPr>
  </w:style>
  <w:style w:type="character" w:styleId="Kommentarsreferens">
    <w:name w:val="annotation reference"/>
    <w:basedOn w:val="Standardstycketeckensnitt"/>
    <w:semiHidden/>
    <w:unhideWhenUsed/>
    <w:rsid w:val="006B2327"/>
    <w:rPr>
      <w:sz w:val="16"/>
      <w:szCs w:val="16"/>
    </w:rPr>
  </w:style>
  <w:style w:type="paragraph" w:customStyle="1" w:styleId="NormalAF-mall">
    <w:name w:val="Normal AF-mall"/>
    <w:basedOn w:val="Normal"/>
    <w:link w:val="NormalAF-mallChar"/>
    <w:qFormat/>
    <w:rsid w:val="006B2327"/>
    <w:pPr>
      <w:overflowPunct w:val="0"/>
      <w:autoSpaceDE w:val="0"/>
      <w:autoSpaceDN w:val="0"/>
      <w:adjustRightInd w:val="0"/>
      <w:spacing w:after="120" w:line="240" w:lineRule="auto"/>
      <w:ind w:left="1418"/>
      <w:textAlignment w:val="baseline"/>
    </w:pPr>
    <w:rPr>
      <w:rFonts w:ascii="Arial" w:eastAsia="Times New Roman" w:hAnsi="Arial" w:cs="Times New Roman"/>
      <w:szCs w:val="20"/>
      <w:lang w:eastAsia="sv-SE"/>
    </w:rPr>
  </w:style>
  <w:style w:type="character" w:customStyle="1" w:styleId="NormalAF-mallChar">
    <w:name w:val="Normal AF-mall Char"/>
    <w:basedOn w:val="Standardstycketeckensnitt"/>
    <w:link w:val="NormalAF-mall"/>
    <w:rsid w:val="006B2327"/>
    <w:rPr>
      <w:rFonts w:ascii="Arial" w:eastAsia="Times New Roman" w:hAnsi="Arial" w:cs="Times New Roman"/>
      <w:szCs w:val="20"/>
      <w:lang w:eastAsia="sv-SE"/>
    </w:rPr>
  </w:style>
  <w:style w:type="paragraph" w:customStyle="1" w:styleId="ms-rtecustom-ama">
    <w:name w:val="ms-rtecustom-ama"/>
    <w:basedOn w:val="Normal"/>
    <w:rsid w:val="00E8714A"/>
    <w:pPr>
      <w:spacing w:before="100" w:beforeAutospacing="1" w:after="100" w:afterAutospacing="1" w:line="240" w:lineRule="auto"/>
    </w:pPr>
    <w:rPr>
      <w:rFonts w:ascii="Times New Roman" w:eastAsia="Times New Roman" w:hAnsi="Times New Roman" w:cs="Times New Roman"/>
      <w:sz w:val="24"/>
      <w:szCs w:val="24"/>
      <w:lang w:eastAsia="sv-SE"/>
    </w:rPr>
  </w:style>
  <w:style w:type="character" w:customStyle="1" w:styleId="highlight">
    <w:name w:val="highlight"/>
    <w:basedOn w:val="Standardstycketeckensnitt"/>
    <w:rsid w:val="00E8714A"/>
  </w:style>
  <w:style w:type="paragraph" w:customStyle="1" w:styleId="TableParagraph">
    <w:name w:val="Table Paragraph"/>
    <w:basedOn w:val="Normal"/>
    <w:uiPriority w:val="1"/>
    <w:qFormat/>
    <w:rsid w:val="006D4F35"/>
    <w:pPr>
      <w:widowControl w:val="0"/>
      <w:autoSpaceDE w:val="0"/>
      <w:autoSpaceDN w:val="0"/>
      <w:spacing w:after="0" w:line="240" w:lineRule="auto"/>
      <w:ind w:left="55"/>
    </w:pPr>
    <w:rPr>
      <w:rFonts w:ascii="Arial" w:eastAsia="Arial" w:hAnsi="Arial" w:cs="Arial"/>
      <w:lang w:val="en-US"/>
    </w:rPr>
  </w:style>
  <w:style w:type="character" w:styleId="AnvndHyperlnk">
    <w:name w:val="FollowedHyperlink"/>
    <w:basedOn w:val="Standardstycketeckensnitt"/>
    <w:uiPriority w:val="98"/>
    <w:rsid w:val="0081207A"/>
    <w:rPr>
      <w:color w:val="919191"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4860534">
      <w:bodyDiv w:val="1"/>
      <w:marLeft w:val="0"/>
      <w:marRight w:val="0"/>
      <w:marTop w:val="0"/>
      <w:marBottom w:val="0"/>
      <w:divBdr>
        <w:top w:val="none" w:sz="0" w:space="0" w:color="auto"/>
        <w:left w:val="none" w:sz="0" w:space="0" w:color="auto"/>
        <w:bottom w:val="none" w:sz="0" w:space="0" w:color="auto"/>
        <w:right w:val="none" w:sz="0" w:space="0" w:color="auto"/>
      </w:divBdr>
    </w:div>
    <w:div w:id="143855029">
      <w:bodyDiv w:val="1"/>
      <w:marLeft w:val="0"/>
      <w:marRight w:val="0"/>
      <w:marTop w:val="0"/>
      <w:marBottom w:val="0"/>
      <w:divBdr>
        <w:top w:val="none" w:sz="0" w:space="0" w:color="auto"/>
        <w:left w:val="none" w:sz="0" w:space="0" w:color="auto"/>
        <w:bottom w:val="none" w:sz="0" w:space="0" w:color="auto"/>
        <w:right w:val="none" w:sz="0" w:space="0" w:color="auto"/>
      </w:divBdr>
    </w:div>
    <w:div w:id="189992501">
      <w:bodyDiv w:val="1"/>
      <w:marLeft w:val="0"/>
      <w:marRight w:val="0"/>
      <w:marTop w:val="0"/>
      <w:marBottom w:val="0"/>
      <w:divBdr>
        <w:top w:val="none" w:sz="0" w:space="0" w:color="auto"/>
        <w:left w:val="none" w:sz="0" w:space="0" w:color="auto"/>
        <w:bottom w:val="none" w:sz="0" w:space="0" w:color="auto"/>
        <w:right w:val="none" w:sz="0" w:space="0" w:color="auto"/>
      </w:divBdr>
    </w:div>
    <w:div w:id="334646993">
      <w:bodyDiv w:val="1"/>
      <w:marLeft w:val="0"/>
      <w:marRight w:val="0"/>
      <w:marTop w:val="0"/>
      <w:marBottom w:val="0"/>
      <w:divBdr>
        <w:top w:val="none" w:sz="0" w:space="0" w:color="auto"/>
        <w:left w:val="none" w:sz="0" w:space="0" w:color="auto"/>
        <w:bottom w:val="none" w:sz="0" w:space="0" w:color="auto"/>
        <w:right w:val="none" w:sz="0" w:space="0" w:color="auto"/>
      </w:divBdr>
    </w:div>
    <w:div w:id="344745619">
      <w:bodyDiv w:val="1"/>
      <w:marLeft w:val="0"/>
      <w:marRight w:val="0"/>
      <w:marTop w:val="0"/>
      <w:marBottom w:val="0"/>
      <w:divBdr>
        <w:top w:val="none" w:sz="0" w:space="0" w:color="auto"/>
        <w:left w:val="none" w:sz="0" w:space="0" w:color="auto"/>
        <w:bottom w:val="none" w:sz="0" w:space="0" w:color="auto"/>
        <w:right w:val="none" w:sz="0" w:space="0" w:color="auto"/>
      </w:divBdr>
    </w:div>
    <w:div w:id="359087936">
      <w:bodyDiv w:val="1"/>
      <w:marLeft w:val="0"/>
      <w:marRight w:val="0"/>
      <w:marTop w:val="0"/>
      <w:marBottom w:val="0"/>
      <w:divBdr>
        <w:top w:val="none" w:sz="0" w:space="0" w:color="auto"/>
        <w:left w:val="none" w:sz="0" w:space="0" w:color="auto"/>
        <w:bottom w:val="none" w:sz="0" w:space="0" w:color="auto"/>
        <w:right w:val="none" w:sz="0" w:space="0" w:color="auto"/>
      </w:divBdr>
    </w:div>
    <w:div w:id="401030929">
      <w:bodyDiv w:val="1"/>
      <w:marLeft w:val="0"/>
      <w:marRight w:val="0"/>
      <w:marTop w:val="0"/>
      <w:marBottom w:val="0"/>
      <w:divBdr>
        <w:top w:val="none" w:sz="0" w:space="0" w:color="auto"/>
        <w:left w:val="none" w:sz="0" w:space="0" w:color="auto"/>
        <w:bottom w:val="none" w:sz="0" w:space="0" w:color="auto"/>
        <w:right w:val="none" w:sz="0" w:space="0" w:color="auto"/>
      </w:divBdr>
    </w:div>
    <w:div w:id="458111698">
      <w:bodyDiv w:val="1"/>
      <w:marLeft w:val="0"/>
      <w:marRight w:val="0"/>
      <w:marTop w:val="0"/>
      <w:marBottom w:val="0"/>
      <w:divBdr>
        <w:top w:val="none" w:sz="0" w:space="0" w:color="auto"/>
        <w:left w:val="none" w:sz="0" w:space="0" w:color="auto"/>
        <w:bottom w:val="none" w:sz="0" w:space="0" w:color="auto"/>
        <w:right w:val="none" w:sz="0" w:space="0" w:color="auto"/>
      </w:divBdr>
    </w:div>
    <w:div w:id="524557656">
      <w:bodyDiv w:val="1"/>
      <w:marLeft w:val="0"/>
      <w:marRight w:val="0"/>
      <w:marTop w:val="0"/>
      <w:marBottom w:val="0"/>
      <w:divBdr>
        <w:top w:val="none" w:sz="0" w:space="0" w:color="auto"/>
        <w:left w:val="none" w:sz="0" w:space="0" w:color="auto"/>
        <w:bottom w:val="none" w:sz="0" w:space="0" w:color="auto"/>
        <w:right w:val="none" w:sz="0" w:space="0" w:color="auto"/>
      </w:divBdr>
    </w:div>
    <w:div w:id="545878199">
      <w:bodyDiv w:val="1"/>
      <w:marLeft w:val="0"/>
      <w:marRight w:val="0"/>
      <w:marTop w:val="0"/>
      <w:marBottom w:val="0"/>
      <w:divBdr>
        <w:top w:val="none" w:sz="0" w:space="0" w:color="auto"/>
        <w:left w:val="none" w:sz="0" w:space="0" w:color="auto"/>
        <w:bottom w:val="none" w:sz="0" w:space="0" w:color="auto"/>
        <w:right w:val="none" w:sz="0" w:space="0" w:color="auto"/>
      </w:divBdr>
    </w:div>
    <w:div w:id="633756929">
      <w:bodyDiv w:val="1"/>
      <w:marLeft w:val="0"/>
      <w:marRight w:val="0"/>
      <w:marTop w:val="0"/>
      <w:marBottom w:val="0"/>
      <w:divBdr>
        <w:top w:val="none" w:sz="0" w:space="0" w:color="auto"/>
        <w:left w:val="none" w:sz="0" w:space="0" w:color="auto"/>
        <w:bottom w:val="none" w:sz="0" w:space="0" w:color="auto"/>
        <w:right w:val="none" w:sz="0" w:space="0" w:color="auto"/>
      </w:divBdr>
    </w:div>
    <w:div w:id="817915161">
      <w:bodyDiv w:val="1"/>
      <w:marLeft w:val="0"/>
      <w:marRight w:val="0"/>
      <w:marTop w:val="0"/>
      <w:marBottom w:val="0"/>
      <w:divBdr>
        <w:top w:val="none" w:sz="0" w:space="0" w:color="auto"/>
        <w:left w:val="none" w:sz="0" w:space="0" w:color="auto"/>
        <w:bottom w:val="none" w:sz="0" w:space="0" w:color="auto"/>
        <w:right w:val="none" w:sz="0" w:space="0" w:color="auto"/>
      </w:divBdr>
    </w:div>
    <w:div w:id="847250296">
      <w:bodyDiv w:val="1"/>
      <w:marLeft w:val="0"/>
      <w:marRight w:val="0"/>
      <w:marTop w:val="0"/>
      <w:marBottom w:val="0"/>
      <w:divBdr>
        <w:top w:val="none" w:sz="0" w:space="0" w:color="auto"/>
        <w:left w:val="none" w:sz="0" w:space="0" w:color="auto"/>
        <w:bottom w:val="none" w:sz="0" w:space="0" w:color="auto"/>
        <w:right w:val="none" w:sz="0" w:space="0" w:color="auto"/>
      </w:divBdr>
    </w:div>
    <w:div w:id="852376865">
      <w:bodyDiv w:val="1"/>
      <w:marLeft w:val="0"/>
      <w:marRight w:val="0"/>
      <w:marTop w:val="0"/>
      <w:marBottom w:val="0"/>
      <w:divBdr>
        <w:top w:val="none" w:sz="0" w:space="0" w:color="auto"/>
        <w:left w:val="none" w:sz="0" w:space="0" w:color="auto"/>
        <w:bottom w:val="none" w:sz="0" w:space="0" w:color="auto"/>
        <w:right w:val="none" w:sz="0" w:space="0" w:color="auto"/>
      </w:divBdr>
    </w:div>
    <w:div w:id="885526973">
      <w:bodyDiv w:val="1"/>
      <w:marLeft w:val="0"/>
      <w:marRight w:val="0"/>
      <w:marTop w:val="0"/>
      <w:marBottom w:val="0"/>
      <w:divBdr>
        <w:top w:val="none" w:sz="0" w:space="0" w:color="auto"/>
        <w:left w:val="none" w:sz="0" w:space="0" w:color="auto"/>
        <w:bottom w:val="none" w:sz="0" w:space="0" w:color="auto"/>
        <w:right w:val="none" w:sz="0" w:space="0" w:color="auto"/>
      </w:divBdr>
    </w:div>
    <w:div w:id="944577861">
      <w:bodyDiv w:val="1"/>
      <w:marLeft w:val="0"/>
      <w:marRight w:val="0"/>
      <w:marTop w:val="0"/>
      <w:marBottom w:val="0"/>
      <w:divBdr>
        <w:top w:val="none" w:sz="0" w:space="0" w:color="auto"/>
        <w:left w:val="none" w:sz="0" w:space="0" w:color="auto"/>
        <w:bottom w:val="none" w:sz="0" w:space="0" w:color="auto"/>
        <w:right w:val="none" w:sz="0" w:space="0" w:color="auto"/>
      </w:divBdr>
    </w:div>
    <w:div w:id="1025525311">
      <w:bodyDiv w:val="1"/>
      <w:marLeft w:val="0"/>
      <w:marRight w:val="0"/>
      <w:marTop w:val="0"/>
      <w:marBottom w:val="0"/>
      <w:divBdr>
        <w:top w:val="none" w:sz="0" w:space="0" w:color="auto"/>
        <w:left w:val="none" w:sz="0" w:space="0" w:color="auto"/>
        <w:bottom w:val="none" w:sz="0" w:space="0" w:color="auto"/>
        <w:right w:val="none" w:sz="0" w:space="0" w:color="auto"/>
      </w:divBdr>
    </w:div>
    <w:div w:id="1040547687">
      <w:bodyDiv w:val="1"/>
      <w:marLeft w:val="0"/>
      <w:marRight w:val="0"/>
      <w:marTop w:val="0"/>
      <w:marBottom w:val="0"/>
      <w:divBdr>
        <w:top w:val="none" w:sz="0" w:space="0" w:color="auto"/>
        <w:left w:val="none" w:sz="0" w:space="0" w:color="auto"/>
        <w:bottom w:val="none" w:sz="0" w:space="0" w:color="auto"/>
        <w:right w:val="none" w:sz="0" w:space="0" w:color="auto"/>
      </w:divBdr>
    </w:div>
    <w:div w:id="1128739851">
      <w:bodyDiv w:val="1"/>
      <w:marLeft w:val="0"/>
      <w:marRight w:val="0"/>
      <w:marTop w:val="0"/>
      <w:marBottom w:val="0"/>
      <w:divBdr>
        <w:top w:val="none" w:sz="0" w:space="0" w:color="auto"/>
        <w:left w:val="none" w:sz="0" w:space="0" w:color="auto"/>
        <w:bottom w:val="none" w:sz="0" w:space="0" w:color="auto"/>
        <w:right w:val="none" w:sz="0" w:space="0" w:color="auto"/>
      </w:divBdr>
    </w:div>
    <w:div w:id="1134907628">
      <w:bodyDiv w:val="1"/>
      <w:marLeft w:val="0"/>
      <w:marRight w:val="0"/>
      <w:marTop w:val="0"/>
      <w:marBottom w:val="0"/>
      <w:divBdr>
        <w:top w:val="none" w:sz="0" w:space="0" w:color="auto"/>
        <w:left w:val="none" w:sz="0" w:space="0" w:color="auto"/>
        <w:bottom w:val="none" w:sz="0" w:space="0" w:color="auto"/>
        <w:right w:val="none" w:sz="0" w:space="0" w:color="auto"/>
      </w:divBdr>
    </w:div>
    <w:div w:id="1134954776">
      <w:bodyDiv w:val="1"/>
      <w:marLeft w:val="0"/>
      <w:marRight w:val="0"/>
      <w:marTop w:val="0"/>
      <w:marBottom w:val="0"/>
      <w:divBdr>
        <w:top w:val="none" w:sz="0" w:space="0" w:color="auto"/>
        <w:left w:val="none" w:sz="0" w:space="0" w:color="auto"/>
        <w:bottom w:val="none" w:sz="0" w:space="0" w:color="auto"/>
        <w:right w:val="none" w:sz="0" w:space="0" w:color="auto"/>
      </w:divBdr>
    </w:div>
    <w:div w:id="1138036499">
      <w:bodyDiv w:val="1"/>
      <w:marLeft w:val="0"/>
      <w:marRight w:val="0"/>
      <w:marTop w:val="0"/>
      <w:marBottom w:val="0"/>
      <w:divBdr>
        <w:top w:val="none" w:sz="0" w:space="0" w:color="auto"/>
        <w:left w:val="none" w:sz="0" w:space="0" w:color="auto"/>
        <w:bottom w:val="none" w:sz="0" w:space="0" w:color="auto"/>
        <w:right w:val="none" w:sz="0" w:space="0" w:color="auto"/>
      </w:divBdr>
    </w:div>
    <w:div w:id="1141070321">
      <w:bodyDiv w:val="1"/>
      <w:marLeft w:val="0"/>
      <w:marRight w:val="0"/>
      <w:marTop w:val="0"/>
      <w:marBottom w:val="0"/>
      <w:divBdr>
        <w:top w:val="none" w:sz="0" w:space="0" w:color="auto"/>
        <w:left w:val="none" w:sz="0" w:space="0" w:color="auto"/>
        <w:bottom w:val="none" w:sz="0" w:space="0" w:color="auto"/>
        <w:right w:val="none" w:sz="0" w:space="0" w:color="auto"/>
      </w:divBdr>
    </w:div>
    <w:div w:id="1181625368">
      <w:bodyDiv w:val="1"/>
      <w:marLeft w:val="0"/>
      <w:marRight w:val="0"/>
      <w:marTop w:val="0"/>
      <w:marBottom w:val="0"/>
      <w:divBdr>
        <w:top w:val="none" w:sz="0" w:space="0" w:color="auto"/>
        <w:left w:val="none" w:sz="0" w:space="0" w:color="auto"/>
        <w:bottom w:val="none" w:sz="0" w:space="0" w:color="auto"/>
        <w:right w:val="none" w:sz="0" w:space="0" w:color="auto"/>
      </w:divBdr>
    </w:div>
    <w:div w:id="1182478099">
      <w:bodyDiv w:val="1"/>
      <w:marLeft w:val="0"/>
      <w:marRight w:val="0"/>
      <w:marTop w:val="0"/>
      <w:marBottom w:val="0"/>
      <w:divBdr>
        <w:top w:val="none" w:sz="0" w:space="0" w:color="auto"/>
        <w:left w:val="none" w:sz="0" w:space="0" w:color="auto"/>
        <w:bottom w:val="none" w:sz="0" w:space="0" w:color="auto"/>
        <w:right w:val="none" w:sz="0" w:space="0" w:color="auto"/>
      </w:divBdr>
    </w:div>
    <w:div w:id="1211531017">
      <w:bodyDiv w:val="1"/>
      <w:marLeft w:val="0"/>
      <w:marRight w:val="0"/>
      <w:marTop w:val="0"/>
      <w:marBottom w:val="0"/>
      <w:divBdr>
        <w:top w:val="none" w:sz="0" w:space="0" w:color="auto"/>
        <w:left w:val="none" w:sz="0" w:space="0" w:color="auto"/>
        <w:bottom w:val="none" w:sz="0" w:space="0" w:color="auto"/>
        <w:right w:val="none" w:sz="0" w:space="0" w:color="auto"/>
      </w:divBdr>
    </w:div>
    <w:div w:id="1305696356">
      <w:bodyDiv w:val="1"/>
      <w:marLeft w:val="0"/>
      <w:marRight w:val="0"/>
      <w:marTop w:val="0"/>
      <w:marBottom w:val="0"/>
      <w:divBdr>
        <w:top w:val="none" w:sz="0" w:space="0" w:color="auto"/>
        <w:left w:val="none" w:sz="0" w:space="0" w:color="auto"/>
        <w:bottom w:val="none" w:sz="0" w:space="0" w:color="auto"/>
        <w:right w:val="none" w:sz="0" w:space="0" w:color="auto"/>
      </w:divBdr>
    </w:div>
    <w:div w:id="1328484266">
      <w:bodyDiv w:val="1"/>
      <w:marLeft w:val="0"/>
      <w:marRight w:val="0"/>
      <w:marTop w:val="0"/>
      <w:marBottom w:val="0"/>
      <w:divBdr>
        <w:top w:val="none" w:sz="0" w:space="0" w:color="auto"/>
        <w:left w:val="none" w:sz="0" w:space="0" w:color="auto"/>
        <w:bottom w:val="none" w:sz="0" w:space="0" w:color="auto"/>
        <w:right w:val="none" w:sz="0" w:space="0" w:color="auto"/>
      </w:divBdr>
    </w:div>
    <w:div w:id="1413117630">
      <w:bodyDiv w:val="1"/>
      <w:marLeft w:val="0"/>
      <w:marRight w:val="0"/>
      <w:marTop w:val="0"/>
      <w:marBottom w:val="0"/>
      <w:divBdr>
        <w:top w:val="none" w:sz="0" w:space="0" w:color="auto"/>
        <w:left w:val="none" w:sz="0" w:space="0" w:color="auto"/>
        <w:bottom w:val="none" w:sz="0" w:space="0" w:color="auto"/>
        <w:right w:val="none" w:sz="0" w:space="0" w:color="auto"/>
      </w:divBdr>
    </w:div>
    <w:div w:id="1464544948">
      <w:bodyDiv w:val="1"/>
      <w:marLeft w:val="0"/>
      <w:marRight w:val="0"/>
      <w:marTop w:val="0"/>
      <w:marBottom w:val="0"/>
      <w:divBdr>
        <w:top w:val="none" w:sz="0" w:space="0" w:color="auto"/>
        <w:left w:val="none" w:sz="0" w:space="0" w:color="auto"/>
        <w:bottom w:val="none" w:sz="0" w:space="0" w:color="auto"/>
        <w:right w:val="none" w:sz="0" w:space="0" w:color="auto"/>
      </w:divBdr>
    </w:div>
    <w:div w:id="1506435886">
      <w:bodyDiv w:val="1"/>
      <w:marLeft w:val="0"/>
      <w:marRight w:val="0"/>
      <w:marTop w:val="0"/>
      <w:marBottom w:val="0"/>
      <w:divBdr>
        <w:top w:val="none" w:sz="0" w:space="0" w:color="auto"/>
        <w:left w:val="none" w:sz="0" w:space="0" w:color="auto"/>
        <w:bottom w:val="none" w:sz="0" w:space="0" w:color="auto"/>
        <w:right w:val="none" w:sz="0" w:space="0" w:color="auto"/>
      </w:divBdr>
    </w:div>
    <w:div w:id="1545603601">
      <w:bodyDiv w:val="1"/>
      <w:marLeft w:val="0"/>
      <w:marRight w:val="0"/>
      <w:marTop w:val="0"/>
      <w:marBottom w:val="0"/>
      <w:divBdr>
        <w:top w:val="none" w:sz="0" w:space="0" w:color="auto"/>
        <w:left w:val="none" w:sz="0" w:space="0" w:color="auto"/>
        <w:bottom w:val="none" w:sz="0" w:space="0" w:color="auto"/>
        <w:right w:val="none" w:sz="0" w:space="0" w:color="auto"/>
      </w:divBdr>
    </w:div>
    <w:div w:id="1656034461">
      <w:bodyDiv w:val="1"/>
      <w:marLeft w:val="0"/>
      <w:marRight w:val="0"/>
      <w:marTop w:val="0"/>
      <w:marBottom w:val="0"/>
      <w:divBdr>
        <w:top w:val="none" w:sz="0" w:space="0" w:color="auto"/>
        <w:left w:val="none" w:sz="0" w:space="0" w:color="auto"/>
        <w:bottom w:val="none" w:sz="0" w:space="0" w:color="auto"/>
        <w:right w:val="none" w:sz="0" w:space="0" w:color="auto"/>
      </w:divBdr>
    </w:div>
    <w:div w:id="1670982273">
      <w:bodyDiv w:val="1"/>
      <w:marLeft w:val="0"/>
      <w:marRight w:val="0"/>
      <w:marTop w:val="0"/>
      <w:marBottom w:val="0"/>
      <w:divBdr>
        <w:top w:val="none" w:sz="0" w:space="0" w:color="auto"/>
        <w:left w:val="none" w:sz="0" w:space="0" w:color="auto"/>
        <w:bottom w:val="none" w:sz="0" w:space="0" w:color="auto"/>
        <w:right w:val="none" w:sz="0" w:space="0" w:color="auto"/>
      </w:divBdr>
    </w:div>
    <w:div w:id="1699773785">
      <w:bodyDiv w:val="1"/>
      <w:marLeft w:val="0"/>
      <w:marRight w:val="0"/>
      <w:marTop w:val="0"/>
      <w:marBottom w:val="0"/>
      <w:divBdr>
        <w:top w:val="none" w:sz="0" w:space="0" w:color="auto"/>
        <w:left w:val="none" w:sz="0" w:space="0" w:color="auto"/>
        <w:bottom w:val="none" w:sz="0" w:space="0" w:color="auto"/>
        <w:right w:val="none" w:sz="0" w:space="0" w:color="auto"/>
      </w:divBdr>
    </w:div>
    <w:div w:id="1798454535">
      <w:bodyDiv w:val="1"/>
      <w:marLeft w:val="0"/>
      <w:marRight w:val="0"/>
      <w:marTop w:val="0"/>
      <w:marBottom w:val="0"/>
      <w:divBdr>
        <w:top w:val="none" w:sz="0" w:space="0" w:color="auto"/>
        <w:left w:val="none" w:sz="0" w:space="0" w:color="auto"/>
        <w:bottom w:val="none" w:sz="0" w:space="0" w:color="auto"/>
        <w:right w:val="none" w:sz="0" w:space="0" w:color="auto"/>
      </w:divBdr>
    </w:div>
    <w:div w:id="1809396383">
      <w:bodyDiv w:val="1"/>
      <w:marLeft w:val="0"/>
      <w:marRight w:val="0"/>
      <w:marTop w:val="0"/>
      <w:marBottom w:val="0"/>
      <w:divBdr>
        <w:top w:val="none" w:sz="0" w:space="0" w:color="auto"/>
        <w:left w:val="none" w:sz="0" w:space="0" w:color="auto"/>
        <w:bottom w:val="none" w:sz="0" w:space="0" w:color="auto"/>
        <w:right w:val="none" w:sz="0" w:space="0" w:color="auto"/>
      </w:divBdr>
    </w:div>
    <w:div w:id="1943562741">
      <w:bodyDiv w:val="1"/>
      <w:marLeft w:val="0"/>
      <w:marRight w:val="0"/>
      <w:marTop w:val="0"/>
      <w:marBottom w:val="0"/>
      <w:divBdr>
        <w:top w:val="none" w:sz="0" w:space="0" w:color="auto"/>
        <w:left w:val="none" w:sz="0" w:space="0" w:color="auto"/>
        <w:bottom w:val="none" w:sz="0" w:space="0" w:color="auto"/>
        <w:right w:val="none" w:sz="0" w:space="0" w:color="auto"/>
      </w:divBdr>
    </w:div>
    <w:div w:id="1953516658">
      <w:bodyDiv w:val="1"/>
      <w:marLeft w:val="0"/>
      <w:marRight w:val="0"/>
      <w:marTop w:val="0"/>
      <w:marBottom w:val="0"/>
      <w:divBdr>
        <w:top w:val="none" w:sz="0" w:space="0" w:color="auto"/>
        <w:left w:val="none" w:sz="0" w:space="0" w:color="auto"/>
        <w:bottom w:val="none" w:sz="0" w:space="0" w:color="auto"/>
        <w:right w:val="none" w:sz="0" w:space="0" w:color="auto"/>
      </w:divBdr>
    </w:div>
    <w:div w:id="21314356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dnb.com"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dnb.com"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mailto:support@e-avrop.com"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varmdo.se/jobbochforetagande/foretagare/foretagare/puffsidor/tekniskhandbok.4.932edeb16ed593bd7c13d81.html" TargetMode="External"/><Relationship Id="rId14" Type="http://schemas.openxmlformats.org/officeDocument/2006/relationships/hyperlink" Target="https://www.naturvardsverket.se/Stod-i-miljoarbetet/Vagledningar/Avfall/Farligt-avfall/Rapportera-uppgifter-till-avfallsregistret/" TargetMode="External"/></Relationships>
</file>

<file path=word/_rels/footer2.xml.rels><?xml version="1.0" encoding="UTF-8" standalone="yes"?>
<Relationships xmlns="http://schemas.openxmlformats.org/package/2006/relationships"><Relationship Id="rId1" Type="http://schemas.openxmlformats.org/officeDocument/2006/relationships/hyperlink" Target="mailto:info@varmdobo.se"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emf"/></Relationships>
</file>

<file path=word/_rels/header3.xml.rels><?xml version="1.0" encoding="UTF-8" standalone="yes"?>
<Relationships xmlns="http://schemas.openxmlformats.org/package/2006/relationships"><Relationship Id="rId1" Type="http://schemas.openxmlformats.org/officeDocument/2006/relationships/image" Target="media/image3.emf"/></Relationships>
</file>

<file path=word/_rels/settings.xml.rels><?xml version="1.0" encoding="UTF-8" standalone="yes"?>
<Relationships xmlns="http://schemas.openxmlformats.org/package/2006/relationships"><Relationship Id="rId1" Type="http://schemas.openxmlformats.org/officeDocument/2006/relationships/attachedTemplate" Target="file:///G:\VBAB\11_wordmallar\Rapport.dotx" TargetMode="External"/></Relationships>
</file>

<file path=word/theme/theme1.xml><?xml version="1.0" encoding="utf-8"?>
<a:theme xmlns:a="http://schemas.openxmlformats.org/drawingml/2006/main" name="Office Theme">
  <a:themeElements>
    <a:clrScheme name="VB_Colors">
      <a:dk1>
        <a:sysClr val="windowText" lastClr="000000"/>
      </a:dk1>
      <a:lt1>
        <a:sysClr val="window" lastClr="FFFFFF"/>
      </a:lt1>
      <a:dk2>
        <a:srgbClr val="000000"/>
      </a:dk2>
      <a:lt2>
        <a:srgbClr val="F8F8F8"/>
      </a:lt2>
      <a:accent1>
        <a:srgbClr val="A6382E"/>
      </a:accent1>
      <a:accent2>
        <a:srgbClr val="8BB4D9"/>
      </a:accent2>
      <a:accent3>
        <a:srgbClr val="B3AD9A"/>
      </a:accent3>
      <a:accent4>
        <a:srgbClr val="6F7302"/>
      </a:accent4>
      <a:accent5>
        <a:srgbClr val="585858"/>
      </a:accent5>
      <a:accent6>
        <a:srgbClr val="000000"/>
      </a:accent6>
      <a:hlink>
        <a:srgbClr val="5F5F5F"/>
      </a:hlink>
      <a:folHlink>
        <a:srgbClr val="919191"/>
      </a:folHlink>
    </a:clrScheme>
    <a:fontScheme name="VB_Fonts">
      <a:majorFont>
        <a:latin typeface="Roboto Slab Black"/>
        <a:ea typeface=""/>
        <a:cs typeface=""/>
      </a:majorFont>
      <a:minorFont>
        <a:latin typeface="Crimson Text"/>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25ED1F-C8BA-4C2F-B8CC-B65D72B8F6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Rapport</Template>
  <TotalTime>19</TotalTime>
  <Pages>52</Pages>
  <Words>14718</Words>
  <Characters>78007</Characters>
  <Application>Microsoft Office Word</Application>
  <DocSecurity>0</DocSecurity>
  <Lines>650</Lines>
  <Paragraphs>185</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Mäster Palms väg</vt:lpstr>
      <vt:lpstr/>
    </vt:vector>
  </TitlesOfParts>
  <Company/>
  <LinksUpToDate>false</LinksUpToDate>
  <CharactersWithSpaces>92540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Mäster Palms väg</dc:title>
  <dc:subject/>
  <dc:creator>Peter Hamrén</dc:creator>
  <cp:keywords/>
  <dc:description/>
  <cp:lastModifiedBy>Clara Bredberg</cp:lastModifiedBy>
  <cp:revision>9</cp:revision>
  <cp:lastPrinted>2024-05-03T13:23:00Z</cp:lastPrinted>
  <dcterms:created xsi:type="dcterms:W3CDTF">2024-12-17T10:05:00Z</dcterms:created>
  <dcterms:modified xsi:type="dcterms:W3CDTF">2024-12-18T14:53:00Z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57ff739,7f4c33bf,67160721</vt:lpwstr>
  </property>
  <property fmtid="{D5CDD505-2E9C-101B-9397-08002B2CF9AE}" pid="3" name="ClassificationContentMarkingHeaderFontProps">
    <vt:lpwstr>#000000,9,Calibri</vt:lpwstr>
  </property>
  <property fmtid="{D5CDD505-2E9C-101B-9397-08002B2CF9AE}" pid="4" name="ClassificationContentMarkingHeaderText">
    <vt:lpwstr>Värmdö kommun - Internt</vt:lpwstr>
  </property>
  <property fmtid="{D5CDD505-2E9C-101B-9397-08002B2CF9AE}" pid="5" name="MSIP_Label_f4204e70-7868-4f0f-afcb-86e6839078cc_Enabled">
    <vt:lpwstr>true</vt:lpwstr>
  </property>
  <property fmtid="{D5CDD505-2E9C-101B-9397-08002B2CF9AE}" pid="6" name="MSIP_Label_f4204e70-7868-4f0f-afcb-86e6839078cc_SetDate">
    <vt:lpwstr>2023-06-15T10:47:35Z</vt:lpwstr>
  </property>
  <property fmtid="{D5CDD505-2E9C-101B-9397-08002B2CF9AE}" pid="7" name="MSIP_Label_f4204e70-7868-4f0f-afcb-86e6839078cc_Method">
    <vt:lpwstr>Privileged</vt:lpwstr>
  </property>
  <property fmtid="{D5CDD505-2E9C-101B-9397-08002B2CF9AE}" pid="8" name="MSIP_Label_f4204e70-7868-4f0f-afcb-86e6839078cc_Name">
    <vt:lpwstr>Internt</vt:lpwstr>
  </property>
  <property fmtid="{D5CDD505-2E9C-101B-9397-08002B2CF9AE}" pid="9" name="MSIP_Label_f4204e70-7868-4f0f-afcb-86e6839078cc_SiteId">
    <vt:lpwstr>8ba9d3a6-cb6c-4247-b39e-71cb0d999014</vt:lpwstr>
  </property>
  <property fmtid="{D5CDD505-2E9C-101B-9397-08002B2CF9AE}" pid="10" name="MSIP_Label_f4204e70-7868-4f0f-afcb-86e6839078cc_ActionId">
    <vt:lpwstr>788b7df2-9069-4db3-9760-b3a1b6b27ae5</vt:lpwstr>
  </property>
  <property fmtid="{D5CDD505-2E9C-101B-9397-08002B2CF9AE}" pid="11" name="MSIP_Label_f4204e70-7868-4f0f-afcb-86e6839078cc_ContentBits">
    <vt:lpwstr>1</vt:lpwstr>
  </property>
</Properties>
</file>